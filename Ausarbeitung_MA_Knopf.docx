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61183483"/>
        <w:docPartObj>
          <w:docPartGallery w:val="Cover Pages"/>
          <w:docPartUnique/>
        </w:docPartObj>
      </w:sdtPr>
      <w:sdtEndPr/>
      <w:sdtContent>
        <w:p w14:paraId="27E738C1" w14:textId="2B534679" w:rsidR="007B2090" w:rsidRDefault="008350C6">
          <w:r>
            <w:rPr>
              <w:noProof/>
            </w:rPr>
            <w:drawing>
              <wp:inline distT="0" distB="0" distL="0" distR="0" wp14:anchorId="7AB3FF4A" wp14:editId="1E3CBCA8">
                <wp:extent cx="3130370" cy="7239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8618" cy="728120"/>
                        </a:xfrm>
                        <a:prstGeom prst="rect">
                          <a:avLst/>
                        </a:prstGeom>
                        <a:noFill/>
                        <a:ln>
                          <a:noFill/>
                        </a:ln>
                      </pic:spPr>
                    </pic:pic>
                  </a:graphicData>
                </a:graphic>
              </wp:inline>
            </w:drawing>
          </w:r>
          <w:r>
            <w:rPr>
              <w:noProof/>
              <w:lang w:eastAsia="de-DE"/>
            </w:rPr>
            <w:t xml:space="preserve"> </w:t>
          </w:r>
          <w:r w:rsidR="003225DF">
            <w:rPr>
              <w:noProof/>
              <w:lang w:eastAsia="de-DE"/>
            </w:rPr>
            <w:drawing>
              <wp:anchor distT="0" distB="0" distL="114300" distR="114300" simplePos="0" relativeHeight="251651072" behindDoc="0" locked="0" layoutInCell="1" allowOverlap="1" wp14:anchorId="4293F9D4" wp14:editId="23C626BF">
                <wp:simplePos x="0" y="0"/>
                <wp:positionH relativeFrom="margin">
                  <wp:posOffset>3770156</wp:posOffset>
                </wp:positionH>
                <wp:positionV relativeFrom="margin">
                  <wp:posOffset>1270</wp:posOffset>
                </wp:positionV>
                <wp:extent cx="1776408" cy="575945"/>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EUS.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6408" cy="575945"/>
                        </a:xfrm>
                        <a:prstGeom prst="rect">
                          <a:avLst/>
                        </a:prstGeom>
                      </pic:spPr>
                    </pic:pic>
                  </a:graphicData>
                </a:graphic>
                <wp14:sizeRelH relativeFrom="margin">
                  <wp14:pctWidth>0</wp14:pctWidth>
                </wp14:sizeRelH>
                <wp14:sizeRelV relativeFrom="margin">
                  <wp14:pctHeight>0</wp14:pctHeight>
                </wp14:sizeRelV>
              </wp:anchor>
            </w:drawing>
          </w:r>
        </w:p>
        <w:p w14:paraId="6C7911BD" w14:textId="77777777" w:rsidR="007B2090" w:rsidRDefault="007B2090"/>
        <w:p w14:paraId="7BAA6064" w14:textId="55F5746B" w:rsidR="00773276" w:rsidRDefault="00CD2237">
          <w:pPr>
            <w:sectPr w:rsidR="00773276" w:rsidSect="00B867D8">
              <w:headerReference w:type="even" r:id="rId10"/>
              <w:headerReference w:type="default" r:id="rId11"/>
              <w:footerReference w:type="even" r:id="rId12"/>
              <w:footerReference w:type="default" r:id="rId13"/>
              <w:headerReference w:type="first" r:id="rId14"/>
              <w:footerReference w:type="first" r:id="rId15"/>
              <w:type w:val="evenPage"/>
              <w:pgSz w:w="11906" w:h="16838"/>
              <w:pgMar w:top="1418" w:right="1701" w:bottom="1701" w:left="1418" w:header="709" w:footer="709" w:gutter="0"/>
              <w:pgNumType w:start="0"/>
              <w:cols w:space="708"/>
              <w:titlePg/>
              <w:docGrid w:linePitch="360"/>
            </w:sectPr>
          </w:pPr>
          <w:r>
            <w:rPr>
              <w:noProof/>
              <w:lang w:eastAsia="de-DE"/>
            </w:rPr>
            <mc:AlternateContent>
              <mc:Choice Requires="wps">
                <w:drawing>
                  <wp:anchor distT="0" distB="0" distL="114300" distR="114300" simplePos="0" relativeHeight="251651074" behindDoc="0" locked="0" layoutInCell="1" allowOverlap="1" wp14:anchorId="4EB592F3" wp14:editId="5A8D9B73">
                    <wp:simplePos x="0" y="0"/>
                    <wp:positionH relativeFrom="column">
                      <wp:posOffset>26847</wp:posOffset>
                    </wp:positionH>
                    <wp:positionV relativeFrom="margin">
                      <wp:align>bottom</wp:align>
                    </wp:positionV>
                    <wp:extent cx="2633980" cy="139255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2633980" cy="1392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23A4AB" w14:textId="7FB17D4E" w:rsidR="00851876" w:rsidRPr="00D820D1" w:rsidRDefault="00D563AC">
                                <w:pPr>
                                  <w:rPr>
                                    <w:rFonts w:ascii="Century Gothic" w:hAnsi="Century Gothic"/>
                                    <w:szCs w:val="21"/>
                                  </w:rPr>
                                </w:pPr>
                                <w:r>
                                  <w:rPr>
                                    <w:rFonts w:ascii="Century Gothic" w:hAnsi="Century Gothic"/>
                                    <w:szCs w:val="21"/>
                                  </w:rPr>
                                  <w:t>31</w:t>
                                </w:r>
                                <w:r w:rsidR="00851876" w:rsidRPr="00D820D1">
                                  <w:rPr>
                                    <w:rFonts w:ascii="Century Gothic" w:hAnsi="Century Gothic"/>
                                    <w:szCs w:val="21"/>
                                  </w:rPr>
                                  <w:t xml:space="preserve">. </w:t>
                                </w:r>
                                <w:r w:rsidR="00851876">
                                  <w:rPr>
                                    <w:rFonts w:ascii="Century Gothic" w:hAnsi="Century Gothic"/>
                                    <w:szCs w:val="21"/>
                                  </w:rPr>
                                  <w:t>Januar</w:t>
                                </w:r>
                                <w:r w:rsidR="00851876" w:rsidRPr="00D820D1">
                                  <w:rPr>
                                    <w:rFonts w:ascii="Century Gothic" w:hAnsi="Century Gothic"/>
                                    <w:szCs w:val="21"/>
                                  </w:rPr>
                                  <w:t xml:space="preserve"> 20</w:t>
                                </w:r>
                                <w:r w:rsidR="00851876">
                                  <w:rPr>
                                    <w:rFonts w:ascii="Century Gothic" w:hAnsi="Century Gothic"/>
                                    <w:szCs w:val="21"/>
                                  </w:rPr>
                                  <w:t>2</w:t>
                                </w:r>
                                <w:r>
                                  <w:rPr>
                                    <w:rFonts w:ascii="Century Gothic" w:hAnsi="Century Gothic"/>
                                    <w:szCs w:val="21"/>
                                  </w:rPr>
                                  <w:t>3</w:t>
                                </w:r>
                              </w:p>
                              <w:p w14:paraId="1170F1A4" w14:textId="77777777" w:rsidR="00851876" w:rsidRPr="00D820D1" w:rsidRDefault="00851876">
                                <w:pPr>
                                  <w:contextualSpacing/>
                                  <w:rPr>
                                    <w:rFonts w:ascii="Century Gothic" w:hAnsi="Century Gothic"/>
                                    <w:szCs w:val="21"/>
                                  </w:rPr>
                                </w:pPr>
                                <w:r>
                                  <w:rPr>
                                    <w:rFonts w:ascii="Century Gothic" w:hAnsi="Century Gothic"/>
                                    <w:szCs w:val="21"/>
                                  </w:rPr>
                                  <w:t>Sebastian Knopf</w:t>
                                </w:r>
                              </w:p>
                              <w:p w14:paraId="34F2D8ED" w14:textId="44F101D6" w:rsidR="00851876" w:rsidRPr="00D820D1" w:rsidRDefault="00851876" w:rsidP="003225DF">
                                <w:pPr>
                                  <w:spacing w:after="0"/>
                                  <w:contextualSpacing/>
                                  <w:rPr>
                                    <w:rFonts w:ascii="Century Gothic" w:hAnsi="Century Gothic"/>
                                    <w:szCs w:val="21"/>
                                  </w:rPr>
                                </w:pPr>
                                <w:r w:rsidRPr="00D820D1">
                                  <w:rPr>
                                    <w:rFonts w:ascii="Century Gothic" w:hAnsi="Century Gothic"/>
                                    <w:szCs w:val="21"/>
                                  </w:rPr>
                                  <w:t xml:space="preserve">Mat.-Nr.: </w:t>
                                </w:r>
                                <w:r w:rsidR="00D563AC">
                                  <w:rPr>
                                    <w:rFonts w:ascii="Century Gothic" w:hAnsi="Century Gothic"/>
                                    <w:szCs w:val="21"/>
                                  </w:rPr>
                                  <w:t>6</w:t>
                                </w:r>
                                <w:r w:rsidR="00EB23C3">
                                  <w:rPr>
                                    <w:rFonts w:ascii="Century Gothic" w:hAnsi="Century Gothic"/>
                                    <w:szCs w:val="21"/>
                                  </w:rPr>
                                  <w:t>8390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B592F3" id="_x0000_t202" coordsize="21600,21600" o:spt="202" path="m,l,21600r21600,l21600,xe">
                    <v:stroke joinstyle="miter"/>
                    <v:path gradientshapeok="t" o:connecttype="rect"/>
                  </v:shapetype>
                  <v:shape id="Textfeld 14" o:spid="_x0000_s1026" type="#_x0000_t202" style="position:absolute;left:0;text-align:left;margin-left:2.1pt;margin-top:0;width:207.4pt;height:109.65pt;z-index:251651074;visibility:visible;mso-wrap-style:square;mso-width-percent:0;mso-height-percent:0;mso-wrap-distance-left:9pt;mso-wrap-distance-top:0;mso-wrap-distance-right:9pt;mso-wrap-distance-bottom:0;mso-position-horizontal:absolute;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" fillcolor="white [3201]" stroked="f" strokeweight=".5pt">
                    <v:textbox>
                      <w:txbxContent>
                        <w:p w14:paraId="2B23A4AB" w14:textId="7FB17D4E" w:rsidR="00851876" w:rsidRPr="00D820D1" w:rsidRDefault="00D563AC">
                          <w:pPr>
                            <w:rPr>
                              <w:rFonts w:ascii="Century Gothic" w:hAnsi="Century Gothic"/>
                              <w:szCs w:val="21"/>
                            </w:rPr>
                          </w:pPr>
                          <w:r>
                            <w:rPr>
                              <w:rFonts w:ascii="Century Gothic" w:hAnsi="Century Gothic"/>
                              <w:szCs w:val="21"/>
                            </w:rPr>
                            <w:t>31</w:t>
                          </w:r>
                          <w:r w:rsidR="00851876" w:rsidRPr="00D820D1">
                            <w:rPr>
                              <w:rFonts w:ascii="Century Gothic" w:hAnsi="Century Gothic"/>
                              <w:szCs w:val="21"/>
                            </w:rPr>
                            <w:t xml:space="preserve">. </w:t>
                          </w:r>
                          <w:r w:rsidR="00851876">
                            <w:rPr>
                              <w:rFonts w:ascii="Century Gothic" w:hAnsi="Century Gothic"/>
                              <w:szCs w:val="21"/>
                            </w:rPr>
                            <w:t>Januar</w:t>
                          </w:r>
                          <w:r w:rsidR="00851876" w:rsidRPr="00D820D1">
                            <w:rPr>
                              <w:rFonts w:ascii="Century Gothic" w:hAnsi="Century Gothic"/>
                              <w:szCs w:val="21"/>
                            </w:rPr>
                            <w:t xml:space="preserve"> 20</w:t>
                          </w:r>
                          <w:r w:rsidR="00851876">
                            <w:rPr>
                              <w:rFonts w:ascii="Century Gothic" w:hAnsi="Century Gothic"/>
                              <w:szCs w:val="21"/>
                            </w:rPr>
                            <w:t>2</w:t>
                          </w:r>
                          <w:r>
                            <w:rPr>
                              <w:rFonts w:ascii="Century Gothic" w:hAnsi="Century Gothic"/>
                              <w:szCs w:val="21"/>
                            </w:rPr>
                            <w:t>3</w:t>
                          </w:r>
                        </w:p>
                        <w:p w14:paraId="1170F1A4" w14:textId="77777777" w:rsidR="00851876" w:rsidRPr="00D820D1" w:rsidRDefault="00851876">
                          <w:pPr>
                            <w:contextualSpacing/>
                            <w:rPr>
                              <w:rFonts w:ascii="Century Gothic" w:hAnsi="Century Gothic"/>
                              <w:szCs w:val="21"/>
                            </w:rPr>
                          </w:pPr>
                          <w:r>
                            <w:rPr>
                              <w:rFonts w:ascii="Century Gothic" w:hAnsi="Century Gothic"/>
                              <w:szCs w:val="21"/>
                            </w:rPr>
                            <w:t>Sebastian Knopf</w:t>
                          </w:r>
                        </w:p>
                        <w:p w14:paraId="34F2D8ED" w14:textId="44F101D6" w:rsidR="00851876" w:rsidRPr="00D820D1" w:rsidRDefault="00851876" w:rsidP="003225DF">
                          <w:pPr>
                            <w:spacing w:after="0"/>
                            <w:contextualSpacing/>
                            <w:rPr>
                              <w:rFonts w:ascii="Century Gothic" w:hAnsi="Century Gothic"/>
                              <w:szCs w:val="21"/>
                            </w:rPr>
                          </w:pPr>
                          <w:r w:rsidRPr="00D820D1">
                            <w:rPr>
                              <w:rFonts w:ascii="Century Gothic" w:hAnsi="Century Gothic"/>
                              <w:szCs w:val="21"/>
                            </w:rPr>
                            <w:t xml:space="preserve">Mat.-Nr.: </w:t>
                          </w:r>
                          <w:r w:rsidR="00D563AC">
                            <w:rPr>
                              <w:rFonts w:ascii="Century Gothic" w:hAnsi="Century Gothic"/>
                              <w:szCs w:val="21"/>
                            </w:rPr>
                            <w:t>6</w:t>
                          </w:r>
                          <w:r w:rsidR="00EB23C3">
                            <w:rPr>
                              <w:rFonts w:ascii="Century Gothic" w:hAnsi="Century Gothic"/>
                              <w:szCs w:val="21"/>
                            </w:rPr>
                            <w:t>8390</w:t>
                          </w:r>
                        </w:p>
                      </w:txbxContent>
                    </v:textbox>
                    <w10:wrap anchory="margin"/>
                  </v:shape>
                </w:pict>
              </mc:Fallback>
            </mc:AlternateContent>
          </w:r>
          <w:r w:rsidR="00AC34CE">
            <w:rPr>
              <w:noProof/>
              <w:lang w:eastAsia="de-DE"/>
            </w:rPr>
            <mc:AlternateContent>
              <mc:Choice Requires="wps">
                <w:drawing>
                  <wp:anchor distT="0" distB="0" distL="114300" distR="114300" simplePos="0" relativeHeight="251651073" behindDoc="0" locked="0" layoutInCell="1" allowOverlap="1" wp14:anchorId="66FFBD0A" wp14:editId="03C93F4A">
                    <wp:simplePos x="0" y="0"/>
                    <wp:positionH relativeFrom="margin">
                      <wp:align>left</wp:align>
                    </wp:positionH>
                    <wp:positionV relativeFrom="page">
                      <wp:posOffset>1743075</wp:posOffset>
                    </wp:positionV>
                    <wp:extent cx="5705475" cy="6450965"/>
                    <wp:effectExtent l="0" t="0" r="9525" b="6985"/>
                    <wp:wrapNone/>
                    <wp:docPr id="12" name="Textfeld 12"/>
                    <wp:cNvGraphicFramePr/>
                    <a:graphic xmlns:a="http://schemas.openxmlformats.org/drawingml/2006/main">
                      <a:graphicData uri="http://schemas.microsoft.com/office/word/2010/wordprocessingShape">
                        <wps:wsp>
                          <wps:cNvSpPr txBox="1"/>
                          <wps:spPr>
                            <a:xfrm>
                              <a:off x="0" y="0"/>
                              <a:ext cx="5705475" cy="6450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DBA8F" w14:textId="1B3B0904" w:rsidR="00851876" w:rsidRPr="005E64F2" w:rsidRDefault="005A0C16" w:rsidP="00AC34CE">
                                <w:pPr>
                                  <w:pStyle w:val="Untertitel"/>
                                  <w:jc w:val="left"/>
                                  <w:rPr>
                                    <w:sz w:val="20"/>
                                  </w:rPr>
                                </w:pPr>
                                <w:r>
                                  <w:rPr>
                                    <w:sz w:val="20"/>
                                  </w:rPr>
                                  <w:t>Masterarbeit</w:t>
                                </w:r>
                              </w:p>
                              <w:p w14:paraId="7C47FC35" w14:textId="77777777" w:rsidR="005A0C16" w:rsidRPr="005A0C16" w:rsidRDefault="005A0C16" w:rsidP="005A0C16">
                                <w:pPr>
                                  <w:contextualSpacing/>
                                  <w:jc w:val="left"/>
                                  <w:rPr>
                                    <w:rFonts w:ascii="Century Gothic" w:hAnsi="Century Gothic"/>
                                    <w:b/>
                                    <w:spacing w:val="-18"/>
                                    <w:sz w:val="40"/>
                                  </w:rPr>
                                </w:pPr>
                                <w:r w:rsidRPr="005A0C16">
                                  <w:rPr>
                                    <w:rFonts w:ascii="Century Gothic" w:hAnsi="Century Gothic"/>
                                    <w:b/>
                                    <w:spacing w:val="-18"/>
                                    <w:sz w:val="40"/>
                                  </w:rPr>
                                  <w:t>Entwicklung und Evaluation eines auf künstliche</w:t>
                                </w:r>
                              </w:p>
                              <w:p w14:paraId="70A37091" w14:textId="77777777" w:rsidR="005A0C16" w:rsidRPr="005A0C16" w:rsidRDefault="005A0C16" w:rsidP="005A0C16">
                                <w:pPr>
                                  <w:contextualSpacing/>
                                  <w:jc w:val="left"/>
                                  <w:rPr>
                                    <w:rFonts w:ascii="Century Gothic" w:hAnsi="Century Gothic"/>
                                    <w:b/>
                                    <w:spacing w:val="-18"/>
                                    <w:sz w:val="40"/>
                                  </w:rPr>
                                </w:pPr>
                                <w:r w:rsidRPr="005A0C16">
                                  <w:rPr>
                                    <w:rFonts w:ascii="Century Gothic" w:hAnsi="Century Gothic"/>
                                    <w:b/>
                                    <w:spacing w:val="-18"/>
                                    <w:sz w:val="40"/>
                                  </w:rPr>
                                  <w:t>Intelligenz gestützten Systems zur Betriebslenkung</w:t>
                                </w:r>
                              </w:p>
                              <w:p w14:paraId="54DAFC8E" w14:textId="4922597F" w:rsidR="00851876" w:rsidRPr="00591DAE" w:rsidRDefault="005A0C16" w:rsidP="005A0C16">
                                <w:pPr>
                                  <w:contextualSpacing/>
                                  <w:jc w:val="left"/>
                                  <w:rPr>
                                    <w:rFonts w:ascii="Century Gothic" w:hAnsi="Century Gothic"/>
                                    <w:b/>
                                    <w:spacing w:val="-18"/>
                                    <w:sz w:val="40"/>
                                  </w:rPr>
                                </w:pPr>
                                <w:r w:rsidRPr="005A0C16">
                                  <w:rPr>
                                    <w:rFonts w:ascii="Century Gothic" w:hAnsi="Century Gothic"/>
                                    <w:b/>
                                    <w:spacing w:val="-18"/>
                                    <w:sz w:val="40"/>
                                  </w:rPr>
                                  <w:t>von Linienbussen im Störungsfall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FBD0A" id="Textfeld 12" o:spid="_x0000_s1027" type="#_x0000_t202" style="position:absolute;left:0;text-align:left;margin-left:0;margin-top:137.25pt;width:449.25pt;height:507.95pt;z-index:251651073;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" fillcolor="white [3201]" stroked="f" strokeweight=".5pt">
                    <v:textbox>
                      <w:txbxContent>
                        <w:p w14:paraId="65ADBA8F" w14:textId="1B3B0904" w:rsidR="00851876" w:rsidRPr="005E64F2" w:rsidRDefault="005A0C16" w:rsidP="00AC34CE">
                          <w:pPr>
                            <w:pStyle w:val="Untertitel"/>
                            <w:jc w:val="left"/>
                            <w:rPr>
                              <w:sz w:val="20"/>
                            </w:rPr>
                          </w:pPr>
                          <w:r>
                            <w:rPr>
                              <w:sz w:val="20"/>
                            </w:rPr>
                            <w:t>Masterarbeit</w:t>
                          </w:r>
                        </w:p>
                        <w:p w14:paraId="7C47FC35" w14:textId="77777777" w:rsidR="005A0C16" w:rsidRPr="005A0C16" w:rsidRDefault="005A0C16" w:rsidP="005A0C16">
                          <w:pPr>
                            <w:contextualSpacing/>
                            <w:jc w:val="left"/>
                            <w:rPr>
                              <w:rFonts w:ascii="Century Gothic" w:hAnsi="Century Gothic"/>
                              <w:b/>
                              <w:spacing w:val="-18"/>
                              <w:sz w:val="40"/>
                            </w:rPr>
                          </w:pPr>
                          <w:r w:rsidRPr="005A0C16">
                            <w:rPr>
                              <w:rFonts w:ascii="Century Gothic" w:hAnsi="Century Gothic"/>
                              <w:b/>
                              <w:spacing w:val="-18"/>
                              <w:sz w:val="40"/>
                            </w:rPr>
                            <w:t>Entwicklung und Evaluation eines auf künstliche</w:t>
                          </w:r>
                        </w:p>
                        <w:p w14:paraId="70A37091" w14:textId="77777777" w:rsidR="005A0C16" w:rsidRPr="005A0C16" w:rsidRDefault="005A0C16" w:rsidP="005A0C16">
                          <w:pPr>
                            <w:contextualSpacing/>
                            <w:jc w:val="left"/>
                            <w:rPr>
                              <w:rFonts w:ascii="Century Gothic" w:hAnsi="Century Gothic"/>
                              <w:b/>
                              <w:spacing w:val="-18"/>
                              <w:sz w:val="40"/>
                            </w:rPr>
                          </w:pPr>
                          <w:r w:rsidRPr="005A0C16">
                            <w:rPr>
                              <w:rFonts w:ascii="Century Gothic" w:hAnsi="Century Gothic"/>
                              <w:b/>
                              <w:spacing w:val="-18"/>
                              <w:sz w:val="40"/>
                            </w:rPr>
                            <w:t>Intelligenz gestützten Systems zur Betriebslenkung</w:t>
                          </w:r>
                        </w:p>
                        <w:p w14:paraId="54DAFC8E" w14:textId="4922597F" w:rsidR="00851876" w:rsidRPr="00591DAE" w:rsidRDefault="005A0C16" w:rsidP="005A0C16">
                          <w:pPr>
                            <w:contextualSpacing/>
                            <w:jc w:val="left"/>
                            <w:rPr>
                              <w:rFonts w:ascii="Century Gothic" w:hAnsi="Century Gothic"/>
                              <w:b/>
                              <w:spacing w:val="-18"/>
                              <w:sz w:val="40"/>
                            </w:rPr>
                          </w:pPr>
                          <w:r w:rsidRPr="005A0C16">
                            <w:rPr>
                              <w:rFonts w:ascii="Century Gothic" w:hAnsi="Century Gothic"/>
                              <w:b/>
                              <w:spacing w:val="-18"/>
                              <w:sz w:val="40"/>
                            </w:rPr>
                            <w:t>von Linienbussen im Störungsfall</w:t>
                          </w:r>
                        </w:p>
                      </w:txbxContent>
                    </v:textbox>
                    <w10:wrap anchorx="margin" anchory="page"/>
                  </v:shape>
                </w:pict>
              </mc:Fallback>
            </mc:AlternateContent>
          </w:r>
          <w:r w:rsidR="004C1190">
            <w:rPr>
              <w:noProof/>
              <w:lang w:eastAsia="de-DE"/>
            </w:rPr>
            <mc:AlternateContent>
              <mc:Choice Requires="wps">
                <w:drawing>
                  <wp:anchor distT="0" distB="0" distL="114300" distR="114300" simplePos="0" relativeHeight="251651075" behindDoc="0" locked="0" layoutInCell="1" allowOverlap="1" wp14:anchorId="410DAB8F" wp14:editId="05917302">
                    <wp:simplePos x="0" y="0"/>
                    <wp:positionH relativeFrom="column">
                      <wp:posOffset>3291840</wp:posOffset>
                    </wp:positionH>
                    <wp:positionV relativeFrom="page">
                      <wp:posOffset>8113395</wp:posOffset>
                    </wp:positionV>
                    <wp:extent cx="2399030" cy="1467485"/>
                    <wp:effectExtent l="0" t="0" r="1270" b="0"/>
                    <wp:wrapNone/>
                    <wp:docPr id="13" name="Textfeld 13"/>
                    <wp:cNvGraphicFramePr/>
                    <a:graphic xmlns:a="http://schemas.openxmlformats.org/drawingml/2006/main">
                      <a:graphicData uri="http://schemas.microsoft.com/office/word/2010/wordprocessingShape">
                        <wps:wsp>
                          <wps:cNvSpPr txBox="1"/>
                          <wps:spPr>
                            <a:xfrm>
                              <a:off x="0" y="0"/>
                              <a:ext cx="2399030" cy="14674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C99BBE" w14:textId="0151ADA3" w:rsidR="00851876" w:rsidRPr="00D820D1" w:rsidRDefault="00851876" w:rsidP="00BF50A3">
                                <w:pPr>
                                  <w:contextualSpacing/>
                                  <w:rPr>
                                    <w:rFonts w:ascii="Century Gothic" w:hAnsi="Century Gothic"/>
                                    <w:b/>
                                    <w:szCs w:val="21"/>
                                  </w:rPr>
                                </w:pPr>
                                <w:r w:rsidRPr="00D820D1">
                                  <w:rPr>
                                    <w:rFonts w:ascii="Century Gothic" w:hAnsi="Century Gothic"/>
                                    <w:b/>
                                    <w:szCs w:val="21"/>
                                  </w:rPr>
                                  <w:t>Betreu</w:t>
                                </w:r>
                                <w:r w:rsidR="007D1655">
                                  <w:rPr>
                                    <w:rFonts w:ascii="Century Gothic" w:hAnsi="Century Gothic"/>
                                    <w:b/>
                                    <w:szCs w:val="21"/>
                                  </w:rPr>
                                  <w:t>ung</w:t>
                                </w:r>
                              </w:p>
                              <w:p w14:paraId="6C68AAB4" w14:textId="4C956D44" w:rsidR="00851876" w:rsidRPr="00D820D1" w:rsidRDefault="00EB23C3" w:rsidP="00AC34CE">
                                <w:pPr>
                                  <w:jc w:val="left"/>
                                  <w:rPr>
                                    <w:rFonts w:ascii="Century Gothic" w:hAnsi="Century Gothic"/>
                                    <w:szCs w:val="21"/>
                                  </w:rPr>
                                </w:pPr>
                                <w:r>
                                  <w:rPr>
                                    <w:rFonts w:ascii="Century Gothic" w:hAnsi="Century Gothic"/>
                                    <w:szCs w:val="21"/>
                                  </w:rPr>
                                  <w:t>M.</w:t>
                                </w:r>
                                <w:r w:rsidR="00497A94">
                                  <w:rPr>
                                    <w:rFonts w:ascii="Century Gothic" w:hAnsi="Century Gothic"/>
                                    <w:szCs w:val="21"/>
                                  </w:rPr>
                                  <w:t xml:space="preserve"> </w:t>
                                </w:r>
                                <w:r>
                                  <w:rPr>
                                    <w:rFonts w:ascii="Century Gothic" w:hAnsi="Century Gothic"/>
                                    <w:szCs w:val="21"/>
                                  </w:rPr>
                                  <w:t>Sc. Waldemar Titov</w:t>
                                </w:r>
                                <w:r w:rsidR="00851876">
                                  <w:rPr>
                                    <w:rFonts w:ascii="Century Gothic" w:hAnsi="Century Gothic"/>
                                    <w:szCs w:val="21"/>
                                  </w:rPr>
                                  <w:t xml:space="preserve">, </w:t>
                                </w:r>
                                <w:r w:rsidR="00851876">
                                  <w:rPr>
                                    <w:rFonts w:ascii="Century Gothic" w:hAnsi="Century Gothic"/>
                                    <w:szCs w:val="21"/>
                                  </w:rPr>
                                  <w:br/>
                                </w:r>
                                <w:r>
                                  <w:rPr>
                                    <w:rFonts w:ascii="Century Gothic" w:hAnsi="Century Gothic"/>
                                    <w:szCs w:val="21"/>
                                  </w:rPr>
                                  <w:t>Dirk Weißer (VDV)</w:t>
                                </w:r>
                              </w:p>
                              <w:p w14:paraId="06699DB3" w14:textId="77777777" w:rsidR="00851876" w:rsidRPr="00D820D1" w:rsidRDefault="00851876" w:rsidP="00BF50A3">
                                <w:pPr>
                                  <w:contextualSpacing/>
                                  <w:rPr>
                                    <w:rFonts w:ascii="Century Gothic" w:hAnsi="Century Gothic"/>
                                    <w:b/>
                                    <w:szCs w:val="21"/>
                                  </w:rPr>
                                </w:pPr>
                                <w:r>
                                  <w:rPr>
                                    <w:rFonts w:ascii="Century Gothic" w:hAnsi="Century Gothic"/>
                                    <w:b/>
                                    <w:szCs w:val="21"/>
                                  </w:rPr>
                                  <w:t>Verantwortlicher</w:t>
                                </w:r>
                                <w:r w:rsidRPr="00D820D1">
                                  <w:rPr>
                                    <w:rFonts w:ascii="Century Gothic" w:hAnsi="Century Gothic"/>
                                    <w:b/>
                                    <w:szCs w:val="21"/>
                                  </w:rPr>
                                  <w:t xml:space="preserve"> Hochschullehrer</w:t>
                                </w:r>
                              </w:p>
                              <w:p w14:paraId="1CD39B7E" w14:textId="77777777" w:rsidR="00851876" w:rsidRPr="00D820D1" w:rsidRDefault="00851876" w:rsidP="003225DF">
                                <w:pPr>
                                  <w:spacing w:after="0"/>
                                  <w:contextualSpacing/>
                                  <w:rPr>
                                    <w:rFonts w:ascii="Century Gothic" w:hAnsi="Century Gothic"/>
                                    <w:szCs w:val="21"/>
                                  </w:rPr>
                                </w:pPr>
                                <w:r w:rsidRPr="00D820D1">
                                  <w:rPr>
                                    <w:rFonts w:ascii="Century Gothic" w:hAnsi="Century Gothic"/>
                                    <w:szCs w:val="21"/>
                                  </w:rPr>
                                  <w:t>Prof. Dr.</w:t>
                                </w:r>
                                <w:r>
                                  <w:rPr>
                                    <w:rFonts w:ascii="Century Gothic" w:hAnsi="Century Gothic"/>
                                    <w:szCs w:val="21"/>
                                  </w:rPr>
                                  <w:t>-Ing.</w:t>
                                </w:r>
                                <w:r w:rsidRPr="00D820D1">
                                  <w:rPr>
                                    <w:rFonts w:ascii="Century Gothic" w:hAnsi="Century Gothic"/>
                                    <w:szCs w:val="21"/>
                                  </w:rPr>
                                  <w:t xml:space="preserve"> Thomas Schlegel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DAB8F" id="Textfeld 13" o:spid="_x0000_s1028" type="#_x0000_t202" style="position:absolute;left:0;text-align:left;margin-left:259.2pt;margin-top:638.85pt;width:188.9pt;height:115.55pt;z-index:25165107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" fillcolor="white [3201]" stroked="f" strokeweight=".5pt">
                    <v:textbox>
                      <w:txbxContent>
                        <w:p w14:paraId="57C99BBE" w14:textId="0151ADA3" w:rsidR="00851876" w:rsidRPr="00D820D1" w:rsidRDefault="00851876" w:rsidP="00BF50A3">
                          <w:pPr>
                            <w:contextualSpacing/>
                            <w:rPr>
                              <w:rFonts w:ascii="Century Gothic" w:hAnsi="Century Gothic"/>
                              <w:b/>
                              <w:szCs w:val="21"/>
                            </w:rPr>
                          </w:pPr>
                          <w:r w:rsidRPr="00D820D1">
                            <w:rPr>
                              <w:rFonts w:ascii="Century Gothic" w:hAnsi="Century Gothic"/>
                              <w:b/>
                              <w:szCs w:val="21"/>
                            </w:rPr>
                            <w:t>Betreu</w:t>
                          </w:r>
                          <w:r w:rsidR="007D1655">
                            <w:rPr>
                              <w:rFonts w:ascii="Century Gothic" w:hAnsi="Century Gothic"/>
                              <w:b/>
                              <w:szCs w:val="21"/>
                            </w:rPr>
                            <w:t>ung</w:t>
                          </w:r>
                        </w:p>
                        <w:p w14:paraId="6C68AAB4" w14:textId="4C956D44" w:rsidR="00851876" w:rsidRPr="00D820D1" w:rsidRDefault="00EB23C3" w:rsidP="00AC34CE">
                          <w:pPr>
                            <w:jc w:val="left"/>
                            <w:rPr>
                              <w:rFonts w:ascii="Century Gothic" w:hAnsi="Century Gothic"/>
                              <w:szCs w:val="21"/>
                            </w:rPr>
                          </w:pPr>
                          <w:r>
                            <w:rPr>
                              <w:rFonts w:ascii="Century Gothic" w:hAnsi="Century Gothic"/>
                              <w:szCs w:val="21"/>
                            </w:rPr>
                            <w:t>M.</w:t>
                          </w:r>
                          <w:r w:rsidR="00497A94">
                            <w:rPr>
                              <w:rFonts w:ascii="Century Gothic" w:hAnsi="Century Gothic"/>
                              <w:szCs w:val="21"/>
                            </w:rPr>
                            <w:t xml:space="preserve"> </w:t>
                          </w:r>
                          <w:r>
                            <w:rPr>
                              <w:rFonts w:ascii="Century Gothic" w:hAnsi="Century Gothic"/>
                              <w:szCs w:val="21"/>
                            </w:rPr>
                            <w:t>Sc. Waldemar Titov</w:t>
                          </w:r>
                          <w:r w:rsidR="00851876">
                            <w:rPr>
                              <w:rFonts w:ascii="Century Gothic" w:hAnsi="Century Gothic"/>
                              <w:szCs w:val="21"/>
                            </w:rPr>
                            <w:t xml:space="preserve">, </w:t>
                          </w:r>
                          <w:r w:rsidR="00851876">
                            <w:rPr>
                              <w:rFonts w:ascii="Century Gothic" w:hAnsi="Century Gothic"/>
                              <w:szCs w:val="21"/>
                            </w:rPr>
                            <w:br/>
                          </w:r>
                          <w:r>
                            <w:rPr>
                              <w:rFonts w:ascii="Century Gothic" w:hAnsi="Century Gothic"/>
                              <w:szCs w:val="21"/>
                            </w:rPr>
                            <w:t>Dirk Weißer (VDV)</w:t>
                          </w:r>
                        </w:p>
                        <w:p w14:paraId="06699DB3" w14:textId="77777777" w:rsidR="00851876" w:rsidRPr="00D820D1" w:rsidRDefault="00851876" w:rsidP="00BF50A3">
                          <w:pPr>
                            <w:contextualSpacing/>
                            <w:rPr>
                              <w:rFonts w:ascii="Century Gothic" w:hAnsi="Century Gothic"/>
                              <w:b/>
                              <w:szCs w:val="21"/>
                            </w:rPr>
                          </w:pPr>
                          <w:r>
                            <w:rPr>
                              <w:rFonts w:ascii="Century Gothic" w:hAnsi="Century Gothic"/>
                              <w:b/>
                              <w:szCs w:val="21"/>
                            </w:rPr>
                            <w:t>Verantwortlicher</w:t>
                          </w:r>
                          <w:r w:rsidRPr="00D820D1">
                            <w:rPr>
                              <w:rFonts w:ascii="Century Gothic" w:hAnsi="Century Gothic"/>
                              <w:b/>
                              <w:szCs w:val="21"/>
                            </w:rPr>
                            <w:t xml:space="preserve"> Hochschullehrer</w:t>
                          </w:r>
                        </w:p>
                        <w:p w14:paraId="1CD39B7E" w14:textId="77777777" w:rsidR="00851876" w:rsidRPr="00D820D1" w:rsidRDefault="00851876" w:rsidP="003225DF">
                          <w:pPr>
                            <w:spacing w:after="0"/>
                            <w:contextualSpacing/>
                            <w:rPr>
                              <w:rFonts w:ascii="Century Gothic" w:hAnsi="Century Gothic"/>
                              <w:szCs w:val="21"/>
                            </w:rPr>
                          </w:pPr>
                          <w:r w:rsidRPr="00D820D1">
                            <w:rPr>
                              <w:rFonts w:ascii="Century Gothic" w:hAnsi="Century Gothic"/>
                              <w:szCs w:val="21"/>
                            </w:rPr>
                            <w:t>Prof. Dr.</w:t>
                          </w:r>
                          <w:r>
                            <w:rPr>
                              <w:rFonts w:ascii="Century Gothic" w:hAnsi="Century Gothic"/>
                              <w:szCs w:val="21"/>
                            </w:rPr>
                            <w:t>-Ing.</w:t>
                          </w:r>
                          <w:r w:rsidRPr="00D820D1">
                            <w:rPr>
                              <w:rFonts w:ascii="Century Gothic" w:hAnsi="Century Gothic"/>
                              <w:szCs w:val="21"/>
                            </w:rPr>
                            <w:t xml:space="preserve"> Thomas Schlegel</w:t>
                          </w:r>
                        </w:p>
                      </w:txbxContent>
                    </v:textbox>
                    <w10:wrap anchory="page"/>
                  </v:shape>
                </w:pict>
              </mc:Fallback>
            </mc:AlternateContent>
          </w:r>
        </w:p>
        <w:p w14:paraId="5240C959" w14:textId="77777777" w:rsidR="003E32B3" w:rsidRDefault="00BA2F70">
          <w:pPr>
            <w:sectPr w:rsidR="003E32B3" w:rsidSect="00773276">
              <w:type w:val="oddPage"/>
              <w:pgSz w:w="11906" w:h="16838"/>
              <w:pgMar w:top="1418" w:right="1701" w:bottom="1701" w:left="1418" w:header="709" w:footer="709" w:gutter="0"/>
              <w:pgNumType w:start="0"/>
              <w:cols w:space="708"/>
              <w:titlePg/>
              <w:docGrid w:linePitch="360"/>
            </w:sectPr>
          </w:pPr>
        </w:p>
      </w:sdtContent>
    </w:sdt>
    <w:p w14:paraId="1B980BC5" w14:textId="3E737756" w:rsidR="00DE47EC" w:rsidRPr="00DE47EC" w:rsidRDefault="00DE47EC" w:rsidP="00071680">
      <w:pPr>
        <w:jc w:val="left"/>
        <w:rPr>
          <w:rFonts w:asciiTheme="majorHAnsi" w:hAnsiTheme="majorHAnsi"/>
          <w:b/>
          <w:sz w:val="40"/>
        </w:rPr>
      </w:pPr>
      <w:r w:rsidRPr="00DE47EC">
        <w:rPr>
          <w:rFonts w:asciiTheme="majorHAnsi" w:hAnsiTheme="majorHAnsi"/>
          <w:b/>
          <w:sz w:val="40"/>
        </w:rPr>
        <w:lastRenderedPageBreak/>
        <w:t>Aufgabenstellung</w:t>
      </w:r>
    </w:p>
    <w:p w14:paraId="568CF6EC" w14:textId="77777777" w:rsidR="00DE47EC" w:rsidRDefault="00DE47EC" w:rsidP="00DE47EC">
      <w:pPr>
        <w:spacing w:after="80"/>
      </w:pPr>
    </w:p>
    <w:p w14:paraId="1948427B" w14:textId="3A657A80" w:rsidR="00DE47EC" w:rsidRDefault="00DE47EC" w:rsidP="00AE30B6">
      <w:pPr>
        <w:spacing w:after="80"/>
      </w:pPr>
      <w:r>
        <w:t xml:space="preserve">(DE) </w:t>
      </w:r>
      <w:r w:rsidR="00AE30B6">
        <w:t>Kurzfristige Streckensperrungen oder erhöhtes Verkehrsaufkommen gefährden die Fahrplanstabilität und sorgen dadurch für Frust und Hemmnisse im öffentlichen Personenverkehr. Besonders kleine und mittelständische Verkehrsunternehmen verfügen in den meisten Fällen nicht über eine Betriebsleitstelle, die geeignete Umleitungsfahrwege anweisen und dadurch den Betrieb aufrechterhalten kann. In dieser Masterarbeit soll untersucht werden, inwieweit die Anordnung von Umleitungen durch ein Betriebsleitsystem unterstützt durch künstliche Intelligenz automatisiert werden kann. Nach einer Literaturrecherche zu den Themen Betriebsleitsystem und KI werden passende Verfahren ausgewählt und anhand von Daten aus der Praxis miteinander verglichen. Eine Evaluation prüft anhand ausgewählter Kennzahlen und im Vergleich mit Expertenentscheidungen prüfen Leistungsfähigkeit und Praxistauglichkeit der gewählten Verfahren. Eine kritische Diskussion, eine Zusammenfassung und ein Ausblick runden die Masterarbeit ab.</w:t>
      </w:r>
    </w:p>
    <w:p w14:paraId="13837D34" w14:textId="77777777" w:rsidR="00B733EB" w:rsidRDefault="00B733EB" w:rsidP="00AE30B6">
      <w:pPr>
        <w:spacing w:after="80"/>
      </w:pPr>
    </w:p>
    <w:p w14:paraId="5E448944" w14:textId="249A93BA" w:rsidR="00AF0A02" w:rsidRDefault="00AF0A02" w:rsidP="00AE30B6">
      <w:pPr>
        <w:spacing w:after="80"/>
      </w:pPr>
    </w:p>
    <w:p w14:paraId="042B1C03" w14:textId="5828F876" w:rsidR="00DE47EC" w:rsidRDefault="00DE47EC" w:rsidP="00B733EB">
      <w:pPr>
        <w:spacing w:after="80"/>
      </w:pPr>
      <w:r>
        <w:t xml:space="preserve">(EN) </w:t>
      </w:r>
      <w:proofErr w:type="spellStart"/>
      <w:r w:rsidR="00B733EB">
        <w:t>Unplanned</w:t>
      </w:r>
      <w:proofErr w:type="spellEnd"/>
      <w:r w:rsidR="00B733EB">
        <w:t xml:space="preserve"> </w:t>
      </w:r>
      <w:proofErr w:type="spellStart"/>
      <w:r w:rsidR="00B733EB">
        <w:t>service</w:t>
      </w:r>
      <w:proofErr w:type="spellEnd"/>
      <w:r w:rsidR="00B733EB">
        <w:t xml:space="preserve"> </w:t>
      </w:r>
      <w:proofErr w:type="spellStart"/>
      <w:r w:rsidR="00B733EB">
        <w:t>interruptions</w:t>
      </w:r>
      <w:proofErr w:type="spellEnd"/>
      <w:r w:rsidR="00B733EB">
        <w:t xml:space="preserve"> </w:t>
      </w:r>
      <w:proofErr w:type="spellStart"/>
      <w:r w:rsidR="00B733EB">
        <w:t>or</w:t>
      </w:r>
      <w:proofErr w:type="spellEnd"/>
      <w:r w:rsidR="00B733EB">
        <w:t xml:space="preserve"> </w:t>
      </w:r>
      <w:proofErr w:type="spellStart"/>
      <w:r w:rsidR="00B733EB">
        <w:t>traffic</w:t>
      </w:r>
      <w:proofErr w:type="spellEnd"/>
      <w:r w:rsidR="00B733EB">
        <w:t xml:space="preserve"> </w:t>
      </w:r>
      <w:proofErr w:type="spellStart"/>
      <w:r w:rsidR="00B733EB">
        <w:t>jams</w:t>
      </w:r>
      <w:proofErr w:type="spellEnd"/>
      <w:r w:rsidR="00B733EB">
        <w:t xml:space="preserve"> </w:t>
      </w:r>
      <w:proofErr w:type="spellStart"/>
      <w:r w:rsidR="00B733EB">
        <w:t>affect</w:t>
      </w:r>
      <w:proofErr w:type="spellEnd"/>
      <w:r w:rsidR="00B733EB">
        <w:t xml:space="preserve"> the public </w:t>
      </w:r>
      <w:proofErr w:type="spellStart"/>
      <w:r w:rsidR="00B733EB">
        <w:t>transport</w:t>
      </w:r>
      <w:proofErr w:type="spellEnd"/>
      <w:r w:rsidR="00B733EB">
        <w:t xml:space="preserve"> </w:t>
      </w:r>
      <w:proofErr w:type="spellStart"/>
      <w:r w:rsidR="00B733EB">
        <w:t>service</w:t>
      </w:r>
      <w:proofErr w:type="spellEnd"/>
      <w:r w:rsidR="00B733EB">
        <w:t xml:space="preserve"> </w:t>
      </w:r>
      <w:proofErr w:type="spellStart"/>
      <w:r w:rsidR="00B733EB">
        <w:t>stability</w:t>
      </w:r>
      <w:proofErr w:type="spellEnd"/>
      <w:r w:rsidR="00B733EB">
        <w:t xml:space="preserve"> </w:t>
      </w:r>
      <w:proofErr w:type="spellStart"/>
      <w:r w:rsidR="00B733EB">
        <w:t>negatively</w:t>
      </w:r>
      <w:proofErr w:type="spellEnd"/>
      <w:r w:rsidR="00B733EB">
        <w:t xml:space="preserve"> and </w:t>
      </w:r>
      <w:proofErr w:type="spellStart"/>
      <w:r w:rsidR="00B733EB">
        <w:t>thus</w:t>
      </w:r>
      <w:proofErr w:type="spellEnd"/>
      <w:r w:rsidR="00B733EB">
        <w:t xml:space="preserve"> </w:t>
      </w:r>
      <w:proofErr w:type="spellStart"/>
      <w:r w:rsidR="00B733EB">
        <w:t>customers</w:t>
      </w:r>
      <w:proofErr w:type="spellEnd"/>
      <w:r w:rsidR="00B733EB">
        <w:t xml:space="preserve"> </w:t>
      </w:r>
      <w:proofErr w:type="spellStart"/>
      <w:r w:rsidR="00B733EB">
        <w:t>feel</w:t>
      </w:r>
      <w:proofErr w:type="spellEnd"/>
      <w:r w:rsidR="00B733EB">
        <w:t xml:space="preserve"> </w:t>
      </w:r>
      <w:proofErr w:type="spellStart"/>
      <w:r w:rsidR="00B733EB">
        <w:t>frustrated</w:t>
      </w:r>
      <w:proofErr w:type="spellEnd"/>
      <w:r w:rsidR="00B733EB">
        <w:t xml:space="preserve"> and </w:t>
      </w:r>
      <w:proofErr w:type="spellStart"/>
      <w:r w:rsidR="00B733EB">
        <w:t>act</w:t>
      </w:r>
      <w:proofErr w:type="spellEnd"/>
      <w:r w:rsidR="00B733EB">
        <w:t xml:space="preserve"> </w:t>
      </w:r>
      <w:proofErr w:type="spellStart"/>
      <w:r w:rsidR="00B733EB">
        <w:t>self-consciously</w:t>
      </w:r>
      <w:proofErr w:type="spellEnd"/>
      <w:r w:rsidR="00B733EB">
        <w:t xml:space="preserve"> </w:t>
      </w:r>
      <w:proofErr w:type="spellStart"/>
      <w:r w:rsidR="00B733EB">
        <w:t>regarded</w:t>
      </w:r>
      <w:proofErr w:type="spellEnd"/>
      <w:r w:rsidR="00B733EB">
        <w:t xml:space="preserve"> to public </w:t>
      </w:r>
      <w:proofErr w:type="spellStart"/>
      <w:r w:rsidR="00B733EB">
        <w:t>transport</w:t>
      </w:r>
      <w:proofErr w:type="spellEnd"/>
      <w:r w:rsidR="00B733EB">
        <w:t xml:space="preserve"> </w:t>
      </w:r>
      <w:proofErr w:type="spellStart"/>
      <w:r w:rsidR="00B733EB">
        <w:t>services</w:t>
      </w:r>
      <w:proofErr w:type="spellEnd"/>
      <w:r w:rsidR="00B733EB">
        <w:t xml:space="preserve">. Most </w:t>
      </w:r>
      <w:proofErr w:type="spellStart"/>
      <w:r w:rsidR="00B733EB">
        <w:t>smaller</w:t>
      </w:r>
      <w:proofErr w:type="spellEnd"/>
      <w:r w:rsidR="00B733EB">
        <w:t xml:space="preserve"> and medium-</w:t>
      </w:r>
      <w:proofErr w:type="spellStart"/>
      <w:r w:rsidR="00B733EB">
        <w:t>sized</w:t>
      </w:r>
      <w:proofErr w:type="spellEnd"/>
      <w:r w:rsidR="00B733EB">
        <w:t xml:space="preserve"> </w:t>
      </w:r>
      <w:proofErr w:type="spellStart"/>
      <w:r w:rsidR="00B733EB">
        <w:t>traffic</w:t>
      </w:r>
      <w:proofErr w:type="spellEnd"/>
      <w:r w:rsidR="00B733EB">
        <w:t xml:space="preserve"> </w:t>
      </w:r>
      <w:proofErr w:type="spellStart"/>
      <w:r w:rsidR="00B733EB">
        <w:t>companies</w:t>
      </w:r>
      <w:proofErr w:type="spellEnd"/>
      <w:r w:rsidR="00B733EB">
        <w:t xml:space="preserve"> do not </w:t>
      </w:r>
      <w:proofErr w:type="spellStart"/>
      <w:r w:rsidR="00B733EB">
        <w:t>have</w:t>
      </w:r>
      <w:proofErr w:type="spellEnd"/>
      <w:r w:rsidR="00B733EB">
        <w:t xml:space="preserve"> a control </w:t>
      </w:r>
      <w:proofErr w:type="spellStart"/>
      <w:r w:rsidR="00B733EB">
        <w:t>center</w:t>
      </w:r>
      <w:proofErr w:type="spellEnd"/>
      <w:r w:rsidR="00B733EB">
        <w:t xml:space="preserve"> </w:t>
      </w:r>
      <w:proofErr w:type="spellStart"/>
      <w:r w:rsidR="00B733EB">
        <w:t>which</w:t>
      </w:r>
      <w:proofErr w:type="spellEnd"/>
      <w:r w:rsidR="00B733EB">
        <w:t xml:space="preserve"> </w:t>
      </w:r>
      <w:proofErr w:type="spellStart"/>
      <w:r w:rsidR="00B733EB">
        <w:t>may</w:t>
      </w:r>
      <w:proofErr w:type="spellEnd"/>
      <w:r w:rsidR="00B733EB">
        <w:t xml:space="preserve"> </w:t>
      </w:r>
      <w:proofErr w:type="spellStart"/>
      <w:r w:rsidR="00B733EB">
        <w:t>arrange</w:t>
      </w:r>
      <w:proofErr w:type="spellEnd"/>
      <w:r w:rsidR="00B733EB">
        <w:t xml:space="preserve"> a </w:t>
      </w:r>
      <w:proofErr w:type="spellStart"/>
      <w:r w:rsidR="00B733EB">
        <w:t>re</w:t>
      </w:r>
      <w:proofErr w:type="spellEnd"/>
      <w:r w:rsidR="00B733EB">
        <w:t xml:space="preserve">-routing and </w:t>
      </w:r>
      <w:proofErr w:type="spellStart"/>
      <w:r w:rsidR="00B733EB">
        <w:t>keep</w:t>
      </w:r>
      <w:proofErr w:type="spellEnd"/>
      <w:r w:rsidR="00B733EB">
        <w:t xml:space="preserve"> the </w:t>
      </w:r>
      <w:proofErr w:type="spellStart"/>
      <w:r w:rsidR="00B733EB">
        <w:t>service</w:t>
      </w:r>
      <w:proofErr w:type="spellEnd"/>
      <w:r w:rsidR="00B733EB">
        <w:t xml:space="preserve"> </w:t>
      </w:r>
      <w:proofErr w:type="spellStart"/>
      <w:r w:rsidR="00B733EB">
        <w:t>running</w:t>
      </w:r>
      <w:proofErr w:type="spellEnd"/>
      <w:r w:rsidR="00B733EB">
        <w:t xml:space="preserve">. The </w:t>
      </w:r>
      <w:proofErr w:type="spellStart"/>
      <w:r w:rsidR="00B733EB">
        <w:t>aim</w:t>
      </w:r>
      <w:proofErr w:type="spellEnd"/>
      <w:r w:rsidR="00B733EB">
        <w:t xml:space="preserve"> of this </w:t>
      </w:r>
      <w:proofErr w:type="spellStart"/>
      <w:r w:rsidR="00B733EB">
        <w:t>work</w:t>
      </w:r>
      <w:proofErr w:type="spellEnd"/>
      <w:r w:rsidR="00B733EB">
        <w:t xml:space="preserve"> is to find </w:t>
      </w:r>
      <w:proofErr w:type="spellStart"/>
      <w:r w:rsidR="00B733EB">
        <w:t>procedures</w:t>
      </w:r>
      <w:proofErr w:type="spellEnd"/>
      <w:r w:rsidR="00B733EB">
        <w:t xml:space="preserve"> </w:t>
      </w:r>
      <w:proofErr w:type="spellStart"/>
      <w:r w:rsidR="00B733EB">
        <w:t>which</w:t>
      </w:r>
      <w:proofErr w:type="spellEnd"/>
      <w:r w:rsidR="00B733EB">
        <w:t xml:space="preserve"> </w:t>
      </w:r>
      <w:proofErr w:type="spellStart"/>
      <w:r w:rsidR="00B733EB">
        <w:t>enable</w:t>
      </w:r>
      <w:proofErr w:type="spellEnd"/>
      <w:r w:rsidR="00B733EB">
        <w:t xml:space="preserve"> a </w:t>
      </w:r>
      <w:proofErr w:type="spellStart"/>
      <w:r w:rsidR="00B733EB">
        <w:t>vehicle</w:t>
      </w:r>
      <w:proofErr w:type="spellEnd"/>
      <w:r w:rsidR="00B733EB">
        <w:t xml:space="preserve"> control </w:t>
      </w:r>
      <w:proofErr w:type="spellStart"/>
      <w:r w:rsidR="00B733EB">
        <w:t>system</w:t>
      </w:r>
      <w:proofErr w:type="spellEnd"/>
      <w:r w:rsidR="00B733EB">
        <w:t xml:space="preserve"> to </w:t>
      </w:r>
      <w:proofErr w:type="spellStart"/>
      <w:r w:rsidR="00B733EB">
        <w:t>arrange</w:t>
      </w:r>
      <w:proofErr w:type="spellEnd"/>
      <w:r w:rsidR="00B733EB">
        <w:t xml:space="preserve"> </w:t>
      </w:r>
      <w:proofErr w:type="spellStart"/>
      <w:r w:rsidR="00B733EB">
        <w:t>re</w:t>
      </w:r>
      <w:proofErr w:type="spellEnd"/>
      <w:r w:rsidR="00B733EB">
        <w:t xml:space="preserve">-routing of public </w:t>
      </w:r>
      <w:proofErr w:type="spellStart"/>
      <w:r w:rsidR="00B733EB">
        <w:t>transport</w:t>
      </w:r>
      <w:proofErr w:type="spellEnd"/>
      <w:r w:rsidR="00B733EB">
        <w:t xml:space="preserve"> </w:t>
      </w:r>
      <w:proofErr w:type="spellStart"/>
      <w:r w:rsidR="00B733EB">
        <w:t>vehicles</w:t>
      </w:r>
      <w:proofErr w:type="spellEnd"/>
      <w:r w:rsidR="00B733EB">
        <w:t xml:space="preserve"> </w:t>
      </w:r>
      <w:proofErr w:type="spellStart"/>
      <w:r w:rsidR="00B733EB">
        <w:t>automatically</w:t>
      </w:r>
      <w:proofErr w:type="spellEnd"/>
      <w:r w:rsidR="00B733EB">
        <w:t xml:space="preserve"> based on </w:t>
      </w:r>
      <w:proofErr w:type="spellStart"/>
      <w:r w:rsidR="00B733EB">
        <w:t>artificial</w:t>
      </w:r>
      <w:proofErr w:type="spellEnd"/>
      <w:r w:rsidR="00B733EB">
        <w:t xml:space="preserve"> </w:t>
      </w:r>
      <w:proofErr w:type="spellStart"/>
      <w:r w:rsidR="00B733EB">
        <w:t>intelligence</w:t>
      </w:r>
      <w:proofErr w:type="spellEnd"/>
      <w:r w:rsidR="00B733EB">
        <w:t xml:space="preserve"> (AI). To </w:t>
      </w:r>
      <w:proofErr w:type="spellStart"/>
      <w:r w:rsidR="00B733EB">
        <w:t>achieve</w:t>
      </w:r>
      <w:proofErr w:type="spellEnd"/>
      <w:r w:rsidR="00B733EB">
        <w:t xml:space="preserve"> this, different </w:t>
      </w:r>
      <w:proofErr w:type="spellStart"/>
      <w:r w:rsidR="00B733EB">
        <w:t>approaches</w:t>
      </w:r>
      <w:proofErr w:type="spellEnd"/>
      <w:r w:rsidR="00B733EB">
        <w:t xml:space="preserve"> of AI </w:t>
      </w:r>
      <w:proofErr w:type="spellStart"/>
      <w:r w:rsidR="00B733EB">
        <w:t>are</w:t>
      </w:r>
      <w:proofErr w:type="spellEnd"/>
      <w:r w:rsidR="00B733EB">
        <w:t xml:space="preserve"> </w:t>
      </w:r>
      <w:proofErr w:type="spellStart"/>
      <w:r w:rsidR="00B733EB">
        <w:t>selected</w:t>
      </w:r>
      <w:proofErr w:type="spellEnd"/>
      <w:r w:rsidR="00B733EB">
        <w:t xml:space="preserve"> based on </w:t>
      </w:r>
      <w:proofErr w:type="spellStart"/>
      <w:r w:rsidR="00B733EB">
        <w:t>literature</w:t>
      </w:r>
      <w:proofErr w:type="spellEnd"/>
      <w:r w:rsidR="00B733EB">
        <w:t xml:space="preserve"> </w:t>
      </w:r>
      <w:proofErr w:type="spellStart"/>
      <w:r w:rsidR="00B733EB">
        <w:t>research</w:t>
      </w:r>
      <w:proofErr w:type="spellEnd"/>
      <w:r w:rsidR="00B733EB">
        <w:t xml:space="preserve"> and </w:t>
      </w:r>
      <w:proofErr w:type="spellStart"/>
      <w:r w:rsidR="00B733EB">
        <w:t>compared</w:t>
      </w:r>
      <w:proofErr w:type="spellEnd"/>
      <w:r w:rsidR="00B733EB">
        <w:t xml:space="preserve"> to </w:t>
      </w:r>
      <w:proofErr w:type="spellStart"/>
      <w:r w:rsidR="00B733EB">
        <w:t>each</w:t>
      </w:r>
      <w:proofErr w:type="spellEnd"/>
      <w:r w:rsidR="00B733EB">
        <w:t xml:space="preserve"> </w:t>
      </w:r>
      <w:proofErr w:type="spellStart"/>
      <w:r w:rsidR="00B733EB">
        <w:t>other</w:t>
      </w:r>
      <w:proofErr w:type="spellEnd"/>
      <w:r w:rsidR="00B733EB">
        <w:t xml:space="preserve"> based to </w:t>
      </w:r>
      <w:proofErr w:type="spellStart"/>
      <w:r w:rsidR="00B733EB">
        <w:t>datasets</w:t>
      </w:r>
      <w:proofErr w:type="spellEnd"/>
      <w:r w:rsidR="00B733EB">
        <w:t xml:space="preserve"> </w:t>
      </w:r>
      <w:proofErr w:type="spellStart"/>
      <w:r w:rsidR="00B733EB">
        <w:t>from</w:t>
      </w:r>
      <w:proofErr w:type="spellEnd"/>
      <w:r w:rsidR="00B733EB">
        <w:t xml:space="preserve"> the </w:t>
      </w:r>
      <w:proofErr w:type="spellStart"/>
      <w:r w:rsidR="00B733EB">
        <w:t>operation</w:t>
      </w:r>
      <w:proofErr w:type="spellEnd"/>
      <w:r w:rsidR="00B733EB">
        <w:t xml:space="preserve"> of </w:t>
      </w:r>
      <w:proofErr w:type="spellStart"/>
      <w:r w:rsidR="00B733EB">
        <w:t>several</w:t>
      </w:r>
      <w:proofErr w:type="spellEnd"/>
      <w:r w:rsidR="00B733EB">
        <w:t xml:space="preserve"> </w:t>
      </w:r>
      <w:proofErr w:type="spellStart"/>
      <w:r w:rsidR="00B733EB">
        <w:t>bus</w:t>
      </w:r>
      <w:proofErr w:type="spellEnd"/>
      <w:r w:rsidR="00B733EB">
        <w:t xml:space="preserve"> </w:t>
      </w:r>
      <w:proofErr w:type="spellStart"/>
      <w:r w:rsidR="00B733EB">
        <w:t>agencies</w:t>
      </w:r>
      <w:proofErr w:type="spellEnd"/>
      <w:r w:rsidR="00B733EB">
        <w:t xml:space="preserve">. An </w:t>
      </w:r>
      <w:proofErr w:type="spellStart"/>
      <w:r w:rsidR="00B733EB">
        <w:t>evaluation</w:t>
      </w:r>
      <w:proofErr w:type="spellEnd"/>
      <w:r w:rsidR="00B733EB">
        <w:t xml:space="preserve"> </w:t>
      </w:r>
      <w:proofErr w:type="spellStart"/>
      <w:r w:rsidR="00B733EB">
        <w:t>confirms</w:t>
      </w:r>
      <w:proofErr w:type="spellEnd"/>
      <w:r w:rsidR="00B733EB">
        <w:t xml:space="preserve"> </w:t>
      </w:r>
      <w:proofErr w:type="spellStart"/>
      <w:r w:rsidR="00B733EB">
        <w:t>performance</w:t>
      </w:r>
      <w:proofErr w:type="spellEnd"/>
      <w:r w:rsidR="00B733EB">
        <w:t xml:space="preserve"> and </w:t>
      </w:r>
      <w:proofErr w:type="spellStart"/>
      <w:r w:rsidR="00B733EB">
        <w:t>productivity</w:t>
      </w:r>
      <w:proofErr w:type="spellEnd"/>
      <w:r w:rsidR="00B733EB">
        <w:t xml:space="preserve"> of the AI </w:t>
      </w:r>
      <w:proofErr w:type="spellStart"/>
      <w:r w:rsidR="00B733EB">
        <w:t>procedures</w:t>
      </w:r>
      <w:proofErr w:type="spellEnd"/>
      <w:r w:rsidR="00B733EB">
        <w:t xml:space="preserve"> </w:t>
      </w:r>
      <w:proofErr w:type="spellStart"/>
      <w:r w:rsidR="00B733EB">
        <w:t>found</w:t>
      </w:r>
      <w:proofErr w:type="spellEnd"/>
      <w:r w:rsidR="00B733EB">
        <w:t xml:space="preserve">. A </w:t>
      </w:r>
      <w:proofErr w:type="spellStart"/>
      <w:r w:rsidR="00B733EB">
        <w:t>critical</w:t>
      </w:r>
      <w:proofErr w:type="spellEnd"/>
      <w:r w:rsidR="00B733EB">
        <w:t xml:space="preserve"> </w:t>
      </w:r>
      <w:proofErr w:type="spellStart"/>
      <w:r w:rsidR="00B733EB">
        <w:t>discussion</w:t>
      </w:r>
      <w:proofErr w:type="spellEnd"/>
      <w:r w:rsidR="00B733EB">
        <w:t xml:space="preserve"> and a </w:t>
      </w:r>
      <w:proofErr w:type="spellStart"/>
      <w:r w:rsidR="00B733EB">
        <w:t>summary</w:t>
      </w:r>
      <w:proofErr w:type="spellEnd"/>
      <w:r w:rsidR="00B733EB">
        <w:t xml:space="preserve"> </w:t>
      </w:r>
      <w:proofErr w:type="spellStart"/>
      <w:r w:rsidR="00B733EB">
        <w:t>show</w:t>
      </w:r>
      <w:proofErr w:type="spellEnd"/>
      <w:r w:rsidR="00B733EB">
        <w:t xml:space="preserve"> possible </w:t>
      </w:r>
      <w:proofErr w:type="spellStart"/>
      <w:r w:rsidR="00B733EB">
        <w:t>commitments</w:t>
      </w:r>
      <w:proofErr w:type="spellEnd"/>
      <w:r w:rsidR="00B733EB">
        <w:t xml:space="preserve"> in </w:t>
      </w:r>
      <w:proofErr w:type="spellStart"/>
      <w:r w:rsidR="00B733EB">
        <w:t>practice</w:t>
      </w:r>
      <w:proofErr w:type="spellEnd"/>
      <w:r w:rsidR="00B733EB">
        <w:t xml:space="preserve"> and </w:t>
      </w:r>
      <w:proofErr w:type="spellStart"/>
      <w:r w:rsidR="00B733EB">
        <w:t>complement</w:t>
      </w:r>
      <w:proofErr w:type="spellEnd"/>
      <w:r w:rsidR="00B733EB">
        <w:t xml:space="preserve"> the </w:t>
      </w:r>
      <w:proofErr w:type="spellStart"/>
      <w:r w:rsidR="00B733EB">
        <w:t>whole</w:t>
      </w:r>
      <w:proofErr w:type="spellEnd"/>
      <w:r w:rsidR="00B733EB">
        <w:t xml:space="preserve"> </w:t>
      </w:r>
      <w:proofErr w:type="spellStart"/>
      <w:r w:rsidR="00B733EB">
        <w:t>work</w:t>
      </w:r>
      <w:proofErr w:type="spellEnd"/>
      <w:r w:rsidR="00B733EB">
        <w:t>.</w:t>
      </w:r>
    </w:p>
    <w:p w14:paraId="59B269B4" w14:textId="52ECA429" w:rsidR="00B733EB" w:rsidRDefault="00B733EB" w:rsidP="00B733EB">
      <w:pPr>
        <w:spacing w:after="80"/>
      </w:pPr>
    </w:p>
    <w:p w14:paraId="04DE62D4" w14:textId="7D9A6F77" w:rsidR="00DE47EC" w:rsidRDefault="00DE47EC" w:rsidP="00DE47EC">
      <w:pPr>
        <w:spacing w:after="80"/>
      </w:pPr>
    </w:p>
    <w:p w14:paraId="62821A48" w14:textId="77777777" w:rsidR="00DE47EC" w:rsidRPr="000E74E0" w:rsidRDefault="00DE47EC" w:rsidP="00DE47EC">
      <w:pPr>
        <w:spacing w:after="80"/>
        <w:rPr>
          <w:rFonts w:ascii="Source Sans Pro SemiBold" w:hAnsi="Source Sans Pro SemiBold"/>
          <w:b/>
        </w:rPr>
      </w:pPr>
      <w:r w:rsidRPr="000E74E0">
        <w:rPr>
          <w:rFonts w:ascii="Source Sans Pro SemiBold" w:hAnsi="Source Sans Pro SemiBold"/>
          <w:b/>
        </w:rPr>
        <w:t>Betreuender Hochschullehrer</w:t>
      </w:r>
    </w:p>
    <w:p w14:paraId="34372FFF" w14:textId="573BBEFB" w:rsidR="00DE47EC" w:rsidRDefault="00DE47EC" w:rsidP="00DE47EC">
      <w:r>
        <w:t>Prof. Dr.-Ing. Thomas Schlegel</w:t>
      </w:r>
    </w:p>
    <w:p w14:paraId="6534B456" w14:textId="78FA6136" w:rsidR="00DE47EC" w:rsidRDefault="00DE47EC" w:rsidP="008B7615">
      <w:pPr>
        <w:tabs>
          <w:tab w:val="left" w:pos="6252"/>
        </w:tabs>
      </w:pPr>
    </w:p>
    <w:p w14:paraId="73B0F249" w14:textId="58F2E827" w:rsidR="00DE47EC" w:rsidRDefault="00DE47EC" w:rsidP="008B7615">
      <w:pPr>
        <w:tabs>
          <w:tab w:val="left" w:pos="6252"/>
        </w:tabs>
      </w:pPr>
    </w:p>
    <w:p w14:paraId="5E381BA7" w14:textId="59220C07" w:rsidR="003E2760" w:rsidRDefault="003E2760">
      <w:pPr>
        <w:jc w:val="left"/>
      </w:pPr>
      <w:r>
        <w:br w:type="page"/>
      </w:r>
      <w:r w:rsidR="00B80382">
        <w:rPr>
          <w:noProof/>
        </w:rPr>
        <w:lastRenderedPageBreak/>
        <mc:AlternateContent>
          <mc:Choice Requires="wps">
            <w:drawing>
              <wp:anchor distT="0" distB="0" distL="114300" distR="114300" simplePos="0" relativeHeight="251651076" behindDoc="0" locked="0" layoutInCell="1" allowOverlap="1" wp14:anchorId="131DE9F0" wp14:editId="37F5BA3E">
                <wp:simplePos x="0" y="0"/>
                <wp:positionH relativeFrom="page">
                  <wp:align>center</wp:align>
                </wp:positionH>
                <wp:positionV relativeFrom="margin">
                  <wp:align>bottom</wp:align>
                </wp:positionV>
                <wp:extent cx="5676900" cy="5033645"/>
                <wp:effectExtent l="0" t="0" r="0" b="0"/>
                <wp:wrapNone/>
                <wp:docPr id="17" name="Textfeld 17"/>
                <wp:cNvGraphicFramePr/>
                <a:graphic xmlns:a="http://schemas.openxmlformats.org/drawingml/2006/main">
                  <a:graphicData uri="http://schemas.microsoft.com/office/word/2010/wordprocessingShape">
                    <wps:wsp>
                      <wps:cNvSpPr txBox="1"/>
                      <wps:spPr>
                        <a:xfrm>
                          <a:off x="0" y="0"/>
                          <a:ext cx="5676900" cy="5033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5E44C3" w14:textId="77777777" w:rsidR="00851876" w:rsidRPr="0018688C" w:rsidRDefault="00851876" w:rsidP="00630E39">
                            <w:pPr>
                              <w:spacing w:after="360"/>
                              <w:rPr>
                                <w:rFonts w:ascii="Century Gothic" w:hAnsi="Century Gothic"/>
                                <w:b/>
                                <w:sz w:val="32"/>
                              </w:rPr>
                            </w:pPr>
                            <w:bookmarkStart w:id="0" w:name="_Toc302574537"/>
                            <w:r w:rsidRPr="0018688C">
                              <w:rPr>
                                <w:rFonts w:ascii="Century Gothic" w:hAnsi="Century Gothic"/>
                                <w:b/>
                                <w:sz w:val="32"/>
                              </w:rPr>
                              <w:t>Erklärung</w:t>
                            </w:r>
                            <w:bookmarkEnd w:id="0"/>
                          </w:p>
                          <w:p w14:paraId="6C5884F4" w14:textId="1679CE8F" w:rsidR="00107695" w:rsidRPr="007C40F6" w:rsidRDefault="00851876" w:rsidP="00630E39">
                            <w:pPr>
                              <w:tabs>
                                <w:tab w:val="left" w:pos="709"/>
                              </w:tabs>
                            </w:pPr>
                            <w:r>
                              <w:t>Hiermit erkläre ich, die vorliegende Arbeit mit dem Titel</w:t>
                            </w:r>
                          </w:p>
                          <w:p w14:paraId="18D2691E" w14:textId="226C0D42" w:rsidR="00851876" w:rsidRDefault="00107695" w:rsidP="003F76E5">
                            <w:pPr>
                              <w:tabs>
                                <w:tab w:val="left" w:pos="709"/>
                              </w:tabs>
                              <w:rPr>
                                <w:rFonts w:ascii="Century Gothic" w:hAnsi="Century Gothic"/>
                                <w:b/>
                                <w:sz w:val="26"/>
                                <w:szCs w:val="26"/>
                              </w:rPr>
                            </w:pPr>
                            <w:r>
                              <w:rPr>
                                <w:rFonts w:ascii="Century Gothic" w:hAnsi="Century Gothic"/>
                                <w:b/>
                                <w:sz w:val="26"/>
                                <w:szCs w:val="26"/>
                              </w:rPr>
                              <w:t>Entwicklung und Evaluation eines auf künstliche Intelligenz gestützten Systems zur Betriebslenkung von Linienbussen im Störungsfall</w:t>
                            </w:r>
                          </w:p>
                          <w:p w14:paraId="475F8AE2" w14:textId="006AB5F0" w:rsidR="00851876" w:rsidRDefault="00851876" w:rsidP="003F76E5">
                            <w:pPr>
                              <w:tabs>
                                <w:tab w:val="left" w:pos="709"/>
                              </w:tabs>
                            </w:pPr>
                            <w:r>
                              <w:t>selbstständig verfasst und keine anderen als die angegebenen Quellen und Hilfsmittel benutzt sowie Zitate kenntlich gemacht zu haben.</w:t>
                            </w:r>
                          </w:p>
                          <w:p w14:paraId="375FE7A7" w14:textId="260F8C31" w:rsidR="00851876" w:rsidRDefault="00851876" w:rsidP="00630E39">
                            <w:pPr>
                              <w:tabs>
                                <w:tab w:val="left" w:pos="709"/>
                              </w:tabs>
                            </w:pPr>
                            <w:r>
                              <w:t xml:space="preserve">Karlsruhe, den </w:t>
                            </w:r>
                            <w:r w:rsidR="00107695">
                              <w:t>31</w:t>
                            </w:r>
                            <w:r>
                              <w:t>. Januar 202</w:t>
                            </w:r>
                            <w:r w:rsidR="00107695">
                              <w:t>3</w:t>
                            </w:r>
                          </w:p>
                          <w:p w14:paraId="7546CC8E" w14:textId="77777777" w:rsidR="00851876" w:rsidRDefault="00851876" w:rsidP="00630E39">
                            <w:pPr>
                              <w:tabs>
                                <w:tab w:val="left" w:pos="709"/>
                              </w:tabs>
                            </w:pPr>
                          </w:p>
                          <w:p w14:paraId="38224A17" w14:textId="77777777" w:rsidR="00851876" w:rsidRPr="007C40F6" w:rsidRDefault="00851876" w:rsidP="00630E39">
                            <w:pPr>
                              <w:tabs>
                                <w:tab w:val="left" w:pos="709"/>
                              </w:tabs>
                              <w:spacing w:after="0"/>
                              <w:contextualSpacing/>
                              <w:rPr>
                                <w:i/>
                                <w:iCs/>
                              </w:rPr>
                            </w:pPr>
                            <w:r>
                              <w:rPr>
                                <w:rStyle w:val="Hervorhebung"/>
                              </w:rPr>
                              <w:t>Sebastian Knopf</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DE9F0" id="Textfeld 17" o:spid="_x0000_s1029" type="#_x0000_t202" style="position:absolute;margin-left:0;margin-top:0;width:447pt;height:396.35pt;z-index:251651076;visibility:visible;mso-wrap-style:square;mso-width-percent:0;mso-height-percent:0;mso-wrap-distance-left:9pt;mso-wrap-distance-top:0;mso-wrap-distance-right:9pt;mso-wrap-distance-bottom:0;mso-position-horizontal:center;mso-position-horizontal-relative:page;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" fillcolor="white [3201]" stroked="f" strokeweight=".5pt">
                <v:textbox>
                  <w:txbxContent>
                    <w:p w14:paraId="2B5E44C3" w14:textId="77777777" w:rsidR="00851876" w:rsidRPr="0018688C" w:rsidRDefault="00851876" w:rsidP="00630E39">
                      <w:pPr>
                        <w:spacing w:after="360"/>
                        <w:rPr>
                          <w:rFonts w:ascii="Century Gothic" w:hAnsi="Century Gothic"/>
                          <w:b/>
                          <w:sz w:val="32"/>
                        </w:rPr>
                      </w:pPr>
                      <w:bookmarkStart w:id="1" w:name="_Toc302574537"/>
                      <w:r w:rsidRPr="0018688C">
                        <w:rPr>
                          <w:rFonts w:ascii="Century Gothic" w:hAnsi="Century Gothic"/>
                          <w:b/>
                          <w:sz w:val="32"/>
                        </w:rPr>
                        <w:t>Erklärung</w:t>
                      </w:r>
                      <w:bookmarkEnd w:id="1"/>
                    </w:p>
                    <w:p w14:paraId="6C5884F4" w14:textId="1679CE8F" w:rsidR="00107695" w:rsidRPr="007C40F6" w:rsidRDefault="00851876" w:rsidP="00630E39">
                      <w:pPr>
                        <w:tabs>
                          <w:tab w:val="left" w:pos="709"/>
                        </w:tabs>
                      </w:pPr>
                      <w:r>
                        <w:t>Hiermit erkläre ich, die vorliegende Arbeit mit dem Titel</w:t>
                      </w:r>
                    </w:p>
                    <w:p w14:paraId="18D2691E" w14:textId="226C0D42" w:rsidR="00851876" w:rsidRDefault="00107695" w:rsidP="003F76E5">
                      <w:pPr>
                        <w:tabs>
                          <w:tab w:val="left" w:pos="709"/>
                        </w:tabs>
                        <w:rPr>
                          <w:rFonts w:ascii="Century Gothic" w:hAnsi="Century Gothic"/>
                          <w:b/>
                          <w:sz w:val="26"/>
                          <w:szCs w:val="26"/>
                        </w:rPr>
                      </w:pPr>
                      <w:r>
                        <w:rPr>
                          <w:rFonts w:ascii="Century Gothic" w:hAnsi="Century Gothic"/>
                          <w:b/>
                          <w:sz w:val="26"/>
                          <w:szCs w:val="26"/>
                        </w:rPr>
                        <w:t>Entwicklung und Evaluation eines auf künstliche Intelligenz gestützten Systems zur Betriebslenkung von Linienbussen im Störungsfall</w:t>
                      </w:r>
                    </w:p>
                    <w:p w14:paraId="475F8AE2" w14:textId="006AB5F0" w:rsidR="00851876" w:rsidRDefault="00851876" w:rsidP="003F76E5">
                      <w:pPr>
                        <w:tabs>
                          <w:tab w:val="left" w:pos="709"/>
                        </w:tabs>
                      </w:pPr>
                      <w:r>
                        <w:t>selbstständig verfasst und keine anderen als die angegebenen Quellen und Hilfsmittel benutzt sowie Zitate kenntlich gemacht zu haben.</w:t>
                      </w:r>
                    </w:p>
                    <w:p w14:paraId="375FE7A7" w14:textId="260F8C31" w:rsidR="00851876" w:rsidRDefault="00851876" w:rsidP="00630E39">
                      <w:pPr>
                        <w:tabs>
                          <w:tab w:val="left" w:pos="709"/>
                        </w:tabs>
                      </w:pPr>
                      <w:r>
                        <w:t xml:space="preserve">Karlsruhe, den </w:t>
                      </w:r>
                      <w:r w:rsidR="00107695">
                        <w:t>31</w:t>
                      </w:r>
                      <w:r>
                        <w:t>. Januar 202</w:t>
                      </w:r>
                      <w:r w:rsidR="00107695">
                        <w:t>3</w:t>
                      </w:r>
                    </w:p>
                    <w:p w14:paraId="7546CC8E" w14:textId="77777777" w:rsidR="00851876" w:rsidRDefault="00851876" w:rsidP="00630E39">
                      <w:pPr>
                        <w:tabs>
                          <w:tab w:val="left" w:pos="709"/>
                        </w:tabs>
                      </w:pPr>
                    </w:p>
                    <w:p w14:paraId="38224A17" w14:textId="77777777" w:rsidR="00851876" w:rsidRPr="007C40F6" w:rsidRDefault="00851876" w:rsidP="00630E39">
                      <w:pPr>
                        <w:tabs>
                          <w:tab w:val="left" w:pos="709"/>
                        </w:tabs>
                        <w:spacing w:after="0"/>
                        <w:contextualSpacing/>
                        <w:rPr>
                          <w:i/>
                          <w:iCs/>
                        </w:rPr>
                      </w:pPr>
                      <w:r>
                        <w:rPr>
                          <w:rStyle w:val="Hervorhebung"/>
                        </w:rPr>
                        <w:t>Sebastian Knopf</w:t>
                      </w:r>
                    </w:p>
                  </w:txbxContent>
                </v:textbox>
                <w10:wrap anchorx="page" anchory="margin"/>
              </v:shape>
            </w:pict>
          </mc:Fallback>
        </mc:AlternateContent>
      </w:r>
      <w:r>
        <w:br w:type="page"/>
      </w:r>
    </w:p>
    <w:p w14:paraId="75CF6ED5" w14:textId="77777777" w:rsidR="003E2760" w:rsidRDefault="003E2760">
      <w:pPr>
        <w:jc w:val="left"/>
      </w:pPr>
    </w:p>
    <w:sdt>
      <w:sdtPr>
        <w:rPr>
          <w:b/>
          <w:bCs/>
        </w:rPr>
        <w:id w:val="-1247566681"/>
        <w:docPartObj>
          <w:docPartGallery w:val="Table of Contents"/>
          <w:docPartUnique/>
        </w:docPartObj>
      </w:sdtPr>
      <w:sdtEndPr>
        <w:rPr>
          <w:b w:val="0"/>
          <w:bCs w:val="0"/>
        </w:rPr>
      </w:sdtEndPr>
      <w:sdtContent>
        <w:p w14:paraId="3F232F2D" w14:textId="1E62142C" w:rsidR="002001A8" w:rsidRPr="00630E39" w:rsidRDefault="002001A8" w:rsidP="004708B7">
          <w:pPr>
            <w:tabs>
              <w:tab w:val="left" w:pos="6252"/>
            </w:tabs>
            <w:rPr>
              <w:rStyle w:val="berschrift1Zchn"/>
            </w:rPr>
          </w:pPr>
          <w:r w:rsidRPr="00630E39">
            <w:rPr>
              <w:rStyle w:val="berschrift1Zchn"/>
            </w:rPr>
            <w:t>Inhaltsverzeichnis</w:t>
          </w:r>
          <w:r w:rsidR="002B5F25">
            <w:rPr>
              <w:rStyle w:val="berschrift1Zchn"/>
            </w:rPr>
            <w:tab/>
          </w:r>
        </w:p>
        <w:p w14:paraId="49909B05" w14:textId="114D913E" w:rsidR="00A8109E" w:rsidRDefault="002001A8">
          <w:pPr>
            <w:pStyle w:val="Verzeichnis1"/>
            <w:tabs>
              <w:tab w:val="right" w:leader="dot" w:pos="8777"/>
            </w:tabs>
            <w:rPr>
              <w:rFonts w:asciiTheme="minorHAnsi" w:eastAsiaTheme="minorEastAsia" w:hAnsiTheme="minorHAnsi" w:cstheme="minorBidi"/>
              <w:b w:val="0"/>
              <w:iCs w:val="0"/>
              <w:noProof/>
              <w:color w:val="auto"/>
              <w:sz w:val="22"/>
              <w:szCs w:val="22"/>
              <w:lang w:eastAsia="de-DE"/>
            </w:rPr>
          </w:pPr>
          <w:r>
            <w:fldChar w:fldCharType="begin"/>
          </w:r>
          <w:r>
            <w:instrText xml:space="preserve"> TOC \o "1-3" \h \z \u </w:instrText>
          </w:r>
          <w:r>
            <w:fldChar w:fldCharType="separate"/>
          </w:r>
          <w:hyperlink w:anchor="_Toc122335819" w:history="1">
            <w:r w:rsidR="00A8109E" w:rsidRPr="00EF4D9A">
              <w:rPr>
                <w:rStyle w:val="Hyperlink"/>
                <w:noProof/>
              </w:rPr>
              <w:t>Abkürzungsverzeichnis</w:t>
            </w:r>
            <w:r w:rsidR="00A8109E">
              <w:rPr>
                <w:noProof/>
                <w:webHidden/>
              </w:rPr>
              <w:tab/>
            </w:r>
            <w:r w:rsidR="00A8109E">
              <w:rPr>
                <w:noProof/>
                <w:webHidden/>
              </w:rPr>
              <w:fldChar w:fldCharType="begin"/>
            </w:r>
            <w:r w:rsidR="00A8109E">
              <w:rPr>
                <w:noProof/>
                <w:webHidden/>
              </w:rPr>
              <w:instrText xml:space="preserve"> PAGEREF _Toc122335819 \h </w:instrText>
            </w:r>
            <w:r w:rsidR="00A8109E">
              <w:rPr>
                <w:noProof/>
                <w:webHidden/>
              </w:rPr>
            </w:r>
            <w:r w:rsidR="00A8109E">
              <w:rPr>
                <w:noProof/>
                <w:webHidden/>
              </w:rPr>
              <w:fldChar w:fldCharType="separate"/>
            </w:r>
            <w:r w:rsidR="00BA2F70">
              <w:rPr>
                <w:noProof/>
                <w:webHidden/>
              </w:rPr>
              <w:t>4</w:t>
            </w:r>
            <w:r w:rsidR="00A8109E">
              <w:rPr>
                <w:noProof/>
                <w:webHidden/>
              </w:rPr>
              <w:fldChar w:fldCharType="end"/>
            </w:r>
          </w:hyperlink>
        </w:p>
        <w:p w14:paraId="4B97E249" w14:textId="5C7A7767" w:rsidR="00A8109E" w:rsidRDefault="00A8109E">
          <w:pPr>
            <w:pStyle w:val="Verzeichnis1"/>
            <w:tabs>
              <w:tab w:val="right" w:leader="dot" w:pos="8777"/>
            </w:tabs>
            <w:rPr>
              <w:rFonts w:asciiTheme="minorHAnsi" w:eastAsiaTheme="minorEastAsia" w:hAnsiTheme="minorHAnsi" w:cstheme="minorBidi"/>
              <w:b w:val="0"/>
              <w:iCs w:val="0"/>
              <w:noProof/>
              <w:color w:val="auto"/>
              <w:sz w:val="22"/>
              <w:szCs w:val="22"/>
              <w:lang w:eastAsia="de-DE"/>
            </w:rPr>
          </w:pPr>
          <w:hyperlink w:anchor="_Toc122335820" w:history="1">
            <w:r w:rsidRPr="00EF4D9A">
              <w:rPr>
                <w:rStyle w:val="Hyperlink"/>
                <w:noProof/>
              </w:rPr>
              <w:t>Abbildungsverzeichnis</w:t>
            </w:r>
            <w:r>
              <w:rPr>
                <w:noProof/>
                <w:webHidden/>
              </w:rPr>
              <w:tab/>
            </w:r>
            <w:r>
              <w:rPr>
                <w:noProof/>
                <w:webHidden/>
              </w:rPr>
              <w:fldChar w:fldCharType="begin"/>
            </w:r>
            <w:r>
              <w:rPr>
                <w:noProof/>
                <w:webHidden/>
              </w:rPr>
              <w:instrText xml:space="preserve"> PAGEREF _Toc122335820 \h </w:instrText>
            </w:r>
            <w:r>
              <w:rPr>
                <w:noProof/>
                <w:webHidden/>
              </w:rPr>
            </w:r>
            <w:r>
              <w:rPr>
                <w:noProof/>
                <w:webHidden/>
              </w:rPr>
              <w:fldChar w:fldCharType="separate"/>
            </w:r>
            <w:r w:rsidR="00BA2F70">
              <w:rPr>
                <w:noProof/>
                <w:webHidden/>
              </w:rPr>
              <w:t>4</w:t>
            </w:r>
            <w:r>
              <w:rPr>
                <w:noProof/>
                <w:webHidden/>
              </w:rPr>
              <w:fldChar w:fldCharType="end"/>
            </w:r>
          </w:hyperlink>
        </w:p>
        <w:p w14:paraId="1CD0F1B3" w14:textId="78D64B62" w:rsidR="00A8109E" w:rsidRDefault="00A8109E">
          <w:pPr>
            <w:pStyle w:val="Verzeichnis1"/>
            <w:tabs>
              <w:tab w:val="right" w:leader="dot" w:pos="8777"/>
            </w:tabs>
            <w:rPr>
              <w:rFonts w:asciiTheme="minorHAnsi" w:eastAsiaTheme="minorEastAsia" w:hAnsiTheme="minorHAnsi" w:cstheme="minorBidi"/>
              <w:b w:val="0"/>
              <w:iCs w:val="0"/>
              <w:noProof/>
              <w:color w:val="auto"/>
              <w:sz w:val="22"/>
              <w:szCs w:val="22"/>
              <w:lang w:eastAsia="de-DE"/>
            </w:rPr>
          </w:pPr>
          <w:hyperlink w:anchor="_Toc122335821" w:history="1">
            <w:r w:rsidRPr="00EF4D9A">
              <w:rPr>
                <w:rStyle w:val="Hyperlink"/>
                <w:noProof/>
              </w:rPr>
              <w:t>Tabellenverzeichnis</w:t>
            </w:r>
            <w:r>
              <w:rPr>
                <w:noProof/>
                <w:webHidden/>
              </w:rPr>
              <w:tab/>
            </w:r>
            <w:r>
              <w:rPr>
                <w:noProof/>
                <w:webHidden/>
              </w:rPr>
              <w:fldChar w:fldCharType="begin"/>
            </w:r>
            <w:r>
              <w:rPr>
                <w:noProof/>
                <w:webHidden/>
              </w:rPr>
              <w:instrText xml:space="preserve"> PAGEREF _Toc122335821 \h </w:instrText>
            </w:r>
            <w:r>
              <w:rPr>
                <w:noProof/>
                <w:webHidden/>
              </w:rPr>
            </w:r>
            <w:r>
              <w:rPr>
                <w:noProof/>
                <w:webHidden/>
              </w:rPr>
              <w:fldChar w:fldCharType="separate"/>
            </w:r>
            <w:r w:rsidR="00BA2F70">
              <w:rPr>
                <w:noProof/>
                <w:webHidden/>
              </w:rPr>
              <w:t>5</w:t>
            </w:r>
            <w:r>
              <w:rPr>
                <w:noProof/>
                <w:webHidden/>
              </w:rPr>
              <w:fldChar w:fldCharType="end"/>
            </w:r>
          </w:hyperlink>
        </w:p>
        <w:p w14:paraId="16D51814" w14:textId="19F9B06A" w:rsidR="00A8109E" w:rsidRDefault="00A8109E">
          <w:pPr>
            <w:pStyle w:val="Verzeichnis1"/>
            <w:tabs>
              <w:tab w:val="left" w:pos="708"/>
              <w:tab w:val="right" w:leader="dot" w:pos="8777"/>
            </w:tabs>
            <w:rPr>
              <w:rFonts w:asciiTheme="minorHAnsi" w:eastAsiaTheme="minorEastAsia" w:hAnsiTheme="minorHAnsi" w:cstheme="minorBidi"/>
              <w:b w:val="0"/>
              <w:iCs w:val="0"/>
              <w:noProof/>
              <w:color w:val="auto"/>
              <w:sz w:val="22"/>
              <w:szCs w:val="22"/>
              <w:lang w:eastAsia="de-DE"/>
            </w:rPr>
          </w:pPr>
          <w:hyperlink w:anchor="_Toc122335822" w:history="1">
            <w:r w:rsidRPr="00EF4D9A">
              <w:rPr>
                <w:rStyle w:val="Hyperlink"/>
                <w:noProof/>
                <w:lang w:val="en-US"/>
              </w:rPr>
              <w:t>1</w:t>
            </w:r>
            <w:r>
              <w:rPr>
                <w:rFonts w:asciiTheme="minorHAnsi" w:eastAsiaTheme="minorEastAsia" w:hAnsiTheme="minorHAnsi" w:cstheme="minorBidi"/>
                <w:b w:val="0"/>
                <w:iCs w:val="0"/>
                <w:noProof/>
                <w:color w:val="auto"/>
                <w:sz w:val="22"/>
                <w:szCs w:val="22"/>
                <w:lang w:eastAsia="de-DE"/>
              </w:rPr>
              <w:tab/>
            </w:r>
            <w:r w:rsidRPr="00EF4D9A">
              <w:rPr>
                <w:rStyle w:val="Hyperlink"/>
                <w:noProof/>
                <w:lang w:val="en-US"/>
              </w:rPr>
              <w:t>Einleitung</w:t>
            </w:r>
            <w:r>
              <w:rPr>
                <w:noProof/>
                <w:webHidden/>
              </w:rPr>
              <w:tab/>
            </w:r>
            <w:r>
              <w:rPr>
                <w:noProof/>
                <w:webHidden/>
              </w:rPr>
              <w:fldChar w:fldCharType="begin"/>
            </w:r>
            <w:r>
              <w:rPr>
                <w:noProof/>
                <w:webHidden/>
              </w:rPr>
              <w:instrText xml:space="preserve"> PAGEREF _Toc122335822 \h </w:instrText>
            </w:r>
            <w:r>
              <w:rPr>
                <w:noProof/>
                <w:webHidden/>
              </w:rPr>
            </w:r>
            <w:r>
              <w:rPr>
                <w:noProof/>
                <w:webHidden/>
              </w:rPr>
              <w:fldChar w:fldCharType="separate"/>
            </w:r>
            <w:r w:rsidR="00BA2F70">
              <w:rPr>
                <w:noProof/>
                <w:webHidden/>
              </w:rPr>
              <w:t>6</w:t>
            </w:r>
            <w:r>
              <w:rPr>
                <w:noProof/>
                <w:webHidden/>
              </w:rPr>
              <w:fldChar w:fldCharType="end"/>
            </w:r>
          </w:hyperlink>
        </w:p>
        <w:p w14:paraId="080965A6" w14:textId="4099701B" w:rsidR="00A8109E" w:rsidRDefault="00A8109E">
          <w:pPr>
            <w:pStyle w:val="Verzeichnis2"/>
            <w:tabs>
              <w:tab w:val="left" w:pos="1416"/>
              <w:tab w:val="right" w:leader="dot" w:pos="8777"/>
            </w:tabs>
            <w:rPr>
              <w:rFonts w:eastAsiaTheme="minorEastAsia"/>
              <w:noProof/>
              <w:sz w:val="22"/>
              <w:lang w:eastAsia="de-DE"/>
            </w:rPr>
          </w:pPr>
          <w:hyperlink w:anchor="_Toc122335823" w:history="1">
            <w:r w:rsidRPr="00EF4D9A">
              <w:rPr>
                <w:rStyle w:val="Hyperlink"/>
                <w:noProof/>
              </w:rPr>
              <w:t>1.1</w:t>
            </w:r>
            <w:r>
              <w:rPr>
                <w:rFonts w:eastAsiaTheme="minorEastAsia"/>
                <w:noProof/>
                <w:sz w:val="22"/>
                <w:lang w:eastAsia="de-DE"/>
              </w:rPr>
              <w:tab/>
            </w:r>
            <w:r w:rsidRPr="00EF4D9A">
              <w:rPr>
                <w:rStyle w:val="Hyperlink"/>
                <w:noProof/>
              </w:rPr>
              <w:t>Motivation</w:t>
            </w:r>
            <w:r>
              <w:rPr>
                <w:noProof/>
                <w:webHidden/>
              </w:rPr>
              <w:tab/>
            </w:r>
            <w:r>
              <w:rPr>
                <w:noProof/>
                <w:webHidden/>
              </w:rPr>
              <w:fldChar w:fldCharType="begin"/>
            </w:r>
            <w:r>
              <w:rPr>
                <w:noProof/>
                <w:webHidden/>
              </w:rPr>
              <w:instrText xml:space="preserve"> PAGEREF _Toc122335823 \h </w:instrText>
            </w:r>
            <w:r>
              <w:rPr>
                <w:noProof/>
                <w:webHidden/>
              </w:rPr>
            </w:r>
            <w:r>
              <w:rPr>
                <w:noProof/>
                <w:webHidden/>
              </w:rPr>
              <w:fldChar w:fldCharType="separate"/>
            </w:r>
            <w:r w:rsidR="00BA2F70">
              <w:rPr>
                <w:noProof/>
                <w:webHidden/>
              </w:rPr>
              <w:t>7</w:t>
            </w:r>
            <w:r>
              <w:rPr>
                <w:noProof/>
                <w:webHidden/>
              </w:rPr>
              <w:fldChar w:fldCharType="end"/>
            </w:r>
          </w:hyperlink>
        </w:p>
        <w:p w14:paraId="6B8D557D" w14:textId="003F4C33" w:rsidR="00A8109E" w:rsidRDefault="00A8109E">
          <w:pPr>
            <w:pStyle w:val="Verzeichnis2"/>
            <w:tabs>
              <w:tab w:val="left" w:pos="1416"/>
              <w:tab w:val="right" w:leader="dot" w:pos="8777"/>
            </w:tabs>
            <w:rPr>
              <w:rFonts w:eastAsiaTheme="minorEastAsia"/>
              <w:noProof/>
              <w:sz w:val="22"/>
              <w:lang w:eastAsia="de-DE"/>
            </w:rPr>
          </w:pPr>
          <w:hyperlink w:anchor="_Toc122335824" w:history="1">
            <w:r w:rsidRPr="00EF4D9A">
              <w:rPr>
                <w:rStyle w:val="Hyperlink"/>
                <w:noProof/>
              </w:rPr>
              <w:t>1.2</w:t>
            </w:r>
            <w:r>
              <w:rPr>
                <w:rFonts w:eastAsiaTheme="minorEastAsia"/>
                <w:noProof/>
                <w:sz w:val="22"/>
                <w:lang w:eastAsia="de-DE"/>
              </w:rPr>
              <w:tab/>
            </w:r>
            <w:r w:rsidRPr="00EF4D9A">
              <w:rPr>
                <w:rStyle w:val="Hyperlink"/>
                <w:noProof/>
              </w:rPr>
              <w:t>Zielsetzung</w:t>
            </w:r>
            <w:r>
              <w:rPr>
                <w:noProof/>
                <w:webHidden/>
              </w:rPr>
              <w:tab/>
            </w:r>
            <w:r>
              <w:rPr>
                <w:noProof/>
                <w:webHidden/>
              </w:rPr>
              <w:fldChar w:fldCharType="begin"/>
            </w:r>
            <w:r>
              <w:rPr>
                <w:noProof/>
                <w:webHidden/>
              </w:rPr>
              <w:instrText xml:space="preserve"> PAGEREF _Toc122335824 \h </w:instrText>
            </w:r>
            <w:r>
              <w:rPr>
                <w:noProof/>
                <w:webHidden/>
              </w:rPr>
            </w:r>
            <w:r>
              <w:rPr>
                <w:noProof/>
                <w:webHidden/>
              </w:rPr>
              <w:fldChar w:fldCharType="separate"/>
            </w:r>
            <w:r w:rsidR="00BA2F70">
              <w:rPr>
                <w:noProof/>
                <w:webHidden/>
              </w:rPr>
              <w:t>9</w:t>
            </w:r>
            <w:r>
              <w:rPr>
                <w:noProof/>
                <w:webHidden/>
              </w:rPr>
              <w:fldChar w:fldCharType="end"/>
            </w:r>
          </w:hyperlink>
        </w:p>
        <w:p w14:paraId="2815817D" w14:textId="16F0C04F" w:rsidR="00A8109E" w:rsidRDefault="00A8109E">
          <w:pPr>
            <w:pStyle w:val="Verzeichnis2"/>
            <w:tabs>
              <w:tab w:val="left" w:pos="1416"/>
              <w:tab w:val="right" w:leader="dot" w:pos="8777"/>
            </w:tabs>
            <w:rPr>
              <w:rFonts w:eastAsiaTheme="minorEastAsia"/>
              <w:noProof/>
              <w:sz w:val="22"/>
              <w:lang w:eastAsia="de-DE"/>
            </w:rPr>
          </w:pPr>
          <w:hyperlink w:anchor="_Toc122335825" w:history="1">
            <w:r w:rsidRPr="00EF4D9A">
              <w:rPr>
                <w:rStyle w:val="Hyperlink"/>
                <w:noProof/>
              </w:rPr>
              <w:t>1.3</w:t>
            </w:r>
            <w:r>
              <w:rPr>
                <w:rFonts w:eastAsiaTheme="minorEastAsia"/>
                <w:noProof/>
                <w:sz w:val="22"/>
                <w:lang w:eastAsia="de-DE"/>
              </w:rPr>
              <w:tab/>
            </w:r>
            <w:r w:rsidRPr="00EF4D9A">
              <w:rPr>
                <w:rStyle w:val="Hyperlink"/>
                <w:noProof/>
              </w:rPr>
              <w:t>Vorgehensweise</w:t>
            </w:r>
            <w:r>
              <w:rPr>
                <w:noProof/>
                <w:webHidden/>
              </w:rPr>
              <w:tab/>
            </w:r>
            <w:r>
              <w:rPr>
                <w:noProof/>
                <w:webHidden/>
              </w:rPr>
              <w:fldChar w:fldCharType="begin"/>
            </w:r>
            <w:r>
              <w:rPr>
                <w:noProof/>
                <w:webHidden/>
              </w:rPr>
              <w:instrText xml:space="preserve"> PAGEREF _Toc122335825 \h </w:instrText>
            </w:r>
            <w:r>
              <w:rPr>
                <w:noProof/>
                <w:webHidden/>
              </w:rPr>
            </w:r>
            <w:r>
              <w:rPr>
                <w:noProof/>
                <w:webHidden/>
              </w:rPr>
              <w:fldChar w:fldCharType="separate"/>
            </w:r>
            <w:r w:rsidR="00BA2F70">
              <w:rPr>
                <w:noProof/>
                <w:webHidden/>
              </w:rPr>
              <w:t>9</w:t>
            </w:r>
            <w:r>
              <w:rPr>
                <w:noProof/>
                <w:webHidden/>
              </w:rPr>
              <w:fldChar w:fldCharType="end"/>
            </w:r>
          </w:hyperlink>
        </w:p>
        <w:p w14:paraId="5C157399" w14:textId="17B8A022" w:rsidR="00A8109E" w:rsidRDefault="00A8109E">
          <w:pPr>
            <w:pStyle w:val="Verzeichnis1"/>
            <w:tabs>
              <w:tab w:val="left" w:pos="708"/>
              <w:tab w:val="right" w:leader="dot" w:pos="8777"/>
            </w:tabs>
            <w:rPr>
              <w:rFonts w:asciiTheme="minorHAnsi" w:eastAsiaTheme="minorEastAsia" w:hAnsiTheme="minorHAnsi" w:cstheme="minorBidi"/>
              <w:b w:val="0"/>
              <w:iCs w:val="0"/>
              <w:noProof/>
              <w:color w:val="auto"/>
              <w:sz w:val="22"/>
              <w:szCs w:val="22"/>
              <w:lang w:eastAsia="de-DE"/>
            </w:rPr>
          </w:pPr>
          <w:hyperlink w:anchor="_Toc122335826" w:history="1">
            <w:r w:rsidRPr="00EF4D9A">
              <w:rPr>
                <w:rStyle w:val="Hyperlink"/>
                <w:noProof/>
              </w:rPr>
              <w:t>2</w:t>
            </w:r>
            <w:r>
              <w:rPr>
                <w:rFonts w:asciiTheme="minorHAnsi" w:eastAsiaTheme="minorEastAsia" w:hAnsiTheme="minorHAnsi" w:cstheme="minorBidi"/>
                <w:b w:val="0"/>
                <w:iCs w:val="0"/>
                <w:noProof/>
                <w:color w:val="auto"/>
                <w:sz w:val="22"/>
                <w:szCs w:val="22"/>
                <w:lang w:eastAsia="de-DE"/>
              </w:rPr>
              <w:tab/>
            </w:r>
            <w:r w:rsidRPr="00EF4D9A">
              <w:rPr>
                <w:rStyle w:val="Hyperlink"/>
                <w:noProof/>
              </w:rPr>
              <w:t>Grundlagen</w:t>
            </w:r>
            <w:r>
              <w:rPr>
                <w:noProof/>
                <w:webHidden/>
              </w:rPr>
              <w:tab/>
            </w:r>
            <w:r>
              <w:rPr>
                <w:noProof/>
                <w:webHidden/>
              </w:rPr>
              <w:fldChar w:fldCharType="begin"/>
            </w:r>
            <w:r>
              <w:rPr>
                <w:noProof/>
                <w:webHidden/>
              </w:rPr>
              <w:instrText xml:space="preserve"> PAGEREF _Toc122335826 \h </w:instrText>
            </w:r>
            <w:r>
              <w:rPr>
                <w:noProof/>
                <w:webHidden/>
              </w:rPr>
            </w:r>
            <w:r>
              <w:rPr>
                <w:noProof/>
                <w:webHidden/>
              </w:rPr>
              <w:fldChar w:fldCharType="separate"/>
            </w:r>
            <w:r w:rsidR="00BA2F70">
              <w:rPr>
                <w:noProof/>
                <w:webHidden/>
              </w:rPr>
              <w:t>10</w:t>
            </w:r>
            <w:r>
              <w:rPr>
                <w:noProof/>
                <w:webHidden/>
              </w:rPr>
              <w:fldChar w:fldCharType="end"/>
            </w:r>
          </w:hyperlink>
        </w:p>
        <w:p w14:paraId="3E009098" w14:textId="64A9C0DD" w:rsidR="00A8109E" w:rsidRDefault="00A8109E">
          <w:pPr>
            <w:pStyle w:val="Verzeichnis2"/>
            <w:tabs>
              <w:tab w:val="left" w:pos="1416"/>
              <w:tab w:val="right" w:leader="dot" w:pos="8777"/>
            </w:tabs>
            <w:rPr>
              <w:rFonts w:eastAsiaTheme="minorEastAsia"/>
              <w:noProof/>
              <w:sz w:val="22"/>
              <w:lang w:eastAsia="de-DE"/>
            </w:rPr>
          </w:pPr>
          <w:hyperlink w:anchor="_Toc122335827" w:history="1">
            <w:r w:rsidRPr="00EF4D9A">
              <w:rPr>
                <w:rStyle w:val="Hyperlink"/>
                <w:noProof/>
              </w:rPr>
              <w:t>2.1</w:t>
            </w:r>
            <w:r>
              <w:rPr>
                <w:rFonts w:eastAsiaTheme="minorEastAsia"/>
                <w:noProof/>
                <w:sz w:val="22"/>
                <w:lang w:eastAsia="de-DE"/>
              </w:rPr>
              <w:tab/>
            </w:r>
            <w:r w:rsidRPr="00EF4D9A">
              <w:rPr>
                <w:rStyle w:val="Hyperlink"/>
                <w:noProof/>
              </w:rPr>
              <w:t>Definition künstlicher Intelligenz</w:t>
            </w:r>
            <w:r>
              <w:rPr>
                <w:noProof/>
                <w:webHidden/>
              </w:rPr>
              <w:tab/>
            </w:r>
            <w:r>
              <w:rPr>
                <w:noProof/>
                <w:webHidden/>
              </w:rPr>
              <w:fldChar w:fldCharType="begin"/>
            </w:r>
            <w:r>
              <w:rPr>
                <w:noProof/>
                <w:webHidden/>
              </w:rPr>
              <w:instrText xml:space="preserve"> PAGEREF _Toc122335827 \h </w:instrText>
            </w:r>
            <w:r>
              <w:rPr>
                <w:noProof/>
                <w:webHidden/>
              </w:rPr>
            </w:r>
            <w:r>
              <w:rPr>
                <w:noProof/>
                <w:webHidden/>
              </w:rPr>
              <w:fldChar w:fldCharType="separate"/>
            </w:r>
            <w:r w:rsidR="00BA2F70">
              <w:rPr>
                <w:noProof/>
                <w:webHidden/>
              </w:rPr>
              <w:t>10</w:t>
            </w:r>
            <w:r>
              <w:rPr>
                <w:noProof/>
                <w:webHidden/>
              </w:rPr>
              <w:fldChar w:fldCharType="end"/>
            </w:r>
          </w:hyperlink>
        </w:p>
        <w:p w14:paraId="36B7F328" w14:textId="6D98E762" w:rsidR="00A8109E" w:rsidRDefault="00A8109E">
          <w:pPr>
            <w:pStyle w:val="Verzeichnis2"/>
            <w:tabs>
              <w:tab w:val="left" w:pos="1416"/>
              <w:tab w:val="right" w:leader="dot" w:pos="8777"/>
            </w:tabs>
            <w:rPr>
              <w:rFonts w:eastAsiaTheme="minorEastAsia"/>
              <w:noProof/>
              <w:sz w:val="22"/>
              <w:lang w:eastAsia="de-DE"/>
            </w:rPr>
          </w:pPr>
          <w:hyperlink w:anchor="_Toc122335828" w:history="1">
            <w:r w:rsidRPr="00EF4D9A">
              <w:rPr>
                <w:rStyle w:val="Hyperlink"/>
                <w:noProof/>
              </w:rPr>
              <w:t>2.2</w:t>
            </w:r>
            <w:r>
              <w:rPr>
                <w:rFonts w:eastAsiaTheme="minorEastAsia"/>
                <w:noProof/>
                <w:sz w:val="22"/>
                <w:lang w:eastAsia="de-DE"/>
              </w:rPr>
              <w:tab/>
            </w:r>
            <w:r w:rsidRPr="00EF4D9A">
              <w:rPr>
                <w:rStyle w:val="Hyperlink"/>
                <w:noProof/>
              </w:rPr>
              <w:t>Überwachtes und unüberwachtes Lernen</w:t>
            </w:r>
            <w:r>
              <w:rPr>
                <w:noProof/>
                <w:webHidden/>
              </w:rPr>
              <w:tab/>
            </w:r>
            <w:r>
              <w:rPr>
                <w:noProof/>
                <w:webHidden/>
              </w:rPr>
              <w:fldChar w:fldCharType="begin"/>
            </w:r>
            <w:r>
              <w:rPr>
                <w:noProof/>
                <w:webHidden/>
              </w:rPr>
              <w:instrText xml:space="preserve"> PAGEREF _Toc122335828 \h </w:instrText>
            </w:r>
            <w:r>
              <w:rPr>
                <w:noProof/>
                <w:webHidden/>
              </w:rPr>
            </w:r>
            <w:r>
              <w:rPr>
                <w:noProof/>
                <w:webHidden/>
              </w:rPr>
              <w:fldChar w:fldCharType="separate"/>
            </w:r>
            <w:r w:rsidR="00BA2F70">
              <w:rPr>
                <w:noProof/>
                <w:webHidden/>
              </w:rPr>
              <w:t>13</w:t>
            </w:r>
            <w:r>
              <w:rPr>
                <w:noProof/>
                <w:webHidden/>
              </w:rPr>
              <w:fldChar w:fldCharType="end"/>
            </w:r>
          </w:hyperlink>
        </w:p>
        <w:p w14:paraId="49F81A80" w14:textId="57F50C35" w:rsidR="00A8109E" w:rsidRDefault="00A8109E">
          <w:pPr>
            <w:pStyle w:val="Verzeichnis2"/>
            <w:tabs>
              <w:tab w:val="left" w:pos="1416"/>
              <w:tab w:val="right" w:leader="dot" w:pos="8777"/>
            </w:tabs>
            <w:rPr>
              <w:rFonts w:eastAsiaTheme="minorEastAsia"/>
              <w:noProof/>
              <w:sz w:val="22"/>
              <w:lang w:eastAsia="de-DE"/>
            </w:rPr>
          </w:pPr>
          <w:hyperlink w:anchor="_Toc122335829" w:history="1">
            <w:r w:rsidRPr="00EF4D9A">
              <w:rPr>
                <w:rStyle w:val="Hyperlink"/>
                <w:noProof/>
              </w:rPr>
              <w:t>2.3</w:t>
            </w:r>
            <w:r>
              <w:rPr>
                <w:rFonts w:eastAsiaTheme="minorEastAsia"/>
                <w:noProof/>
                <w:sz w:val="22"/>
                <w:lang w:eastAsia="de-DE"/>
              </w:rPr>
              <w:tab/>
            </w:r>
            <w:r w:rsidRPr="00EF4D9A">
              <w:rPr>
                <w:rStyle w:val="Hyperlink"/>
                <w:noProof/>
              </w:rPr>
              <w:t>Bestärkendes Lernen</w:t>
            </w:r>
            <w:r>
              <w:rPr>
                <w:noProof/>
                <w:webHidden/>
              </w:rPr>
              <w:tab/>
            </w:r>
            <w:r>
              <w:rPr>
                <w:noProof/>
                <w:webHidden/>
              </w:rPr>
              <w:fldChar w:fldCharType="begin"/>
            </w:r>
            <w:r>
              <w:rPr>
                <w:noProof/>
                <w:webHidden/>
              </w:rPr>
              <w:instrText xml:space="preserve"> PAGEREF _Toc122335829 \h </w:instrText>
            </w:r>
            <w:r>
              <w:rPr>
                <w:noProof/>
                <w:webHidden/>
              </w:rPr>
            </w:r>
            <w:r>
              <w:rPr>
                <w:noProof/>
                <w:webHidden/>
              </w:rPr>
              <w:fldChar w:fldCharType="separate"/>
            </w:r>
            <w:r w:rsidR="00BA2F70">
              <w:rPr>
                <w:noProof/>
                <w:webHidden/>
              </w:rPr>
              <w:t>15</w:t>
            </w:r>
            <w:r>
              <w:rPr>
                <w:noProof/>
                <w:webHidden/>
              </w:rPr>
              <w:fldChar w:fldCharType="end"/>
            </w:r>
          </w:hyperlink>
        </w:p>
        <w:p w14:paraId="4E1D7997" w14:textId="7544B26A" w:rsidR="00A8109E" w:rsidRDefault="00A8109E">
          <w:pPr>
            <w:pStyle w:val="Verzeichnis2"/>
            <w:tabs>
              <w:tab w:val="left" w:pos="1416"/>
              <w:tab w:val="right" w:leader="dot" w:pos="8777"/>
            </w:tabs>
            <w:rPr>
              <w:rFonts w:eastAsiaTheme="minorEastAsia"/>
              <w:noProof/>
              <w:sz w:val="22"/>
              <w:lang w:eastAsia="de-DE"/>
            </w:rPr>
          </w:pPr>
          <w:hyperlink w:anchor="_Toc122335830" w:history="1">
            <w:r w:rsidRPr="00EF4D9A">
              <w:rPr>
                <w:rStyle w:val="Hyperlink"/>
                <w:noProof/>
              </w:rPr>
              <w:t>2.4</w:t>
            </w:r>
            <w:r>
              <w:rPr>
                <w:rFonts w:eastAsiaTheme="minorEastAsia"/>
                <w:noProof/>
                <w:sz w:val="22"/>
                <w:lang w:eastAsia="de-DE"/>
              </w:rPr>
              <w:tab/>
            </w:r>
            <w:r w:rsidRPr="00EF4D9A">
              <w:rPr>
                <w:rStyle w:val="Hyperlink"/>
                <w:noProof/>
              </w:rPr>
              <w:t>Künstliche Intelligenz und maschinelles Lernen</w:t>
            </w:r>
            <w:r>
              <w:rPr>
                <w:noProof/>
                <w:webHidden/>
              </w:rPr>
              <w:tab/>
            </w:r>
            <w:r>
              <w:rPr>
                <w:noProof/>
                <w:webHidden/>
              </w:rPr>
              <w:fldChar w:fldCharType="begin"/>
            </w:r>
            <w:r>
              <w:rPr>
                <w:noProof/>
                <w:webHidden/>
              </w:rPr>
              <w:instrText xml:space="preserve"> PAGEREF _Toc122335830 \h </w:instrText>
            </w:r>
            <w:r>
              <w:rPr>
                <w:noProof/>
                <w:webHidden/>
              </w:rPr>
            </w:r>
            <w:r>
              <w:rPr>
                <w:noProof/>
                <w:webHidden/>
              </w:rPr>
              <w:fldChar w:fldCharType="separate"/>
            </w:r>
            <w:r w:rsidR="00BA2F70">
              <w:rPr>
                <w:noProof/>
                <w:webHidden/>
              </w:rPr>
              <w:t>17</w:t>
            </w:r>
            <w:r>
              <w:rPr>
                <w:noProof/>
                <w:webHidden/>
              </w:rPr>
              <w:fldChar w:fldCharType="end"/>
            </w:r>
          </w:hyperlink>
        </w:p>
        <w:p w14:paraId="5BCE6E92" w14:textId="53C8D3AD" w:rsidR="00A8109E" w:rsidRDefault="00A8109E">
          <w:pPr>
            <w:pStyle w:val="Verzeichnis2"/>
            <w:tabs>
              <w:tab w:val="left" w:pos="1416"/>
              <w:tab w:val="right" w:leader="dot" w:pos="8777"/>
            </w:tabs>
            <w:rPr>
              <w:rFonts w:eastAsiaTheme="minorEastAsia"/>
              <w:noProof/>
              <w:sz w:val="22"/>
              <w:lang w:eastAsia="de-DE"/>
            </w:rPr>
          </w:pPr>
          <w:hyperlink w:anchor="_Toc122335831" w:history="1">
            <w:r w:rsidRPr="00EF4D9A">
              <w:rPr>
                <w:rStyle w:val="Hyperlink"/>
                <w:noProof/>
              </w:rPr>
              <w:t>2.5</w:t>
            </w:r>
            <w:r>
              <w:rPr>
                <w:rFonts w:eastAsiaTheme="minorEastAsia"/>
                <w:noProof/>
                <w:sz w:val="22"/>
                <w:lang w:eastAsia="de-DE"/>
              </w:rPr>
              <w:tab/>
            </w:r>
            <w:r w:rsidRPr="00EF4D9A">
              <w:rPr>
                <w:rStyle w:val="Hyperlink"/>
                <w:noProof/>
              </w:rPr>
              <w:t>Zusammenfassender Vergleich von ML-Verfahren</w:t>
            </w:r>
            <w:r>
              <w:rPr>
                <w:noProof/>
                <w:webHidden/>
              </w:rPr>
              <w:tab/>
            </w:r>
            <w:r>
              <w:rPr>
                <w:noProof/>
                <w:webHidden/>
              </w:rPr>
              <w:fldChar w:fldCharType="begin"/>
            </w:r>
            <w:r>
              <w:rPr>
                <w:noProof/>
                <w:webHidden/>
              </w:rPr>
              <w:instrText xml:space="preserve"> PAGEREF _Toc122335831 \h </w:instrText>
            </w:r>
            <w:r>
              <w:rPr>
                <w:noProof/>
                <w:webHidden/>
              </w:rPr>
            </w:r>
            <w:r>
              <w:rPr>
                <w:noProof/>
                <w:webHidden/>
              </w:rPr>
              <w:fldChar w:fldCharType="separate"/>
            </w:r>
            <w:r w:rsidR="00BA2F70">
              <w:rPr>
                <w:noProof/>
                <w:webHidden/>
              </w:rPr>
              <w:t>20</w:t>
            </w:r>
            <w:r>
              <w:rPr>
                <w:noProof/>
                <w:webHidden/>
              </w:rPr>
              <w:fldChar w:fldCharType="end"/>
            </w:r>
          </w:hyperlink>
        </w:p>
        <w:p w14:paraId="1974B347" w14:textId="3682832A" w:rsidR="00A8109E" w:rsidRDefault="00A8109E">
          <w:pPr>
            <w:pStyle w:val="Verzeichnis2"/>
            <w:tabs>
              <w:tab w:val="left" w:pos="1416"/>
              <w:tab w:val="right" w:leader="dot" w:pos="8777"/>
            </w:tabs>
            <w:rPr>
              <w:rFonts w:eastAsiaTheme="minorEastAsia"/>
              <w:noProof/>
              <w:sz w:val="22"/>
              <w:lang w:eastAsia="de-DE"/>
            </w:rPr>
          </w:pPr>
          <w:hyperlink w:anchor="_Toc122335832" w:history="1">
            <w:r w:rsidRPr="00EF4D9A">
              <w:rPr>
                <w:rStyle w:val="Hyperlink"/>
                <w:noProof/>
              </w:rPr>
              <w:t>2.6</w:t>
            </w:r>
            <w:r>
              <w:rPr>
                <w:rFonts w:eastAsiaTheme="minorEastAsia"/>
                <w:noProof/>
                <w:sz w:val="22"/>
                <w:lang w:eastAsia="de-DE"/>
              </w:rPr>
              <w:tab/>
            </w:r>
            <w:r w:rsidRPr="00EF4D9A">
              <w:rPr>
                <w:rStyle w:val="Hyperlink"/>
                <w:noProof/>
              </w:rPr>
              <w:t>Algorithmen aus dem Reinforcement Learning</w:t>
            </w:r>
            <w:r>
              <w:rPr>
                <w:noProof/>
                <w:webHidden/>
              </w:rPr>
              <w:tab/>
            </w:r>
            <w:r>
              <w:rPr>
                <w:noProof/>
                <w:webHidden/>
              </w:rPr>
              <w:fldChar w:fldCharType="begin"/>
            </w:r>
            <w:r>
              <w:rPr>
                <w:noProof/>
                <w:webHidden/>
              </w:rPr>
              <w:instrText xml:space="preserve"> PAGEREF _Toc122335832 \h </w:instrText>
            </w:r>
            <w:r>
              <w:rPr>
                <w:noProof/>
                <w:webHidden/>
              </w:rPr>
            </w:r>
            <w:r>
              <w:rPr>
                <w:noProof/>
                <w:webHidden/>
              </w:rPr>
              <w:fldChar w:fldCharType="separate"/>
            </w:r>
            <w:r w:rsidR="00BA2F70">
              <w:rPr>
                <w:noProof/>
                <w:webHidden/>
              </w:rPr>
              <w:t>21</w:t>
            </w:r>
            <w:r>
              <w:rPr>
                <w:noProof/>
                <w:webHidden/>
              </w:rPr>
              <w:fldChar w:fldCharType="end"/>
            </w:r>
          </w:hyperlink>
        </w:p>
        <w:p w14:paraId="2D0E7546" w14:textId="2DFD6DE2" w:rsidR="00A8109E" w:rsidRDefault="00A8109E">
          <w:pPr>
            <w:pStyle w:val="Verzeichnis3"/>
            <w:tabs>
              <w:tab w:val="left" w:pos="2124"/>
              <w:tab w:val="right" w:leader="dot" w:pos="8777"/>
            </w:tabs>
            <w:rPr>
              <w:rFonts w:eastAsiaTheme="minorEastAsia"/>
              <w:noProof/>
              <w:sz w:val="22"/>
              <w:lang w:eastAsia="de-DE"/>
            </w:rPr>
          </w:pPr>
          <w:hyperlink w:anchor="_Toc122335833" w:history="1">
            <w:r w:rsidRPr="00EF4D9A">
              <w:rPr>
                <w:rStyle w:val="Hyperlink"/>
                <w:noProof/>
              </w:rPr>
              <w:t>2.6.1</w:t>
            </w:r>
            <w:r>
              <w:rPr>
                <w:rFonts w:eastAsiaTheme="minorEastAsia"/>
                <w:noProof/>
                <w:sz w:val="22"/>
                <w:lang w:eastAsia="de-DE"/>
              </w:rPr>
              <w:tab/>
            </w:r>
            <w:r w:rsidRPr="00EF4D9A">
              <w:rPr>
                <w:rStyle w:val="Hyperlink"/>
                <w:noProof/>
              </w:rPr>
              <w:t>Wert- und Strategieapproximation</w:t>
            </w:r>
            <w:r>
              <w:rPr>
                <w:noProof/>
                <w:webHidden/>
              </w:rPr>
              <w:tab/>
            </w:r>
            <w:r>
              <w:rPr>
                <w:noProof/>
                <w:webHidden/>
              </w:rPr>
              <w:fldChar w:fldCharType="begin"/>
            </w:r>
            <w:r>
              <w:rPr>
                <w:noProof/>
                <w:webHidden/>
              </w:rPr>
              <w:instrText xml:space="preserve"> PAGEREF _Toc122335833 \h </w:instrText>
            </w:r>
            <w:r>
              <w:rPr>
                <w:noProof/>
                <w:webHidden/>
              </w:rPr>
            </w:r>
            <w:r>
              <w:rPr>
                <w:noProof/>
                <w:webHidden/>
              </w:rPr>
              <w:fldChar w:fldCharType="separate"/>
            </w:r>
            <w:r w:rsidR="00BA2F70">
              <w:rPr>
                <w:noProof/>
                <w:webHidden/>
              </w:rPr>
              <w:t>22</w:t>
            </w:r>
            <w:r>
              <w:rPr>
                <w:noProof/>
                <w:webHidden/>
              </w:rPr>
              <w:fldChar w:fldCharType="end"/>
            </w:r>
          </w:hyperlink>
        </w:p>
        <w:p w14:paraId="1EB5C70A" w14:textId="70AD7767" w:rsidR="00A8109E" w:rsidRDefault="00A8109E">
          <w:pPr>
            <w:pStyle w:val="Verzeichnis3"/>
            <w:tabs>
              <w:tab w:val="left" w:pos="2124"/>
              <w:tab w:val="right" w:leader="dot" w:pos="8777"/>
            </w:tabs>
            <w:rPr>
              <w:rFonts w:eastAsiaTheme="minorEastAsia"/>
              <w:noProof/>
              <w:sz w:val="22"/>
              <w:lang w:eastAsia="de-DE"/>
            </w:rPr>
          </w:pPr>
          <w:hyperlink w:anchor="_Toc122335834" w:history="1">
            <w:r w:rsidRPr="00EF4D9A">
              <w:rPr>
                <w:rStyle w:val="Hyperlink"/>
                <w:noProof/>
              </w:rPr>
              <w:t>2.6.2</w:t>
            </w:r>
            <w:r>
              <w:rPr>
                <w:rFonts w:eastAsiaTheme="minorEastAsia"/>
                <w:noProof/>
                <w:sz w:val="22"/>
                <w:lang w:eastAsia="de-DE"/>
              </w:rPr>
              <w:tab/>
            </w:r>
            <w:r w:rsidRPr="00EF4D9A">
              <w:rPr>
                <w:rStyle w:val="Hyperlink"/>
                <w:noProof/>
              </w:rPr>
              <w:t>Monte-Carlo- und Temporal-Difference-Methoden</w:t>
            </w:r>
            <w:r>
              <w:rPr>
                <w:noProof/>
                <w:webHidden/>
              </w:rPr>
              <w:tab/>
            </w:r>
            <w:r>
              <w:rPr>
                <w:noProof/>
                <w:webHidden/>
              </w:rPr>
              <w:fldChar w:fldCharType="begin"/>
            </w:r>
            <w:r>
              <w:rPr>
                <w:noProof/>
                <w:webHidden/>
              </w:rPr>
              <w:instrText xml:space="preserve"> PAGEREF _Toc122335834 \h </w:instrText>
            </w:r>
            <w:r>
              <w:rPr>
                <w:noProof/>
                <w:webHidden/>
              </w:rPr>
            </w:r>
            <w:r>
              <w:rPr>
                <w:noProof/>
                <w:webHidden/>
              </w:rPr>
              <w:fldChar w:fldCharType="separate"/>
            </w:r>
            <w:r w:rsidR="00BA2F70">
              <w:rPr>
                <w:noProof/>
                <w:webHidden/>
              </w:rPr>
              <w:t>23</w:t>
            </w:r>
            <w:r>
              <w:rPr>
                <w:noProof/>
                <w:webHidden/>
              </w:rPr>
              <w:fldChar w:fldCharType="end"/>
            </w:r>
          </w:hyperlink>
        </w:p>
        <w:p w14:paraId="3EA17E7C" w14:textId="7F736255" w:rsidR="00A8109E" w:rsidRDefault="00A8109E">
          <w:pPr>
            <w:pStyle w:val="Verzeichnis3"/>
            <w:tabs>
              <w:tab w:val="left" w:pos="2124"/>
              <w:tab w:val="right" w:leader="dot" w:pos="8777"/>
            </w:tabs>
            <w:rPr>
              <w:rFonts w:eastAsiaTheme="minorEastAsia"/>
              <w:noProof/>
              <w:sz w:val="22"/>
              <w:lang w:eastAsia="de-DE"/>
            </w:rPr>
          </w:pPr>
          <w:hyperlink w:anchor="_Toc122335835" w:history="1">
            <w:r w:rsidRPr="00EF4D9A">
              <w:rPr>
                <w:rStyle w:val="Hyperlink"/>
                <w:noProof/>
              </w:rPr>
              <w:t>2.6.3</w:t>
            </w:r>
            <w:r>
              <w:rPr>
                <w:rFonts w:eastAsiaTheme="minorEastAsia"/>
                <w:noProof/>
                <w:sz w:val="22"/>
                <w:lang w:eastAsia="de-DE"/>
              </w:rPr>
              <w:tab/>
            </w:r>
            <w:r w:rsidRPr="00EF4D9A">
              <w:rPr>
                <w:rStyle w:val="Hyperlink"/>
                <w:noProof/>
              </w:rPr>
              <w:t>Einordnung bekannter RL-Algorithmen</w:t>
            </w:r>
            <w:r>
              <w:rPr>
                <w:noProof/>
                <w:webHidden/>
              </w:rPr>
              <w:tab/>
            </w:r>
            <w:r>
              <w:rPr>
                <w:noProof/>
                <w:webHidden/>
              </w:rPr>
              <w:fldChar w:fldCharType="begin"/>
            </w:r>
            <w:r>
              <w:rPr>
                <w:noProof/>
                <w:webHidden/>
              </w:rPr>
              <w:instrText xml:space="preserve"> PAGEREF _Toc122335835 \h </w:instrText>
            </w:r>
            <w:r>
              <w:rPr>
                <w:noProof/>
                <w:webHidden/>
              </w:rPr>
            </w:r>
            <w:r>
              <w:rPr>
                <w:noProof/>
                <w:webHidden/>
              </w:rPr>
              <w:fldChar w:fldCharType="separate"/>
            </w:r>
            <w:r w:rsidR="00BA2F70">
              <w:rPr>
                <w:noProof/>
                <w:webHidden/>
              </w:rPr>
              <w:t>24</w:t>
            </w:r>
            <w:r>
              <w:rPr>
                <w:noProof/>
                <w:webHidden/>
              </w:rPr>
              <w:fldChar w:fldCharType="end"/>
            </w:r>
          </w:hyperlink>
        </w:p>
        <w:p w14:paraId="547E2932" w14:textId="23AEBADC" w:rsidR="00A8109E" w:rsidRDefault="00A8109E">
          <w:pPr>
            <w:pStyle w:val="Verzeichnis2"/>
            <w:tabs>
              <w:tab w:val="left" w:pos="1416"/>
              <w:tab w:val="right" w:leader="dot" w:pos="8777"/>
            </w:tabs>
            <w:rPr>
              <w:rFonts w:eastAsiaTheme="minorEastAsia"/>
              <w:noProof/>
              <w:sz w:val="22"/>
              <w:lang w:eastAsia="de-DE"/>
            </w:rPr>
          </w:pPr>
          <w:hyperlink w:anchor="_Toc122335836" w:history="1">
            <w:r w:rsidRPr="00EF4D9A">
              <w:rPr>
                <w:rStyle w:val="Hyperlink"/>
                <w:noProof/>
              </w:rPr>
              <w:t>2.7</w:t>
            </w:r>
            <w:r>
              <w:rPr>
                <w:rFonts w:eastAsiaTheme="minorEastAsia"/>
                <w:noProof/>
                <w:sz w:val="22"/>
                <w:lang w:eastAsia="de-DE"/>
              </w:rPr>
              <w:tab/>
            </w:r>
            <w:r w:rsidRPr="00EF4D9A">
              <w:rPr>
                <w:rStyle w:val="Hyperlink"/>
                <w:noProof/>
              </w:rPr>
              <w:t>Grundbegriffe aus dem ÖPNV-Betrieb</w:t>
            </w:r>
            <w:r>
              <w:rPr>
                <w:noProof/>
                <w:webHidden/>
              </w:rPr>
              <w:tab/>
            </w:r>
            <w:r>
              <w:rPr>
                <w:noProof/>
                <w:webHidden/>
              </w:rPr>
              <w:fldChar w:fldCharType="begin"/>
            </w:r>
            <w:r>
              <w:rPr>
                <w:noProof/>
                <w:webHidden/>
              </w:rPr>
              <w:instrText xml:space="preserve"> PAGEREF _Toc122335836 \h </w:instrText>
            </w:r>
            <w:r>
              <w:rPr>
                <w:noProof/>
                <w:webHidden/>
              </w:rPr>
            </w:r>
            <w:r>
              <w:rPr>
                <w:noProof/>
                <w:webHidden/>
              </w:rPr>
              <w:fldChar w:fldCharType="separate"/>
            </w:r>
            <w:r w:rsidR="00BA2F70">
              <w:rPr>
                <w:noProof/>
                <w:webHidden/>
              </w:rPr>
              <w:t>27</w:t>
            </w:r>
            <w:r>
              <w:rPr>
                <w:noProof/>
                <w:webHidden/>
              </w:rPr>
              <w:fldChar w:fldCharType="end"/>
            </w:r>
          </w:hyperlink>
        </w:p>
        <w:p w14:paraId="06FF4E51" w14:textId="0D82CD9D" w:rsidR="00A8109E" w:rsidRDefault="00A8109E">
          <w:pPr>
            <w:pStyle w:val="Verzeichnis3"/>
            <w:tabs>
              <w:tab w:val="left" w:pos="2124"/>
              <w:tab w:val="right" w:leader="dot" w:pos="8777"/>
            </w:tabs>
            <w:rPr>
              <w:rFonts w:eastAsiaTheme="minorEastAsia"/>
              <w:noProof/>
              <w:sz w:val="22"/>
              <w:lang w:eastAsia="de-DE"/>
            </w:rPr>
          </w:pPr>
          <w:hyperlink w:anchor="_Toc122335837" w:history="1">
            <w:r w:rsidRPr="00EF4D9A">
              <w:rPr>
                <w:rStyle w:val="Hyperlink"/>
                <w:noProof/>
              </w:rPr>
              <w:t>2.7.1</w:t>
            </w:r>
            <w:r>
              <w:rPr>
                <w:rFonts w:eastAsiaTheme="minorEastAsia"/>
                <w:noProof/>
                <w:sz w:val="22"/>
                <w:lang w:eastAsia="de-DE"/>
              </w:rPr>
              <w:tab/>
            </w:r>
            <w:r w:rsidRPr="00EF4D9A">
              <w:rPr>
                <w:rStyle w:val="Hyperlink"/>
                <w:noProof/>
              </w:rPr>
              <w:t>Betriebstag</w:t>
            </w:r>
            <w:r>
              <w:rPr>
                <w:noProof/>
                <w:webHidden/>
              </w:rPr>
              <w:tab/>
            </w:r>
            <w:r>
              <w:rPr>
                <w:noProof/>
                <w:webHidden/>
              </w:rPr>
              <w:fldChar w:fldCharType="begin"/>
            </w:r>
            <w:r>
              <w:rPr>
                <w:noProof/>
                <w:webHidden/>
              </w:rPr>
              <w:instrText xml:space="preserve"> PAGEREF _Toc122335837 \h </w:instrText>
            </w:r>
            <w:r>
              <w:rPr>
                <w:noProof/>
                <w:webHidden/>
              </w:rPr>
            </w:r>
            <w:r>
              <w:rPr>
                <w:noProof/>
                <w:webHidden/>
              </w:rPr>
              <w:fldChar w:fldCharType="separate"/>
            </w:r>
            <w:r w:rsidR="00BA2F70">
              <w:rPr>
                <w:noProof/>
                <w:webHidden/>
              </w:rPr>
              <w:t>27</w:t>
            </w:r>
            <w:r>
              <w:rPr>
                <w:noProof/>
                <w:webHidden/>
              </w:rPr>
              <w:fldChar w:fldCharType="end"/>
            </w:r>
          </w:hyperlink>
        </w:p>
        <w:p w14:paraId="0B6C232A" w14:textId="7B80BCC3" w:rsidR="00A8109E" w:rsidRDefault="00A8109E">
          <w:pPr>
            <w:pStyle w:val="Verzeichnis3"/>
            <w:tabs>
              <w:tab w:val="left" w:pos="2124"/>
              <w:tab w:val="right" w:leader="dot" w:pos="8777"/>
            </w:tabs>
            <w:rPr>
              <w:rFonts w:eastAsiaTheme="minorEastAsia"/>
              <w:noProof/>
              <w:sz w:val="22"/>
              <w:lang w:eastAsia="de-DE"/>
            </w:rPr>
          </w:pPr>
          <w:hyperlink w:anchor="_Toc122335838" w:history="1">
            <w:r w:rsidRPr="00EF4D9A">
              <w:rPr>
                <w:rStyle w:val="Hyperlink"/>
                <w:noProof/>
              </w:rPr>
              <w:t>2.7.2</w:t>
            </w:r>
            <w:r>
              <w:rPr>
                <w:rFonts w:eastAsiaTheme="minorEastAsia"/>
                <w:noProof/>
                <w:sz w:val="22"/>
                <w:lang w:eastAsia="de-DE"/>
              </w:rPr>
              <w:tab/>
            </w:r>
            <w:r w:rsidRPr="00EF4D9A">
              <w:rPr>
                <w:rStyle w:val="Hyperlink"/>
                <w:noProof/>
              </w:rPr>
              <w:t>Linie und Linienvariante</w:t>
            </w:r>
            <w:r>
              <w:rPr>
                <w:noProof/>
                <w:webHidden/>
              </w:rPr>
              <w:tab/>
            </w:r>
            <w:r>
              <w:rPr>
                <w:noProof/>
                <w:webHidden/>
              </w:rPr>
              <w:fldChar w:fldCharType="begin"/>
            </w:r>
            <w:r>
              <w:rPr>
                <w:noProof/>
                <w:webHidden/>
              </w:rPr>
              <w:instrText xml:space="preserve"> PAGEREF _Toc122335838 \h </w:instrText>
            </w:r>
            <w:r>
              <w:rPr>
                <w:noProof/>
                <w:webHidden/>
              </w:rPr>
            </w:r>
            <w:r>
              <w:rPr>
                <w:noProof/>
                <w:webHidden/>
              </w:rPr>
              <w:fldChar w:fldCharType="separate"/>
            </w:r>
            <w:r w:rsidR="00BA2F70">
              <w:rPr>
                <w:noProof/>
                <w:webHidden/>
              </w:rPr>
              <w:t>28</w:t>
            </w:r>
            <w:r>
              <w:rPr>
                <w:noProof/>
                <w:webHidden/>
              </w:rPr>
              <w:fldChar w:fldCharType="end"/>
            </w:r>
          </w:hyperlink>
        </w:p>
        <w:p w14:paraId="4E8DBC67" w14:textId="0692338A" w:rsidR="00A8109E" w:rsidRDefault="00A8109E">
          <w:pPr>
            <w:pStyle w:val="Verzeichnis3"/>
            <w:tabs>
              <w:tab w:val="left" w:pos="2124"/>
              <w:tab w:val="right" w:leader="dot" w:pos="8777"/>
            </w:tabs>
            <w:rPr>
              <w:rFonts w:eastAsiaTheme="minorEastAsia"/>
              <w:noProof/>
              <w:sz w:val="22"/>
              <w:lang w:eastAsia="de-DE"/>
            </w:rPr>
          </w:pPr>
          <w:hyperlink w:anchor="_Toc122335839" w:history="1">
            <w:r w:rsidRPr="00EF4D9A">
              <w:rPr>
                <w:rStyle w:val="Hyperlink"/>
                <w:noProof/>
              </w:rPr>
              <w:t>2.7.3</w:t>
            </w:r>
            <w:r>
              <w:rPr>
                <w:rFonts w:eastAsiaTheme="minorEastAsia"/>
                <w:noProof/>
                <w:sz w:val="22"/>
                <w:lang w:eastAsia="de-DE"/>
              </w:rPr>
              <w:tab/>
            </w:r>
            <w:r w:rsidRPr="00EF4D9A">
              <w:rPr>
                <w:rStyle w:val="Hyperlink"/>
                <w:noProof/>
              </w:rPr>
              <w:t>Umlauf- und Dienstplan</w:t>
            </w:r>
            <w:r>
              <w:rPr>
                <w:noProof/>
                <w:webHidden/>
              </w:rPr>
              <w:tab/>
            </w:r>
            <w:r>
              <w:rPr>
                <w:noProof/>
                <w:webHidden/>
              </w:rPr>
              <w:fldChar w:fldCharType="begin"/>
            </w:r>
            <w:r>
              <w:rPr>
                <w:noProof/>
                <w:webHidden/>
              </w:rPr>
              <w:instrText xml:space="preserve"> PAGEREF _Toc122335839 \h </w:instrText>
            </w:r>
            <w:r>
              <w:rPr>
                <w:noProof/>
                <w:webHidden/>
              </w:rPr>
            </w:r>
            <w:r>
              <w:rPr>
                <w:noProof/>
                <w:webHidden/>
              </w:rPr>
              <w:fldChar w:fldCharType="separate"/>
            </w:r>
            <w:r w:rsidR="00BA2F70">
              <w:rPr>
                <w:noProof/>
                <w:webHidden/>
              </w:rPr>
              <w:t>28</w:t>
            </w:r>
            <w:r>
              <w:rPr>
                <w:noProof/>
                <w:webHidden/>
              </w:rPr>
              <w:fldChar w:fldCharType="end"/>
            </w:r>
          </w:hyperlink>
        </w:p>
        <w:p w14:paraId="2E819376" w14:textId="0D8937F6" w:rsidR="00A8109E" w:rsidRDefault="00A8109E">
          <w:pPr>
            <w:pStyle w:val="Verzeichnis3"/>
            <w:tabs>
              <w:tab w:val="left" w:pos="2124"/>
              <w:tab w:val="right" w:leader="dot" w:pos="8777"/>
            </w:tabs>
            <w:rPr>
              <w:rFonts w:eastAsiaTheme="minorEastAsia"/>
              <w:noProof/>
              <w:sz w:val="22"/>
              <w:lang w:eastAsia="de-DE"/>
            </w:rPr>
          </w:pPr>
          <w:hyperlink w:anchor="_Toc122335840" w:history="1">
            <w:r w:rsidRPr="00EF4D9A">
              <w:rPr>
                <w:rStyle w:val="Hyperlink"/>
                <w:noProof/>
              </w:rPr>
              <w:t>2.7.4</w:t>
            </w:r>
            <w:r>
              <w:rPr>
                <w:rFonts w:eastAsiaTheme="minorEastAsia"/>
                <w:noProof/>
                <w:sz w:val="22"/>
                <w:lang w:eastAsia="de-DE"/>
              </w:rPr>
              <w:tab/>
            </w:r>
            <w:r w:rsidRPr="00EF4D9A">
              <w:rPr>
                <w:rStyle w:val="Hyperlink"/>
                <w:noProof/>
              </w:rPr>
              <w:t>Betriebsstabilität und dispositive Maßnahme</w:t>
            </w:r>
            <w:r>
              <w:rPr>
                <w:noProof/>
                <w:webHidden/>
              </w:rPr>
              <w:tab/>
            </w:r>
            <w:r>
              <w:rPr>
                <w:noProof/>
                <w:webHidden/>
              </w:rPr>
              <w:fldChar w:fldCharType="begin"/>
            </w:r>
            <w:r>
              <w:rPr>
                <w:noProof/>
                <w:webHidden/>
              </w:rPr>
              <w:instrText xml:space="preserve"> PAGEREF _Toc122335840 \h </w:instrText>
            </w:r>
            <w:r>
              <w:rPr>
                <w:noProof/>
                <w:webHidden/>
              </w:rPr>
            </w:r>
            <w:r>
              <w:rPr>
                <w:noProof/>
                <w:webHidden/>
              </w:rPr>
              <w:fldChar w:fldCharType="separate"/>
            </w:r>
            <w:r w:rsidR="00BA2F70">
              <w:rPr>
                <w:noProof/>
                <w:webHidden/>
              </w:rPr>
              <w:t>29</w:t>
            </w:r>
            <w:r>
              <w:rPr>
                <w:noProof/>
                <w:webHidden/>
              </w:rPr>
              <w:fldChar w:fldCharType="end"/>
            </w:r>
          </w:hyperlink>
        </w:p>
        <w:p w14:paraId="3C02D9C1" w14:textId="5246E836" w:rsidR="00A8109E" w:rsidRDefault="00A8109E">
          <w:pPr>
            <w:pStyle w:val="Verzeichnis3"/>
            <w:tabs>
              <w:tab w:val="left" w:pos="2124"/>
              <w:tab w:val="right" w:leader="dot" w:pos="8777"/>
            </w:tabs>
            <w:rPr>
              <w:rFonts w:eastAsiaTheme="minorEastAsia"/>
              <w:noProof/>
              <w:sz w:val="22"/>
              <w:lang w:eastAsia="de-DE"/>
            </w:rPr>
          </w:pPr>
          <w:hyperlink w:anchor="_Toc122335841" w:history="1">
            <w:r w:rsidRPr="00EF4D9A">
              <w:rPr>
                <w:rStyle w:val="Hyperlink"/>
                <w:noProof/>
              </w:rPr>
              <w:t>2.7.5</w:t>
            </w:r>
            <w:r>
              <w:rPr>
                <w:rFonts w:eastAsiaTheme="minorEastAsia"/>
                <w:noProof/>
                <w:sz w:val="22"/>
                <w:lang w:eastAsia="de-DE"/>
              </w:rPr>
              <w:tab/>
            </w:r>
            <w:r w:rsidRPr="00EF4D9A">
              <w:rPr>
                <w:rStyle w:val="Hyperlink"/>
                <w:noProof/>
              </w:rPr>
              <w:t>Betriebsstörung</w:t>
            </w:r>
            <w:r>
              <w:rPr>
                <w:noProof/>
                <w:webHidden/>
              </w:rPr>
              <w:tab/>
            </w:r>
            <w:r>
              <w:rPr>
                <w:noProof/>
                <w:webHidden/>
              </w:rPr>
              <w:fldChar w:fldCharType="begin"/>
            </w:r>
            <w:r>
              <w:rPr>
                <w:noProof/>
                <w:webHidden/>
              </w:rPr>
              <w:instrText xml:space="preserve"> PAGEREF _Toc122335841 \h </w:instrText>
            </w:r>
            <w:r>
              <w:rPr>
                <w:noProof/>
                <w:webHidden/>
              </w:rPr>
            </w:r>
            <w:r>
              <w:rPr>
                <w:noProof/>
                <w:webHidden/>
              </w:rPr>
              <w:fldChar w:fldCharType="separate"/>
            </w:r>
            <w:r w:rsidR="00BA2F70">
              <w:rPr>
                <w:noProof/>
                <w:webHidden/>
              </w:rPr>
              <w:t>29</w:t>
            </w:r>
            <w:r>
              <w:rPr>
                <w:noProof/>
                <w:webHidden/>
              </w:rPr>
              <w:fldChar w:fldCharType="end"/>
            </w:r>
          </w:hyperlink>
        </w:p>
        <w:p w14:paraId="54688A51" w14:textId="1C3703DB" w:rsidR="00A8109E" w:rsidRDefault="00A8109E">
          <w:pPr>
            <w:pStyle w:val="Verzeichnis3"/>
            <w:tabs>
              <w:tab w:val="left" w:pos="2124"/>
              <w:tab w:val="right" w:leader="dot" w:pos="8777"/>
            </w:tabs>
            <w:rPr>
              <w:rFonts w:eastAsiaTheme="minorEastAsia"/>
              <w:noProof/>
              <w:sz w:val="22"/>
              <w:lang w:eastAsia="de-DE"/>
            </w:rPr>
          </w:pPr>
          <w:hyperlink w:anchor="_Toc122335842" w:history="1">
            <w:r w:rsidRPr="00EF4D9A">
              <w:rPr>
                <w:rStyle w:val="Hyperlink"/>
                <w:noProof/>
              </w:rPr>
              <w:t>2.7.6</w:t>
            </w:r>
            <w:r>
              <w:rPr>
                <w:rFonts w:eastAsiaTheme="minorEastAsia"/>
                <w:noProof/>
                <w:sz w:val="22"/>
                <w:lang w:eastAsia="de-DE"/>
              </w:rPr>
              <w:tab/>
            </w:r>
            <w:r w:rsidRPr="00EF4D9A">
              <w:rPr>
                <w:rStyle w:val="Hyperlink"/>
                <w:noProof/>
              </w:rPr>
              <w:t>Innerbetriebliche und öffentliche Information</w:t>
            </w:r>
            <w:r>
              <w:rPr>
                <w:noProof/>
                <w:webHidden/>
              </w:rPr>
              <w:tab/>
            </w:r>
            <w:r>
              <w:rPr>
                <w:noProof/>
                <w:webHidden/>
              </w:rPr>
              <w:fldChar w:fldCharType="begin"/>
            </w:r>
            <w:r>
              <w:rPr>
                <w:noProof/>
                <w:webHidden/>
              </w:rPr>
              <w:instrText xml:space="preserve"> PAGEREF _Toc122335842 \h </w:instrText>
            </w:r>
            <w:r>
              <w:rPr>
                <w:noProof/>
                <w:webHidden/>
              </w:rPr>
            </w:r>
            <w:r>
              <w:rPr>
                <w:noProof/>
                <w:webHidden/>
              </w:rPr>
              <w:fldChar w:fldCharType="separate"/>
            </w:r>
            <w:r w:rsidR="00BA2F70">
              <w:rPr>
                <w:noProof/>
                <w:webHidden/>
              </w:rPr>
              <w:t>30</w:t>
            </w:r>
            <w:r>
              <w:rPr>
                <w:noProof/>
                <w:webHidden/>
              </w:rPr>
              <w:fldChar w:fldCharType="end"/>
            </w:r>
          </w:hyperlink>
        </w:p>
        <w:p w14:paraId="498F3106" w14:textId="3DC0B6D0" w:rsidR="00A8109E" w:rsidRDefault="00A8109E">
          <w:pPr>
            <w:pStyle w:val="Verzeichnis3"/>
            <w:tabs>
              <w:tab w:val="left" w:pos="2124"/>
              <w:tab w:val="right" w:leader="dot" w:pos="8777"/>
            </w:tabs>
            <w:rPr>
              <w:rFonts w:eastAsiaTheme="minorEastAsia"/>
              <w:noProof/>
              <w:sz w:val="22"/>
              <w:lang w:eastAsia="de-DE"/>
            </w:rPr>
          </w:pPr>
          <w:hyperlink w:anchor="_Toc122335843" w:history="1">
            <w:r w:rsidRPr="00EF4D9A">
              <w:rPr>
                <w:rStyle w:val="Hyperlink"/>
                <w:noProof/>
              </w:rPr>
              <w:t>2.7.7</w:t>
            </w:r>
            <w:r>
              <w:rPr>
                <w:rFonts w:eastAsiaTheme="minorEastAsia"/>
                <w:noProof/>
                <w:sz w:val="22"/>
                <w:lang w:eastAsia="de-DE"/>
              </w:rPr>
              <w:tab/>
            </w:r>
            <w:r w:rsidRPr="00EF4D9A">
              <w:rPr>
                <w:rStyle w:val="Hyperlink"/>
                <w:noProof/>
              </w:rPr>
              <w:t>Rechnergestütztes Betriebsleitsystem</w:t>
            </w:r>
            <w:r>
              <w:rPr>
                <w:noProof/>
                <w:webHidden/>
              </w:rPr>
              <w:tab/>
            </w:r>
            <w:r>
              <w:rPr>
                <w:noProof/>
                <w:webHidden/>
              </w:rPr>
              <w:fldChar w:fldCharType="begin"/>
            </w:r>
            <w:r>
              <w:rPr>
                <w:noProof/>
                <w:webHidden/>
              </w:rPr>
              <w:instrText xml:space="preserve"> PAGEREF _Toc122335843 \h </w:instrText>
            </w:r>
            <w:r>
              <w:rPr>
                <w:noProof/>
                <w:webHidden/>
              </w:rPr>
            </w:r>
            <w:r>
              <w:rPr>
                <w:noProof/>
                <w:webHidden/>
              </w:rPr>
              <w:fldChar w:fldCharType="separate"/>
            </w:r>
            <w:r w:rsidR="00BA2F70">
              <w:rPr>
                <w:noProof/>
                <w:webHidden/>
              </w:rPr>
              <w:t>30</w:t>
            </w:r>
            <w:r>
              <w:rPr>
                <w:noProof/>
                <w:webHidden/>
              </w:rPr>
              <w:fldChar w:fldCharType="end"/>
            </w:r>
          </w:hyperlink>
        </w:p>
        <w:p w14:paraId="155886BA" w14:textId="0ED59FFB" w:rsidR="00A8109E" w:rsidRDefault="00A8109E">
          <w:pPr>
            <w:pStyle w:val="Verzeichnis3"/>
            <w:tabs>
              <w:tab w:val="left" w:pos="2124"/>
              <w:tab w:val="right" w:leader="dot" w:pos="8777"/>
            </w:tabs>
            <w:rPr>
              <w:rFonts w:eastAsiaTheme="minorEastAsia"/>
              <w:noProof/>
              <w:sz w:val="22"/>
              <w:lang w:eastAsia="de-DE"/>
            </w:rPr>
          </w:pPr>
          <w:hyperlink w:anchor="_Toc122335844" w:history="1">
            <w:r w:rsidRPr="00EF4D9A">
              <w:rPr>
                <w:rStyle w:val="Hyperlink"/>
                <w:noProof/>
              </w:rPr>
              <w:t>2.7.8</w:t>
            </w:r>
            <w:r>
              <w:rPr>
                <w:rFonts w:eastAsiaTheme="minorEastAsia"/>
                <w:noProof/>
                <w:sz w:val="22"/>
                <w:lang w:eastAsia="de-DE"/>
              </w:rPr>
              <w:tab/>
            </w:r>
            <w:r w:rsidRPr="00EF4D9A">
              <w:rPr>
                <w:rStyle w:val="Hyperlink"/>
                <w:noProof/>
              </w:rPr>
              <w:t>Bordrechner</w:t>
            </w:r>
            <w:r>
              <w:rPr>
                <w:noProof/>
                <w:webHidden/>
              </w:rPr>
              <w:tab/>
            </w:r>
            <w:r>
              <w:rPr>
                <w:noProof/>
                <w:webHidden/>
              </w:rPr>
              <w:fldChar w:fldCharType="begin"/>
            </w:r>
            <w:r>
              <w:rPr>
                <w:noProof/>
                <w:webHidden/>
              </w:rPr>
              <w:instrText xml:space="preserve"> PAGEREF _Toc122335844 \h </w:instrText>
            </w:r>
            <w:r>
              <w:rPr>
                <w:noProof/>
                <w:webHidden/>
              </w:rPr>
            </w:r>
            <w:r>
              <w:rPr>
                <w:noProof/>
                <w:webHidden/>
              </w:rPr>
              <w:fldChar w:fldCharType="separate"/>
            </w:r>
            <w:r w:rsidR="00BA2F70">
              <w:rPr>
                <w:noProof/>
                <w:webHidden/>
              </w:rPr>
              <w:t>31</w:t>
            </w:r>
            <w:r>
              <w:rPr>
                <w:noProof/>
                <w:webHidden/>
              </w:rPr>
              <w:fldChar w:fldCharType="end"/>
            </w:r>
          </w:hyperlink>
        </w:p>
        <w:p w14:paraId="0035555B" w14:textId="7486483D" w:rsidR="00A8109E" w:rsidRDefault="00A8109E">
          <w:pPr>
            <w:pStyle w:val="Verzeichnis1"/>
            <w:tabs>
              <w:tab w:val="left" w:pos="708"/>
              <w:tab w:val="right" w:leader="dot" w:pos="8777"/>
            </w:tabs>
            <w:rPr>
              <w:rFonts w:asciiTheme="minorHAnsi" w:eastAsiaTheme="minorEastAsia" w:hAnsiTheme="minorHAnsi" w:cstheme="minorBidi"/>
              <w:b w:val="0"/>
              <w:iCs w:val="0"/>
              <w:noProof/>
              <w:color w:val="auto"/>
              <w:sz w:val="22"/>
              <w:szCs w:val="22"/>
              <w:lang w:eastAsia="de-DE"/>
            </w:rPr>
          </w:pPr>
          <w:hyperlink w:anchor="_Toc122335845" w:history="1">
            <w:r w:rsidRPr="00EF4D9A">
              <w:rPr>
                <w:rStyle w:val="Hyperlink"/>
                <w:noProof/>
              </w:rPr>
              <w:t>3</w:t>
            </w:r>
            <w:r>
              <w:rPr>
                <w:rFonts w:asciiTheme="minorHAnsi" w:eastAsiaTheme="minorEastAsia" w:hAnsiTheme="minorHAnsi" w:cstheme="minorBidi"/>
                <w:b w:val="0"/>
                <w:iCs w:val="0"/>
                <w:noProof/>
                <w:color w:val="auto"/>
                <w:sz w:val="22"/>
                <w:szCs w:val="22"/>
                <w:lang w:eastAsia="de-DE"/>
              </w:rPr>
              <w:tab/>
            </w:r>
            <w:r w:rsidRPr="00EF4D9A">
              <w:rPr>
                <w:rStyle w:val="Hyperlink"/>
                <w:noProof/>
              </w:rPr>
              <w:t>Theoretische Modellierung und Konzeption</w:t>
            </w:r>
            <w:r>
              <w:rPr>
                <w:noProof/>
                <w:webHidden/>
              </w:rPr>
              <w:tab/>
            </w:r>
            <w:r>
              <w:rPr>
                <w:noProof/>
                <w:webHidden/>
              </w:rPr>
              <w:fldChar w:fldCharType="begin"/>
            </w:r>
            <w:r>
              <w:rPr>
                <w:noProof/>
                <w:webHidden/>
              </w:rPr>
              <w:instrText xml:space="preserve"> PAGEREF _Toc122335845 \h </w:instrText>
            </w:r>
            <w:r>
              <w:rPr>
                <w:noProof/>
                <w:webHidden/>
              </w:rPr>
            </w:r>
            <w:r>
              <w:rPr>
                <w:noProof/>
                <w:webHidden/>
              </w:rPr>
              <w:fldChar w:fldCharType="separate"/>
            </w:r>
            <w:r w:rsidR="00BA2F70">
              <w:rPr>
                <w:noProof/>
                <w:webHidden/>
              </w:rPr>
              <w:t>32</w:t>
            </w:r>
            <w:r>
              <w:rPr>
                <w:noProof/>
                <w:webHidden/>
              </w:rPr>
              <w:fldChar w:fldCharType="end"/>
            </w:r>
          </w:hyperlink>
        </w:p>
        <w:p w14:paraId="191837FD" w14:textId="156A6E38" w:rsidR="00A8109E" w:rsidRDefault="00A8109E">
          <w:pPr>
            <w:pStyle w:val="Verzeichnis2"/>
            <w:tabs>
              <w:tab w:val="left" w:pos="1416"/>
              <w:tab w:val="right" w:leader="dot" w:pos="8777"/>
            </w:tabs>
            <w:rPr>
              <w:rFonts w:eastAsiaTheme="minorEastAsia"/>
              <w:noProof/>
              <w:sz w:val="22"/>
              <w:lang w:eastAsia="de-DE"/>
            </w:rPr>
          </w:pPr>
          <w:hyperlink w:anchor="_Toc122335846" w:history="1">
            <w:r w:rsidRPr="00EF4D9A">
              <w:rPr>
                <w:rStyle w:val="Hyperlink"/>
                <w:noProof/>
              </w:rPr>
              <w:t>3.1</w:t>
            </w:r>
            <w:r>
              <w:rPr>
                <w:rFonts w:eastAsiaTheme="minorEastAsia"/>
                <w:noProof/>
                <w:sz w:val="22"/>
                <w:lang w:eastAsia="de-DE"/>
              </w:rPr>
              <w:tab/>
            </w:r>
            <w:r w:rsidRPr="00EF4D9A">
              <w:rPr>
                <w:rStyle w:val="Hyperlink"/>
                <w:noProof/>
              </w:rPr>
              <w:t>Aufstellung geeigneter Beispielszenarien</w:t>
            </w:r>
            <w:r>
              <w:rPr>
                <w:noProof/>
                <w:webHidden/>
              </w:rPr>
              <w:tab/>
            </w:r>
            <w:r>
              <w:rPr>
                <w:noProof/>
                <w:webHidden/>
              </w:rPr>
              <w:fldChar w:fldCharType="begin"/>
            </w:r>
            <w:r>
              <w:rPr>
                <w:noProof/>
                <w:webHidden/>
              </w:rPr>
              <w:instrText xml:space="preserve"> PAGEREF _Toc122335846 \h </w:instrText>
            </w:r>
            <w:r>
              <w:rPr>
                <w:noProof/>
                <w:webHidden/>
              </w:rPr>
            </w:r>
            <w:r>
              <w:rPr>
                <w:noProof/>
                <w:webHidden/>
              </w:rPr>
              <w:fldChar w:fldCharType="separate"/>
            </w:r>
            <w:r w:rsidR="00BA2F70">
              <w:rPr>
                <w:noProof/>
                <w:webHidden/>
              </w:rPr>
              <w:t>32</w:t>
            </w:r>
            <w:r>
              <w:rPr>
                <w:noProof/>
                <w:webHidden/>
              </w:rPr>
              <w:fldChar w:fldCharType="end"/>
            </w:r>
          </w:hyperlink>
        </w:p>
        <w:p w14:paraId="512893AB" w14:textId="0C4A7D55" w:rsidR="00A8109E" w:rsidRDefault="00A8109E">
          <w:pPr>
            <w:pStyle w:val="Verzeichnis2"/>
            <w:tabs>
              <w:tab w:val="left" w:pos="1416"/>
              <w:tab w:val="right" w:leader="dot" w:pos="8777"/>
            </w:tabs>
            <w:rPr>
              <w:rFonts w:eastAsiaTheme="minorEastAsia"/>
              <w:noProof/>
              <w:sz w:val="22"/>
              <w:lang w:eastAsia="de-DE"/>
            </w:rPr>
          </w:pPr>
          <w:hyperlink w:anchor="_Toc122335847" w:history="1">
            <w:r w:rsidRPr="00EF4D9A">
              <w:rPr>
                <w:rStyle w:val="Hyperlink"/>
                <w:noProof/>
              </w:rPr>
              <w:t>3.2</w:t>
            </w:r>
            <w:r>
              <w:rPr>
                <w:rFonts w:eastAsiaTheme="minorEastAsia"/>
                <w:noProof/>
                <w:sz w:val="22"/>
                <w:lang w:eastAsia="de-DE"/>
              </w:rPr>
              <w:tab/>
            </w:r>
            <w:r w:rsidRPr="00EF4D9A">
              <w:rPr>
                <w:rStyle w:val="Hyperlink"/>
                <w:noProof/>
              </w:rPr>
              <w:t>Auswahl verfügbarer Eingangsdaten</w:t>
            </w:r>
            <w:r>
              <w:rPr>
                <w:noProof/>
                <w:webHidden/>
              </w:rPr>
              <w:tab/>
            </w:r>
            <w:r>
              <w:rPr>
                <w:noProof/>
                <w:webHidden/>
              </w:rPr>
              <w:fldChar w:fldCharType="begin"/>
            </w:r>
            <w:r>
              <w:rPr>
                <w:noProof/>
                <w:webHidden/>
              </w:rPr>
              <w:instrText xml:space="preserve"> PAGEREF _Toc122335847 \h </w:instrText>
            </w:r>
            <w:r>
              <w:rPr>
                <w:noProof/>
                <w:webHidden/>
              </w:rPr>
            </w:r>
            <w:r>
              <w:rPr>
                <w:noProof/>
                <w:webHidden/>
              </w:rPr>
              <w:fldChar w:fldCharType="separate"/>
            </w:r>
            <w:r w:rsidR="00BA2F70">
              <w:rPr>
                <w:noProof/>
                <w:webHidden/>
              </w:rPr>
              <w:t>34</w:t>
            </w:r>
            <w:r>
              <w:rPr>
                <w:noProof/>
                <w:webHidden/>
              </w:rPr>
              <w:fldChar w:fldCharType="end"/>
            </w:r>
          </w:hyperlink>
        </w:p>
        <w:p w14:paraId="1CB5D627" w14:textId="202DBBB6" w:rsidR="00A8109E" w:rsidRDefault="00A8109E">
          <w:pPr>
            <w:pStyle w:val="Verzeichnis3"/>
            <w:tabs>
              <w:tab w:val="left" w:pos="2124"/>
              <w:tab w:val="right" w:leader="dot" w:pos="8777"/>
            </w:tabs>
            <w:rPr>
              <w:rFonts w:eastAsiaTheme="minorEastAsia"/>
              <w:noProof/>
              <w:sz w:val="22"/>
              <w:lang w:eastAsia="de-DE"/>
            </w:rPr>
          </w:pPr>
          <w:hyperlink w:anchor="_Toc122335848" w:history="1">
            <w:r w:rsidRPr="00EF4D9A">
              <w:rPr>
                <w:rStyle w:val="Hyperlink"/>
                <w:noProof/>
              </w:rPr>
              <w:t>3.2.1</w:t>
            </w:r>
            <w:r>
              <w:rPr>
                <w:rFonts w:eastAsiaTheme="minorEastAsia"/>
                <w:noProof/>
                <w:sz w:val="22"/>
                <w:lang w:eastAsia="de-DE"/>
              </w:rPr>
              <w:tab/>
            </w:r>
            <w:r w:rsidRPr="00EF4D9A">
              <w:rPr>
                <w:rStyle w:val="Hyperlink"/>
                <w:noProof/>
              </w:rPr>
              <w:t>Betriebliche Daten für Fahrplan und Liniennetz</w:t>
            </w:r>
            <w:r>
              <w:rPr>
                <w:noProof/>
                <w:webHidden/>
              </w:rPr>
              <w:tab/>
            </w:r>
            <w:r>
              <w:rPr>
                <w:noProof/>
                <w:webHidden/>
              </w:rPr>
              <w:fldChar w:fldCharType="begin"/>
            </w:r>
            <w:r>
              <w:rPr>
                <w:noProof/>
                <w:webHidden/>
              </w:rPr>
              <w:instrText xml:space="preserve"> PAGEREF _Toc122335848 \h </w:instrText>
            </w:r>
            <w:r>
              <w:rPr>
                <w:noProof/>
                <w:webHidden/>
              </w:rPr>
            </w:r>
            <w:r>
              <w:rPr>
                <w:noProof/>
                <w:webHidden/>
              </w:rPr>
              <w:fldChar w:fldCharType="separate"/>
            </w:r>
            <w:r w:rsidR="00BA2F70">
              <w:rPr>
                <w:noProof/>
                <w:webHidden/>
              </w:rPr>
              <w:t>35</w:t>
            </w:r>
            <w:r>
              <w:rPr>
                <w:noProof/>
                <w:webHidden/>
              </w:rPr>
              <w:fldChar w:fldCharType="end"/>
            </w:r>
          </w:hyperlink>
        </w:p>
        <w:p w14:paraId="06E569B8" w14:textId="73200631" w:rsidR="00A8109E" w:rsidRDefault="00A8109E">
          <w:pPr>
            <w:pStyle w:val="Verzeichnis3"/>
            <w:tabs>
              <w:tab w:val="left" w:pos="2124"/>
              <w:tab w:val="right" w:leader="dot" w:pos="8777"/>
            </w:tabs>
            <w:rPr>
              <w:rFonts w:eastAsiaTheme="minorEastAsia"/>
              <w:noProof/>
              <w:sz w:val="22"/>
              <w:lang w:eastAsia="de-DE"/>
            </w:rPr>
          </w:pPr>
          <w:hyperlink w:anchor="_Toc122335849" w:history="1">
            <w:r w:rsidRPr="00EF4D9A">
              <w:rPr>
                <w:rStyle w:val="Hyperlink"/>
                <w:noProof/>
              </w:rPr>
              <w:t>3.2.2</w:t>
            </w:r>
            <w:r>
              <w:rPr>
                <w:rFonts w:eastAsiaTheme="minorEastAsia"/>
                <w:noProof/>
                <w:sz w:val="22"/>
                <w:lang w:eastAsia="de-DE"/>
              </w:rPr>
              <w:tab/>
            </w:r>
            <w:r w:rsidRPr="00EF4D9A">
              <w:rPr>
                <w:rStyle w:val="Hyperlink"/>
                <w:noProof/>
              </w:rPr>
              <w:t>Kartendaten und Routing</w:t>
            </w:r>
            <w:r>
              <w:rPr>
                <w:noProof/>
                <w:webHidden/>
              </w:rPr>
              <w:tab/>
            </w:r>
            <w:r>
              <w:rPr>
                <w:noProof/>
                <w:webHidden/>
              </w:rPr>
              <w:fldChar w:fldCharType="begin"/>
            </w:r>
            <w:r>
              <w:rPr>
                <w:noProof/>
                <w:webHidden/>
              </w:rPr>
              <w:instrText xml:space="preserve"> PAGEREF _Toc122335849 \h </w:instrText>
            </w:r>
            <w:r>
              <w:rPr>
                <w:noProof/>
                <w:webHidden/>
              </w:rPr>
            </w:r>
            <w:r>
              <w:rPr>
                <w:noProof/>
                <w:webHidden/>
              </w:rPr>
              <w:fldChar w:fldCharType="separate"/>
            </w:r>
            <w:r w:rsidR="00BA2F70">
              <w:rPr>
                <w:noProof/>
                <w:webHidden/>
              </w:rPr>
              <w:t>36</w:t>
            </w:r>
            <w:r>
              <w:rPr>
                <w:noProof/>
                <w:webHidden/>
              </w:rPr>
              <w:fldChar w:fldCharType="end"/>
            </w:r>
          </w:hyperlink>
        </w:p>
        <w:p w14:paraId="2A155943" w14:textId="7595AE41" w:rsidR="00A8109E" w:rsidRDefault="00A8109E">
          <w:pPr>
            <w:pStyle w:val="Verzeichnis3"/>
            <w:tabs>
              <w:tab w:val="left" w:pos="2124"/>
              <w:tab w:val="right" w:leader="dot" w:pos="8777"/>
            </w:tabs>
            <w:rPr>
              <w:rFonts w:eastAsiaTheme="minorEastAsia"/>
              <w:noProof/>
              <w:sz w:val="22"/>
              <w:lang w:eastAsia="de-DE"/>
            </w:rPr>
          </w:pPr>
          <w:hyperlink w:anchor="_Toc122335850" w:history="1">
            <w:r w:rsidRPr="00EF4D9A">
              <w:rPr>
                <w:rStyle w:val="Hyperlink"/>
                <w:noProof/>
              </w:rPr>
              <w:t>3.2.3</w:t>
            </w:r>
            <w:r>
              <w:rPr>
                <w:rFonts w:eastAsiaTheme="minorEastAsia"/>
                <w:noProof/>
                <w:sz w:val="22"/>
                <w:lang w:eastAsia="de-DE"/>
              </w:rPr>
              <w:tab/>
            </w:r>
            <w:r w:rsidRPr="00EF4D9A">
              <w:rPr>
                <w:rStyle w:val="Hyperlink"/>
                <w:noProof/>
              </w:rPr>
              <w:t>Störungsmeldungen und Daten zur Verkehrssituation</w:t>
            </w:r>
            <w:r>
              <w:rPr>
                <w:noProof/>
                <w:webHidden/>
              </w:rPr>
              <w:tab/>
            </w:r>
            <w:r>
              <w:rPr>
                <w:noProof/>
                <w:webHidden/>
              </w:rPr>
              <w:fldChar w:fldCharType="begin"/>
            </w:r>
            <w:r>
              <w:rPr>
                <w:noProof/>
                <w:webHidden/>
              </w:rPr>
              <w:instrText xml:space="preserve"> PAGEREF _Toc122335850 \h </w:instrText>
            </w:r>
            <w:r>
              <w:rPr>
                <w:noProof/>
                <w:webHidden/>
              </w:rPr>
            </w:r>
            <w:r>
              <w:rPr>
                <w:noProof/>
                <w:webHidden/>
              </w:rPr>
              <w:fldChar w:fldCharType="separate"/>
            </w:r>
            <w:r w:rsidR="00BA2F70">
              <w:rPr>
                <w:noProof/>
                <w:webHidden/>
              </w:rPr>
              <w:t>40</w:t>
            </w:r>
            <w:r>
              <w:rPr>
                <w:noProof/>
                <w:webHidden/>
              </w:rPr>
              <w:fldChar w:fldCharType="end"/>
            </w:r>
          </w:hyperlink>
        </w:p>
        <w:p w14:paraId="100E39A2" w14:textId="750032B5" w:rsidR="00A8109E" w:rsidRDefault="00A8109E">
          <w:pPr>
            <w:pStyle w:val="Verzeichnis2"/>
            <w:tabs>
              <w:tab w:val="left" w:pos="1416"/>
              <w:tab w:val="right" w:leader="dot" w:pos="8777"/>
            </w:tabs>
            <w:rPr>
              <w:rFonts w:eastAsiaTheme="minorEastAsia"/>
              <w:noProof/>
              <w:sz w:val="22"/>
              <w:lang w:eastAsia="de-DE"/>
            </w:rPr>
          </w:pPr>
          <w:hyperlink w:anchor="_Toc122335851" w:history="1">
            <w:r w:rsidRPr="00EF4D9A">
              <w:rPr>
                <w:rStyle w:val="Hyperlink"/>
                <w:noProof/>
              </w:rPr>
              <w:t>3.3</w:t>
            </w:r>
            <w:r>
              <w:rPr>
                <w:rFonts w:eastAsiaTheme="minorEastAsia"/>
                <w:noProof/>
                <w:sz w:val="22"/>
                <w:lang w:eastAsia="de-DE"/>
              </w:rPr>
              <w:tab/>
            </w:r>
            <w:r w:rsidRPr="00EF4D9A">
              <w:rPr>
                <w:rStyle w:val="Hyperlink"/>
                <w:noProof/>
              </w:rPr>
              <w:t>Auswahl geeigneter RL-Algorithmen</w:t>
            </w:r>
            <w:r>
              <w:rPr>
                <w:noProof/>
                <w:webHidden/>
              </w:rPr>
              <w:tab/>
            </w:r>
            <w:r>
              <w:rPr>
                <w:noProof/>
                <w:webHidden/>
              </w:rPr>
              <w:fldChar w:fldCharType="begin"/>
            </w:r>
            <w:r>
              <w:rPr>
                <w:noProof/>
                <w:webHidden/>
              </w:rPr>
              <w:instrText xml:space="preserve"> PAGEREF _Toc122335851 \h </w:instrText>
            </w:r>
            <w:r>
              <w:rPr>
                <w:noProof/>
                <w:webHidden/>
              </w:rPr>
            </w:r>
            <w:r>
              <w:rPr>
                <w:noProof/>
                <w:webHidden/>
              </w:rPr>
              <w:fldChar w:fldCharType="separate"/>
            </w:r>
            <w:r w:rsidR="00BA2F70">
              <w:rPr>
                <w:noProof/>
                <w:webHidden/>
              </w:rPr>
              <w:t>46</w:t>
            </w:r>
            <w:r>
              <w:rPr>
                <w:noProof/>
                <w:webHidden/>
              </w:rPr>
              <w:fldChar w:fldCharType="end"/>
            </w:r>
          </w:hyperlink>
        </w:p>
        <w:p w14:paraId="0CC5AA9C" w14:textId="3AD24BF6" w:rsidR="00A8109E" w:rsidRDefault="00A8109E">
          <w:pPr>
            <w:pStyle w:val="Verzeichnis2"/>
            <w:tabs>
              <w:tab w:val="left" w:pos="1416"/>
              <w:tab w:val="right" w:leader="dot" w:pos="8777"/>
            </w:tabs>
            <w:rPr>
              <w:rFonts w:eastAsiaTheme="minorEastAsia"/>
              <w:noProof/>
              <w:sz w:val="22"/>
              <w:lang w:eastAsia="de-DE"/>
            </w:rPr>
          </w:pPr>
          <w:hyperlink w:anchor="_Toc122335852" w:history="1">
            <w:r w:rsidRPr="00EF4D9A">
              <w:rPr>
                <w:rStyle w:val="Hyperlink"/>
                <w:noProof/>
              </w:rPr>
              <w:t>3.4</w:t>
            </w:r>
            <w:r>
              <w:rPr>
                <w:rFonts w:eastAsiaTheme="minorEastAsia"/>
                <w:noProof/>
                <w:sz w:val="22"/>
                <w:lang w:eastAsia="de-DE"/>
              </w:rPr>
              <w:tab/>
            </w:r>
            <w:r w:rsidRPr="00EF4D9A">
              <w:rPr>
                <w:rStyle w:val="Hyperlink"/>
                <w:noProof/>
              </w:rPr>
              <w:t>Modellierung der Umwelt zur Simulation</w:t>
            </w:r>
            <w:r>
              <w:rPr>
                <w:noProof/>
                <w:webHidden/>
              </w:rPr>
              <w:tab/>
            </w:r>
            <w:r>
              <w:rPr>
                <w:noProof/>
                <w:webHidden/>
              </w:rPr>
              <w:fldChar w:fldCharType="begin"/>
            </w:r>
            <w:r>
              <w:rPr>
                <w:noProof/>
                <w:webHidden/>
              </w:rPr>
              <w:instrText xml:space="preserve"> PAGEREF _Toc122335852 \h </w:instrText>
            </w:r>
            <w:r>
              <w:rPr>
                <w:noProof/>
                <w:webHidden/>
              </w:rPr>
            </w:r>
            <w:r>
              <w:rPr>
                <w:noProof/>
                <w:webHidden/>
              </w:rPr>
              <w:fldChar w:fldCharType="separate"/>
            </w:r>
            <w:r w:rsidR="00BA2F70">
              <w:rPr>
                <w:noProof/>
                <w:webHidden/>
              </w:rPr>
              <w:t>48</w:t>
            </w:r>
            <w:r>
              <w:rPr>
                <w:noProof/>
                <w:webHidden/>
              </w:rPr>
              <w:fldChar w:fldCharType="end"/>
            </w:r>
          </w:hyperlink>
        </w:p>
        <w:p w14:paraId="162EE356" w14:textId="3F3AE9EC" w:rsidR="00A8109E" w:rsidRDefault="00A8109E">
          <w:pPr>
            <w:pStyle w:val="Verzeichnis3"/>
            <w:tabs>
              <w:tab w:val="left" w:pos="2124"/>
              <w:tab w:val="right" w:leader="dot" w:pos="8777"/>
            </w:tabs>
            <w:rPr>
              <w:rFonts w:eastAsiaTheme="minorEastAsia"/>
              <w:noProof/>
              <w:sz w:val="22"/>
              <w:lang w:eastAsia="de-DE"/>
            </w:rPr>
          </w:pPr>
          <w:hyperlink w:anchor="_Toc122335853" w:history="1">
            <w:r w:rsidRPr="00EF4D9A">
              <w:rPr>
                <w:rStyle w:val="Hyperlink"/>
                <w:noProof/>
              </w:rPr>
              <w:t>3.4.1</w:t>
            </w:r>
            <w:r>
              <w:rPr>
                <w:rFonts w:eastAsiaTheme="minorEastAsia"/>
                <w:noProof/>
                <w:sz w:val="22"/>
                <w:lang w:eastAsia="de-DE"/>
              </w:rPr>
              <w:tab/>
            </w:r>
            <w:r w:rsidRPr="00EF4D9A">
              <w:rPr>
                <w:rStyle w:val="Hyperlink"/>
                <w:noProof/>
              </w:rPr>
              <w:t>Anlehnung an Markov-Entscheidungsprozesse</w:t>
            </w:r>
            <w:r>
              <w:rPr>
                <w:noProof/>
                <w:webHidden/>
              </w:rPr>
              <w:tab/>
            </w:r>
            <w:r>
              <w:rPr>
                <w:noProof/>
                <w:webHidden/>
              </w:rPr>
              <w:fldChar w:fldCharType="begin"/>
            </w:r>
            <w:r>
              <w:rPr>
                <w:noProof/>
                <w:webHidden/>
              </w:rPr>
              <w:instrText xml:space="preserve"> PAGEREF _Toc122335853 \h </w:instrText>
            </w:r>
            <w:r>
              <w:rPr>
                <w:noProof/>
                <w:webHidden/>
              </w:rPr>
            </w:r>
            <w:r>
              <w:rPr>
                <w:noProof/>
                <w:webHidden/>
              </w:rPr>
              <w:fldChar w:fldCharType="separate"/>
            </w:r>
            <w:r w:rsidR="00BA2F70">
              <w:rPr>
                <w:noProof/>
                <w:webHidden/>
              </w:rPr>
              <w:t>48</w:t>
            </w:r>
            <w:r>
              <w:rPr>
                <w:noProof/>
                <w:webHidden/>
              </w:rPr>
              <w:fldChar w:fldCharType="end"/>
            </w:r>
          </w:hyperlink>
        </w:p>
        <w:p w14:paraId="1FD42AB8" w14:textId="1E53225C" w:rsidR="00A8109E" w:rsidRDefault="00A8109E">
          <w:pPr>
            <w:pStyle w:val="Verzeichnis3"/>
            <w:tabs>
              <w:tab w:val="left" w:pos="2124"/>
              <w:tab w:val="right" w:leader="dot" w:pos="8777"/>
            </w:tabs>
            <w:rPr>
              <w:rFonts w:eastAsiaTheme="minorEastAsia"/>
              <w:noProof/>
              <w:sz w:val="22"/>
              <w:lang w:eastAsia="de-DE"/>
            </w:rPr>
          </w:pPr>
          <w:hyperlink w:anchor="_Toc122335854" w:history="1">
            <w:r w:rsidRPr="00EF4D9A">
              <w:rPr>
                <w:rStyle w:val="Hyperlink"/>
                <w:noProof/>
              </w:rPr>
              <w:t>3.4.2</w:t>
            </w:r>
            <w:r>
              <w:rPr>
                <w:rFonts w:eastAsiaTheme="minorEastAsia"/>
                <w:noProof/>
                <w:sz w:val="22"/>
                <w:lang w:eastAsia="de-DE"/>
              </w:rPr>
              <w:tab/>
            </w:r>
            <w:r w:rsidRPr="00EF4D9A">
              <w:rPr>
                <w:rStyle w:val="Hyperlink"/>
                <w:noProof/>
              </w:rPr>
              <w:t>Bedeutung von erwartetem und erreichtem Gewinn</w:t>
            </w:r>
            <w:r>
              <w:rPr>
                <w:noProof/>
                <w:webHidden/>
              </w:rPr>
              <w:tab/>
            </w:r>
            <w:r>
              <w:rPr>
                <w:noProof/>
                <w:webHidden/>
              </w:rPr>
              <w:fldChar w:fldCharType="begin"/>
            </w:r>
            <w:r>
              <w:rPr>
                <w:noProof/>
                <w:webHidden/>
              </w:rPr>
              <w:instrText xml:space="preserve"> PAGEREF _Toc122335854 \h </w:instrText>
            </w:r>
            <w:r>
              <w:rPr>
                <w:noProof/>
                <w:webHidden/>
              </w:rPr>
            </w:r>
            <w:r>
              <w:rPr>
                <w:noProof/>
                <w:webHidden/>
              </w:rPr>
              <w:fldChar w:fldCharType="separate"/>
            </w:r>
            <w:r w:rsidR="00BA2F70">
              <w:rPr>
                <w:noProof/>
                <w:webHidden/>
              </w:rPr>
              <w:t>53</w:t>
            </w:r>
            <w:r>
              <w:rPr>
                <w:noProof/>
                <w:webHidden/>
              </w:rPr>
              <w:fldChar w:fldCharType="end"/>
            </w:r>
          </w:hyperlink>
        </w:p>
        <w:p w14:paraId="29778B78" w14:textId="73CBF6BA" w:rsidR="00A8109E" w:rsidRDefault="00A8109E">
          <w:pPr>
            <w:pStyle w:val="Verzeichnis3"/>
            <w:tabs>
              <w:tab w:val="left" w:pos="2124"/>
              <w:tab w:val="right" w:leader="dot" w:pos="8777"/>
            </w:tabs>
            <w:rPr>
              <w:rFonts w:eastAsiaTheme="minorEastAsia"/>
              <w:noProof/>
              <w:sz w:val="22"/>
              <w:lang w:eastAsia="de-DE"/>
            </w:rPr>
          </w:pPr>
          <w:hyperlink w:anchor="_Toc122335855" w:history="1">
            <w:r w:rsidRPr="00EF4D9A">
              <w:rPr>
                <w:rStyle w:val="Hyperlink"/>
                <w:noProof/>
              </w:rPr>
              <w:t>3.4.3</w:t>
            </w:r>
            <w:r>
              <w:rPr>
                <w:rFonts w:eastAsiaTheme="minorEastAsia"/>
                <w:noProof/>
                <w:sz w:val="22"/>
                <w:lang w:eastAsia="de-DE"/>
              </w:rPr>
              <w:tab/>
            </w:r>
            <w:r w:rsidRPr="00EF4D9A">
              <w:rPr>
                <w:rStyle w:val="Hyperlink"/>
                <w:noProof/>
              </w:rPr>
              <w:t>Approximation der Value-Funktion durch neuronale Netze</w:t>
            </w:r>
            <w:r>
              <w:rPr>
                <w:noProof/>
                <w:webHidden/>
              </w:rPr>
              <w:tab/>
            </w:r>
            <w:r>
              <w:rPr>
                <w:noProof/>
                <w:webHidden/>
              </w:rPr>
              <w:fldChar w:fldCharType="begin"/>
            </w:r>
            <w:r>
              <w:rPr>
                <w:noProof/>
                <w:webHidden/>
              </w:rPr>
              <w:instrText xml:space="preserve"> PAGEREF _Toc122335855 \h </w:instrText>
            </w:r>
            <w:r>
              <w:rPr>
                <w:noProof/>
                <w:webHidden/>
              </w:rPr>
            </w:r>
            <w:r>
              <w:rPr>
                <w:noProof/>
                <w:webHidden/>
              </w:rPr>
              <w:fldChar w:fldCharType="separate"/>
            </w:r>
            <w:r w:rsidR="00BA2F70">
              <w:rPr>
                <w:noProof/>
                <w:webHidden/>
              </w:rPr>
              <w:t>54</w:t>
            </w:r>
            <w:r>
              <w:rPr>
                <w:noProof/>
                <w:webHidden/>
              </w:rPr>
              <w:fldChar w:fldCharType="end"/>
            </w:r>
          </w:hyperlink>
        </w:p>
        <w:p w14:paraId="6A2E3E07" w14:textId="12307A14" w:rsidR="00A8109E" w:rsidRDefault="00A8109E">
          <w:pPr>
            <w:pStyle w:val="Verzeichnis3"/>
            <w:tabs>
              <w:tab w:val="left" w:pos="2124"/>
              <w:tab w:val="right" w:leader="dot" w:pos="8777"/>
            </w:tabs>
            <w:rPr>
              <w:rFonts w:eastAsiaTheme="minorEastAsia"/>
              <w:noProof/>
              <w:sz w:val="22"/>
              <w:lang w:eastAsia="de-DE"/>
            </w:rPr>
          </w:pPr>
          <w:hyperlink w:anchor="_Toc122335856" w:history="1">
            <w:r w:rsidRPr="00EF4D9A">
              <w:rPr>
                <w:rStyle w:val="Hyperlink"/>
                <w:noProof/>
              </w:rPr>
              <w:t>3.4.4</w:t>
            </w:r>
            <w:r>
              <w:rPr>
                <w:rFonts w:eastAsiaTheme="minorEastAsia"/>
                <w:noProof/>
                <w:sz w:val="22"/>
                <w:lang w:eastAsia="de-DE"/>
              </w:rPr>
              <w:tab/>
            </w:r>
            <w:r w:rsidRPr="00EF4D9A">
              <w:rPr>
                <w:rStyle w:val="Hyperlink"/>
                <w:noProof/>
              </w:rPr>
              <w:t>Trainingsprozess mit neuronalen Netzen im RL</w:t>
            </w:r>
            <w:r>
              <w:rPr>
                <w:noProof/>
                <w:webHidden/>
              </w:rPr>
              <w:tab/>
            </w:r>
            <w:r>
              <w:rPr>
                <w:noProof/>
                <w:webHidden/>
              </w:rPr>
              <w:fldChar w:fldCharType="begin"/>
            </w:r>
            <w:r>
              <w:rPr>
                <w:noProof/>
                <w:webHidden/>
              </w:rPr>
              <w:instrText xml:space="preserve"> PAGEREF _Toc122335856 \h </w:instrText>
            </w:r>
            <w:r>
              <w:rPr>
                <w:noProof/>
                <w:webHidden/>
              </w:rPr>
            </w:r>
            <w:r>
              <w:rPr>
                <w:noProof/>
                <w:webHidden/>
              </w:rPr>
              <w:fldChar w:fldCharType="separate"/>
            </w:r>
            <w:r w:rsidR="00BA2F70">
              <w:rPr>
                <w:noProof/>
                <w:webHidden/>
              </w:rPr>
              <w:t>59</w:t>
            </w:r>
            <w:r>
              <w:rPr>
                <w:noProof/>
                <w:webHidden/>
              </w:rPr>
              <w:fldChar w:fldCharType="end"/>
            </w:r>
          </w:hyperlink>
        </w:p>
        <w:p w14:paraId="0B0E7EAB" w14:textId="5E0E6BD0" w:rsidR="00A8109E" w:rsidRDefault="00A8109E">
          <w:pPr>
            <w:pStyle w:val="Verzeichnis3"/>
            <w:tabs>
              <w:tab w:val="left" w:pos="2124"/>
              <w:tab w:val="right" w:leader="dot" w:pos="8777"/>
            </w:tabs>
            <w:rPr>
              <w:rFonts w:eastAsiaTheme="minorEastAsia"/>
              <w:noProof/>
              <w:sz w:val="22"/>
              <w:lang w:eastAsia="de-DE"/>
            </w:rPr>
          </w:pPr>
          <w:hyperlink w:anchor="_Toc122335857" w:history="1">
            <w:r w:rsidRPr="00EF4D9A">
              <w:rPr>
                <w:rStyle w:val="Hyperlink"/>
                <w:noProof/>
              </w:rPr>
              <w:t>3.4.5</w:t>
            </w:r>
            <w:r>
              <w:rPr>
                <w:rFonts w:eastAsiaTheme="minorEastAsia"/>
                <w:noProof/>
                <w:sz w:val="22"/>
                <w:lang w:eastAsia="de-DE"/>
              </w:rPr>
              <w:tab/>
            </w:r>
            <w:r w:rsidRPr="00EF4D9A">
              <w:rPr>
                <w:rStyle w:val="Hyperlink"/>
                <w:noProof/>
              </w:rPr>
              <w:t>Ziel- und Strategienetzwerk</w:t>
            </w:r>
            <w:r>
              <w:rPr>
                <w:noProof/>
                <w:webHidden/>
              </w:rPr>
              <w:tab/>
            </w:r>
            <w:r>
              <w:rPr>
                <w:noProof/>
                <w:webHidden/>
              </w:rPr>
              <w:fldChar w:fldCharType="begin"/>
            </w:r>
            <w:r>
              <w:rPr>
                <w:noProof/>
                <w:webHidden/>
              </w:rPr>
              <w:instrText xml:space="preserve"> PAGEREF _Toc122335857 \h </w:instrText>
            </w:r>
            <w:r>
              <w:rPr>
                <w:noProof/>
                <w:webHidden/>
              </w:rPr>
            </w:r>
            <w:r>
              <w:rPr>
                <w:noProof/>
                <w:webHidden/>
              </w:rPr>
              <w:fldChar w:fldCharType="separate"/>
            </w:r>
            <w:r w:rsidR="00BA2F70">
              <w:rPr>
                <w:noProof/>
                <w:webHidden/>
              </w:rPr>
              <w:t>61</w:t>
            </w:r>
            <w:r>
              <w:rPr>
                <w:noProof/>
                <w:webHidden/>
              </w:rPr>
              <w:fldChar w:fldCharType="end"/>
            </w:r>
          </w:hyperlink>
        </w:p>
        <w:p w14:paraId="461E1DB8" w14:textId="57E980EA" w:rsidR="00A8109E" w:rsidRDefault="00A8109E">
          <w:pPr>
            <w:pStyle w:val="Verzeichnis1"/>
            <w:tabs>
              <w:tab w:val="left" w:pos="708"/>
              <w:tab w:val="right" w:leader="dot" w:pos="8777"/>
            </w:tabs>
            <w:rPr>
              <w:rFonts w:asciiTheme="minorHAnsi" w:eastAsiaTheme="minorEastAsia" w:hAnsiTheme="minorHAnsi" w:cstheme="minorBidi"/>
              <w:b w:val="0"/>
              <w:iCs w:val="0"/>
              <w:noProof/>
              <w:color w:val="auto"/>
              <w:sz w:val="22"/>
              <w:szCs w:val="22"/>
              <w:lang w:eastAsia="de-DE"/>
            </w:rPr>
          </w:pPr>
          <w:hyperlink w:anchor="_Toc122335858" w:history="1">
            <w:r w:rsidRPr="00EF4D9A">
              <w:rPr>
                <w:rStyle w:val="Hyperlink"/>
                <w:noProof/>
              </w:rPr>
              <w:t>4</w:t>
            </w:r>
            <w:r>
              <w:rPr>
                <w:rFonts w:asciiTheme="minorHAnsi" w:eastAsiaTheme="minorEastAsia" w:hAnsiTheme="minorHAnsi" w:cstheme="minorBidi"/>
                <w:b w:val="0"/>
                <w:iCs w:val="0"/>
                <w:noProof/>
                <w:color w:val="auto"/>
                <w:sz w:val="22"/>
                <w:szCs w:val="22"/>
                <w:lang w:eastAsia="de-DE"/>
              </w:rPr>
              <w:tab/>
            </w:r>
            <w:r w:rsidRPr="00EF4D9A">
              <w:rPr>
                <w:rStyle w:val="Hyperlink"/>
                <w:noProof/>
              </w:rPr>
              <w:t>Literaturverzeichnis</w:t>
            </w:r>
            <w:r>
              <w:rPr>
                <w:noProof/>
                <w:webHidden/>
              </w:rPr>
              <w:tab/>
            </w:r>
            <w:r>
              <w:rPr>
                <w:noProof/>
                <w:webHidden/>
              </w:rPr>
              <w:fldChar w:fldCharType="begin"/>
            </w:r>
            <w:r>
              <w:rPr>
                <w:noProof/>
                <w:webHidden/>
              </w:rPr>
              <w:instrText xml:space="preserve"> PAGEREF _Toc122335858 \h </w:instrText>
            </w:r>
            <w:r>
              <w:rPr>
                <w:noProof/>
                <w:webHidden/>
              </w:rPr>
            </w:r>
            <w:r>
              <w:rPr>
                <w:noProof/>
                <w:webHidden/>
              </w:rPr>
              <w:fldChar w:fldCharType="separate"/>
            </w:r>
            <w:r w:rsidR="00BA2F70">
              <w:rPr>
                <w:noProof/>
                <w:webHidden/>
              </w:rPr>
              <w:t>62</w:t>
            </w:r>
            <w:r>
              <w:rPr>
                <w:noProof/>
                <w:webHidden/>
              </w:rPr>
              <w:fldChar w:fldCharType="end"/>
            </w:r>
          </w:hyperlink>
        </w:p>
        <w:p w14:paraId="0C66ED25" w14:textId="037A093F" w:rsidR="00A8109E" w:rsidRDefault="00A8109E">
          <w:pPr>
            <w:pStyle w:val="Verzeichnis1"/>
            <w:tabs>
              <w:tab w:val="right" w:leader="dot" w:pos="8777"/>
            </w:tabs>
            <w:rPr>
              <w:rFonts w:asciiTheme="minorHAnsi" w:eastAsiaTheme="minorEastAsia" w:hAnsiTheme="minorHAnsi" w:cstheme="minorBidi"/>
              <w:b w:val="0"/>
              <w:iCs w:val="0"/>
              <w:noProof/>
              <w:color w:val="auto"/>
              <w:sz w:val="22"/>
              <w:szCs w:val="22"/>
              <w:lang w:eastAsia="de-DE"/>
            </w:rPr>
          </w:pPr>
          <w:hyperlink w:anchor="_Toc122335859" w:history="1">
            <w:r w:rsidRPr="00EF4D9A">
              <w:rPr>
                <w:rStyle w:val="Hyperlink"/>
                <w:noProof/>
              </w:rPr>
              <w:t>Anhang</w:t>
            </w:r>
            <w:r>
              <w:rPr>
                <w:noProof/>
                <w:webHidden/>
              </w:rPr>
              <w:tab/>
            </w:r>
            <w:r>
              <w:rPr>
                <w:noProof/>
                <w:webHidden/>
              </w:rPr>
              <w:fldChar w:fldCharType="begin"/>
            </w:r>
            <w:r>
              <w:rPr>
                <w:noProof/>
                <w:webHidden/>
              </w:rPr>
              <w:instrText xml:space="preserve"> PAGEREF _Toc122335859 \h </w:instrText>
            </w:r>
            <w:r>
              <w:rPr>
                <w:noProof/>
                <w:webHidden/>
              </w:rPr>
            </w:r>
            <w:r>
              <w:rPr>
                <w:noProof/>
                <w:webHidden/>
              </w:rPr>
              <w:fldChar w:fldCharType="separate"/>
            </w:r>
            <w:r w:rsidR="00BA2F70">
              <w:rPr>
                <w:noProof/>
                <w:webHidden/>
              </w:rPr>
              <w:t>68</w:t>
            </w:r>
            <w:r>
              <w:rPr>
                <w:noProof/>
                <w:webHidden/>
              </w:rPr>
              <w:fldChar w:fldCharType="end"/>
            </w:r>
          </w:hyperlink>
        </w:p>
        <w:p w14:paraId="31DB6446" w14:textId="63A45AFD" w:rsidR="002001A8" w:rsidRPr="0086122F" w:rsidRDefault="002001A8" w:rsidP="0086122F">
          <w:r>
            <w:fldChar w:fldCharType="end"/>
          </w:r>
        </w:p>
      </w:sdtContent>
    </w:sdt>
    <w:p w14:paraId="48A29A43" w14:textId="72FCF93C" w:rsidR="008B7615" w:rsidRDefault="008B7615">
      <w:pPr>
        <w:jc w:val="left"/>
        <w:rPr>
          <w:lang w:val="en-US"/>
        </w:rPr>
        <w:sectPr w:rsidR="008B7615" w:rsidSect="00773276">
          <w:pgSz w:w="11906" w:h="16838"/>
          <w:pgMar w:top="1418" w:right="1701" w:bottom="1701" w:left="1418" w:header="709" w:footer="544" w:gutter="0"/>
          <w:pgNumType w:start="0"/>
          <w:cols w:space="708"/>
          <w:titlePg/>
          <w:docGrid w:linePitch="360"/>
        </w:sectPr>
      </w:pPr>
      <w:bookmarkStart w:id="2" w:name="_Toc302574539"/>
    </w:p>
    <w:p w14:paraId="65BD955A" w14:textId="77777777" w:rsidR="001404C5" w:rsidRDefault="001404C5">
      <w:pPr>
        <w:jc w:val="left"/>
        <w:rPr>
          <w:rFonts w:asciiTheme="majorHAnsi" w:eastAsiaTheme="majorEastAsia" w:hAnsiTheme="majorHAnsi" w:cstheme="majorBidi"/>
          <w:b/>
          <w:bCs/>
          <w:color w:val="000000" w:themeColor="text1"/>
          <w:sz w:val="40"/>
          <w:szCs w:val="28"/>
        </w:rPr>
      </w:pPr>
      <w:r>
        <w:br w:type="page"/>
      </w:r>
    </w:p>
    <w:p w14:paraId="107A2461" w14:textId="7FA1300E" w:rsidR="00263071" w:rsidRPr="00B87565" w:rsidRDefault="00263071" w:rsidP="00EF5E3F">
      <w:pPr>
        <w:pStyle w:val="berschrift1"/>
        <w:numPr>
          <w:ilvl w:val="0"/>
          <w:numId w:val="0"/>
        </w:numPr>
        <w:spacing w:before="0"/>
      </w:pPr>
      <w:bookmarkStart w:id="3" w:name="_Toc122335819"/>
      <w:r w:rsidRPr="00B87565">
        <w:lastRenderedPageBreak/>
        <w:t>Abkürzungsverzeichnis</w:t>
      </w:r>
      <w:bookmarkEnd w:id="3"/>
    </w:p>
    <w:p w14:paraId="764B8D23" w14:textId="77777777" w:rsidR="00A129C2" w:rsidRDefault="001404C5" w:rsidP="00263071">
      <w:pPr>
        <w:rPr>
          <w:noProof/>
          <w:lang w:val="en-US"/>
        </w:rPr>
        <w:sectPr w:rsidR="00A129C2" w:rsidSect="00A129C2">
          <w:type w:val="continuous"/>
          <w:pgSz w:w="11906" w:h="16838"/>
          <w:pgMar w:top="1418" w:right="1701" w:bottom="1701" w:left="1418" w:header="709" w:footer="544" w:gutter="0"/>
          <w:cols w:space="708"/>
          <w:titlePg/>
          <w:docGrid w:linePitch="360"/>
        </w:sectPr>
      </w:pPr>
      <w:r>
        <w:rPr>
          <w:lang w:val="en-US"/>
        </w:rPr>
        <w:fldChar w:fldCharType="begin"/>
      </w:r>
      <w:r>
        <w:rPr>
          <w:lang w:val="en-US"/>
        </w:rPr>
        <w:instrText xml:space="preserve"> INDEX \c "1" \z "1031" </w:instrText>
      </w:r>
      <w:r>
        <w:rPr>
          <w:lang w:val="en-US"/>
        </w:rPr>
        <w:fldChar w:fldCharType="separate"/>
      </w:r>
    </w:p>
    <w:p w14:paraId="4B725E4B" w14:textId="77777777" w:rsidR="00A129C2" w:rsidRDefault="00A129C2">
      <w:pPr>
        <w:pStyle w:val="Index1"/>
        <w:tabs>
          <w:tab w:val="right" w:leader="dot" w:pos="8777"/>
        </w:tabs>
        <w:rPr>
          <w:noProof/>
        </w:rPr>
      </w:pPr>
      <w:r>
        <w:rPr>
          <w:noProof/>
        </w:rPr>
        <w:t xml:space="preserve">API  </w:t>
      </w:r>
      <w:r w:rsidRPr="008973F6">
        <w:rPr>
          <w:i/>
          <w:noProof/>
        </w:rPr>
        <w:t>Application Programming Interface</w:t>
      </w:r>
    </w:p>
    <w:p w14:paraId="7D983EBB" w14:textId="77777777" w:rsidR="00A129C2" w:rsidRDefault="00A129C2">
      <w:pPr>
        <w:pStyle w:val="Index1"/>
        <w:tabs>
          <w:tab w:val="right" w:leader="dot" w:pos="8777"/>
        </w:tabs>
        <w:rPr>
          <w:noProof/>
        </w:rPr>
      </w:pPr>
      <w:r>
        <w:rPr>
          <w:noProof/>
        </w:rPr>
        <w:t xml:space="preserve">CSV  </w:t>
      </w:r>
      <w:r w:rsidRPr="008973F6">
        <w:rPr>
          <w:i/>
          <w:noProof/>
        </w:rPr>
        <w:t>Comma Separated Values</w:t>
      </w:r>
    </w:p>
    <w:p w14:paraId="54AB83D1" w14:textId="77777777" w:rsidR="00A129C2" w:rsidRDefault="00A129C2">
      <w:pPr>
        <w:pStyle w:val="Index1"/>
        <w:tabs>
          <w:tab w:val="right" w:leader="dot" w:pos="8777"/>
        </w:tabs>
        <w:rPr>
          <w:noProof/>
        </w:rPr>
      </w:pPr>
      <w:r>
        <w:rPr>
          <w:noProof/>
        </w:rPr>
        <w:t xml:space="preserve">DQN  </w:t>
      </w:r>
      <w:r w:rsidRPr="008973F6">
        <w:rPr>
          <w:i/>
          <w:noProof/>
        </w:rPr>
        <w:t>Deep Q-Network</w:t>
      </w:r>
    </w:p>
    <w:p w14:paraId="52ECDABE" w14:textId="77777777" w:rsidR="00A129C2" w:rsidRDefault="00A129C2">
      <w:pPr>
        <w:pStyle w:val="Index1"/>
        <w:tabs>
          <w:tab w:val="right" w:leader="dot" w:pos="8777"/>
        </w:tabs>
        <w:rPr>
          <w:noProof/>
        </w:rPr>
      </w:pPr>
      <w:r>
        <w:rPr>
          <w:noProof/>
        </w:rPr>
        <w:t xml:space="preserve">GTFS  </w:t>
      </w:r>
      <w:r w:rsidRPr="008973F6">
        <w:rPr>
          <w:i/>
          <w:noProof/>
        </w:rPr>
        <w:t>General Transfer Feed Specification</w:t>
      </w:r>
    </w:p>
    <w:p w14:paraId="6390817D" w14:textId="77777777" w:rsidR="00A129C2" w:rsidRDefault="00A129C2">
      <w:pPr>
        <w:pStyle w:val="Index1"/>
        <w:tabs>
          <w:tab w:val="right" w:leader="dot" w:pos="8777"/>
        </w:tabs>
        <w:rPr>
          <w:noProof/>
        </w:rPr>
      </w:pPr>
      <w:r>
        <w:rPr>
          <w:noProof/>
        </w:rPr>
        <w:t xml:space="preserve">ITCS  </w:t>
      </w:r>
      <w:r w:rsidRPr="008973F6">
        <w:rPr>
          <w:i/>
          <w:noProof/>
        </w:rPr>
        <w:t>Intermodal Transportation Control System</w:t>
      </w:r>
    </w:p>
    <w:p w14:paraId="39C489C7" w14:textId="77777777" w:rsidR="00A129C2" w:rsidRDefault="00A129C2">
      <w:pPr>
        <w:pStyle w:val="Index1"/>
        <w:tabs>
          <w:tab w:val="right" w:leader="dot" w:pos="8777"/>
        </w:tabs>
        <w:rPr>
          <w:noProof/>
        </w:rPr>
      </w:pPr>
      <w:r>
        <w:rPr>
          <w:noProof/>
        </w:rPr>
        <w:t xml:space="preserve">KI  </w:t>
      </w:r>
      <w:r w:rsidRPr="008973F6">
        <w:rPr>
          <w:i/>
          <w:noProof/>
        </w:rPr>
        <w:t>Künstliche Intelligenz</w:t>
      </w:r>
    </w:p>
    <w:p w14:paraId="43E66A50" w14:textId="77777777" w:rsidR="00A129C2" w:rsidRDefault="00A129C2">
      <w:pPr>
        <w:pStyle w:val="Index1"/>
        <w:tabs>
          <w:tab w:val="right" w:leader="dot" w:pos="8777"/>
        </w:tabs>
        <w:rPr>
          <w:noProof/>
        </w:rPr>
      </w:pPr>
      <w:r>
        <w:rPr>
          <w:noProof/>
        </w:rPr>
        <w:t xml:space="preserve">KNN  </w:t>
      </w:r>
      <w:r w:rsidRPr="008973F6">
        <w:rPr>
          <w:i/>
          <w:iCs/>
          <w:noProof/>
        </w:rPr>
        <w:t>Künstliches neuronales</w:t>
      </w:r>
      <w:r w:rsidRPr="008973F6">
        <w:rPr>
          <w:i/>
          <w:noProof/>
        </w:rPr>
        <w:t xml:space="preserve"> Netz</w:t>
      </w:r>
    </w:p>
    <w:p w14:paraId="798962CA" w14:textId="77777777" w:rsidR="00A129C2" w:rsidRDefault="00A129C2">
      <w:pPr>
        <w:pStyle w:val="Index1"/>
        <w:tabs>
          <w:tab w:val="right" w:leader="dot" w:pos="8777"/>
        </w:tabs>
        <w:rPr>
          <w:noProof/>
        </w:rPr>
      </w:pPr>
      <w:r>
        <w:rPr>
          <w:noProof/>
        </w:rPr>
        <w:t xml:space="preserve">MC  </w:t>
      </w:r>
      <w:r w:rsidRPr="008973F6">
        <w:rPr>
          <w:i/>
          <w:noProof/>
        </w:rPr>
        <w:t>Monte-Carlo-Methode</w:t>
      </w:r>
    </w:p>
    <w:p w14:paraId="269FD685" w14:textId="77777777" w:rsidR="00A129C2" w:rsidRDefault="00A129C2">
      <w:pPr>
        <w:pStyle w:val="Index1"/>
        <w:tabs>
          <w:tab w:val="right" w:leader="dot" w:pos="8777"/>
        </w:tabs>
        <w:rPr>
          <w:noProof/>
        </w:rPr>
      </w:pPr>
      <w:r>
        <w:rPr>
          <w:noProof/>
        </w:rPr>
        <w:t xml:space="preserve">MEP  </w:t>
      </w:r>
      <w:r w:rsidRPr="008973F6">
        <w:rPr>
          <w:i/>
          <w:noProof/>
        </w:rPr>
        <w:t>Markov-Entscheidungsprozess</w:t>
      </w:r>
    </w:p>
    <w:p w14:paraId="5CF57EF6" w14:textId="77777777" w:rsidR="00A129C2" w:rsidRDefault="00A129C2">
      <w:pPr>
        <w:pStyle w:val="Index1"/>
        <w:tabs>
          <w:tab w:val="right" w:leader="dot" w:pos="8777"/>
        </w:tabs>
        <w:rPr>
          <w:noProof/>
        </w:rPr>
      </w:pPr>
      <w:r>
        <w:rPr>
          <w:noProof/>
        </w:rPr>
        <w:t xml:space="preserve">ML  </w:t>
      </w:r>
      <w:r w:rsidRPr="008973F6">
        <w:rPr>
          <w:i/>
          <w:noProof/>
        </w:rPr>
        <w:t>Machine Learning</w:t>
      </w:r>
      <w:r>
        <w:rPr>
          <w:noProof/>
        </w:rPr>
        <w:t xml:space="preserve">, </w:t>
      </w:r>
      <w:r w:rsidRPr="008973F6">
        <w:rPr>
          <w:i/>
          <w:noProof/>
        </w:rPr>
        <w:t>Maschinelles Lernen oder Maschinenlernen</w:t>
      </w:r>
    </w:p>
    <w:p w14:paraId="51148A9E" w14:textId="77777777" w:rsidR="00A129C2" w:rsidRDefault="00A129C2">
      <w:pPr>
        <w:pStyle w:val="Index1"/>
        <w:tabs>
          <w:tab w:val="right" w:leader="dot" w:pos="8777"/>
        </w:tabs>
        <w:rPr>
          <w:noProof/>
        </w:rPr>
      </w:pPr>
      <w:r>
        <w:rPr>
          <w:noProof/>
        </w:rPr>
        <w:t xml:space="preserve">ÖPNV  </w:t>
      </w:r>
      <w:r w:rsidRPr="008973F6">
        <w:rPr>
          <w:i/>
          <w:noProof/>
        </w:rPr>
        <w:t>Öffentlicher Personennahverkehr</w:t>
      </w:r>
    </w:p>
    <w:p w14:paraId="1C16B4C7" w14:textId="77777777" w:rsidR="00A129C2" w:rsidRDefault="00A129C2">
      <w:pPr>
        <w:pStyle w:val="Index1"/>
        <w:tabs>
          <w:tab w:val="right" w:leader="dot" w:pos="8777"/>
        </w:tabs>
        <w:rPr>
          <w:noProof/>
        </w:rPr>
      </w:pPr>
      <w:r>
        <w:rPr>
          <w:noProof/>
        </w:rPr>
        <w:t xml:space="preserve">OSM  </w:t>
      </w:r>
      <w:r w:rsidRPr="008973F6">
        <w:rPr>
          <w:i/>
          <w:noProof/>
        </w:rPr>
        <w:t>OpenStreetMap</w:t>
      </w:r>
    </w:p>
    <w:p w14:paraId="2E2206EB" w14:textId="77777777" w:rsidR="00A129C2" w:rsidRDefault="00A129C2">
      <w:pPr>
        <w:pStyle w:val="Index1"/>
        <w:tabs>
          <w:tab w:val="right" w:leader="dot" w:pos="8777"/>
        </w:tabs>
        <w:rPr>
          <w:noProof/>
        </w:rPr>
      </w:pPr>
      <w:r>
        <w:rPr>
          <w:noProof/>
        </w:rPr>
        <w:t xml:space="preserve">RBL  </w:t>
      </w:r>
      <w:r w:rsidRPr="008973F6">
        <w:rPr>
          <w:i/>
          <w:noProof/>
        </w:rPr>
        <w:t>Rechnergestütztes Betriebsleitsystem</w:t>
      </w:r>
    </w:p>
    <w:p w14:paraId="6A7029EE" w14:textId="77777777" w:rsidR="00A129C2" w:rsidRDefault="00A129C2">
      <w:pPr>
        <w:pStyle w:val="Index1"/>
        <w:tabs>
          <w:tab w:val="right" w:leader="dot" w:pos="8777"/>
        </w:tabs>
        <w:rPr>
          <w:noProof/>
        </w:rPr>
      </w:pPr>
      <w:r>
        <w:rPr>
          <w:noProof/>
        </w:rPr>
        <w:t xml:space="preserve">ReLU  </w:t>
      </w:r>
      <w:r w:rsidRPr="008973F6">
        <w:rPr>
          <w:i/>
          <w:noProof/>
        </w:rPr>
        <w:t>Rectified Linear Unit</w:t>
      </w:r>
    </w:p>
    <w:p w14:paraId="6C057104" w14:textId="77777777" w:rsidR="00A129C2" w:rsidRDefault="00A129C2">
      <w:pPr>
        <w:pStyle w:val="Index1"/>
        <w:tabs>
          <w:tab w:val="right" w:leader="dot" w:pos="8777"/>
        </w:tabs>
        <w:rPr>
          <w:noProof/>
        </w:rPr>
      </w:pPr>
      <w:r>
        <w:rPr>
          <w:noProof/>
        </w:rPr>
        <w:t xml:space="preserve">RL  </w:t>
      </w:r>
      <w:r w:rsidRPr="008973F6">
        <w:rPr>
          <w:i/>
          <w:noProof/>
        </w:rPr>
        <w:t>Reinforcement Learning</w:t>
      </w:r>
    </w:p>
    <w:p w14:paraId="27CD9353" w14:textId="77777777" w:rsidR="00A129C2" w:rsidRDefault="00A129C2">
      <w:pPr>
        <w:pStyle w:val="Index1"/>
        <w:tabs>
          <w:tab w:val="right" w:leader="dot" w:pos="8777"/>
        </w:tabs>
        <w:rPr>
          <w:noProof/>
        </w:rPr>
      </w:pPr>
      <w:r>
        <w:rPr>
          <w:noProof/>
        </w:rPr>
        <w:t xml:space="preserve">TanH  </w:t>
      </w:r>
      <w:r w:rsidRPr="008973F6">
        <w:rPr>
          <w:i/>
          <w:noProof/>
        </w:rPr>
        <w:t>Tangens-Hyperbolicus</w:t>
      </w:r>
    </w:p>
    <w:p w14:paraId="1499AE26" w14:textId="77777777" w:rsidR="00A129C2" w:rsidRDefault="00A129C2">
      <w:pPr>
        <w:pStyle w:val="Index1"/>
        <w:tabs>
          <w:tab w:val="right" w:leader="dot" w:pos="8777"/>
        </w:tabs>
        <w:rPr>
          <w:noProof/>
        </w:rPr>
      </w:pPr>
      <w:r>
        <w:rPr>
          <w:noProof/>
        </w:rPr>
        <w:t xml:space="preserve">TD  </w:t>
      </w:r>
      <w:r w:rsidRPr="008973F6">
        <w:rPr>
          <w:i/>
          <w:noProof/>
        </w:rPr>
        <w:t>Temporal-Difference-Methode</w:t>
      </w:r>
    </w:p>
    <w:p w14:paraId="66BA96DC" w14:textId="77777777" w:rsidR="00A129C2" w:rsidRDefault="00A129C2">
      <w:pPr>
        <w:pStyle w:val="Index1"/>
        <w:tabs>
          <w:tab w:val="right" w:leader="dot" w:pos="8777"/>
        </w:tabs>
        <w:rPr>
          <w:noProof/>
        </w:rPr>
      </w:pPr>
      <w:r>
        <w:rPr>
          <w:noProof/>
        </w:rPr>
        <w:t xml:space="preserve">VDV  </w:t>
      </w:r>
      <w:r w:rsidRPr="008973F6">
        <w:rPr>
          <w:i/>
          <w:noProof/>
        </w:rPr>
        <w:t>Verband Deutscher Verkehrsunternehmen</w:t>
      </w:r>
    </w:p>
    <w:p w14:paraId="1F3A5276" w14:textId="77777777" w:rsidR="00A129C2" w:rsidRDefault="00A129C2">
      <w:pPr>
        <w:pStyle w:val="Index1"/>
        <w:tabs>
          <w:tab w:val="right" w:leader="dot" w:pos="8777"/>
        </w:tabs>
        <w:rPr>
          <w:noProof/>
        </w:rPr>
      </w:pPr>
      <w:r>
        <w:rPr>
          <w:noProof/>
        </w:rPr>
        <w:t xml:space="preserve">XML  </w:t>
      </w:r>
      <w:r w:rsidRPr="008973F6">
        <w:rPr>
          <w:i/>
          <w:noProof/>
        </w:rPr>
        <w:t>Extensible Markup Language</w:t>
      </w:r>
    </w:p>
    <w:p w14:paraId="004BC830" w14:textId="77777777" w:rsidR="00A129C2" w:rsidRDefault="00A129C2" w:rsidP="00263071">
      <w:pPr>
        <w:rPr>
          <w:noProof/>
          <w:lang w:val="en-US"/>
        </w:rPr>
        <w:sectPr w:rsidR="00A129C2" w:rsidSect="00A129C2">
          <w:type w:val="continuous"/>
          <w:pgSz w:w="11906" w:h="16838"/>
          <w:pgMar w:top="1418" w:right="1701" w:bottom="1701" w:left="1418" w:header="709" w:footer="544" w:gutter="0"/>
          <w:cols w:space="720"/>
          <w:titlePg/>
          <w:docGrid w:linePitch="360"/>
        </w:sectPr>
      </w:pPr>
    </w:p>
    <w:p w14:paraId="79917594" w14:textId="1EAD7AC6" w:rsidR="00263071" w:rsidRPr="00263071" w:rsidRDefault="001404C5" w:rsidP="00263071">
      <w:pPr>
        <w:rPr>
          <w:lang w:val="en-US"/>
        </w:rPr>
      </w:pPr>
      <w:r>
        <w:rPr>
          <w:lang w:val="en-US"/>
        </w:rPr>
        <w:fldChar w:fldCharType="end"/>
      </w:r>
    </w:p>
    <w:p w14:paraId="0F7B7F1E" w14:textId="77777777" w:rsidR="00CA09F9" w:rsidRDefault="00CA09F9" w:rsidP="00CA09F9">
      <w:pPr>
        <w:pStyle w:val="berschrift1"/>
        <w:numPr>
          <w:ilvl w:val="0"/>
          <w:numId w:val="0"/>
        </w:numPr>
      </w:pPr>
      <w:bookmarkStart w:id="4" w:name="_Toc122335820"/>
      <w:r>
        <w:t>Abbildungsverzeichnis</w:t>
      </w:r>
      <w:bookmarkEnd w:id="4"/>
    </w:p>
    <w:p w14:paraId="06BB59BC" w14:textId="08257FC0" w:rsidR="00C32B14" w:rsidRDefault="00A827CC">
      <w:pPr>
        <w:pStyle w:val="Abbildungsverzeichnis"/>
        <w:tabs>
          <w:tab w:val="right" w:leader="dot" w:pos="8777"/>
        </w:tabs>
        <w:rPr>
          <w:rFonts w:eastAsiaTheme="minorEastAsia"/>
          <w:noProof/>
          <w:sz w:val="22"/>
          <w:lang w:eastAsia="de-DE"/>
        </w:rPr>
      </w:pPr>
      <w:r>
        <w:fldChar w:fldCharType="begin"/>
      </w:r>
      <w:r>
        <w:instrText xml:space="preserve"> TOC \h \z \c "Abbildung" </w:instrText>
      </w:r>
      <w:r>
        <w:fldChar w:fldCharType="separate"/>
      </w:r>
      <w:hyperlink r:id="rId16" w:anchor="_Toc122335929" w:history="1">
        <w:r w:rsidR="00C32B14" w:rsidRPr="002C07CA">
          <w:rPr>
            <w:rStyle w:val="Hyperlink"/>
            <w:b/>
            <w:noProof/>
          </w:rPr>
          <w:t>Abbildung 1:</w:t>
        </w:r>
        <w:r w:rsidR="00C32B14" w:rsidRPr="002C07CA">
          <w:rPr>
            <w:rStyle w:val="Hyperlink"/>
            <w:noProof/>
          </w:rPr>
          <w:t xml:space="preserve"> Graphische Darstellung des k-Nearest-Neighbours Algorithmus</w:t>
        </w:r>
        <w:r w:rsidR="00C32B14">
          <w:rPr>
            <w:noProof/>
            <w:webHidden/>
          </w:rPr>
          <w:tab/>
        </w:r>
        <w:r w:rsidR="00C32B14">
          <w:rPr>
            <w:noProof/>
            <w:webHidden/>
          </w:rPr>
          <w:fldChar w:fldCharType="begin"/>
        </w:r>
        <w:r w:rsidR="00C32B14">
          <w:rPr>
            <w:noProof/>
            <w:webHidden/>
          </w:rPr>
          <w:instrText xml:space="preserve"> PAGEREF _Toc122335929 \h </w:instrText>
        </w:r>
        <w:r w:rsidR="00C32B14">
          <w:rPr>
            <w:noProof/>
            <w:webHidden/>
          </w:rPr>
        </w:r>
        <w:r w:rsidR="00C32B14">
          <w:rPr>
            <w:noProof/>
            <w:webHidden/>
          </w:rPr>
          <w:fldChar w:fldCharType="separate"/>
        </w:r>
        <w:r w:rsidR="00BA2F70">
          <w:rPr>
            <w:noProof/>
            <w:webHidden/>
          </w:rPr>
          <w:t>14</w:t>
        </w:r>
        <w:r w:rsidR="00C32B14">
          <w:rPr>
            <w:noProof/>
            <w:webHidden/>
          </w:rPr>
          <w:fldChar w:fldCharType="end"/>
        </w:r>
      </w:hyperlink>
    </w:p>
    <w:p w14:paraId="5C6E2B1B" w14:textId="745085C2" w:rsidR="00C32B14" w:rsidRDefault="00C32B14">
      <w:pPr>
        <w:pStyle w:val="Abbildungsverzeichnis"/>
        <w:tabs>
          <w:tab w:val="right" w:leader="dot" w:pos="8777"/>
        </w:tabs>
        <w:rPr>
          <w:rFonts w:eastAsiaTheme="minorEastAsia"/>
          <w:noProof/>
          <w:sz w:val="22"/>
          <w:lang w:eastAsia="de-DE"/>
        </w:rPr>
      </w:pPr>
      <w:hyperlink r:id="rId17" w:anchor="_Toc122335930" w:history="1">
        <w:r w:rsidRPr="002C07CA">
          <w:rPr>
            <w:rStyle w:val="Hyperlink"/>
            <w:b/>
            <w:noProof/>
          </w:rPr>
          <w:t>Abbildung 2</w:t>
        </w:r>
        <w:r w:rsidRPr="002C07CA">
          <w:rPr>
            <w:rStyle w:val="Hyperlink"/>
            <w:noProof/>
          </w:rPr>
          <w:t>: Graphische Darstellung des Reinforcement Learning</w:t>
        </w:r>
        <w:r>
          <w:rPr>
            <w:noProof/>
            <w:webHidden/>
          </w:rPr>
          <w:tab/>
        </w:r>
        <w:r>
          <w:rPr>
            <w:noProof/>
            <w:webHidden/>
          </w:rPr>
          <w:fldChar w:fldCharType="begin"/>
        </w:r>
        <w:r>
          <w:rPr>
            <w:noProof/>
            <w:webHidden/>
          </w:rPr>
          <w:instrText xml:space="preserve"> PAGEREF _Toc122335930 \h </w:instrText>
        </w:r>
        <w:r>
          <w:rPr>
            <w:noProof/>
            <w:webHidden/>
          </w:rPr>
        </w:r>
        <w:r>
          <w:rPr>
            <w:noProof/>
            <w:webHidden/>
          </w:rPr>
          <w:fldChar w:fldCharType="separate"/>
        </w:r>
        <w:r w:rsidR="00BA2F70">
          <w:rPr>
            <w:noProof/>
            <w:webHidden/>
          </w:rPr>
          <w:t>16</w:t>
        </w:r>
        <w:r>
          <w:rPr>
            <w:noProof/>
            <w:webHidden/>
          </w:rPr>
          <w:fldChar w:fldCharType="end"/>
        </w:r>
      </w:hyperlink>
    </w:p>
    <w:p w14:paraId="0978924A" w14:textId="3925D4B7" w:rsidR="00C32B14" w:rsidRDefault="00C32B14">
      <w:pPr>
        <w:pStyle w:val="Abbildungsverzeichnis"/>
        <w:tabs>
          <w:tab w:val="right" w:leader="dot" w:pos="8777"/>
        </w:tabs>
        <w:rPr>
          <w:rFonts w:eastAsiaTheme="minorEastAsia"/>
          <w:noProof/>
          <w:sz w:val="22"/>
          <w:lang w:eastAsia="de-DE"/>
        </w:rPr>
      </w:pPr>
      <w:hyperlink r:id="rId18" w:anchor="_Toc122335931" w:history="1">
        <w:r w:rsidRPr="002C07CA">
          <w:rPr>
            <w:rStyle w:val="Hyperlink"/>
            <w:b/>
            <w:noProof/>
          </w:rPr>
          <w:t>Abbildung 3:</w:t>
        </w:r>
        <w:r w:rsidRPr="002C07CA">
          <w:rPr>
            <w:rStyle w:val="Hyperlink"/>
            <w:noProof/>
          </w:rPr>
          <w:t xml:space="preserve"> Darstellung einer klassischen und einer unscharfen Menge</w:t>
        </w:r>
        <w:r>
          <w:rPr>
            <w:noProof/>
            <w:webHidden/>
          </w:rPr>
          <w:tab/>
        </w:r>
        <w:r>
          <w:rPr>
            <w:noProof/>
            <w:webHidden/>
          </w:rPr>
          <w:fldChar w:fldCharType="begin"/>
        </w:r>
        <w:r>
          <w:rPr>
            <w:noProof/>
            <w:webHidden/>
          </w:rPr>
          <w:instrText xml:space="preserve"> PAGEREF _Toc122335931 \h </w:instrText>
        </w:r>
        <w:r>
          <w:rPr>
            <w:noProof/>
            <w:webHidden/>
          </w:rPr>
        </w:r>
        <w:r>
          <w:rPr>
            <w:noProof/>
            <w:webHidden/>
          </w:rPr>
          <w:fldChar w:fldCharType="separate"/>
        </w:r>
        <w:r w:rsidR="00BA2F70">
          <w:rPr>
            <w:noProof/>
            <w:webHidden/>
          </w:rPr>
          <w:t>18</w:t>
        </w:r>
        <w:r>
          <w:rPr>
            <w:noProof/>
            <w:webHidden/>
          </w:rPr>
          <w:fldChar w:fldCharType="end"/>
        </w:r>
      </w:hyperlink>
    </w:p>
    <w:p w14:paraId="7190CE70" w14:textId="6C39133E" w:rsidR="00C32B14" w:rsidRDefault="00C32B14">
      <w:pPr>
        <w:pStyle w:val="Abbildungsverzeichnis"/>
        <w:tabs>
          <w:tab w:val="right" w:leader="dot" w:pos="8777"/>
        </w:tabs>
        <w:rPr>
          <w:rFonts w:eastAsiaTheme="minorEastAsia"/>
          <w:noProof/>
          <w:sz w:val="22"/>
          <w:lang w:eastAsia="de-DE"/>
        </w:rPr>
      </w:pPr>
      <w:hyperlink r:id="rId19" w:anchor="_Toc122335932" w:history="1">
        <w:r w:rsidRPr="002C07CA">
          <w:rPr>
            <w:rStyle w:val="Hyperlink"/>
            <w:b/>
            <w:noProof/>
          </w:rPr>
          <w:t>Abbildung 4:</w:t>
        </w:r>
        <w:r w:rsidRPr="002C07CA">
          <w:rPr>
            <w:rStyle w:val="Hyperlink"/>
            <w:noProof/>
          </w:rPr>
          <w:t xml:space="preserve"> Graphische Darstellung der Überdeckung unscharfer Mengen</w:t>
        </w:r>
        <w:r>
          <w:rPr>
            <w:noProof/>
            <w:webHidden/>
          </w:rPr>
          <w:tab/>
        </w:r>
        <w:r>
          <w:rPr>
            <w:noProof/>
            <w:webHidden/>
          </w:rPr>
          <w:fldChar w:fldCharType="begin"/>
        </w:r>
        <w:r>
          <w:rPr>
            <w:noProof/>
            <w:webHidden/>
          </w:rPr>
          <w:instrText xml:space="preserve"> PAGEREF _Toc122335932 \h </w:instrText>
        </w:r>
        <w:r>
          <w:rPr>
            <w:noProof/>
            <w:webHidden/>
          </w:rPr>
        </w:r>
        <w:r>
          <w:rPr>
            <w:noProof/>
            <w:webHidden/>
          </w:rPr>
          <w:fldChar w:fldCharType="separate"/>
        </w:r>
        <w:r w:rsidR="00BA2F70">
          <w:rPr>
            <w:noProof/>
            <w:webHidden/>
          </w:rPr>
          <w:t>19</w:t>
        </w:r>
        <w:r>
          <w:rPr>
            <w:noProof/>
            <w:webHidden/>
          </w:rPr>
          <w:fldChar w:fldCharType="end"/>
        </w:r>
      </w:hyperlink>
    </w:p>
    <w:p w14:paraId="5B4C894F" w14:textId="073A5F2B" w:rsidR="00C32B14" w:rsidRDefault="00C32B14">
      <w:pPr>
        <w:pStyle w:val="Abbildungsverzeichnis"/>
        <w:tabs>
          <w:tab w:val="right" w:leader="dot" w:pos="8777"/>
        </w:tabs>
        <w:rPr>
          <w:rFonts w:eastAsiaTheme="minorEastAsia"/>
          <w:noProof/>
          <w:sz w:val="22"/>
          <w:lang w:eastAsia="de-DE"/>
        </w:rPr>
      </w:pPr>
      <w:hyperlink r:id="rId20" w:anchor="_Toc122335933" w:history="1">
        <w:r w:rsidRPr="002C07CA">
          <w:rPr>
            <w:rStyle w:val="Hyperlink"/>
            <w:b/>
            <w:noProof/>
          </w:rPr>
          <w:t>Abbildung 5</w:t>
        </w:r>
        <w:r w:rsidRPr="002C07CA">
          <w:rPr>
            <w:rStyle w:val="Hyperlink"/>
            <w:noProof/>
          </w:rPr>
          <w:t>: Beispielszenario für Linienbusse im Stadtverkehr</w:t>
        </w:r>
        <w:r>
          <w:rPr>
            <w:noProof/>
            <w:webHidden/>
          </w:rPr>
          <w:tab/>
        </w:r>
        <w:r>
          <w:rPr>
            <w:noProof/>
            <w:webHidden/>
          </w:rPr>
          <w:fldChar w:fldCharType="begin"/>
        </w:r>
        <w:r>
          <w:rPr>
            <w:noProof/>
            <w:webHidden/>
          </w:rPr>
          <w:instrText xml:space="preserve"> PAGEREF _Toc122335933 \h </w:instrText>
        </w:r>
        <w:r>
          <w:rPr>
            <w:noProof/>
            <w:webHidden/>
          </w:rPr>
        </w:r>
        <w:r>
          <w:rPr>
            <w:noProof/>
            <w:webHidden/>
          </w:rPr>
          <w:fldChar w:fldCharType="separate"/>
        </w:r>
        <w:r w:rsidR="00BA2F70">
          <w:rPr>
            <w:noProof/>
            <w:webHidden/>
          </w:rPr>
          <w:t>33</w:t>
        </w:r>
        <w:r>
          <w:rPr>
            <w:noProof/>
            <w:webHidden/>
          </w:rPr>
          <w:fldChar w:fldCharType="end"/>
        </w:r>
      </w:hyperlink>
    </w:p>
    <w:p w14:paraId="223C87D3" w14:textId="71185A9E" w:rsidR="00C32B14" w:rsidRDefault="00C32B14">
      <w:pPr>
        <w:pStyle w:val="Abbildungsverzeichnis"/>
        <w:tabs>
          <w:tab w:val="right" w:leader="dot" w:pos="8777"/>
        </w:tabs>
        <w:rPr>
          <w:rFonts w:eastAsiaTheme="minorEastAsia"/>
          <w:noProof/>
          <w:sz w:val="22"/>
          <w:lang w:eastAsia="de-DE"/>
        </w:rPr>
      </w:pPr>
      <w:hyperlink r:id="rId21" w:anchor="_Toc122335934" w:history="1">
        <w:r w:rsidRPr="002C07CA">
          <w:rPr>
            <w:rStyle w:val="Hyperlink"/>
            <w:b/>
            <w:noProof/>
          </w:rPr>
          <w:t>Abbildung 6:</w:t>
        </w:r>
        <w:r w:rsidRPr="002C07CA">
          <w:rPr>
            <w:rStyle w:val="Hyperlink"/>
            <w:noProof/>
          </w:rPr>
          <w:t xml:space="preserve"> Beispielszenario für Linienbusse im Regionalverkehr</w:t>
        </w:r>
        <w:r>
          <w:rPr>
            <w:noProof/>
            <w:webHidden/>
          </w:rPr>
          <w:tab/>
        </w:r>
        <w:r>
          <w:rPr>
            <w:noProof/>
            <w:webHidden/>
          </w:rPr>
          <w:fldChar w:fldCharType="begin"/>
        </w:r>
        <w:r>
          <w:rPr>
            <w:noProof/>
            <w:webHidden/>
          </w:rPr>
          <w:instrText xml:space="preserve"> PAGEREF _Toc122335934 \h </w:instrText>
        </w:r>
        <w:r>
          <w:rPr>
            <w:noProof/>
            <w:webHidden/>
          </w:rPr>
        </w:r>
        <w:r>
          <w:rPr>
            <w:noProof/>
            <w:webHidden/>
          </w:rPr>
          <w:fldChar w:fldCharType="separate"/>
        </w:r>
        <w:r w:rsidR="00BA2F70">
          <w:rPr>
            <w:noProof/>
            <w:webHidden/>
          </w:rPr>
          <w:t>34</w:t>
        </w:r>
        <w:r>
          <w:rPr>
            <w:noProof/>
            <w:webHidden/>
          </w:rPr>
          <w:fldChar w:fldCharType="end"/>
        </w:r>
      </w:hyperlink>
    </w:p>
    <w:p w14:paraId="07336141" w14:textId="55790B7B" w:rsidR="00C32B14" w:rsidRDefault="00C32B14">
      <w:pPr>
        <w:pStyle w:val="Abbildungsverzeichnis"/>
        <w:tabs>
          <w:tab w:val="right" w:leader="dot" w:pos="8777"/>
        </w:tabs>
        <w:rPr>
          <w:rFonts w:eastAsiaTheme="minorEastAsia"/>
          <w:noProof/>
          <w:sz w:val="22"/>
          <w:lang w:eastAsia="de-DE"/>
        </w:rPr>
      </w:pPr>
      <w:hyperlink r:id="rId22" w:anchor="_Toc122335935" w:history="1">
        <w:r w:rsidRPr="002C07CA">
          <w:rPr>
            <w:rStyle w:val="Hyperlink"/>
            <w:b/>
            <w:noProof/>
          </w:rPr>
          <w:t>Abbildung 7:</w:t>
        </w:r>
        <w:r w:rsidRPr="002C07CA">
          <w:rPr>
            <w:rStyle w:val="Hyperlink"/>
            <w:noProof/>
          </w:rPr>
          <w:t xml:space="preserve"> Overpass-Abfrage für Straßendaten im Primärnetz</w:t>
        </w:r>
        <w:r>
          <w:rPr>
            <w:noProof/>
            <w:webHidden/>
          </w:rPr>
          <w:tab/>
        </w:r>
        <w:r>
          <w:rPr>
            <w:noProof/>
            <w:webHidden/>
          </w:rPr>
          <w:fldChar w:fldCharType="begin"/>
        </w:r>
        <w:r>
          <w:rPr>
            <w:noProof/>
            <w:webHidden/>
          </w:rPr>
          <w:instrText xml:space="preserve"> PAGEREF _Toc122335935 \h </w:instrText>
        </w:r>
        <w:r>
          <w:rPr>
            <w:noProof/>
            <w:webHidden/>
          </w:rPr>
        </w:r>
        <w:r>
          <w:rPr>
            <w:noProof/>
            <w:webHidden/>
          </w:rPr>
          <w:fldChar w:fldCharType="separate"/>
        </w:r>
        <w:r w:rsidR="00BA2F70">
          <w:rPr>
            <w:noProof/>
            <w:webHidden/>
          </w:rPr>
          <w:t>37</w:t>
        </w:r>
        <w:r>
          <w:rPr>
            <w:noProof/>
            <w:webHidden/>
          </w:rPr>
          <w:fldChar w:fldCharType="end"/>
        </w:r>
      </w:hyperlink>
    </w:p>
    <w:p w14:paraId="5926A58C" w14:textId="4BD4A921" w:rsidR="00C32B14" w:rsidRDefault="00C32B14">
      <w:pPr>
        <w:pStyle w:val="Abbildungsverzeichnis"/>
        <w:tabs>
          <w:tab w:val="right" w:leader="dot" w:pos="8777"/>
        </w:tabs>
        <w:rPr>
          <w:rFonts w:eastAsiaTheme="minorEastAsia"/>
          <w:noProof/>
          <w:sz w:val="22"/>
          <w:lang w:eastAsia="de-DE"/>
        </w:rPr>
      </w:pPr>
      <w:hyperlink r:id="rId23" w:anchor="_Toc122335936" w:history="1">
        <w:r w:rsidRPr="002C07CA">
          <w:rPr>
            <w:rStyle w:val="Hyperlink"/>
            <w:b/>
            <w:noProof/>
          </w:rPr>
          <w:t>Abbildung 8:</w:t>
        </w:r>
        <w:r w:rsidRPr="002C07CA">
          <w:rPr>
            <w:rStyle w:val="Hyperlink"/>
            <w:noProof/>
          </w:rPr>
          <w:t xml:space="preserve"> Overpass-Vorschau für Straßendatendaten im Primärnetz</w:t>
        </w:r>
        <w:r>
          <w:rPr>
            <w:noProof/>
            <w:webHidden/>
          </w:rPr>
          <w:tab/>
        </w:r>
        <w:r>
          <w:rPr>
            <w:noProof/>
            <w:webHidden/>
          </w:rPr>
          <w:fldChar w:fldCharType="begin"/>
        </w:r>
        <w:r>
          <w:rPr>
            <w:noProof/>
            <w:webHidden/>
          </w:rPr>
          <w:instrText xml:space="preserve"> PAGEREF _Toc122335936 \h </w:instrText>
        </w:r>
        <w:r>
          <w:rPr>
            <w:noProof/>
            <w:webHidden/>
          </w:rPr>
        </w:r>
        <w:r>
          <w:rPr>
            <w:noProof/>
            <w:webHidden/>
          </w:rPr>
          <w:fldChar w:fldCharType="separate"/>
        </w:r>
        <w:r w:rsidR="00BA2F70">
          <w:rPr>
            <w:noProof/>
            <w:webHidden/>
          </w:rPr>
          <w:t>38</w:t>
        </w:r>
        <w:r>
          <w:rPr>
            <w:noProof/>
            <w:webHidden/>
          </w:rPr>
          <w:fldChar w:fldCharType="end"/>
        </w:r>
      </w:hyperlink>
    </w:p>
    <w:p w14:paraId="3AA9C8C5" w14:textId="39D8C047" w:rsidR="00C32B14" w:rsidRDefault="00C32B14">
      <w:pPr>
        <w:pStyle w:val="Abbildungsverzeichnis"/>
        <w:tabs>
          <w:tab w:val="right" w:leader="dot" w:pos="8777"/>
        </w:tabs>
        <w:rPr>
          <w:rFonts w:eastAsiaTheme="minorEastAsia"/>
          <w:noProof/>
          <w:sz w:val="22"/>
          <w:lang w:eastAsia="de-DE"/>
        </w:rPr>
      </w:pPr>
      <w:hyperlink r:id="rId24" w:anchor="_Toc122335937" w:history="1">
        <w:r w:rsidRPr="002C07CA">
          <w:rPr>
            <w:rStyle w:val="Hyperlink"/>
            <w:b/>
            <w:noProof/>
          </w:rPr>
          <w:t>Abbildung 9:</w:t>
        </w:r>
        <w:r w:rsidRPr="002C07CA">
          <w:rPr>
            <w:rStyle w:val="Hyperlink"/>
            <w:noProof/>
          </w:rPr>
          <w:t xml:space="preserve"> Ableitung eines für Linienbusse geeigneten Netzes aus OSM-Daten</w:t>
        </w:r>
        <w:r>
          <w:rPr>
            <w:noProof/>
            <w:webHidden/>
          </w:rPr>
          <w:tab/>
        </w:r>
        <w:r>
          <w:rPr>
            <w:noProof/>
            <w:webHidden/>
          </w:rPr>
          <w:fldChar w:fldCharType="begin"/>
        </w:r>
        <w:r>
          <w:rPr>
            <w:noProof/>
            <w:webHidden/>
          </w:rPr>
          <w:instrText xml:space="preserve"> PAGEREF _Toc122335937 \h </w:instrText>
        </w:r>
        <w:r>
          <w:rPr>
            <w:noProof/>
            <w:webHidden/>
          </w:rPr>
        </w:r>
        <w:r>
          <w:rPr>
            <w:noProof/>
            <w:webHidden/>
          </w:rPr>
          <w:fldChar w:fldCharType="separate"/>
        </w:r>
        <w:r w:rsidR="00BA2F70">
          <w:rPr>
            <w:noProof/>
            <w:webHidden/>
          </w:rPr>
          <w:t>39</w:t>
        </w:r>
        <w:r>
          <w:rPr>
            <w:noProof/>
            <w:webHidden/>
          </w:rPr>
          <w:fldChar w:fldCharType="end"/>
        </w:r>
      </w:hyperlink>
    </w:p>
    <w:p w14:paraId="1E881066" w14:textId="20A5DBF7" w:rsidR="00C32B14" w:rsidRDefault="00C32B14">
      <w:pPr>
        <w:pStyle w:val="Abbildungsverzeichnis"/>
        <w:tabs>
          <w:tab w:val="right" w:leader="dot" w:pos="8777"/>
        </w:tabs>
        <w:rPr>
          <w:rFonts w:eastAsiaTheme="minorEastAsia"/>
          <w:noProof/>
          <w:sz w:val="22"/>
          <w:lang w:eastAsia="de-DE"/>
        </w:rPr>
      </w:pPr>
      <w:hyperlink r:id="rId25" w:anchor="_Toc122335938" w:history="1">
        <w:r w:rsidRPr="002C07CA">
          <w:rPr>
            <w:rStyle w:val="Hyperlink"/>
            <w:b/>
            <w:noProof/>
          </w:rPr>
          <w:t>Abbildung 10:</w:t>
        </w:r>
        <w:r w:rsidRPr="002C07CA">
          <w:rPr>
            <w:rStyle w:val="Hyperlink"/>
            <w:noProof/>
          </w:rPr>
          <w:t xml:space="preserve"> Umsetzungsgrad von Smart City Projekten in den 200 größten Städten</w:t>
        </w:r>
        <w:r>
          <w:rPr>
            <w:noProof/>
            <w:webHidden/>
          </w:rPr>
          <w:tab/>
        </w:r>
        <w:r>
          <w:rPr>
            <w:noProof/>
            <w:webHidden/>
          </w:rPr>
          <w:fldChar w:fldCharType="begin"/>
        </w:r>
        <w:r>
          <w:rPr>
            <w:noProof/>
            <w:webHidden/>
          </w:rPr>
          <w:instrText xml:space="preserve"> PAGEREF _Toc122335938 \h </w:instrText>
        </w:r>
        <w:r>
          <w:rPr>
            <w:noProof/>
            <w:webHidden/>
          </w:rPr>
        </w:r>
        <w:r>
          <w:rPr>
            <w:noProof/>
            <w:webHidden/>
          </w:rPr>
          <w:fldChar w:fldCharType="separate"/>
        </w:r>
        <w:r w:rsidR="00BA2F70">
          <w:rPr>
            <w:noProof/>
            <w:webHidden/>
          </w:rPr>
          <w:t>41</w:t>
        </w:r>
        <w:r>
          <w:rPr>
            <w:noProof/>
            <w:webHidden/>
          </w:rPr>
          <w:fldChar w:fldCharType="end"/>
        </w:r>
      </w:hyperlink>
    </w:p>
    <w:p w14:paraId="64E9E2EF" w14:textId="5955787B" w:rsidR="00C32B14" w:rsidRDefault="00C32B14">
      <w:pPr>
        <w:pStyle w:val="Abbildungsverzeichnis"/>
        <w:tabs>
          <w:tab w:val="right" w:leader="dot" w:pos="8777"/>
        </w:tabs>
        <w:rPr>
          <w:rFonts w:eastAsiaTheme="minorEastAsia"/>
          <w:noProof/>
          <w:sz w:val="22"/>
          <w:lang w:eastAsia="de-DE"/>
        </w:rPr>
      </w:pPr>
      <w:hyperlink r:id="rId26" w:anchor="_Toc122335939" w:history="1">
        <w:r w:rsidRPr="002C07CA">
          <w:rPr>
            <w:rStyle w:val="Hyperlink"/>
            <w:b/>
            <w:noProof/>
          </w:rPr>
          <w:t>Abbildung 11:</w:t>
        </w:r>
        <w:r w:rsidRPr="002C07CA">
          <w:rPr>
            <w:rStyle w:val="Hyperlink"/>
            <w:noProof/>
          </w:rPr>
          <w:t xml:space="preserve"> Vordefinierte Meldungen auf einem Bordrechner in einem Linienbus</w:t>
        </w:r>
        <w:r>
          <w:rPr>
            <w:noProof/>
            <w:webHidden/>
          </w:rPr>
          <w:tab/>
        </w:r>
        <w:r>
          <w:rPr>
            <w:noProof/>
            <w:webHidden/>
          </w:rPr>
          <w:fldChar w:fldCharType="begin"/>
        </w:r>
        <w:r>
          <w:rPr>
            <w:noProof/>
            <w:webHidden/>
          </w:rPr>
          <w:instrText xml:space="preserve"> PAGEREF _Toc122335939 \h </w:instrText>
        </w:r>
        <w:r>
          <w:rPr>
            <w:noProof/>
            <w:webHidden/>
          </w:rPr>
        </w:r>
        <w:r>
          <w:rPr>
            <w:noProof/>
            <w:webHidden/>
          </w:rPr>
          <w:fldChar w:fldCharType="separate"/>
        </w:r>
        <w:r w:rsidR="00BA2F70">
          <w:rPr>
            <w:noProof/>
            <w:webHidden/>
          </w:rPr>
          <w:t>42</w:t>
        </w:r>
        <w:r>
          <w:rPr>
            <w:noProof/>
            <w:webHidden/>
          </w:rPr>
          <w:fldChar w:fldCharType="end"/>
        </w:r>
      </w:hyperlink>
    </w:p>
    <w:p w14:paraId="7BB3C868" w14:textId="63D238F5" w:rsidR="00C32B14" w:rsidRDefault="00C32B14">
      <w:pPr>
        <w:pStyle w:val="Abbildungsverzeichnis"/>
        <w:tabs>
          <w:tab w:val="right" w:leader="dot" w:pos="8777"/>
        </w:tabs>
        <w:rPr>
          <w:rFonts w:eastAsiaTheme="minorEastAsia"/>
          <w:noProof/>
          <w:sz w:val="22"/>
          <w:lang w:eastAsia="de-DE"/>
        </w:rPr>
      </w:pPr>
      <w:hyperlink r:id="rId27" w:anchor="_Toc122335940" w:history="1">
        <w:r w:rsidRPr="002C07CA">
          <w:rPr>
            <w:rStyle w:val="Hyperlink"/>
            <w:b/>
            <w:noProof/>
          </w:rPr>
          <w:t>Abbildung 12:</w:t>
        </w:r>
        <w:r w:rsidRPr="002C07CA">
          <w:rPr>
            <w:rStyle w:val="Hyperlink"/>
            <w:noProof/>
          </w:rPr>
          <w:t xml:space="preserve"> Validierung einer systemseitigen Meldung als Flussdiagramm</w:t>
        </w:r>
        <w:r>
          <w:rPr>
            <w:noProof/>
            <w:webHidden/>
          </w:rPr>
          <w:tab/>
        </w:r>
        <w:r>
          <w:rPr>
            <w:noProof/>
            <w:webHidden/>
          </w:rPr>
          <w:fldChar w:fldCharType="begin"/>
        </w:r>
        <w:r>
          <w:rPr>
            <w:noProof/>
            <w:webHidden/>
          </w:rPr>
          <w:instrText xml:space="preserve"> PAGEREF _Toc122335940 \h </w:instrText>
        </w:r>
        <w:r>
          <w:rPr>
            <w:noProof/>
            <w:webHidden/>
          </w:rPr>
        </w:r>
        <w:r>
          <w:rPr>
            <w:noProof/>
            <w:webHidden/>
          </w:rPr>
          <w:fldChar w:fldCharType="separate"/>
        </w:r>
        <w:r w:rsidR="00BA2F70">
          <w:rPr>
            <w:noProof/>
            <w:webHidden/>
          </w:rPr>
          <w:t>44</w:t>
        </w:r>
        <w:r>
          <w:rPr>
            <w:noProof/>
            <w:webHidden/>
          </w:rPr>
          <w:fldChar w:fldCharType="end"/>
        </w:r>
      </w:hyperlink>
    </w:p>
    <w:p w14:paraId="3B1C38F7" w14:textId="34954564" w:rsidR="00C32B14" w:rsidRDefault="00C32B14">
      <w:pPr>
        <w:pStyle w:val="Abbildungsverzeichnis"/>
        <w:tabs>
          <w:tab w:val="right" w:leader="dot" w:pos="8777"/>
        </w:tabs>
        <w:rPr>
          <w:rFonts w:eastAsiaTheme="minorEastAsia"/>
          <w:noProof/>
          <w:sz w:val="22"/>
          <w:lang w:eastAsia="de-DE"/>
        </w:rPr>
      </w:pPr>
      <w:hyperlink r:id="rId28" w:anchor="_Toc122335941" w:history="1">
        <w:r w:rsidRPr="002C07CA">
          <w:rPr>
            <w:rStyle w:val="Hyperlink"/>
            <w:b/>
            <w:noProof/>
          </w:rPr>
          <w:t>Abbildung 13:</w:t>
        </w:r>
        <w:r w:rsidRPr="002C07CA">
          <w:rPr>
            <w:rStyle w:val="Hyperlink"/>
            <w:noProof/>
          </w:rPr>
          <w:t xml:space="preserve"> Bekannte RL-Algorithmen</w:t>
        </w:r>
        <w:r>
          <w:rPr>
            <w:noProof/>
            <w:webHidden/>
          </w:rPr>
          <w:tab/>
        </w:r>
        <w:r>
          <w:rPr>
            <w:noProof/>
            <w:webHidden/>
          </w:rPr>
          <w:fldChar w:fldCharType="begin"/>
        </w:r>
        <w:r>
          <w:rPr>
            <w:noProof/>
            <w:webHidden/>
          </w:rPr>
          <w:instrText xml:space="preserve"> PAGEREF _Toc122335941 \h </w:instrText>
        </w:r>
        <w:r>
          <w:rPr>
            <w:noProof/>
            <w:webHidden/>
          </w:rPr>
        </w:r>
        <w:r>
          <w:rPr>
            <w:noProof/>
            <w:webHidden/>
          </w:rPr>
          <w:fldChar w:fldCharType="separate"/>
        </w:r>
        <w:r w:rsidR="00BA2F70">
          <w:rPr>
            <w:noProof/>
            <w:webHidden/>
          </w:rPr>
          <w:t>46</w:t>
        </w:r>
        <w:r>
          <w:rPr>
            <w:noProof/>
            <w:webHidden/>
          </w:rPr>
          <w:fldChar w:fldCharType="end"/>
        </w:r>
      </w:hyperlink>
    </w:p>
    <w:p w14:paraId="44C226E2" w14:textId="0AB6F539" w:rsidR="00C32B14" w:rsidRDefault="00C32B14">
      <w:pPr>
        <w:pStyle w:val="Abbildungsverzeichnis"/>
        <w:tabs>
          <w:tab w:val="right" w:leader="dot" w:pos="8777"/>
        </w:tabs>
        <w:rPr>
          <w:rFonts w:eastAsiaTheme="minorEastAsia"/>
          <w:noProof/>
          <w:sz w:val="22"/>
          <w:lang w:eastAsia="de-DE"/>
        </w:rPr>
      </w:pPr>
      <w:hyperlink r:id="rId29" w:anchor="_Toc122335942" w:history="1">
        <w:r w:rsidRPr="002C07CA">
          <w:rPr>
            <w:rStyle w:val="Hyperlink"/>
            <w:b/>
            <w:noProof/>
          </w:rPr>
          <w:t>Abbildung 14:</w:t>
        </w:r>
        <w:r w:rsidRPr="002C07CA">
          <w:rPr>
            <w:rStyle w:val="Hyperlink"/>
            <w:noProof/>
          </w:rPr>
          <w:t xml:space="preserve"> Einordnung der vorgestellten RL-Algorithmen</w:t>
        </w:r>
        <w:r>
          <w:rPr>
            <w:noProof/>
            <w:webHidden/>
          </w:rPr>
          <w:tab/>
        </w:r>
        <w:r>
          <w:rPr>
            <w:noProof/>
            <w:webHidden/>
          </w:rPr>
          <w:fldChar w:fldCharType="begin"/>
        </w:r>
        <w:r>
          <w:rPr>
            <w:noProof/>
            <w:webHidden/>
          </w:rPr>
          <w:instrText xml:space="preserve"> PAGEREF _Toc122335942 \h </w:instrText>
        </w:r>
        <w:r>
          <w:rPr>
            <w:noProof/>
            <w:webHidden/>
          </w:rPr>
        </w:r>
        <w:r>
          <w:rPr>
            <w:noProof/>
            <w:webHidden/>
          </w:rPr>
          <w:fldChar w:fldCharType="separate"/>
        </w:r>
        <w:r w:rsidR="00BA2F70">
          <w:rPr>
            <w:noProof/>
            <w:webHidden/>
          </w:rPr>
          <w:t>47</w:t>
        </w:r>
        <w:r>
          <w:rPr>
            <w:noProof/>
            <w:webHidden/>
          </w:rPr>
          <w:fldChar w:fldCharType="end"/>
        </w:r>
      </w:hyperlink>
    </w:p>
    <w:p w14:paraId="675A8D0F" w14:textId="62610A68" w:rsidR="00C32B14" w:rsidRDefault="00C32B14">
      <w:pPr>
        <w:pStyle w:val="Abbildungsverzeichnis"/>
        <w:tabs>
          <w:tab w:val="right" w:leader="dot" w:pos="8777"/>
        </w:tabs>
        <w:rPr>
          <w:rFonts w:eastAsiaTheme="minorEastAsia"/>
          <w:noProof/>
          <w:sz w:val="22"/>
          <w:lang w:eastAsia="de-DE"/>
        </w:rPr>
      </w:pPr>
      <w:hyperlink r:id="rId30" w:anchor="_Toc122335943" w:history="1">
        <w:r w:rsidRPr="002C07CA">
          <w:rPr>
            <w:rStyle w:val="Hyperlink"/>
            <w:b/>
            <w:noProof/>
          </w:rPr>
          <w:t>Abbildung 15:</w:t>
        </w:r>
        <w:r w:rsidRPr="002C07CA">
          <w:rPr>
            <w:rStyle w:val="Hyperlink"/>
            <w:noProof/>
          </w:rPr>
          <w:t xml:space="preserve"> Geographische Darstellung von Start- und Terminalzuständen</w:t>
        </w:r>
        <w:r>
          <w:rPr>
            <w:noProof/>
            <w:webHidden/>
          </w:rPr>
          <w:tab/>
        </w:r>
        <w:r>
          <w:rPr>
            <w:noProof/>
            <w:webHidden/>
          </w:rPr>
          <w:fldChar w:fldCharType="begin"/>
        </w:r>
        <w:r>
          <w:rPr>
            <w:noProof/>
            <w:webHidden/>
          </w:rPr>
          <w:instrText xml:space="preserve"> PAGEREF _Toc122335943 \h </w:instrText>
        </w:r>
        <w:r>
          <w:rPr>
            <w:noProof/>
            <w:webHidden/>
          </w:rPr>
        </w:r>
        <w:r>
          <w:rPr>
            <w:noProof/>
            <w:webHidden/>
          </w:rPr>
          <w:fldChar w:fldCharType="separate"/>
        </w:r>
        <w:r w:rsidR="00BA2F70">
          <w:rPr>
            <w:noProof/>
            <w:webHidden/>
          </w:rPr>
          <w:t>50</w:t>
        </w:r>
        <w:r>
          <w:rPr>
            <w:noProof/>
            <w:webHidden/>
          </w:rPr>
          <w:fldChar w:fldCharType="end"/>
        </w:r>
      </w:hyperlink>
    </w:p>
    <w:p w14:paraId="17E253F0" w14:textId="0709E0FA" w:rsidR="00C32B14" w:rsidRDefault="00C32B14">
      <w:pPr>
        <w:pStyle w:val="Abbildungsverzeichnis"/>
        <w:tabs>
          <w:tab w:val="right" w:leader="dot" w:pos="8777"/>
        </w:tabs>
        <w:rPr>
          <w:rFonts w:eastAsiaTheme="minorEastAsia"/>
          <w:noProof/>
          <w:sz w:val="22"/>
          <w:lang w:eastAsia="de-DE"/>
        </w:rPr>
      </w:pPr>
      <w:hyperlink r:id="rId31" w:anchor="_Toc122335944" w:history="1">
        <w:r w:rsidRPr="002C07CA">
          <w:rPr>
            <w:rStyle w:val="Hyperlink"/>
            <w:b/>
            <w:noProof/>
          </w:rPr>
          <w:t>Abbildung 16:</w:t>
        </w:r>
        <w:r w:rsidRPr="002C07CA">
          <w:rPr>
            <w:rStyle w:val="Hyperlink"/>
            <w:noProof/>
          </w:rPr>
          <w:t xml:space="preserve"> Schematische Darstellung der Ein- und Ausgangsdaten im KNN</w:t>
        </w:r>
        <w:r>
          <w:rPr>
            <w:noProof/>
            <w:webHidden/>
          </w:rPr>
          <w:tab/>
        </w:r>
        <w:r>
          <w:rPr>
            <w:noProof/>
            <w:webHidden/>
          </w:rPr>
          <w:fldChar w:fldCharType="begin"/>
        </w:r>
        <w:r>
          <w:rPr>
            <w:noProof/>
            <w:webHidden/>
          </w:rPr>
          <w:instrText xml:space="preserve"> PAGEREF _Toc122335944 \h </w:instrText>
        </w:r>
        <w:r>
          <w:rPr>
            <w:noProof/>
            <w:webHidden/>
          </w:rPr>
        </w:r>
        <w:r>
          <w:rPr>
            <w:noProof/>
            <w:webHidden/>
          </w:rPr>
          <w:fldChar w:fldCharType="separate"/>
        </w:r>
        <w:r w:rsidR="00BA2F70">
          <w:rPr>
            <w:noProof/>
            <w:webHidden/>
          </w:rPr>
          <w:t>55</w:t>
        </w:r>
        <w:r>
          <w:rPr>
            <w:noProof/>
            <w:webHidden/>
          </w:rPr>
          <w:fldChar w:fldCharType="end"/>
        </w:r>
      </w:hyperlink>
    </w:p>
    <w:p w14:paraId="60BAEFB5" w14:textId="627A1714" w:rsidR="00C32B14" w:rsidRDefault="00C32B14">
      <w:pPr>
        <w:pStyle w:val="Abbildungsverzeichnis"/>
        <w:tabs>
          <w:tab w:val="right" w:leader="dot" w:pos="8777"/>
        </w:tabs>
        <w:rPr>
          <w:rFonts w:eastAsiaTheme="minorEastAsia"/>
          <w:noProof/>
          <w:sz w:val="22"/>
          <w:lang w:eastAsia="de-DE"/>
        </w:rPr>
      </w:pPr>
      <w:hyperlink r:id="rId32" w:anchor="_Toc122335945" w:history="1">
        <w:r w:rsidRPr="002C07CA">
          <w:rPr>
            <w:rStyle w:val="Hyperlink"/>
            <w:b/>
            <w:noProof/>
          </w:rPr>
          <w:t>Abbildung 17:</w:t>
        </w:r>
        <w:r w:rsidRPr="002C07CA">
          <w:rPr>
            <w:rStyle w:val="Hyperlink"/>
            <w:noProof/>
          </w:rPr>
          <w:t xml:space="preserve"> Einbindung der Gewichtungsmatrizen in einem KNN</w:t>
        </w:r>
        <w:r>
          <w:rPr>
            <w:noProof/>
            <w:webHidden/>
          </w:rPr>
          <w:tab/>
        </w:r>
        <w:r>
          <w:rPr>
            <w:noProof/>
            <w:webHidden/>
          </w:rPr>
          <w:fldChar w:fldCharType="begin"/>
        </w:r>
        <w:r>
          <w:rPr>
            <w:noProof/>
            <w:webHidden/>
          </w:rPr>
          <w:instrText xml:space="preserve"> PAGEREF _Toc122335945 \h </w:instrText>
        </w:r>
        <w:r>
          <w:rPr>
            <w:noProof/>
            <w:webHidden/>
          </w:rPr>
        </w:r>
        <w:r>
          <w:rPr>
            <w:noProof/>
            <w:webHidden/>
          </w:rPr>
          <w:fldChar w:fldCharType="separate"/>
        </w:r>
        <w:r w:rsidR="00BA2F70">
          <w:rPr>
            <w:noProof/>
            <w:webHidden/>
          </w:rPr>
          <w:t>56</w:t>
        </w:r>
        <w:r>
          <w:rPr>
            <w:noProof/>
            <w:webHidden/>
          </w:rPr>
          <w:fldChar w:fldCharType="end"/>
        </w:r>
      </w:hyperlink>
    </w:p>
    <w:p w14:paraId="7E8AE491" w14:textId="69415192" w:rsidR="00C32B14" w:rsidRDefault="00C32B14">
      <w:pPr>
        <w:pStyle w:val="Abbildungsverzeichnis"/>
        <w:tabs>
          <w:tab w:val="right" w:leader="dot" w:pos="8777"/>
        </w:tabs>
        <w:rPr>
          <w:rFonts w:eastAsiaTheme="minorEastAsia"/>
          <w:noProof/>
          <w:sz w:val="22"/>
          <w:lang w:eastAsia="de-DE"/>
        </w:rPr>
      </w:pPr>
      <w:hyperlink r:id="rId33" w:anchor="_Toc122335946" w:history="1">
        <w:r w:rsidRPr="002C07CA">
          <w:rPr>
            <w:rStyle w:val="Hyperlink"/>
            <w:b/>
            <w:noProof/>
          </w:rPr>
          <w:t>Abbildung 18:</w:t>
        </w:r>
        <w:r w:rsidRPr="002C07CA">
          <w:rPr>
            <w:rStyle w:val="Hyperlink"/>
            <w:noProof/>
          </w:rPr>
          <w:t xml:space="preserve"> Schematische Darstellung der Berechnungsschritte innerhalb eines Neurons</w:t>
        </w:r>
        <w:r>
          <w:rPr>
            <w:noProof/>
            <w:webHidden/>
          </w:rPr>
          <w:tab/>
        </w:r>
        <w:r>
          <w:rPr>
            <w:noProof/>
            <w:webHidden/>
          </w:rPr>
          <w:fldChar w:fldCharType="begin"/>
        </w:r>
        <w:r>
          <w:rPr>
            <w:noProof/>
            <w:webHidden/>
          </w:rPr>
          <w:instrText xml:space="preserve"> PAGEREF _Toc122335946 \h </w:instrText>
        </w:r>
        <w:r>
          <w:rPr>
            <w:noProof/>
            <w:webHidden/>
          </w:rPr>
        </w:r>
        <w:r>
          <w:rPr>
            <w:noProof/>
            <w:webHidden/>
          </w:rPr>
          <w:fldChar w:fldCharType="separate"/>
        </w:r>
        <w:r w:rsidR="00BA2F70">
          <w:rPr>
            <w:noProof/>
            <w:webHidden/>
          </w:rPr>
          <w:t>57</w:t>
        </w:r>
        <w:r>
          <w:rPr>
            <w:noProof/>
            <w:webHidden/>
          </w:rPr>
          <w:fldChar w:fldCharType="end"/>
        </w:r>
      </w:hyperlink>
    </w:p>
    <w:p w14:paraId="316F8B82" w14:textId="6EF2EC87" w:rsidR="00C32B14" w:rsidRDefault="00C32B14">
      <w:pPr>
        <w:pStyle w:val="Abbildungsverzeichnis"/>
        <w:tabs>
          <w:tab w:val="right" w:leader="dot" w:pos="8777"/>
        </w:tabs>
        <w:rPr>
          <w:rFonts w:eastAsiaTheme="minorEastAsia"/>
          <w:noProof/>
          <w:sz w:val="22"/>
          <w:lang w:eastAsia="de-DE"/>
        </w:rPr>
      </w:pPr>
      <w:hyperlink r:id="rId34" w:anchor="_Toc122335947" w:history="1">
        <w:r w:rsidRPr="002C07CA">
          <w:rPr>
            <w:rStyle w:val="Hyperlink"/>
            <w:b/>
            <w:noProof/>
          </w:rPr>
          <w:t>Abbildung 19:</w:t>
        </w:r>
        <w:r w:rsidRPr="002C07CA">
          <w:rPr>
            <w:rStyle w:val="Hyperlink"/>
            <w:noProof/>
          </w:rPr>
          <w:t xml:space="preserve"> Funktionsgraphen der Sigmoid- und TanH-Funktion</w:t>
        </w:r>
        <w:r>
          <w:rPr>
            <w:noProof/>
            <w:webHidden/>
          </w:rPr>
          <w:tab/>
        </w:r>
        <w:r>
          <w:rPr>
            <w:noProof/>
            <w:webHidden/>
          </w:rPr>
          <w:fldChar w:fldCharType="begin"/>
        </w:r>
        <w:r>
          <w:rPr>
            <w:noProof/>
            <w:webHidden/>
          </w:rPr>
          <w:instrText xml:space="preserve"> PAGEREF _Toc122335947 \h </w:instrText>
        </w:r>
        <w:r>
          <w:rPr>
            <w:noProof/>
            <w:webHidden/>
          </w:rPr>
        </w:r>
        <w:r>
          <w:rPr>
            <w:noProof/>
            <w:webHidden/>
          </w:rPr>
          <w:fldChar w:fldCharType="separate"/>
        </w:r>
        <w:r w:rsidR="00BA2F70">
          <w:rPr>
            <w:noProof/>
            <w:webHidden/>
          </w:rPr>
          <w:t>57</w:t>
        </w:r>
        <w:r>
          <w:rPr>
            <w:noProof/>
            <w:webHidden/>
          </w:rPr>
          <w:fldChar w:fldCharType="end"/>
        </w:r>
      </w:hyperlink>
    </w:p>
    <w:p w14:paraId="1F47C562" w14:textId="6EA574D6" w:rsidR="00C32B14" w:rsidRDefault="00C32B14">
      <w:pPr>
        <w:pStyle w:val="Abbildungsverzeichnis"/>
        <w:tabs>
          <w:tab w:val="right" w:leader="dot" w:pos="8777"/>
        </w:tabs>
        <w:rPr>
          <w:rFonts w:eastAsiaTheme="minorEastAsia"/>
          <w:noProof/>
          <w:sz w:val="22"/>
          <w:lang w:eastAsia="de-DE"/>
        </w:rPr>
      </w:pPr>
      <w:hyperlink r:id="rId35" w:anchor="_Toc122335948" w:history="1">
        <w:r w:rsidRPr="002C07CA">
          <w:rPr>
            <w:rStyle w:val="Hyperlink"/>
            <w:b/>
            <w:noProof/>
          </w:rPr>
          <w:t>Abbildung 20:</w:t>
        </w:r>
        <w:r w:rsidRPr="002C07CA">
          <w:rPr>
            <w:rStyle w:val="Hyperlink"/>
            <w:noProof/>
          </w:rPr>
          <w:t xml:space="preserve"> Funktionsgraphen der ReLU- und Leaky ReLU-Funktion</w:t>
        </w:r>
        <w:r>
          <w:rPr>
            <w:noProof/>
            <w:webHidden/>
          </w:rPr>
          <w:tab/>
        </w:r>
        <w:r>
          <w:rPr>
            <w:noProof/>
            <w:webHidden/>
          </w:rPr>
          <w:fldChar w:fldCharType="begin"/>
        </w:r>
        <w:r>
          <w:rPr>
            <w:noProof/>
            <w:webHidden/>
          </w:rPr>
          <w:instrText xml:space="preserve"> PAGEREF _Toc122335948 \h </w:instrText>
        </w:r>
        <w:r>
          <w:rPr>
            <w:noProof/>
            <w:webHidden/>
          </w:rPr>
        </w:r>
        <w:r>
          <w:rPr>
            <w:noProof/>
            <w:webHidden/>
          </w:rPr>
          <w:fldChar w:fldCharType="separate"/>
        </w:r>
        <w:r w:rsidR="00BA2F70">
          <w:rPr>
            <w:noProof/>
            <w:webHidden/>
          </w:rPr>
          <w:t>58</w:t>
        </w:r>
        <w:r>
          <w:rPr>
            <w:noProof/>
            <w:webHidden/>
          </w:rPr>
          <w:fldChar w:fldCharType="end"/>
        </w:r>
      </w:hyperlink>
    </w:p>
    <w:p w14:paraId="1F6BFB33" w14:textId="3CDEDF75" w:rsidR="00C32B14" w:rsidRDefault="00C32B14">
      <w:pPr>
        <w:pStyle w:val="Abbildungsverzeichnis"/>
        <w:tabs>
          <w:tab w:val="right" w:leader="dot" w:pos="8777"/>
        </w:tabs>
        <w:rPr>
          <w:rFonts w:eastAsiaTheme="minorEastAsia"/>
          <w:noProof/>
          <w:sz w:val="22"/>
          <w:lang w:eastAsia="de-DE"/>
        </w:rPr>
      </w:pPr>
      <w:hyperlink r:id="rId36" w:anchor="_Toc122335949" w:history="1">
        <w:r w:rsidRPr="002C07CA">
          <w:rPr>
            <w:rStyle w:val="Hyperlink"/>
            <w:b/>
            <w:noProof/>
          </w:rPr>
          <w:t>Abbildung 21:</w:t>
        </w:r>
        <w:r w:rsidRPr="002C07CA">
          <w:rPr>
            <w:rStyle w:val="Hyperlink"/>
            <w:noProof/>
          </w:rPr>
          <w:t xml:space="preserve"> Pseudocode des Q-Learning</w:t>
        </w:r>
        <w:r>
          <w:rPr>
            <w:noProof/>
            <w:webHidden/>
          </w:rPr>
          <w:tab/>
        </w:r>
        <w:r>
          <w:rPr>
            <w:noProof/>
            <w:webHidden/>
          </w:rPr>
          <w:fldChar w:fldCharType="begin"/>
        </w:r>
        <w:r>
          <w:rPr>
            <w:noProof/>
            <w:webHidden/>
          </w:rPr>
          <w:instrText xml:space="preserve"> PAGEREF _Toc122335949 \h </w:instrText>
        </w:r>
        <w:r>
          <w:rPr>
            <w:noProof/>
            <w:webHidden/>
          </w:rPr>
        </w:r>
        <w:r>
          <w:rPr>
            <w:noProof/>
            <w:webHidden/>
          </w:rPr>
          <w:fldChar w:fldCharType="separate"/>
        </w:r>
        <w:r w:rsidR="00BA2F70">
          <w:rPr>
            <w:noProof/>
            <w:webHidden/>
          </w:rPr>
          <w:t>60</w:t>
        </w:r>
        <w:r>
          <w:rPr>
            <w:noProof/>
            <w:webHidden/>
          </w:rPr>
          <w:fldChar w:fldCharType="end"/>
        </w:r>
      </w:hyperlink>
    </w:p>
    <w:p w14:paraId="0C9088A8" w14:textId="2B4A756E" w:rsidR="00C32B14" w:rsidRDefault="00C32B14">
      <w:pPr>
        <w:pStyle w:val="Abbildungsverzeichnis"/>
        <w:tabs>
          <w:tab w:val="right" w:leader="dot" w:pos="8777"/>
        </w:tabs>
        <w:rPr>
          <w:rFonts w:eastAsiaTheme="minorEastAsia"/>
          <w:noProof/>
          <w:sz w:val="22"/>
          <w:lang w:eastAsia="de-DE"/>
        </w:rPr>
      </w:pPr>
      <w:hyperlink r:id="rId37" w:anchor="_Toc122335950" w:history="1">
        <w:r w:rsidRPr="002C07CA">
          <w:rPr>
            <w:rStyle w:val="Hyperlink"/>
            <w:b/>
            <w:noProof/>
          </w:rPr>
          <w:t>Abbildung 22:</w:t>
        </w:r>
        <w:r w:rsidRPr="002C07CA">
          <w:rPr>
            <w:rStyle w:val="Hyperlink"/>
            <w:noProof/>
          </w:rPr>
          <w:t xml:space="preserve"> Pseudocode des SARSA-Algorithmus</w:t>
        </w:r>
        <w:r>
          <w:rPr>
            <w:noProof/>
            <w:webHidden/>
          </w:rPr>
          <w:tab/>
        </w:r>
        <w:r>
          <w:rPr>
            <w:noProof/>
            <w:webHidden/>
          </w:rPr>
          <w:fldChar w:fldCharType="begin"/>
        </w:r>
        <w:r>
          <w:rPr>
            <w:noProof/>
            <w:webHidden/>
          </w:rPr>
          <w:instrText xml:space="preserve"> PAGEREF _Toc122335950 \h </w:instrText>
        </w:r>
        <w:r>
          <w:rPr>
            <w:noProof/>
            <w:webHidden/>
          </w:rPr>
        </w:r>
        <w:r>
          <w:rPr>
            <w:noProof/>
            <w:webHidden/>
          </w:rPr>
          <w:fldChar w:fldCharType="separate"/>
        </w:r>
        <w:r w:rsidR="00BA2F70">
          <w:rPr>
            <w:noProof/>
            <w:webHidden/>
          </w:rPr>
          <w:t>61</w:t>
        </w:r>
        <w:r>
          <w:rPr>
            <w:noProof/>
            <w:webHidden/>
          </w:rPr>
          <w:fldChar w:fldCharType="end"/>
        </w:r>
      </w:hyperlink>
    </w:p>
    <w:p w14:paraId="0FC855E7" w14:textId="1FD74031" w:rsidR="00CA09F9" w:rsidRDefault="00A827CC" w:rsidP="00CA09F9">
      <w:r>
        <w:fldChar w:fldCharType="end"/>
      </w:r>
    </w:p>
    <w:p w14:paraId="37B45A7C" w14:textId="5BFBBE62" w:rsidR="00CA09F9" w:rsidRDefault="00CA09F9" w:rsidP="00CA09F9">
      <w:pPr>
        <w:pStyle w:val="berschrift1"/>
        <w:numPr>
          <w:ilvl w:val="0"/>
          <w:numId w:val="0"/>
        </w:numPr>
        <w:tabs>
          <w:tab w:val="left" w:pos="5392"/>
        </w:tabs>
      </w:pPr>
      <w:bookmarkStart w:id="5" w:name="_Toc122335821"/>
      <w:r>
        <w:t>Tabellenverzeichnis</w:t>
      </w:r>
      <w:bookmarkEnd w:id="5"/>
    </w:p>
    <w:p w14:paraId="12D607FB" w14:textId="0F9EAFC7" w:rsidR="0018198B" w:rsidRDefault="008107CD">
      <w:pPr>
        <w:pStyle w:val="Abbildungsverzeichnis"/>
        <w:tabs>
          <w:tab w:val="right" w:leader="dot" w:pos="8777"/>
        </w:tabs>
        <w:rPr>
          <w:rFonts w:eastAsiaTheme="minorEastAsia"/>
          <w:noProof/>
          <w:sz w:val="22"/>
          <w:lang w:eastAsia="de-DE"/>
        </w:rPr>
      </w:pPr>
      <w:r>
        <w:rPr>
          <w:lang w:val="en-US"/>
        </w:rPr>
        <w:fldChar w:fldCharType="begin"/>
      </w:r>
      <w:r>
        <w:rPr>
          <w:lang w:val="en-US"/>
        </w:rPr>
        <w:instrText xml:space="preserve"> TOC \h \z \c "Tabelle" </w:instrText>
      </w:r>
      <w:r>
        <w:rPr>
          <w:lang w:val="en-US"/>
        </w:rPr>
        <w:fldChar w:fldCharType="separate"/>
      </w:r>
      <w:hyperlink w:anchor="_Toc122104068" w:history="1">
        <w:r w:rsidR="0018198B" w:rsidRPr="009E45E8">
          <w:rPr>
            <w:rStyle w:val="Hyperlink"/>
            <w:b/>
            <w:noProof/>
          </w:rPr>
          <w:t>Tabelle 1:</w:t>
        </w:r>
        <w:r w:rsidR="0018198B" w:rsidRPr="009E45E8">
          <w:rPr>
            <w:rStyle w:val="Hyperlink"/>
            <w:noProof/>
          </w:rPr>
          <w:t xml:space="preserve"> Straßenkategorien und deren Schlüssel in OSM-Daten</w:t>
        </w:r>
        <w:r w:rsidR="0018198B">
          <w:rPr>
            <w:noProof/>
            <w:webHidden/>
          </w:rPr>
          <w:tab/>
        </w:r>
        <w:r w:rsidR="0018198B">
          <w:rPr>
            <w:noProof/>
            <w:webHidden/>
          </w:rPr>
          <w:fldChar w:fldCharType="begin"/>
        </w:r>
        <w:r w:rsidR="0018198B">
          <w:rPr>
            <w:noProof/>
            <w:webHidden/>
          </w:rPr>
          <w:instrText xml:space="preserve"> PAGEREF _Toc122104068 \h </w:instrText>
        </w:r>
        <w:r w:rsidR="0018198B">
          <w:rPr>
            <w:noProof/>
            <w:webHidden/>
          </w:rPr>
        </w:r>
        <w:r w:rsidR="0018198B">
          <w:rPr>
            <w:noProof/>
            <w:webHidden/>
          </w:rPr>
          <w:fldChar w:fldCharType="separate"/>
        </w:r>
        <w:r w:rsidR="00BA2F70">
          <w:rPr>
            <w:noProof/>
            <w:webHidden/>
          </w:rPr>
          <w:t>37</w:t>
        </w:r>
        <w:r w:rsidR="0018198B">
          <w:rPr>
            <w:noProof/>
            <w:webHidden/>
          </w:rPr>
          <w:fldChar w:fldCharType="end"/>
        </w:r>
      </w:hyperlink>
    </w:p>
    <w:p w14:paraId="3B64FDCC" w14:textId="37FCD9C9" w:rsidR="00CA09F9" w:rsidRDefault="008107CD" w:rsidP="00CA09F9">
      <w:pPr>
        <w:rPr>
          <w:lang w:val="en-US"/>
        </w:rPr>
      </w:pPr>
      <w:r>
        <w:rPr>
          <w:lang w:val="en-US"/>
        </w:rPr>
        <w:fldChar w:fldCharType="end"/>
      </w:r>
    </w:p>
    <w:p w14:paraId="493F7E0A" w14:textId="77777777" w:rsidR="00BD742B" w:rsidRDefault="00BD742B" w:rsidP="00CA09F9">
      <w:pPr>
        <w:rPr>
          <w:lang w:val="en-US"/>
        </w:rPr>
      </w:pPr>
    </w:p>
    <w:p w14:paraId="505C5DEB" w14:textId="343DFDD4" w:rsidR="0019739D" w:rsidRPr="00CA09F9" w:rsidRDefault="0019739D" w:rsidP="00CA09F9">
      <w:pPr>
        <w:rPr>
          <w:lang w:val="en-US"/>
        </w:rPr>
        <w:sectPr w:rsidR="0019739D" w:rsidRPr="00CA09F9" w:rsidSect="00A129C2">
          <w:type w:val="continuous"/>
          <w:pgSz w:w="11906" w:h="16838"/>
          <w:pgMar w:top="1418" w:right="1701" w:bottom="1701" w:left="1418" w:header="709" w:footer="544" w:gutter="0"/>
          <w:cols w:space="708"/>
          <w:titlePg/>
          <w:docGrid w:linePitch="360"/>
        </w:sectPr>
      </w:pPr>
    </w:p>
    <w:p w14:paraId="028BEC46" w14:textId="77777777" w:rsidR="00890F7A" w:rsidRDefault="00890F7A" w:rsidP="00890F7A">
      <w:pPr>
        <w:pStyle w:val="berschrift1"/>
        <w:rPr>
          <w:lang w:val="en-US"/>
        </w:rPr>
      </w:pPr>
      <w:bookmarkStart w:id="6" w:name="_Toc478484991"/>
      <w:bookmarkStart w:id="7" w:name="_Toc122335822"/>
      <w:bookmarkEnd w:id="2"/>
      <w:r>
        <w:rPr>
          <w:lang w:val="en-US"/>
        </w:rPr>
        <w:lastRenderedPageBreak/>
        <w:t>Einleitung</w:t>
      </w:r>
      <w:bookmarkEnd w:id="6"/>
      <w:bookmarkEnd w:id="7"/>
    </w:p>
    <w:p w14:paraId="0E1ACFA1" w14:textId="1C48A80A" w:rsidR="00137F55" w:rsidRDefault="00574DF4" w:rsidP="00574DF4">
      <w:r w:rsidRPr="00B36FEE">
        <w:t xml:space="preserve">Häufig gilt der öffentliche Personenverkehr noch immer als unzuverlässig, wenig flexibel und zu kompliziert. </w:t>
      </w:r>
      <w:r w:rsidR="0077581E" w:rsidRPr="0077581E">
        <w:t>Unvorhergesehene Ereignisse und Streckensperrungen beeinträchtigen die Fahrplanstabilität und bestätigen damit unnötigerweise das Bild des unzuverlässigen, unflexiblen öffentlichen Personenverkehrs</w:t>
      </w:r>
      <w:r w:rsidR="00E2565E">
        <w:t>.</w:t>
      </w:r>
      <w:r w:rsidRPr="00B36FEE">
        <w:t xml:space="preserve"> Auswertungen nach dem Ende des im Som</w:t>
      </w:r>
      <w:r w:rsidR="00F2096A">
        <w:t>me</w:t>
      </w:r>
      <w:r w:rsidRPr="00B36FEE">
        <w:t>r 2022 von der Deutschen Bundesregierung initiierten 9-Euro-Tickets z</w:t>
      </w:r>
      <w:r w:rsidR="00F2096A">
        <w:t>ei</w:t>
      </w:r>
      <w:r w:rsidRPr="00B36FEE">
        <w:t xml:space="preserve">gen, dass </w:t>
      </w:r>
      <w:r w:rsidR="00F2096A">
        <w:t xml:space="preserve">neben dem Fahrpreis besonders auch </w:t>
      </w:r>
      <w:r w:rsidRPr="00B36FEE">
        <w:t xml:space="preserve">die Angebotsqualität sowohl bezogen auf die </w:t>
      </w:r>
      <w:r w:rsidR="00137F55" w:rsidRPr="00B36FEE">
        <w:t>Verfügbarkeit</w:t>
      </w:r>
      <w:r w:rsidRPr="00B36FEE">
        <w:t xml:space="preserve"> als auch auf die vorhandene </w:t>
      </w:r>
      <w:r w:rsidR="00137F55">
        <w:t>Fahrgastinformationen erheblichen Einfluss auf die Verkehrsmittel</w:t>
      </w:r>
      <w:r w:rsidR="004A38CD">
        <w:t>verlagerung</w:t>
      </w:r>
      <w:r w:rsidR="00137F55">
        <w:t xml:space="preserve"> haben</w:t>
      </w:r>
      <w:r w:rsidR="00645BF6">
        <w:t xml:space="preserve"> </w:t>
      </w:r>
      <w:sdt>
        <w:sdtPr>
          <w:alias w:val="To edit, see citavi.com/edit"/>
          <w:tag w:val="CitaviPlaceholder#64f92860-d99f-4391-a984-2b5968dc0519"/>
          <w:id w:val="-354965733"/>
          <w:placeholder>
            <w:docPart w:val="F146D625B88347269B03D6341837FE6D"/>
          </w:placeholder>
        </w:sdtPr>
        <w:sdtEndPr/>
        <w:sdtContent>
          <w:r w:rsidR="00BC2C36">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ZXhlbyBTdHJhdGVnaWMgQ29uc3VsdGluZyBBRyIsIlByb3RlY3RlZCI6ZmFsc2UsIlNleCI6MCwiQ3JlYXRlZEJ5IjoiX1NlYmFzdGlhbiBLbm9wZiIsIkNyZWF0ZWRPbiI6IjIwMjItMDktMTBUMjE6MzE6NDEiLCJNb2RpZmllZEJ5IjoiX1NlYmFzdGlhbiBLbm9wZiIsIklkIjoiMjRhZmU5NmMtNzkwNy00ZTY0LWJhNjAtYmE2OWM1MGIxMTg5IiwiTW9kaWZpZWRPbiI6IjIwMjItMDktMTBUMjE6MzE6NDEiLCJQcm9qZWN0Ijp7IiRyZWYiOiI1In19XSwiRGF0ZSI6IjA4LjA5LjIwMjI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93d3cucmVzZWFyY2hnYXRlLm5ldC9wdWJsaWNhdGlvbi8zNjM0MTc1NDVfZXhlb19PcGluaW9uVFJBSU5fSVZfOV9FVVJfVGlja2V0X1Bvc3RfSV8yMjA5MDciLCJVcmlTdHJpbmciOiJodHRwczovL3d3dy5yZXNlYXJjaGdhdGUubmV0L3B1YmxpY2F0aW9uLzM2MzQxNzU0NV9leGVvX09waW5pb25UUkFJTl9JVl85X0VVUl9UaWNrZXRfUG9zdF9JXzIyMDkwN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}</w:instrText>
          </w:r>
          <w:r w:rsidR="00BC2C36">
            <w:fldChar w:fldCharType="separate"/>
          </w:r>
          <w:r w:rsidR="00A95B2B">
            <w:t>(vgl. Krämer 2022)</w:t>
          </w:r>
          <w:r w:rsidR="00BC2C36">
            <w:fldChar w:fldCharType="end"/>
          </w:r>
        </w:sdtContent>
      </w:sdt>
      <w:r w:rsidRPr="00B36FEE">
        <w:t>.</w:t>
      </w:r>
    </w:p>
    <w:p w14:paraId="5520CB78" w14:textId="6EB5983D" w:rsidR="00574DF4" w:rsidRPr="00B36FEE" w:rsidRDefault="00574DF4" w:rsidP="00574DF4">
      <w:r w:rsidRPr="00B36FEE">
        <w:t xml:space="preserve">Durch die Marktöffnung im öffentlichen Personenverkehr sind insbesondere in Busnetzen immer häufiger mittelständische </w:t>
      </w:r>
      <w:r w:rsidR="00137F55">
        <w:t>Verkehrsunternehmen</w:t>
      </w:r>
      <w:r w:rsidRPr="00B36FEE">
        <w:t xml:space="preserve"> mit der Betriebsdurchführung betraut.</w:t>
      </w:r>
      <w:r w:rsidR="00137F55">
        <w:t xml:space="preserve"> </w:t>
      </w:r>
      <w:r w:rsidRPr="00B36FEE">
        <w:t>Bedingt durch den hohe</w:t>
      </w:r>
      <w:r w:rsidR="00137F55">
        <w:t xml:space="preserve"> und stetig</w:t>
      </w:r>
      <w:r w:rsidRPr="00B36FEE">
        <w:t xml:space="preserve"> wachsenden Kostendruck leisten sich kleine und mittelständische Verkehrsunternehmen selten eine Betriebsleitstelle, sodass insbesondere bei kurzfristigen Störungen nicht zeitgerecht reagiert und beispielsweise Umleitungen</w:t>
      </w:r>
      <w:r w:rsidR="00241279">
        <w:t xml:space="preserve"> von zentraler Stelle</w:t>
      </w:r>
      <w:r w:rsidRPr="00B36FEE">
        <w:t xml:space="preserve"> angeordnet werden können.</w:t>
      </w:r>
      <w:r w:rsidR="00241279">
        <w:t xml:space="preserve"> </w:t>
      </w:r>
      <w:r w:rsidRPr="00B36FEE">
        <w:t xml:space="preserve">In den meisten Fällen kommt der Betrieb </w:t>
      </w:r>
      <w:r w:rsidR="00241279">
        <w:t xml:space="preserve">im Störungsfall </w:t>
      </w:r>
      <w:r w:rsidRPr="00B36FEE">
        <w:t xml:space="preserve">kurzzeitig zum Erliegen. Selbst nach Ende der Störung kann es mitunter Stunden dauern, bis alle Fahrzeuge bedingt durch </w:t>
      </w:r>
      <w:r w:rsidR="00241279">
        <w:t>fehl</w:t>
      </w:r>
      <w:r w:rsidR="00C41588">
        <w:t>ende Wendezeiten in den Wagenumläufen</w:t>
      </w:r>
      <w:r w:rsidRPr="00B36FEE">
        <w:t xml:space="preserve"> die geplanten Fahrten wieder planmäßig durchführen können. Eine zeitgemäße Information der Fahrgäste unterbleibt in den meisten Fällen komplett, was wiederum zu Frustration und </w:t>
      </w:r>
      <w:r w:rsidR="00C41588" w:rsidRPr="00B36FEE">
        <w:t>Abneigung</w:t>
      </w:r>
      <w:r w:rsidRPr="00B36FEE">
        <w:t xml:space="preserve"> auf Seiten der Fahrgäste führt.</w:t>
      </w:r>
    </w:p>
    <w:p w14:paraId="2E37A638" w14:textId="520497AD" w:rsidR="00652DBF" w:rsidRPr="00652DBF" w:rsidRDefault="00AE1CB9" w:rsidP="001D748F">
      <w:r w:rsidRPr="00652DBF">
        <w:t xml:space="preserve">Im Rahmen dieser Masterarbeit soll untersucht werden, </w:t>
      </w:r>
      <w:r w:rsidR="001D748F" w:rsidRPr="00652DBF">
        <w:t>inwieweit</w:t>
      </w:r>
      <w:r w:rsidRPr="00652DBF">
        <w:t xml:space="preserve"> sich Daten </w:t>
      </w:r>
      <w:r w:rsidR="00CC08B1" w:rsidRPr="00652DBF">
        <w:t xml:space="preserve">aus der </w:t>
      </w:r>
      <w:r w:rsidR="001D748F" w:rsidRPr="00652DBF">
        <w:t xml:space="preserve">Planung als auch aus dem Betrieb </w:t>
      </w:r>
      <w:r w:rsidRPr="00652DBF">
        <w:t xml:space="preserve">als Entscheidungsgrundlage </w:t>
      </w:r>
      <w:r w:rsidR="00CC08B1" w:rsidRPr="00652DBF">
        <w:t xml:space="preserve">für dispositive Maßnahmen eignen und </w:t>
      </w:r>
      <w:r w:rsidR="001D748F" w:rsidRPr="00652DBF">
        <w:t>wie ein Betriebsleitsystem unterstützt durch künstliche Intelligenz damit selbstständig in die Lage versetzt werden kann, den Betrieb auch im Störungsfall möglichst aufrecht zu erhalten.</w:t>
      </w:r>
    </w:p>
    <w:p w14:paraId="153B98FF" w14:textId="77777777" w:rsidR="00652DBF" w:rsidRPr="006857C6" w:rsidRDefault="00652DBF">
      <w:pPr>
        <w:jc w:val="left"/>
      </w:pPr>
      <w:r>
        <w:rPr>
          <w:color w:val="FF0000"/>
        </w:rPr>
        <w:br w:type="page"/>
      </w:r>
    </w:p>
    <w:p w14:paraId="13E424DC" w14:textId="52F289A9" w:rsidR="00574DF4" w:rsidRPr="00B36FEE" w:rsidRDefault="00574DF4" w:rsidP="00574DF4">
      <w:pPr>
        <w:pStyle w:val="berschrift2"/>
      </w:pPr>
      <w:bookmarkStart w:id="8" w:name="_Toc122335823"/>
      <w:r w:rsidRPr="00B36FEE">
        <w:lastRenderedPageBreak/>
        <w:t>Motivation</w:t>
      </w:r>
      <w:bookmarkEnd w:id="8"/>
    </w:p>
    <w:p w14:paraId="462E5B34" w14:textId="1FC077BB" w:rsidR="00D946F5" w:rsidRPr="00B36FEE" w:rsidRDefault="00D946F5" w:rsidP="00D946F5">
      <w:r w:rsidRPr="00B36FEE">
        <w:t>Aus technischer Sicht betrachtet sind</w:t>
      </w:r>
      <w:r w:rsidR="00C41588">
        <w:t xml:space="preserve"> viele</w:t>
      </w:r>
      <w:r w:rsidRPr="00B36FEE">
        <w:t xml:space="preserve"> Lösungsansätze für </w:t>
      </w:r>
      <w:r w:rsidR="00BC491F">
        <w:t>Teilprobleme</w:t>
      </w:r>
      <w:r w:rsidRPr="00B36FEE">
        <w:t xml:space="preserve"> bereits verfügbar. Besonders in größeren Verkehrsunternehmen, die im Regelfall dann auch über eine über die gesamte Betriebszeit besetzte Betriebsleitstelle verfügen, sind Lösungen zur Unterstützung des Leitstellenpersonals</w:t>
      </w:r>
      <w:r w:rsidR="00BC491F">
        <w:t xml:space="preserve"> im Störungsfall</w:t>
      </w:r>
      <w:r w:rsidRPr="00B36FEE">
        <w:t xml:space="preserve"> vielfach auch implementiert. </w:t>
      </w:r>
    </w:p>
    <w:p w14:paraId="0857636E" w14:textId="73A3D480" w:rsidR="00574DF4" w:rsidRDefault="00D946F5" w:rsidP="00D946F5">
      <w:r w:rsidRPr="00B36FEE">
        <w:t xml:space="preserve">Bei kleineren und mittelständischen Verkehrsunternehmen ohne Betriebsleitstelle werden wertvolle Daten aus den Bordrechnern der Fahrzeuge hingegen nicht genutzt, obwohl genau diese eine gute Basis für zukünftige Entscheidungen sein könnten. Diese Entscheidungen könnten sowohl im Umfeld der </w:t>
      </w:r>
      <w:r w:rsidR="00BC491F" w:rsidRPr="00B36FEE">
        <w:t>Betriebslenkung</w:t>
      </w:r>
      <w:r w:rsidRPr="00B36FEE">
        <w:t xml:space="preserve"> als auch bei der Fahrgastinformation </w:t>
      </w:r>
      <w:r w:rsidR="0077534B">
        <w:t>eine Basis zur stabilen Aufrechterhaltung des Betriebes sein</w:t>
      </w:r>
      <w:r w:rsidRPr="00B36FEE">
        <w:t xml:space="preserve">. Was dies konkret bedeuten könnte, soll an einem </w:t>
      </w:r>
      <w:r w:rsidR="00AA74D1">
        <w:t>selbst</w:t>
      </w:r>
      <w:r w:rsidRPr="00B36FEE">
        <w:t xml:space="preserve"> erlebten Beispiel aus de</w:t>
      </w:r>
      <w:r w:rsidR="00AA74D1">
        <w:t xml:space="preserve">m Alltag </w:t>
      </w:r>
      <w:r w:rsidRPr="00B36FEE">
        <w:t>verdeutlicht werden:</w:t>
      </w:r>
    </w:p>
    <w:p w14:paraId="5B67E332" w14:textId="77777777" w:rsidR="00AA74D1" w:rsidRPr="00B36FEE" w:rsidRDefault="00AA74D1" w:rsidP="00D946F5"/>
    <w:p w14:paraId="1BF9B1D6" w14:textId="21AC8C09" w:rsidR="00D946F5" w:rsidRPr="00F30607" w:rsidRDefault="00D946F5" w:rsidP="00D946F5">
      <w:pPr>
        <w:rPr>
          <w:rStyle w:val="Hervorhebung"/>
        </w:rPr>
      </w:pPr>
      <w:r w:rsidRPr="00F30607">
        <w:rPr>
          <w:rStyle w:val="Hervorhebung"/>
        </w:rPr>
        <w:t xml:space="preserve">An einem Samstagvormittag möchte ich öffentliche Verkehrsmittel zu einer großen Veranstaltung nutzen. Erfreulicherweise fährt der kombinierte Stadt- und Regionalverkehr auch am Wochenende im 30-Minuten-Takt. Am Busbahnhof angekommen, sehe ich wie sich eine Busfahrerin etwas aufgeregt mit einem Kollegen unterhält. Beim Einstieg in den Bus erzählt mir die </w:t>
      </w:r>
      <w:r w:rsidR="0077534B" w:rsidRPr="00F30607">
        <w:rPr>
          <w:rStyle w:val="Hervorhebung"/>
        </w:rPr>
        <w:t>motivierte</w:t>
      </w:r>
      <w:r w:rsidRPr="00F30607">
        <w:rPr>
          <w:rStyle w:val="Hervorhebung"/>
        </w:rPr>
        <w:t xml:space="preserve"> Busfahrerin, dass meine Zielhaltestelle wegen dem hohen </w:t>
      </w:r>
      <w:r w:rsidR="0077534B" w:rsidRPr="00F30607">
        <w:rPr>
          <w:rStyle w:val="Hervorhebung"/>
        </w:rPr>
        <w:t>Verkehrsaufkommen</w:t>
      </w:r>
      <w:r w:rsidRPr="00F30607">
        <w:rPr>
          <w:rStyle w:val="Hervorhebung"/>
        </w:rPr>
        <w:t xml:space="preserve"> nicht mehr angefahren wird und sie mich stattdessen an einer alternativen Haltestelle absetzen wird, die zu Fuß aber dieselbe Entfernung bedeutet. Beim Ausstieg zeigt sie mir noch die Haltestelle, an der ich in den Bus zur Rückfahrt einsteigen solle.</w:t>
      </w:r>
    </w:p>
    <w:p w14:paraId="7E219692" w14:textId="30A739B0" w:rsidR="00D946F5" w:rsidRDefault="00D946F5" w:rsidP="00D946F5">
      <w:pPr>
        <w:rPr>
          <w:rStyle w:val="Hervorhebung"/>
        </w:rPr>
      </w:pPr>
      <w:r w:rsidRPr="00F30607">
        <w:rPr>
          <w:rStyle w:val="Hervorhebung"/>
        </w:rPr>
        <w:t xml:space="preserve">Stunden später finde ich mich pünktlich zur </w:t>
      </w:r>
      <w:r w:rsidR="0077534B" w:rsidRPr="00F30607">
        <w:rPr>
          <w:rStyle w:val="Hervorhebung"/>
        </w:rPr>
        <w:t>Rückfahrt</w:t>
      </w:r>
      <w:r w:rsidRPr="00F30607">
        <w:rPr>
          <w:rStyle w:val="Hervorhebung"/>
        </w:rPr>
        <w:t xml:space="preserve"> an der besagten Haltestelle ein, doch auch 20 Minuten nach der planmäßigen Abfahrtszeit taucht kein Bus auf. </w:t>
      </w:r>
      <w:r w:rsidR="0077534B" w:rsidRPr="00F30607">
        <w:rPr>
          <w:rStyle w:val="Hervorhebung"/>
        </w:rPr>
        <w:t>Einschlägige</w:t>
      </w:r>
      <w:r w:rsidRPr="00F30607">
        <w:rPr>
          <w:rStyle w:val="Hervorhebung"/>
        </w:rPr>
        <w:t xml:space="preserve"> Informationsmedien und die lokale Fahrplanauskunft helfen mir kein Stück weiter, da sie weder </w:t>
      </w:r>
      <w:r w:rsidR="0077534B" w:rsidRPr="00F30607">
        <w:rPr>
          <w:rStyle w:val="Hervorhebung"/>
        </w:rPr>
        <w:t>Echtzeitdaten</w:t>
      </w:r>
      <w:r w:rsidRPr="00F30607">
        <w:rPr>
          <w:rStyle w:val="Hervorhebung"/>
        </w:rPr>
        <w:t xml:space="preserve"> noch eine vernünftige Information über eine eventuelle Umleitung enthalten. Erst 30 Minuten später taucht ein Kleinbus auf, der dann noch einen stark von der Fahrplanauskunft abweichenden Weg zurück zum Busbahnhof fährt und mich schließlich mit einer Verspätung von rund 40 Minuten an den Busbahnhof zurückbringt.</w:t>
      </w:r>
    </w:p>
    <w:p w14:paraId="4A4A4F4D" w14:textId="77777777" w:rsidR="00AA74D1" w:rsidRPr="00F30607" w:rsidRDefault="00AA74D1" w:rsidP="00D946F5">
      <w:pPr>
        <w:rPr>
          <w:rStyle w:val="Hervorhebung"/>
        </w:rPr>
      </w:pPr>
    </w:p>
    <w:p w14:paraId="5AC8A7EB" w14:textId="74DF57C0" w:rsidR="00652DBF" w:rsidRDefault="00D946F5" w:rsidP="00652DBF">
      <w:r w:rsidRPr="00B36FEE">
        <w:t xml:space="preserve">Das hier beschriebene Problem gehört </w:t>
      </w:r>
      <w:r w:rsidR="00453163">
        <w:t xml:space="preserve">oftmals </w:t>
      </w:r>
      <w:r w:rsidRPr="00B36FEE">
        <w:t xml:space="preserve">zum Alltag einer jeden Person, die den öffentlichen Personenverkehr täglich nutzt. </w:t>
      </w:r>
      <w:r w:rsidR="00652DBF">
        <w:br w:type="page"/>
      </w:r>
    </w:p>
    <w:p w14:paraId="17D64411" w14:textId="20B409B1" w:rsidR="00D946F5" w:rsidRPr="00B36FEE" w:rsidRDefault="00D946F5" w:rsidP="00D946F5">
      <w:r w:rsidRPr="00B36FEE">
        <w:lastRenderedPageBreak/>
        <w:t xml:space="preserve">Was ist hier passiert? </w:t>
      </w:r>
      <w:r w:rsidR="00F30607">
        <w:t>Die folgende stichpunktartige Analyse soll eine wahrscheinliche Antwort auf diese Frage liefern</w:t>
      </w:r>
      <w:r w:rsidRPr="00B36FEE">
        <w:t>.</w:t>
      </w:r>
    </w:p>
    <w:p w14:paraId="4E258CDF" w14:textId="7EF8E5A0" w:rsidR="003C5D9A" w:rsidRPr="00B36FEE" w:rsidRDefault="003C5D9A" w:rsidP="003C5D9A">
      <w:pPr>
        <w:pStyle w:val="Listenabsatz"/>
        <w:numPr>
          <w:ilvl w:val="0"/>
          <w:numId w:val="27"/>
        </w:numPr>
      </w:pPr>
      <w:r w:rsidRPr="00B36FEE">
        <w:t>Ausschlaggebend für die Umleitung war das starke Verkehrsaufkommen an einer</w:t>
      </w:r>
      <w:r w:rsidR="00F30607">
        <w:t xml:space="preserve"> Stelle im Verlauf der Buslinie.</w:t>
      </w:r>
    </w:p>
    <w:p w14:paraId="1EA6B932" w14:textId="77777777" w:rsidR="003C5D9A" w:rsidRPr="00B36FEE" w:rsidRDefault="003C5D9A" w:rsidP="003C5D9A">
      <w:pPr>
        <w:pStyle w:val="Listenabsatz"/>
        <w:ind w:left="780"/>
      </w:pPr>
    </w:p>
    <w:p w14:paraId="253491BD" w14:textId="4ECF52FF" w:rsidR="003C5D9A" w:rsidRPr="00B36FEE" w:rsidRDefault="003C5D9A" w:rsidP="003C5D9A">
      <w:pPr>
        <w:pStyle w:val="Listenabsatz"/>
        <w:numPr>
          <w:ilvl w:val="0"/>
          <w:numId w:val="27"/>
        </w:numPr>
      </w:pPr>
      <w:r w:rsidRPr="00B36FEE">
        <w:t xml:space="preserve">Eine Einhaltung des regulären Linienweges hätte dafür gesorgt, dass sich je Folgefahrt die Verspätung mit einem Delta von +10 Minuten erhöht hätte, </w:t>
      </w:r>
      <w:r w:rsidR="00D2558A">
        <w:t>da Wendezeiten in diesem Ausmaß im geplanten Wagenumlauf nicht enthalten sind.</w:t>
      </w:r>
    </w:p>
    <w:p w14:paraId="7040D25D" w14:textId="77777777" w:rsidR="003C5D9A" w:rsidRPr="00B36FEE" w:rsidRDefault="003C5D9A" w:rsidP="003C5D9A">
      <w:pPr>
        <w:pStyle w:val="Listenabsatz"/>
        <w:ind w:left="780"/>
      </w:pPr>
    </w:p>
    <w:p w14:paraId="47AB941A" w14:textId="7BF2BA55" w:rsidR="003C5D9A" w:rsidRPr="00B36FEE" w:rsidRDefault="003C5D9A" w:rsidP="003C5D9A">
      <w:pPr>
        <w:pStyle w:val="Listenabsatz"/>
        <w:numPr>
          <w:ilvl w:val="0"/>
          <w:numId w:val="27"/>
        </w:numPr>
      </w:pPr>
      <w:r w:rsidRPr="00B36FEE">
        <w:t xml:space="preserve">Da es keine Betriebsleitstelle, die korrigierend von zentraler Stelle eingreifen kann und auch kein Konzept für einen solchen Störfall </w:t>
      </w:r>
      <w:r w:rsidR="00673D69">
        <w:t>gibt</w:t>
      </w:r>
      <w:r w:rsidRPr="00B36FEE">
        <w:t xml:space="preserve">, entschied das Fahrpersonal vor Ort eigenständig, </w:t>
      </w:r>
      <w:r w:rsidR="00673D69">
        <w:t xml:space="preserve">dass die Verspätung durch </w:t>
      </w:r>
      <w:r w:rsidR="007A0B02">
        <w:t>eigenständige Änderung des Linienweges vermieden wird</w:t>
      </w:r>
      <w:r w:rsidRPr="00B36FEE">
        <w:t>. Zwar erfolgte eine Absprache und der den beiden aktuell diensthabenden Personen, ob diese aber auch an die Ablösung weitergegeben wurde, bleibt fraglich.</w:t>
      </w:r>
      <w:r w:rsidR="007A0B02">
        <w:t xml:space="preserve"> Auch andere Fahrzeuge, die an dieser Absprache nicht beteiligt waren, wurden nicht informiert.</w:t>
      </w:r>
    </w:p>
    <w:p w14:paraId="48A52EA9" w14:textId="77777777" w:rsidR="003C5D9A" w:rsidRPr="00B36FEE" w:rsidRDefault="003C5D9A" w:rsidP="003C5D9A">
      <w:pPr>
        <w:pStyle w:val="Listenabsatz"/>
        <w:ind w:left="780"/>
      </w:pPr>
    </w:p>
    <w:p w14:paraId="6436C73C" w14:textId="77777777" w:rsidR="00553432" w:rsidRDefault="003C5D9A" w:rsidP="003C5D9A">
      <w:pPr>
        <w:pStyle w:val="Listenabsatz"/>
        <w:numPr>
          <w:ilvl w:val="0"/>
          <w:numId w:val="27"/>
        </w:numPr>
      </w:pPr>
      <w:r w:rsidRPr="00B36FEE">
        <w:t xml:space="preserve">Durch das eigenständige Entscheiden des Fahrpersonals kamen unterschiedliche Umleitungswege zur Anwendung, die jedoch weder </w:t>
      </w:r>
      <w:r w:rsidR="007A0B02" w:rsidRPr="00B36FEE">
        <w:t>einheitlich</w:t>
      </w:r>
      <w:r w:rsidRPr="00B36FEE">
        <w:t xml:space="preserve"> noch für Fahrgäste kommuniziert wurden. Die Folge davon war, dass die Fahrpersonale jeweils ihre eigenen, nicht einheitlichen Umleitungswege bedienten</w:t>
      </w:r>
      <w:r w:rsidR="00EB6FE0">
        <w:t>, die jedoch nicht aufeinander abgestimmt waren.</w:t>
      </w:r>
      <w:r w:rsidR="00844058">
        <w:t xml:space="preserve"> </w:t>
      </w:r>
    </w:p>
    <w:p w14:paraId="24863A9D" w14:textId="77777777" w:rsidR="00553432" w:rsidRDefault="00553432" w:rsidP="00553432">
      <w:pPr>
        <w:pStyle w:val="Listenabsatz"/>
      </w:pPr>
    </w:p>
    <w:p w14:paraId="15C6914C" w14:textId="14416B3A" w:rsidR="00553432" w:rsidRDefault="00844058" w:rsidP="003C5D9A">
      <w:pPr>
        <w:pStyle w:val="Listenabsatz"/>
        <w:numPr>
          <w:ilvl w:val="0"/>
          <w:numId w:val="27"/>
        </w:numPr>
      </w:pPr>
      <w:r>
        <w:t xml:space="preserve">Das Fehlen einer zentralen Anweisung </w:t>
      </w:r>
      <w:r w:rsidR="000C2B06">
        <w:t>sorgte</w:t>
      </w:r>
      <w:r>
        <w:t xml:space="preserve"> für den willkürlichen Ausfall eines Linienabschnittes oder gar einer ganzen Fahrt. Die </w:t>
      </w:r>
      <w:r w:rsidR="00553432">
        <w:t>ausbleibende Fahrgastinformation machte das Chaos perfekt.</w:t>
      </w:r>
    </w:p>
    <w:p w14:paraId="564BD385" w14:textId="77777777" w:rsidR="00C81E4F" w:rsidRDefault="00C81E4F" w:rsidP="00C81E4F">
      <w:pPr>
        <w:pStyle w:val="Listenabsatz"/>
      </w:pPr>
    </w:p>
    <w:p w14:paraId="3D2E9E79" w14:textId="4110DB20" w:rsidR="00553432" w:rsidRDefault="0098667D">
      <w:pPr>
        <w:jc w:val="left"/>
      </w:pPr>
      <w:r>
        <w:t xml:space="preserve">Das Wissen über technische Möglichkeiten und das eigene Interesse, Lösungen zur Behebung dieser </w:t>
      </w:r>
      <w:r w:rsidR="00C81E4F">
        <w:t>längst bekannten</w:t>
      </w:r>
      <w:r w:rsidR="005D3433">
        <w:t xml:space="preserve"> Alltagsprobleme </w:t>
      </w:r>
      <w:r w:rsidR="00C81E4F">
        <w:t>bei</w:t>
      </w:r>
      <w:r w:rsidR="005D3433">
        <w:t xml:space="preserve"> der Nutzung öffentlicher Verkehrsmittel zu liefern, bilden die Motivation zu dieser Masterarbeit.</w:t>
      </w:r>
      <w:r w:rsidR="00553432">
        <w:br w:type="page"/>
      </w:r>
    </w:p>
    <w:p w14:paraId="2DF72D9F" w14:textId="76941163" w:rsidR="00734C74" w:rsidRPr="00B36FEE" w:rsidRDefault="00734C74" w:rsidP="00734C74">
      <w:pPr>
        <w:pStyle w:val="berschrift2"/>
      </w:pPr>
      <w:bookmarkStart w:id="9" w:name="_Toc122335824"/>
      <w:r w:rsidRPr="00B36FEE">
        <w:lastRenderedPageBreak/>
        <w:t>Zielsetzung</w:t>
      </w:r>
      <w:bookmarkEnd w:id="9"/>
    </w:p>
    <w:p w14:paraId="0E90394E" w14:textId="2C2900B5" w:rsidR="00734C74" w:rsidRDefault="00734C74" w:rsidP="00734C74">
      <w:r w:rsidRPr="00B36FEE">
        <w:t xml:space="preserve">Im Rahmen dieser Masterarbeit sollen Möglichkeiten </w:t>
      </w:r>
      <w:r w:rsidR="006857C6">
        <w:t xml:space="preserve">erörtert werden, </w:t>
      </w:r>
      <w:r w:rsidRPr="00B36FEE">
        <w:t xml:space="preserve">die ein Betriebsleitsystem in die Lage versetzen, selbstständig Umleitungen im Störungsfall anzuordnen. Dabei sollen möglichst Eingangsdaten verwendet werden, die ohnehin vorhanden sind oder mit wenig Aufwand erzeugt werden können. Ziel ist ein funktionaler Prototyp, welcher nach Kenntnis über eine Störung selbstständig eine möglichst optimale Umleitung der betroffenen Fahrzeuge anordnet und darüber hinaus auch für die Fahrgastinformation eingesetzt werden kann. </w:t>
      </w:r>
      <w:r w:rsidR="00A30174">
        <w:t>Im Kern sollen dabei folgende Forschungsfragen beantwortet werden:</w:t>
      </w:r>
    </w:p>
    <w:p w14:paraId="0F688DC2" w14:textId="3A55DCC8" w:rsidR="00160C6B" w:rsidRDefault="00A30174" w:rsidP="00160C6B">
      <w:pPr>
        <w:pStyle w:val="Listenabsatz"/>
        <w:numPr>
          <w:ilvl w:val="0"/>
          <w:numId w:val="28"/>
        </w:numPr>
      </w:pPr>
      <w:r>
        <w:t xml:space="preserve">Welche Daten müssen in welcher Qualität verfügbar sein, um </w:t>
      </w:r>
      <w:r w:rsidR="003C7FB2">
        <w:t xml:space="preserve">diese zum Training einer künstlichen Intelligenz </w:t>
      </w:r>
      <w:r w:rsidR="00160C6B">
        <w:t>verwenden zu können?</w:t>
      </w:r>
    </w:p>
    <w:p w14:paraId="27685A10" w14:textId="4826355F" w:rsidR="00160C6B" w:rsidRDefault="00160C6B" w:rsidP="001D38E2">
      <w:pPr>
        <w:pStyle w:val="Listenabsatz"/>
      </w:pPr>
    </w:p>
    <w:p w14:paraId="2E779C2E" w14:textId="1BE4C7B5" w:rsidR="00160C6B" w:rsidRDefault="00A87A5B" w:rsidP="00160C6B">
      <w:pPr>
        <w:pStyle w:val="Listenabsatz"/>
        <w:numPr>
          <w:ilvl w:val="0"/>
          <w:numId w:val="28"/>
        </w:numPr>
      </w:pPr>
      <w:r>
        <w:t xml:space="preserve">Welche Strategien eignen sich für den Einsatz </w:t>
      </w:r>
      <w:r w:rsidR="0019579F">
        <w:t xml:space="preserve">zur automatischen Anordnung einer Umleitung </w:t>
      </w:r>
      <w:r w:rsidR="001D38E2">
        <w:t>von Linienbussen in einem Betriebsleitsystem?</w:t>
      </w:r>
    </w:p>
    <w:p w14:paraId="40FF24FF" w14:textId="77777777" w:rsidR="001D38E2" w:rsidRDefault="001D38E2" w:rsidP="001D38E2">
      <w:pPr>
        <w:pStyle w:val="Listenabsatz"/>
      </w:pPr>
    </w:p>
    <w:p w14:paraId="5E7B7332" w14:textId="1B907913" w:rsidR="001D38E2" w:rsidRPr="00B36FEE" w:rsidRDefault="00133C6D" w:rsidP="00160C6B">
      <w:pPr>
        <w:pStyle w:val="Listenabsatz"/>
        <w:numPr>
          <w:ilvl w:val="0"/>
          <w:numId w:val="28"/>
        </w:numPr>
      </w:pPr>
      <w:r>
        <w:t xml:space="preserve">Bietet ein solches auf künstliche Intelligenz gestütztes Betriebsleitsystem </w:t>
      </w:r>
      <w:r w:rsidR="00C83BB4">
        <w:t>Potenzial für einen zeitnahen Einsatz in der Praxis?</w:t>
      </w:r>
    </w:p>
    <w:p w14:paraId="5B878EC6" w14:textId="64397114" w:rsidR="00734C74" w:rsidRPr="00B36FEE" w:rsidRDefault="00734C74" w:rsidP="00734C74">
      <w:pPr>
        <w:pStyle w:val="berschrift2"/>
      </w:pPr>
      <w:bookmarkStart w:id="10" w:name="_Toc122335825"/>
      <w:r w:rsidRPr="00B36FEE">
        <w:t>Vorgehensweise</w:t>
      </w:r>
      <w:bookmarkEnd w:id="10"/>
    </w:p>
    <w:p w14:paraId="6C5CFB6C" w14:textId="6A3F890C" w:rsidR="00734C74" w:rsidRPr="00B36FEE" w:rsidRDefault="00734C74" w:rsidP="00734C74">
      <w:r w:rsidRPr="00B36FEE">
        <w:t xml:space="preserve">Für das grundlegende Verständnis der Arbeit werden in </w:t>
      </w:r>
      <w:r w:rsidRPr="00C83BB4">
        <w:rPr>
          <w:b/>
          <w:bCs/>
        </w:rPr>
        <w:t>Kapitel 2</w:t>
      </w:r>
      <w:r w:rsidRPr="00B36FEE">
        <w:t xml:space="preserve"> zunächst Grundlagen der künstlichen Intelligenz ermittelt. </w:t>
      </w:r>
      <w:r w:rsidR="00E768E8">
        <w:t xml:space="preserve">Darüber hinaus </w:t>
      </w:r>
      <w:r w:rsidR="00B35F85">
        <w:t>werden Begriffe aus dem täglichen Betrieb eines Verkehrsunternehmens definiert, die für das Verständnis der Arbeit wichtig sind</w:t>
      </w:r>
      <w:r w:rsidRPr="00B36FEE">
        <w:t xml:space="preserve">. </w:t>
      </w:r>
    </w:p>
    <w:p w14:paraId="47C5A597" w14:textId="2DB17D88" w:rsidR="00734C74" w:rsidRPr="00B36FEE" w:rsidRDefault="00734C74" w:rsidP="00734C74">
      <w:r w:rsidRPr="00B36FEE">
        <w:t xml:space="preserve">Die folgenden </w:t>
      </w:r>
      <w:r w:rsidRPr="004708B7">
        <w:rPr>
          <w:b/>
          <w:bCs/>
        </w:rPr>
        <w:t>Kapitel 3</w:t>
      </w:r>
      <w:r w:rsidRPr="00B36FEE">
        <w:t xml:space="preserve"> und </w:t>
      </w:r>
      <w:r w:rsidRPr="004708B7">
        <w:rPr>
          <w:b/>
          <w:bCs/>
        </w:rPr>
        <w:t>4</w:t>
      </w:r>
      <w:r w:rsidRPr="00B36FEE">
        <w:t xml:space="preserve"> beschäftigen sich jeweils mit der Auswahl zweier zum Vergleich geeigneter </w:t>
      </w:r>
      <w:r w:rsidR="00B35F85">
        <w:t>ML-Algorithmen</w:t>
      </w:r>
      <w:r w:rsidR="00FB5336">
        <w:t xml:space="preserve"> und passenden Anwendungsbeispielen dazu</w:t>
      </w:r>
      <w:r w:rsidRPr="00B36FEE">
        <w:t xml:space="preserve"> und der Implementierung des Funktionsprototypen. </w:t>
      </w:r>
    </w:p>
    <w:p w14:paraId="01603156" w14:textId="57C4AF0D" w:rsidR="00734C74" w:rsidRDefault="00734C74" w:rsidP="00734C74">
      <w:r w:rsidRPr="00B36FEE">
        <w:t xml:space="preserve">Eine Evaluation in </w:t>
      </w:r>
      <w:r w:rsidRPr="004708B7">
        <w:rPr>
          <w:b/>
          <w:bCs/>
        </w:rPr>
        <w:t>Kapitel 5</w:t>
      </w:r>
      <w:r w:rsidR="002C0D58">
        <w:t xml:space="preserve"> basierend auf qualitativen Daten </w:t>
      </w:r>
      <w:r w:rsidR="000A134F">
        <w:t xml:space="preserve">stellt die beiden </w:t>
      </w:r>
      <w:r w:rsidR="00631F8E">
        <w:t>ML-Algorithmen</w:t>
      </w:r>
      <w:r w:rsidR="000A134F">
        <w:t xml:space="preserve"> auf den Prüfstand</w:t>
      </w:r>
      <w:r w:rsidR="002C0D58">
        <w:t xml:space="preserve"> </w:t>
      </w:r>
      <w:r w:rsidR="000A134F">
        <w:t>und zeigt, ob diese überhaupt geeignet sind und welche</w:t>
      </w:r>
      <w:r w:rsidR="002D1785">
        <w:t xml:space="preserve">s Optimierungspotenzial sie bieten. </w:t>
      </w:r>
      <w:r w:rsidR="00770D1C">
        <w:t xml:space="preserve">Meinungen von </w:t>
      </w:r>
      <w:r w:rsidR="0057216B">
        <w:t xml:space="preserve">Fachleuten </w:t>
      </w:r>
      <w:r w:rsidR="009640AE">
        <w:t>verschiedener</w:t>
      </w:r>
      <w:r w:rsidR="0057216B">
        <w:t xml:space="preserve"> Verkehrsunternehmen</w:t>
      </w:r>
      <w:r w:rsidR="00C1130C">
        <w:t xml:space="preserve"> fließen darüber hinaus als subjektive Einschätzung </w:t>
      </w:r>
      <w:r w:rsidR="009640AE">
        <w:t>in die Evaluation ein und schärfen gewonnene Erkenntnisse bezogen auf die Praxistauglichkeit.</w:t>
      </w:r>
    </w:p>
    <w:p w14:paraId="641A64EE" w14:textId="7AD7BEB6" w:rsidR="009640AE" w:rsidRPr="00B36FEE" w:rsidRDefault="009640AE" w:rsidP="00734C74">
      <w:r>
        <w:t xml:space="preserve">In </w:t>
      </w:r>
      <w:r w:rsidRPr="004708B7">
        <w:rPr>
          <w:b/>
          <w:bCs/>
        </w:rPr>
        <w:t>Kapitel 6</w:t>
      </w:r>
      <w:r>
        <w:t xml:space="preserve"> werden die Ergebnisse der Masterarbeit zusammengefasst und zur </w:t>
      </w:r>
      <w:r w:rsidR="00631F8E">
        <w:t xml:space="preserve">kritischen </w:t>
      </w:r>
      <w:r>
        <w:t>Diskussion gestellt.</w:t>
      </w:r>
    </w:p>
    <w:p w14:paraId="10607835" w14:textId="09382D0A" w:rsidR="006857C6" w:rsidRDefault="00144D7F" w:rsidP="00144D7F">
      <w:pPr>
        <w:pStyle w:val="berschrift1"/>
      </w:pPr>
      <w:bookmarkStart w:id="11" w:name="_Ref119658271"/>
      <w:bookmarkStart w:id="12" w:name="_Toc122335826"/>
      <w:r w:rsidRPr="003B4687">
        <w:lastRenderedPageBreak/>
        <w:t>Grundlagen</w:t>
      </w:r>
      <w:bookmarkEnd w:id="11"/>
      <w:bookmarkEnd w:id="12"/>
    </w:p>
    <w:p w14:paraId="11F53EA9" w14:textId="6D4D2CE9" w:rsidR="00EC3CD1" w:rsidRDefault="00EC3CD1" w:rsidP="004E7309">
      <w:r w:rsidRPr="00BB6777">
        <w:t xml:space="preserve">In diesem Kapitel sollen zunächst </w:t>
      </w:r>
      <w:r w:rsidR="00EF1381" w:rsidRPr="00BB6777">
        <w:t>t</w:t>
      </w:r>
      <w:r w:rsidR="0093799F" w:rsidRPr="00BB6777">
        <w:t xml:space="preserve">heoretische und technische Grundlagen </w:t>
      </w:r>
      <w:r w:rsidR="00BB6777" w:rsidRPr="00BB6777">
        <w:t xml:space="preserve">der künstlichen Intelligenz </w:t>
      </w:r>
      <w:r w:rsidR="008C6241">
        <w:t>(KI</w:t>
      </w:r>
      <w:r w:rsidR="00DF67E1">
        <w:fldChar w:fldCharType="begin"/>
      </w:r>
      <w:r w:rsidR="00DF67E1">
        <w:instrText xml:space="preserve"> XE "</w:instrText>
      </w:r>
      <w:r w:rsidR="00DF67E1" w:rsidRPr="0078388C">
        <w:instrText>KI</w:instrText>
      </w:r>
      <w:r w:rsidR="00DF67E1">
        <w:instrText>" \t "</w:instrText>
      </w:r>
      <w:r w:rsidR="00DF67E1" w:rsidRPr="00EC1956">
        <w:rPr>
          <w:i/>
        </w:rPr>
        <w:instrText>Künstliche Intelligenz</w:instrText>
      </w:r>
      <w:r w:rsidR="00DF67E1">
        <w:instrText xml:space="preserve">" </w:instrText>
      </w:r>
      <w:r w:rsidR="00DF67E1">
        <w:fldChar w:fldCharType="end"/>
      </w:r>
      <w:r w:rsidR="008C6241">
        <w:t xml:space="preserve">) </w:t>
      </w:r>
      <w:r w:rsidR="00BB6777" w:rsidRPr="00BB6777">
        <w:t>erörtert und zusammengefasst werden.</w:t>
      </w:r>
      <w:r w:rsidR="00143C18" w:rsidRPr="00143C18">
        <w:t xml:space="preserve"> </w:t>
      </w:r>
      <w:r w:rsidR="00143C18">
        <w:t>Neben den wichtigsten Grundlagen zu</w:t>
      </w:r>
      <w:r w:rsidR="008C6241">
        <w:t xml:space="preserve"> KI und</w:t>
      </w:r>
      <w:r w:rsidR="00143C18">
        <w:t xml:space="preserve"> Machine Learning sind zum Verständnis der Arbeit darüber hinaus auch Begriffe und Abläufe aus dem Betrieb des öffentlichen Personennahverkehrs (ÖPNV</w:t>
      </w:r>
      <w:r w:rsidR="00143C18">
        <w:fldChar w:fldCharType="begin"/>
      </w:r>
      <w:r w:rsidR="00143C18">
        <w:instrText xml:space="preserve"> XE "</w:instrText>
      </w:r>
      <w:r w:rsidR="00143C18" w:rsidRPr="00E31A39">
        <w:instrText>ÖPNV</w:instrText>
      </w:r>
      <w:r w:rsidR="00143C18">
        <w:instrText>" \t "</w:instrText>
      </w:r>
      <w:r w:rsidR="00143C18" w:rsidRPr="00A21868">
        <w:rPr>
          <w:i/>
        </w:rPr>
        <w:instrText>Öffentlicher Personennahverkehr</w:instrText>
      </w:r>
      <w:r w:rsidR="00143C18">
        <w:instrText xml:space="preserve">" </w:instrText>
      </w:r>
      <w:r w:rsidR="00143C18">
        <w:fldChar w:fldCharType="end"/>
      </w:r>
      <w:r w:rsidR="00143C18">
        <w:t>) nötig.</w:t>
      </w:r>
      <w:r w:rsidR="001B5BE4">
        <w:t xml:space="preserve"> Im Zweiten Teil des Kapitels werden bestehende Lösungen bei verschiedenen Verkehrsunternehmen beleuchtet. Der </w:t>
      </w:r>
      <w:r w:rsidR="00C86AB9">
        <w:t>Blick</w:t>
      </w:r>
      <w:r w:rsidR="001B5BE4">
        <w:t xml:space="preserve"> </w:t>
      </w:r>
      <w:r w:rsidR="00C86AB9">
        <w:t>geht hierbei</w:t>
      </w:r>
      <w:r w:rsidR="00E53EEA">
        <w:t xml:space="preserve"> bewusst über d</w:t>
      </w:r>
      <w:r w:rsidR="00C86AB9">
        <w:t xml:space="preserve">en Horizont </w:t>
      </w:r>
      <w:r w:rsidR="00E53EEA">
        <w:t xml:space="preserve">der Linienbusse hinaus, um </w:t>
      </w:r>
      <w:r w:rsidR="00115003">
        <w:t>eventuell</w:t>
      </w:r>
      <w:r w:rsidR="004F3739">
        <w:t xml:space="preserve"> gesammelte Erfahrungen aus verwandten Bereichen </w:t>
      </w:r>
      <w:r w:rsidR="00115003">
        <w:t xml:space="preserve">des Verkehrs und der Logistik </w:t>
      </w:r>
      <w:r w:rsidR="009D6808">
        <w:t>transferieren zu können.</w:t>
      </w:r>
    </w:p>
    <w:p w14:paraId="4ABD5148" w14:textId="01991A53" w:rsidR="001D5A8D" w:rsidRDefault="0075685E" w:rsidP="005B35B0">
      <w:pPr>
        <w:pStyle w:val="berschrift2"/>
      </w:pPr>
      <w:bookmarkStart w:id="13" w:name="_Toc122335827"/>
      <w:r>
        <w:t>Definition</w:t>
      </w:r>
      <w:r w:rsidR="005B35B0">
        <w:t xml:space="preserve"> künstliche</w:t>
      </w:r>
      <w:r>
        <w:t>r</w:t>
      </w:r>
      <w:r w:rsidR="005B35B0">
        <w:t xml:space="preserve"> Intelligenz</w:t>
      </w:r>
      <w:bookmarkEnd w:id="13"/>
    </w:p>
    <w:p w14:paraId="1A721D43" w14:textId="4A924339" w:rsidR="00760BB0" w:rsidRDefault="00AE76D0" w:rsidP="005B35B0">
      <w:r>
        <w:t>Der Begriff der k</w:t>
      </w:r>
      <w:r w:rsidR="00456BA1">
        <w:t>ünstliche</w:t>
      </w:r>
      <w:r>
        <w:t>n</w:t>
      </w:r>
      <w:r w:rsidR="00456BA1">
        <w:t xml:space="preserve"> Intelligenz</w:t>
      </w:r>
      <w:r w:rsidR="007439E9">
        <w:t xml:space="preserve"> </w:t>
      </w:r>
      <w:r w:rsidR="00456BA1">
        <w:t xml:space="preserve">spielt in dieser Masterarbeit eine Schlüsselrolle. </w:t>
      </w:r>
      <w:r w:rsidR="00C071EA">
        <w:t xml:space="preserve">Sie soll als </w:t>
      </w:r>
      <w:r w:rsidR="004642B3">
        <w:t>Entscheidungsträger in einem Betriebsleitsystem eingesetzt werden. Doch wann</w:t>
      </w:r>
      <w:r>
        <w:t xml:space="preserve"> genau</w:t>
      </w:r>
      <w:r w:rsidR="004642B3">
        <w:t xml:space="preserve"> agiert ein </w:t>
      </w:r>
      <w:r w:rsidR="00503BA7">
        <w:t xml:space="preserve">System </w:t>
      </w:r>
      <w:r w:rsidR="00503BA7" w:rsidRPr="00503BA7">
        <w:rPr>
          <w:i/>
          <w:iCs/>
        </w:rPr>
        <w:t>intelligent</w:t>
      </w:r>
      <w:r w:rsidR="00503BA7">
        <w:t xml:space="preserve">? </w:t>
      </w:r>
      <w:r w:rsidR="008B3A5C">
        <w:t xml:space="preserve">Nachfolgend werden einige </w:t>
      </w:r>
      <w:r>
        <w:t>Definitionsansätze</w:t>
      </w:r>
      <w:r w:rsidR="008B3A5C">
        <w:t xml:space="preserve"> beleuchtet</w:t>
      </w:r>
      <w:r w:rsidR="00AC19E6">
        <w:t xml:space="preserve">, welche diese Frage </w:t>
      </w:r>
      <w:r w:rsidR="00F66197">
        <w:t xml:space="preserve">beantworten und eine Arbeitsdefinition für künstliche Intelligenz </w:t>
      </w:r>
      <w:r w:rsidR="00634AF5">
        <w:t>im Kontext der Betriebslenkung im öffentlichen Personenverkehr liefern</w:t>
      </w:r>
      <w:r w:rsidR="00030F4F">
        <w:t xml:space="preserve"> soll</w:t>
      </w:r>
      <w:r w:rsidR="007A5C0B">
        <w:t>en</w:t>
      </w:r>
      <w:r w:rsidR="00030F4F">
        <w:t>.</w:t>
      </w:r>
      <w:r w:rsidR="00106C5D">
        <w:t xml:space="preserve"> </w:t>
      </w:r>
      <w:r w:rsidR="00F068FB">
        <w:t>Grundsätzlich p</w:t>
      </w:r>
      <w:r w:rsidR="00760BB0">
        <w:t xml:space="preserve">roblematisch hierbei ist, dass der Begriff der Intelligenz selbst </w:t>
      </w:r>
      <w:r w:rsidR="00F068FB">
        <w:t xml:space="preserve">nicht </w:t>
      </w:r>
      <w:r w:rsidR="00760BB0">
        <w:t xml:space="preserve">definiert ist. So existiert keine einheitliche Definition von Intelligenz, welche </w:t>
      </w:r>
      <w:r w:rsidR="001450E0">
        <w:t>als Referenz zu</w:t>
      </w:r>
      <w:r w:rsidR="00B1626C">
        <w:t>r Beurteilung eines Systems dienen kann</w:t>
      </w:r>
      <w:r w:rsidR="00A676DB">
        <w:t xml:space="preserve"> </w:t>
      </w:r>
      <w:sdt>
        <w:sdtPr>
          <w:alias w:val="To edit, see citavi.com/edit"/>
          <w:tag w:val="CitaviPlaceholder#0af340a5-adc0-4e68-9f5e-36adc7b110a9"/>
          <w:id w:val="663745058"/>
          <w:placeholder>
            <w:docPart w:val="4EE6C5CFD4D84E24A6E8B5CE8425BAB1"/>
          </w:placeholder>
        </w:sdtPr>
        <w:sdtEndPr/>
        <w:sdtContent>
          <w:r w:rsidR="00192D87">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YjdlMGQyLWU0NTktNGQ5MS1hZDZjLThiYTljNzhiMTlhOSIsIlJhbmdlTGVuZ3RoIjoyNiwiUmVmZXJlbmNlSWQiOiJiYmU2Y2VkNi0zZjYwLTQzMWMtOGVhMC0xMzdiNzNmMDhhZ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1IiwiU3RhcnRQYWdlIjp7IiRpZCI6IjUiLCIkdHlwZSI6IlN3aXNzQWNhZGVtaWMuUGFnZU51bWJlciwgU3dpc3NBY2FkZW1pYyIsIklzRnVsbHlOdW1lcmljIjp0cnVlLCJOdW1iZXIiOjEwNSwiTnVtYmVyaW5nVHlwZSI6MCwiTnVtZXJhbFN5c3RlbSI6MCwiT3JpZ2luYWxTdHJpbmciOiIxMDUiLCJQcmV0dHlTdHJpbmciOiIxMDU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mt1cyIsIkxhc3ROYW1lIjoiUmltc2NoYSIsIlByZWZpeCI6InZvbiIsIlByb3RlY3RlZCI6ZmFsc2UsIlNleCI6MiwiQ3JlYXRlZEJ5IjoiX1NlYmFzdGlhbiBLbm9wZiIsIkNyZWF0ZWRPbiI6IjIwMjItMDktMTFUMDY6NDQ6MzQiLCJNb2RpZmllZEJ5IjoiX1NlYmFzdGlhbiBLbm9wZiIsIklkIjoiYjg3MGMyZGEtYmRiMC00NjlhLTkwZjEtMTRmOWZlZWMyZGM1IiwiTW9kaWZpZWRPbiI6IjIwMjItMDktMTFUMDY6NDQ6MzQ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FVzZXJcXEFwcERhdGFcXExvY2FsXFxUZW1wXFxrdXdmY29rMi5qcGciLCJVcmlTdHJpbmciOiJiYmU2Y2VkNi0zZjYwLTQzMWMtOGVhMC0xMzdiNzNmMDhhZj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EuIEF1ZmwuIiwiRXZhbHVhdGlvbkNvbXBsZXhpdHkiOjAsIkV2YWx1YXRpb25Tb3VyY2VUZXh0Rm9ybWF0IjowLCJHcm91cHMiOltdLCJIYXNMYWJlbDEiOmZhbHNlLCJIYXNMYWJlbDIiOmZhbHNlLCJJc2JuIjoiOTc4LTMtODM0OC0wNTY5LTA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c3dicGx1cy5ic3otYncuZGUvYnN6Mjg2MDMwMDcxaW5oLmh0bSIsIlVyaVN0cmluZyI6Imh0dHBzOi8vc3dicGx1cy5ic3otYncuZGUvYnN6Mjg2MDMwMDcxaW5oLmh0b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jItNTgwNDYtMiIsIkVkaXRvcnMiOltdLCJFdmFsdWF0aW9uQ29tcGxleGl0eSI6MCwiRXZhbHVhdGlvblNvdXJjZVRleHRGb3JtYXQiOjAsIkdyb3VwcyI6W10sIkhhc0xhYmVsMSI6ZmFsc2UsIkhhc0xhYmVsMiI6ZmFsc2UsIklzYm4iOiI5NzgtMy02NjItNTgwNDUtNSI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wMDcvOTc4LTMtNjYyLTU4MDQ2LTIiLCJVcmlTdHJpbmciOiJodHRwczovL2RvaS5vcmcvMTAuMTAwNy85NzgtMy02NjItNTgwNDYt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}</w:instrText>
          </w:r>
          <w:r w:rsidR="00192D87">
            <w:fldChar w:fldCharType="separate"/>
          </w:r>
          <w:r w:rsidR="00A95B2B">
            <w:t>(vgl. Rimscha 2008, S. 105; Mainzer 2019, S. 2)</w:t>
          </w:r>
          <w:r w:rsidR="00192D87">
            <w:fldChar w:fldCharType="end"/>
          </w:r>
        </w:sdtContent>
      </w:sdt>
      <w:r w:rsidR="007F3307">
        <w:t>.</w:t>
      </w:r>
    </w:p>
    <w:p w14:paraId="738DDECA" w14:textId="52145BC5" w:rsidR="00030F4F" w:rsidRDefault="00836728" w:rsidP="005B35B0">
      <w:r>
        <w:t>Die wohl bekannteste und gleichwohl älteste Definition</w:t>
      </w:r>
      <w:r w:rsidR="001D0648">
        <w:t xml:space="preserve"> </w:t>
      </w:r>
      <w:r w:rsidR="00842E77">
        <w:t>für den Begriff der</w:t>
      </w:r>
      <w:r w:rsidR="001C116A">
        <w:t xml:space="preserve"> künstlichen Intelligenz stammt von Turing aus den 1950er Jahren. </w:t>
      </w:r>
      <w:r w:rsidR="00E60C99">
        <w:t xml:space="preserve">Dem sogenannten Turing-Test zur Folge </w:t>
      </w:r>
      <w:r w:rsidR="00FE0FE7">
        <w:t>ist ein System dann als intelligent</w:t>
      </w:r>
      <w:r w:rsidR="00842E77">
        <w:t xml:space="preserve"> anzu</w:t>
      </w:r>
      <w:r w:rsidR="00891F6D">
        <w:t>s</w:t>
      </w:r>
      <w:r w:rsidR="00842E77">
        <w:t>ehen</w:t>
      </w:r>
      <w:r w:rsidR="00FE0FE7">
        <w:t xml:space="preserve">, wenn eine beobachtende Person </w:t>
      </w:r>
      <w:r w:rsidR="00854CAB">
        <w:t>nicht mehr in der Lage ist zu unterscheiden, ob sie mit eine</w:t>
      </w:r>
      <w:r w:rsidR="001D0648">
        <w:t xml:space="preserve">r Maschine </w:t>
      </w:r>
      <w:r w:rsidR="00854CAB">
        <w:t>oder einer natürlichen Person interagiert</w:t>
      </w:r>
      <w:r w:rsidR="00BA324F">
        <w:t xml:space="preserve"> </w:t>
      </w:r>
      <w:sdt>
        <w:sdtPr>
          <w:alias w:val="To edit, see citavi.com/edit"/>
          <w:tag w:val="CitaviPlaceholder#40fedf13-3de7-43fc-b2d5-5cc80b258b87"/>
          <w:id w:val="2049096466"/>
          <w:placeholder>
            <w:docPart w:val="C9D9B3F695374B7E8C292F0B9FF560FC"/>
          </w:placeholder>
        </w:sdtPr>
        <w:sdtEndPr/>
        <w:sdtContent>
          <w:r w:rsidR="00313742">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YTk2NzAwLTZhNGEtNDQ2My05MTUxLTkzODI1YWJlNGE1YyIsIlJhbmdlTGVuZ3RoIjoyNiwiUmVmZXJlbmNlSWQiOiIzMTI2Y2I5Zi1iYzhmLTRhMTgtOWI3ZS0wZTViZjA4OTZ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iLCJTdGFydFBhZ2UiOnsiJGlkIjoiNSIsIiR0eXBlIjoiU3dpc3NBY2FkZW1pYy5QYWdlTnVtYmVyLCBTd2lzc0FjYWRlbWljIiwiSXNGdWxseU51bWVyaWMiOnRydWUsIk51bWJlciI6MTAsIk51bWJlcmluZ1R5cGUiOjAsIk51bWVyYWxTeXN0ZW0iOjAsIk9yaWdpbmFsU3RyaW5nIjoiMTAiLCJQcmV0dHlTdHJpbmciOiIxMC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xhdXMiLCJMYXN0TmFtZSI6Ik1haW56ZXIiLCJQcm90ZWN0ZWQiOmZhbHNlLCJTZXgiOjIsIkNyZWF0ZWRCeSI6Il9TZWJhc3RpYW4gS25vcGYiLCJDcmVhdGVkT24iOiIyMDIyLTA5LTExVDA2OjAxOjI0IiwiTW9kaWZpZWRCeSI6Il9TZWJhc3RpYW4gS25vcGYiLCJJZCI6ImRiZTIyNjZmLTZkNGUtNDVjYS1hMWQ5LWJiNGE1NTM1MGE0ZSIsIk1vZGlmaWVkT24iOiIyMDIyLTA5LTExVDA2OjAxOjI0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NGRwMmoxcjIuanBnIiwiVXJpU3RyaW5nIjoiMzEyNmNiOWYtYmM4Zi00YTE4LTliN2UtMGU1YmYwODk2Yjh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jItNTgwNDYtMiIsIkVkaXRvcnMiOltdLCJFdmFsdWF0aW9uQ29tcGxleGl0eSI6MCwiRXZhbHVhdGlvblNvdXJjZVRleHRGb3JtYXQiOjAsIkdyb3VwcyI6W10sIkhhc0xhYmVsMSI6ZmFsc2UsIkhhc0xhYmVsMiI6ZmFsc2UsIklzYm4iOiI5NzgtMy02NjItNTgwNDUtNS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NjYyLTU4MDQ2LTIiLCJVcmlTdHJpbmciOiJodHRwczovL2RvaS5vcmcvMTAuMTAwNy85NzgtMy02NjItNTgwNDY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ih2Z2wuIE1haW56ZXIgMjAxOSwgUy4gMTApIn1dfSwiVGFnIjoiQ2l0YXZpUGxhY2Vob2xkZXIjNDBmZWRmMTMtM2RlNy00M2ZjLWIyZDUtNWNjODBiMjU4Yjg3IiwiVGV4dCI6Iih2Z2wuIE1haW56ZXIgMjAxOSwgUy4gMTApIiwiV0FJVmVyc2lvbiI6IjYuMTAuMC4wIn0=}</w:instrText>
          </w:r>
          <w:r w:rsidR="00313742">
            <w:fldChar w:fldCharType="separate"/>
          </w:r>
          <w:r w:rsidR="00A95B2B">
            <w:t>(vgl. Mainzer 2019, S. 10)</w:t>
          </w:r>
          <w:r w:rsidR="00313742">
            <w:fldChar w:fldCharType="end"/>
          </w:r>
        </w:sdtContent>
      </w:sdt>
      <w:r w:rsidR="00313742">
        <w:t xml:space="preserve">. </w:t>
      </w:r>
      <w:r w:rsidR="00B011CF">
        <w:t>Diese Aussage wurde entsprechend oft auch hinterfragt</w:t>
      </w:r>
      <w:r w:rsidR="00F46B3B">
        <w:t xml:space="preserve">. Bekannt wurde die Kritik von </w:t>
      </w:r>
      <w:r w:rsidR="00524235">
        <w:t>Ada Lovelace</w:t>
      </w:r>
      <w:r w:rsidR="00A64FEA">
        <w:t xml:space="preserve">, die behauptete, eine Maschine könne ausschließlich </w:t>
      </w:r>
      <w:proofErr w:type="spellStart"/>
      <w:r w:rsidR="00A64FEA">
        <w:t>de</w:t>
      </w:r>
      <w:proofErr w:type="spellEnd"/>
      <w:r w:rsidR="00A64FEA">
        <w:t xml:space="preserve"> Zweck dienen, für den sie letztendlich programmiert wurde </w:t>
      </w:r>
      <w:sdt>
        <w:sdtPr>
          <w:alias w:val="To edit, see citavi.com/edit"/>
          <w:tag w:val="CitaviPlaceholder#f8da4571-dfca-4f89-8aee-8fcbc5351ecc"/>
          <w:id w:val="-2031565135"/>
          <w:placeholder>
            <w:docPart w:val="C9D9B3F695374B7E8C292F0B9FF560FC"/>
          </w:placeholder>
        </w:sdtPr>
        <w:sdtEndPr/>
        <w:sdtContent>
          <w:r w:rsidR="00B500CC">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MDFmOWQxLTc5MDAtNDhjZi05YWY2LTgzYTNhMmJkYTVhMiIsIlJhbmdlTGVuZ3RoIjozOSwiUmVmZXJlbmNlSWQiOiIwYTJiMDA4Ni02N2M1LTQ2MzEtOWY3MS04Yzk5ZTdjY2QxY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A0IiwiU3RhcnRQYWdlIjp7IiRpZCI6IjUiLCIkdHlwZSI6IlN3aXNzQWNhZGVtaWMuUGFnZU51bWJlciwgU3dpc3NBY2FkZW1pYyIsIklzRnVsbHlOdW1lcmljIjp0cnVlLCJOdW1iZXIiOjMwNCwiTnVtYmVyaW5nVHlwZSI6MCwiTnVtZXJhbFN5c3RlbSI6MCwiT3JpZ2luYWxTdHJpbmciOiIzMDQiLCJQcmV0dHlTdHJpbmciOiIzMDQ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Vc2VyXFxBcHBEYXRhXFxMb2NhbFxcVGVtcFxcYW54cWszbmguanBnIiwiVXJpU3RyaW5nIjoiMGEyYjAwODYtNjdjNS00NjMxLTlmNzEtOGM5OWU3Y2NkMWI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00NzYtMDU2MDQtNyIsIkVkaXRvcnMiOltdLCJFdmFsdWF0aW9uQ29tcGxleGl0eSI6MCwiRXZhbHVhdGlvblNvdXJjZVRleHRGb3JtYXQiOjAsIkdyb3VwcyI6W10sIkhhc0xhYmVsMSI6ZmFsc2UsIkhhc0xhYmVsMiI6ZmFsc2UsIklzYm4iOiI5NzgtMy00NzYtMDI2ODAt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DcvOTc4LTMtNDc2LTA1NjA0LTciLCJVcmlTdHJpbmciOiJodHRwczovL2RvaS5vcmcvMTAuMTAwNy85NzgtMy00NzYtMDU2MDQt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}</w:instrText>
          </w:r>
          <w:r w:rsidR="00B500CC">
            <w:fldChar w:fldCharType="separate"/>
          </w:r>
          <w:r w:rsidR="00A95B2B">
            <w:t>(vgl. Liggieri und Müller 2019, S. 304)</w:t>
          </w:r>
          <w:r w:rsidR="00B500CC">
            <w:fldChar w:fldCharType="end"/>
          </w:r>
        </w:sdtContent>
      </w:sdt>
      <w:r w:rsidR="00E701B4">
        <w:t xml:space="preserve">. Noch eindrucksvoller wird </w:t>
      </w:r>
      <w:r w:rsidR="00CE4D68">
        <w:t>die</w:t>
      </w:r>
      <w:r w:rsidR="00E701B4">
        <w:t xml:space="preserve"> Kritik am Beispiel des </w:t>
      </w:r>
      <w:r w:rsidR="00CE4D68">
        <w:t>„</w:t>
      </w:r>
      <w:r w:rsidR="00CB1372">
        <w:t>Chinesischen Zimmers</w:t>
      </w:r>
      <w:r w:rsidR="00CE4D68">
        <w:t>“</w:t>
      </w:r>
      <w:r w:rsidR="00201178">
        <w:t xml:space="preserve"> nach Searle </w:t>
      </w:r>
      <w:sdt>
        <w:sdtPr>
          <w:alias w:val="To edit, see citavi.com/edit"/>
          <w:tag w:val="CitaviPlaceholder#d0cf9a83-cdd6-4b12-80fd-133e2cc0128d"/>
          <w:id w:val="1142240943"/>
          <w:placeholder>
            <w:docPart w:val="EA591F6B2DD148E4B43A3754FB3DB98B"/>
          </w:placeholder>
        </w:sdtPr>
        <w:sdtEndPr/>
        <w:sdtContent>
          <w:r w:rsidR="00201178">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2ExMWE5LTk1NTctNDMwZC1hMGYyLTk0NjYxYTdkOWZkZSIsIlJhbmdlTGVuZ3RoIjo2LCJSZWZlcmVuY2VJZCI6IjU2NDk5ODYyLTY1YmUtNDQwZC04OTUzLThiMjUxMTZhYmM0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xNy9TMDE0MDUyNVgwMDAwNTc1NiIsIlVyaVN0cmluZyI6Imh0dHBzOi8vZG9pLm9yZy8xMC4xMDE3L1MwMTQwNTI1WDAwMDA1NzU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xOTgwKSJ9XX0sIlRhZyI6IkNpdGF2aVBsYWNlaG9sZGVyI2QwY2Y5YTgzLWNkZDYtNGIxMi04MGZkLTEzM2UyY2MwMTI4ZCIsIlRleHQiOiIoMTk4MCkiLCJXQUlWZXJzaW9uIjoiNi4xMC4wLjAifQ==}</w:instrText>
          </w:r>
          <w:r w:rsidR="00201178">
            <w:fldChar w:fldCharType="separate"/>
          </w:r>
          <w:r w:rsidR="00A95B2B">
            <w:t>(1980)</w:t>
          </w:r>
          <w:r w:rsidR="00201178">
            <w:fldChar w:fldCharType="end"/>
          </w:r>
        </w:sdtContent>
      </w:sdt>
      <w:r w:rsidR="00CB1372">
        <w:t>. Hierbei handelt es sich um ein gedankliches Experiment</w:t>
      </w:r>
      <w:r w:rsidR="009B4428">
        <w:t xml:space="preserve"> mit Ursprung in der Psychologie</w:t>
      </w:r>
      <w:r w:rsidR="00CB1372">
        <w:t xml:space="preserve">, bei dem eine Person in einem Raum steht und </w:t>
      </w:r>
      <w:r w:rsidR="00C07EF5">
        <w:t xml:space="preserve">Fragen auf Chinesisch gestellt bekommt. </w:t>
      </w:r>
      <w:r w:rsidR="00020D97">
        <w:t xml:space="preserve">Als einziges Hilfsmittel verfügt die Person über ein Regelbuch, mit dessen Hilfe sie die Fragen ebenfalls auf Chinesisch beantworten muss. Eine außenstehende Person könnte zu </w:t>
      </w:r>
      <w:r w:rsidR="00020D97">
        <w:lastRenderedPageBreak/>
        <w:t xml:space="preserve">dem Schluss kommen, dass die Person im Raum </w:t>
      </w:r>
      <w:r w:rsidR="00D91FA6">
        <w:t xml:space="preserve">die Sprache Chinesisch beherrscht, obwohl sie in Wahrheit nur einen fest definierten Regelsatz </w:t>
      </w:r>
      <w:r w:rsidR="00236C88">
        <w:t xml:space="preserve">abarbeitet und überhaupt nicht über Kenntnisse der chinesischen Sprache verfügt </w:t>
      </w:r>
      <w:sdt>
        <w:sdtPr>
          <w:alias w:val="To edit, see citavi.com/edit"/>
          <w:tag w:val="CitaviPlaceholder#51cf8059-8c98-4c8d-afb3-82f356a7a237"/>
          <w:id w:val="-939752772"/>
          <w:placeholder>
            <w:docPart w:val="C9D9B3F695374B7E8C292F0B9FF560FC"/>
          </w:placeholder>
        </w:sdtPr>
        <w:sdtEndPr/>
        <w:sdtContent>
          <w:r w:rsidR="00236C88">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Yzk2ZWI4LTQzY2QtNGQ2MS05ZmQwLTBmZDczZjM2N2U2ZiIsIlJhbmdlTGVuZ3RoIjozOSwiUmVmZXJlbmNlSWQiOiIwYTJiMDA4Ni02N2M1LTQ2MzEtOWY3MS04Yzk5ZTdjY2QxY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A0IiwiU3RhcnRQYWdlIjp7IiRpZCI6IjUiLCIkdHlwZSI6IlN3aXNzQWNhZGVtaWMuUGFnZU51bWJlciwgU3dpc3NBY2FkZW1pYyIsIklzRnVsbHlOdW1lcmljIjp0cnVlLCJOdW1iZXIiOjMwNCwiTnVtYmVyaW5nVHlwZSI6MCwiTnVtZXJhbFN5c3RlbSI6MCwiT3JpZ2luYWxTdHJpbmciOiIzMDQiLCJQcmV0dHlTdHJpbmciOiIzMDQ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Vc2VyXFxBcHBEYXRhXFxMb2NhbFxcVGVtcFxcYW54cWszbmguanBnIiwiVXJpU3RyaW5nIjoiMGEyYjAwODYtNjdjNS00NjMxLTlmNzEtOGM5OWU3Y2NkMWI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00NzYtMDU2MDQtNyIsIkVkaXRvcnMiOltdLCJFdmFsdWF0aW9uQ29tcGxleGl0eSI6MCwiRXZhbHVhdGlvblNvdXJjZVRleHRGb3JtYXQiOjAsIkdyb3VwcyI6W10sIkhhc0xhYmVsMSI6ZmFsc2UsIkhhc0xhYmVsMiI6ZmFsc2UsIklzYm4iOiI5NzgtMy00NzYtMDI2ODAt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DcvOTc4LTMtNDc2LTA1NjA0LTciLCJVcmlTdHJpbmciOiJodHRwczovL2RvaS5vcmcvMTAuMTAwNy85NzgtMy00NzYtMDU2MDQt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}</w:instrText>
          </w:r>
          <w:r w:rsidR="00236C88">
            <w:fldChar w:fldCharType="separate"/>
          </w:r>
          <w:r w:rsidR="00A95B2B">
            <w:t>(vgl. Liggieri und Müller 2019, S. 304)</w:t>
          </w:r>
          <w:r w:rsidR="00236C88">
            <w:fldChar w:fldCharType="end"/>
          </w:r>
        </w:sdtContent>
      </w:sdt>
      <w:r w:rsidR="00236C88">
        <w:t xml:space="preserve">. Diese beiden Gegenargumente zeigen deutlich, dass die </w:t>
      </w:r>
      <w:r w:rsidR="005C26CD">
        <w:t>fehlende</w:t>
      </w:r>
      <w:r w:rsidR="00236C88">
        <w:t xml:space="preserve"> äußere Unterscheidbarkeit </w:t>
      </w:r>
      <w:r>
        <w:t>zwischen einem Menschen</w:t>
      </w:r>
      <w:r w:rsidR="00236C88">
        <w:t xml:space="preserve"> und </w:t>
      </w:r>
      <w:r w:rsidR="00DB4189">
        <w:t xml:space="preserve">einer </w:t>
      </w:r>
      <w:r w:rsidR="00236C88">
        <w:t>Maschine noch nicht zwangsläufi</w:t>
      </w:r>
      <w:r w:rsidR="005B51EF">
        <w:t>g eine Interaktion mit einem</w:t>
      </w:r>
      <w:r w:rsidR="00F57BD5">
        <w:t xml:space="preserve"> scheinbar</w:t>
      </w:r>
      <w:r w:rsidR="008C78E6">
        <w:t xml:space="preserve"> intelligenten</w:t>
      </w:r>
      <w:r w:rsidR="005B51EF">
        <w:t xml:space="preserve"> Individuum von </w:t>
      </w:r>
      <w:r w:rsidR="005C26CD">
        <w:t xml:space="preserve">bedeuten. </w:t>
      </w:r>
      <w:r w:rsidR="008B16BB">
        <w:t xml:space="preserve">Im </w:t>
      </w:r>
      <w:r w:rsidR="008C78E6">
        <w:t xml:space="preserve">letztgenannten </w:t>
      </w:r>
      <w:r w:rsidR="00900265">
        <w:t>Beispiel</w:t>
      </w:r>
      <w:r w:rsidR="008B16BB">
        <w:t xml:space="preserve"> wäre </w:t>
      </w:r>
      <w:r w:rsidR="00900265">
        <w:t xml:space="preserve">dann </w:t>
      </w:r>
      <w:r w:rsidR="008B16BB">
        <w:t>Intelligenz im Spiel, wenn die Person innerhalb des Raumes sich tatsächlich Kenntnisse der chinesischen Sprache angeeignet hätte.</w:t>
      </w:r>
    </w:p>
    <w:p w14:paraId="2BBBF91C" w14:textId="53FB741B" w:rsidR="000E1CB1" w:rsidRDefault="005C1E3A" w:rsidP="005B35B0">
      <w:r>
        <w:t>Ein</w:t>
      </w:r>
      <w:r w:rsidR="00483D28">
        <w:t xml:space="preserve">en weiteren, deutlich konkreteren Definitionsansatz liefert Mainzer </w:t>
      </w:r>
      <w:sdt>
        <w:sdtPr>
          <w:alias w:val="To edit, see citavi.com/edit"/>
          <w:tag w:val="CitaviPlaceholder#12f59375-9e13-44d2-8916-c3cf71dc6f30"/>
          <w:id w:val="27230759"/>
          <w:placeholder>
            <w:docPart w:val="672CDB7C181B49E19F01351D507D37F7"/>
          </w:placeholder>
        </w:sdtPr>
        <w:sdtEndPr/>
        <w:sdtContent>
          <w:r w:rsidR="00483D28">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MWI5NTU1LWFjYTItNGVlOC1iMTU3LTY1ZDlmYjE2YTczZSIsIlJhbmdlTGVuZ3RoIjo2LCJSZWZlcmVuY2VJZCI6IjMxMjZjYjlmLWJjOGYtNGExOC05YjdlLTBlNWJmMDg5NmI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LbGF1cyIsIkxhc3ROYW1lIjoiTWFpbnplciIsIlByb3RlY3RlZCI6ZmFsc2UsIlNleCI6MiwiQ3JlYXRlZEJ5IjoiX1NlYmFzdGlhbiBLbm9wZiIsIkNyZWF0ZWRPbiI6IjIwMjItMDktMTFUMDY6MDE6MjQiLCJNb2RpZmllZEJ5IjoiX1NlYmFzdGlhbiBLbm9wZiIsIklkIjoiZGJlMjI2NmYtNmQ0ZS00NWNhLWExZDktYmI0YTU1MzUwYTRlIiwiTW9kaWZpZWRPbiI6IjIwMjItMDktMTFUMDY6MDE6MjQ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FVzZXJcXEFwcERhdGFcXExvY2FsXFxUZW1wXFw0ZHAyajFyMi5qcGciLCJVcmlTdHJpbmciOiIzMTI2Y2I5Zi1iYzhmLTRhMTgtOWI3ZS0wZTViZjA4OTZiOGE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YyLTU4MDQ2LTIiLCJFZGl0b3JzIjpbXSwiRXZhbHVhdGlvbkNvbXBsZXhpdHkiOjAsIkV2YWx1YXRpb25Tb3VyY2VUZXh0Rm9ybWF0IjowLCJHcm91cHMiOltdLCJIYXNMYWJlbDEiOmZhbHNlLCJIYXNMYWJlbDIiOmZhbHNlLCJJc2JuIjoiOTc4LTMtNjYyLTU4MDQ1LTU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My02NjItNTgwNDYtMiIsIlVyaVN0cmluZyI6Imh0dHBzOi8vZG9pLm9yZy8xMC4xMDA3Lzk3OC0zLTY2Mi01ODA0Ni0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A5LTExVDA2OjAxOjI0IiwiTW9kaWZpZWRCeSI6Il9TZWJhc3RpYW4gS25vcGYiLCJJZCI6Ijg3YzA3YzRhLTAzYTgtNDBmOC1hNjNlLWVkZDU1OWZjOTBmNSIsIk1vZGlmaWVkT24iOiIyMDIyLTA5LTExVDA2OjAxOjI0IiwiUHJvamVjdCI6eyIkcmVmIjoiNSJ9fV0sIk9yZ2FuaXphdGlvbnMiOltdLCJPdGhlcnNJbnZvbHZlZCI6W10sIlBsYWNlT2ZQdWJsaWNhdGlvbiI6IkJlcmxpbiwgSGVpZGVsYmVyZyIsIlB1Ymxpc2hlcnMiOlt7IiRpZCI6IjEx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}</w:instrText>
          </w:r>
          <w:r w:rsidR="00483D28">
            <w:fldChar w:fldCharType="separate"/>
          </w:r>
          <w:r w:rsidR="00A95B2B">
            <w:t>(2019)</w:t>
          </w:r>
          <w:r w:rsidR="00483D28">
            <w:fldChar w:fldCharType="end"/>
          </w:r>
        </w:sdtContent>
      </w:sdt>
      <w:r w:rsidR="00483D28">
        <w:t xml:space="preserve">. </w:t>
      </w:r>
      <w:r w:rsidR="00B056F4">
        <w:t xml:space="preserve">Er betrachtet Intelligenz nicht als absolute, binäre Eigenschaft, die durch ein Individuum entweder erfüllt oder nicht erfüllt sein kann, sondern relativiert den Begriff. </w:t>
      </w:r>
      <w:r w:rsidR="002F7A0E">
        <w:t xml:space="preserve">Statt einem </w:t>
      </w:r>
      <w:r w:rsidR="00694C08">
        <w:t>absoluten</w:t>
      </w:r>
      <w:r w:rsidR="002F7A0E">
        <w:t xml:space="preserve"> Vorhandensein oder Nichtvorhandensein der Eigenschaft Intelligenz, wird diese in Graden </w:t>
      </w:r>
      <w:r w:rsidR="009879A3">
        <w:t>angegeben</w:t>
      </w:r>
      <w:r w:rsidR="00C7630A">
        <w:t xml:space="preserve"> und bereits nicht mehr auf beliebige Individuen, sondern schon auf </w:t>
      </w:r>
      <w:r w:rsidR="00A972A6">
        <w:t>„[Computer]</w:t>
      </w:r>
      <w:r w:rsidR="001311A8">
        <w:t>Systeme</w:t>
      </w:r>
      <w:r w:rsidR="00A972A6">
        <w:t xml:space="preserve">“ </w:t>
      </w:r>
      <w:sdt>
        <w:sdtPr>
          <w:alias w:val="To edit, see citavi.com/edit"/>
          <w:tag w:val="CitaviPlaceholder#d6f96500-a70c-439c-ba96-c75bcbdcac3b"/>
          <w:id w:val="-1213662629"/>
          <w:placeholder>
            <w:docPart w:val="672CDB7C181B49E19F01351D507D37F7"/>
          </w:placeholder>
        </w:sdtPr>
        <w:sdtEndPr/>
        <w:sdtContent>
          <w:r w:rsidR="00A972A6">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ZWIzNWVhLWY5YTQtNGMzNS04N2UyLWFjZjRmODllMTYwZSIsIlJhbmdlTGVuZ3RoIjoyMCwiUmVmZXJlbmNlSWQiOiIzMTI2Y2I5Zi1iYzhmLTRhMTgtOWI3ZS0wZTViZjA4OTZ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xhdXMiLCJMYXN0TmFtZSI6Ik1haW56ZXIiLCJQcm90ZWN0ZWQiOmZhbHNlLCJTZXgiOjIsIkNyZWF0ZWRCeSI6Il9TZWJhc3RpYW4gS25vcGYiLCJDcmVhdGVkT24iOiIyMDIyLTA5LTExVDA2OjAxOjI0IiwiTW9kaWZpZWRCeSI6Il9TZWJhc3RpYW4gS25vcGYiLCJJZCI6ImRiZTIyNjZmLTZkNGUtNDVjYS1hMWQ5LWJiNGE1NTM1MGE0ZSIsIk1vZGlmaWVkT24iOiIyMDIyLTA5LTExVDA2OjAxOjI0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NGRwMmoxcjIuanBnIiwiVXJpU3RyaW5nIjoiMzEyNmNiOWYtYmM4Zi00YTE4LTliN2UtMGU1YmYwODk2Yjh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jItNTgwNDYtMiIsIkVkaXRvcnMiOltdLCJFdmFsdWF0aW9uQ29tcGxleGl0eSI6MCwiRXZhbHVhdGlvblNvdXJjZVRleHRGb3JtYXQiOjAsIkdyb3VwcyI6W10sIkhhc0xhYmVsMSI6ZmFsc2UsIkhhc0xhYmVsMiI6ZmFsc2UsIklzYm4iOiI5NzgtMy02NjItNTgwNDUtNS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NjYyLTU4MDQ2LTIiLCJVcmlTdHJpbmciOiJodHRwczovL2RvaS5vcmcvMTAuMTAwNy85NzgtMy02NjItNTgwNDY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}</w:instrText>
          </w:r>
          <w:r w:rsidR="00A972A6">
            <w:fldChar w:fldCharType="separate"/>
          </w:r>
          <w:r w:rsidR="00A95B2B">
            <w:t>(Mainzer 2019, S. 3)</w:t>
          </w:r>
          <w:r w:rsidR="00A972A6">
            <w:fldChar w:fldCharType="end"/>
          </w:r>
        </w:sdtContent>
      </w:sdt>
      <w:r w:rsidR="001311A8">
        <w:t xml:space="preserve"> bezogen</w:t>
      </w:r>
      <w:r w:rsidR="00C7630A">
        <w:t xml:space="preserve">. </w:t>
      </w:r>
      <w:r w:rsidR="00B056F4">
        <w:t xml:space="preserve">Demzufolge hängt der Intelligenzgrad eines </w:t>
      </w:r>
      <w:r w:rsidR="001311A8">
        <w:t xml:space="preserve">Systems </w:t>
      </w:r>
      <w:r w:rsidR="004E1B30">
        <w:t xml:space="preserve">„vom Grad der Selbstständigkeit, vom </w:t>
      </w:r>
      <w:r w:rsidR="00197AE7">
        <w:t>Grad der Komplexität des Problems und dem Grad der Effizienz der Problemlösung“</w:t>
      </w:r>
      <w:r w:rsidR="004106E3">
        <w:t xml:space="preserve"> </w:t>
      </w:r>
      <w:sdt>
        <w:sdtPr>
          <w:alias w:val="To edit, see citavi.com/edit"/>
          <w:tag w:val="CitaviPlaceholder#58e388c3-2c99-43b5-9454-7d372f23fc50"/>
          <w:id w:val="-1962108376"/>
          <w:placeholder>
            <w:docPart w:val="672CDB7C181B49E19F01351D507D37F7"/>
          </w:placeholder>
        </w:sdtPr>
        <w:sdtEndPr/>
        <w:sdtContent>
          <w:r w:rsidR="00236F69">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Tk5MDBjLWM1YzYtNDUyMC05NmRlLWRmNzllZGM4Mjk4NiIsIlJhbmdlTGVuZ3RoIjoyMCwiUmVmZXJlbmNlSWQiOiIzMTI2Y2I5Zi1iYzhmLTRhMTgtOWI3ZS0wZTViZjA4OTZ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xhdXMiLCJMYXN0TmFtZSI6Ik1haW56ZXIiLCJQcm90ZWN0ZWQiOmZhbHNlLCJTZXgiOjIsIkNyZWF0ZWRCeSI6Il9TZWJhc3RpYW4gS25vcGYiLCJDcmVhdGVkT24iOiIyMDIyLTA5LTExVDA2OjAxOjI0IiwiTW9kaWZpZWRCeSI6Il9TZWJhc3RpYW4gS25vcGYiLCJJZCI6ImRiZTIyNjZmLTZkNGUtNDVjYS1hMWQ5LWJiNGE1NTM1MGE0ZSIsIk1vZGlmaWVkT24iOiIyMDIyLTA5LTExVDA2OjAxOjI0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NGRwMmoxcjIuanBnIiwiVXJpU3RyaW5nIjoiMzEyNmNiOWYtYmM4Zi00YTE4LTliN2UtMGU1YmYwODk2Yjh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jItNTgwNDYtMiIsIkVkaXRvcnMiOltdLCJFdmFsdWF0aW9uQ29tcGxleGl0eSI6MCwiRXZhbHVhdGlvblNvdXJjZVRleHRGb3JtYXQiOjAsIkdyb3VwcyI6W10sIkhhc0xhYmVsMSI6ZmFsc2UsIkhhc0xhYmVsMiI6ZmFsc2UsIklzYm4iOiI5NzgtMy02NjItNTgwNDUtNS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NjYyLTU4MDQ2LTIiLCJVcmlTdHJpbmciOiJodHRwczovL2RvaS5vcmcvMTAuMTAwNy85NzgtMy02NjItNTgwNDY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}</w:instrText>
          </w:r>
          <w:r w:rsidR="00236F69">
            <w:fldChar w:fldCharType="separate"/>
          </w:r>
          <w:r w:rsidR="00A95B2B">
            <w:t>(Mainzer 2019, S. 3)</w:t>
          </w:r>
          <w:r w:rsidR="00236F69">
            <w:fldChar w:fldCharType="end"/>
          </w:r>
        </w:sdtContent>
      </w:sdt>
      <w:r w:rsidR="00197AE7">
        <w:t xml:space="preserve"> ab.</w:t>
      </w:r>
      <w:r w:rsidR="00E5330D">
        <w:t xml:space="preserve"> Diese Definition eröffnet i</w:t>
      </w:r>
      <w:r w:rsidR="00836728">
        <w:t>n</w:t>
      </w:r>
      <w:r w:rsidR="00E5330D">
        <w:t xml:space="preserve"> Bezug auf ein Betriebsleitsystem </w:t>
      </w:r>
      <w:r w:rsidR="009E35F1">
        <w:t xml:space="preserve">neue Möglichkeiten. So können Selbstständigkeit, Komplexität des Problems und Effizienz </w:t>
      </w:r>
      <w:r w:rsidR="00A420CD">
        <w:t xml:space="preserve">gemessen und </w:t>
      </w:r>
      <w:r w:rsidR="00C2178F">
        <w:t>in alternativen System</w:t>
      </w:r>
      <w:r w:rsidR="008C7AD2">
        <w:t>en</w:t>
      </w:r>
      <w:r w:rsidR="00C2178F">
        <w:t xml:space="preserve"> miteinander verglichen</w:t>
      </w:r>
      <w:r w:rsidR="00A420CD">
        <w:t xml:space="preserve"> werden.</w:t>
      </w:r>
    </w:p>
    <w:p w14:paraId="29DF551A" w14:textId="2BE3DD6C" w:rsidR="00512767" w:rsidRPr="005B35B0" w:rsidRDefault="001A06DE" w:rsidP="005B35B0">
      <w:r>
        <w:t xml:space="preserve">Noch kürzer fasst sich Rimscha </w:t>
      </w:r>
      <w:sdt>
        <w:sdtPr>
          <w:alias w:val="To edit, see citavi.com/edit"/>
          <w:tag w:val="CitaviPlaceholder#7d64374a-2731-46c0-bdbc-0329ea026929"/>
          <w:id w:val="-1218199778"/>
          <w:placeholder>
            <w:docPart w:val="AB494F83BCEE4B40B455DA14353B4A89"/>
          </w:placeholder>
        </w:sdtPr>
        <w:sdtEndPr/>
        <w:sdtContent>
          <w:r>
            <w:fldChar w:fldCharType="begin"/>
          </w:r>
          <w:r w:rsidR="002265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hYTM3ZTA4LWNmNDAtNDJlOC1iM2M5LTIwMTZlODk1MjAzZSIsIlJhbmdlTGVuZ3RoIjo2LCJSZWZlcmVuY2VJZCI6ImJiZTZjZWQ2LTNmNjAtNDMxYy04ZWEwLTEzN2I3M2YwOGFm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XJrdXMiLCJMYXN0TmFtZSI6IlJpbXNjaGEiLCJQcmVmaXgiOiJ2b24iLCJQcm90ZWN0ZWQiOmZhbHNlLCJTZXgiOjIsIkNyZWF0ZWRCeSI6Il9TZWJhc3RpYW4gS25vcGYiLCJDcmVhdGVkT24iOiIyMDIyLTA5LTExVDA2OjQ0OjM0IiwiTW9kaWZpZWRCeSI6Il9TZWJhc3RpYW4gS25vcGYiLCJJZCI6ImI4NzBjMmRhLWJkYjAtNDY5YS05MGYxLTE0ZjlmZWVjMmRjNSIsIk1vZGlmaWVkT24iOiIyMDIyLTA5LTExVDA2OjQ0OjM0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Vc2VyXFxBcHBEYXRhXFxMb2NhbFxcVGVtcFxca3V3ZmNvazIuanBnIiwiVXJpU3RyaW5nIjoiYmJlNmNlZDYtM2Y2MC00MzFjLThlYTAtMTM3YjczZjA4YWY1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EuIEF1ZmwuIiwiRXZhbHVhdGlvbkNvbXBsZXhpdHkiOjAsIkV2YWx1YXRpb25Tb3VyY2VUZXh0Rm9ybWF0IjowLCJHcm91cHMiOltdLCJIYXNMYWJlbDEiOmZhbHNlLCJIYXNMYWJlbDIiOmZhbHNlLCJJc2JuIjoiOTc4LTMtODM0OC0wNTY5LTAiLCJLZXl3b3JkcyI6W10sIkxhbmd1YWdlIjoiZ2Vy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N3YnBsdXMuYnN6LWJ3LmRlL2JzejI4NjAzMDA3MWluaC5odG0iLCJVcmlTdHJpbmciOiJodHRwczovL3N3YnBsdXMuYnN6LWJ3LmRlL2JzejI4NjAzMDA3MWluaC5odG0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A4KSJ9XX0sIlRhZyI6IkNpdGF2aVBsYWNlaG9sZGVyIzdkNjQzNzRhLTI3MzEtNDZjMC1iZGJjLTAzMjllYTAyNjkyOSIsIlRleHQiOiIoMjAwOCkiLCJXQUlWZXJzaW9uIjoiNi4xMC4wLjAifQ==}</w:instrText>
          </w:r>
          <w:r>
            <w:fldChar w:fldCharType="separate"/>
          </w:r>
          <w:r w:rsidR="00A95B2B">
            <w:t>(2008)</w:t>
          </w:r>
          <w:r>
            <w:fldChar w:fldCharType="end"/>
          </w:r>
        </w:sdtContent>
      </w:sdt>
      <w:r w:rsidR="00A731C7">
        <w:t xml:space="preserve"> bei seiner Definition. </w:t>
      </w:r>
      <w:r w:rsidR="00B306FA">
        <w:t xml:space="preserve">Diese besagt sinngemäß, dass ein System dann als intelligent angesehen werden kann, wenn </w:t>
      </w:r>
      <w:r w:rsidR="008F374B">
        <w:t xml:space="preserve">selbstständig Probleme lösen kann, ohne vorher von einem Menschen gesagt zu </w:t>
      </w:r>
      <w:r w:rsidR="009F564C">
        <w:t>bekommen,</w:t>
      </w:r>
      <w:r w:rsidR="008F374B">
        <w:t xml:space="preserve"> wie </w:t>
      </w:r>
      <w:r w:rsidR="00734419">
        <w:t xml:space="preserve">genau </w:t>
      </w:r>
      <w:r w:rsidR="008F374B">
        <w:t>das Problem gelöst werden soll</w:t>
      </w:r>
      <w:r w:rsidR="00C12C5F">
        <w:t xml:space="preserve"> </w:t>
      </w:r>
      <w:sdt>
        <w:sdtPr>
          <w:alias w:val="To edit, see citavi.com/edit"/>
          <w:tag w:val="CitaviPlaceholder#cf0877be-d3ef-4066-80a2-cca252b1e7ba"/>
          <w:id w:val="1645459659"/>
          <w:placeholder>
            <w:docPart w:val="169004DA945E48FAB1AEC06C92540140"/>
          </w:placeholder>
        </w:sdtPr>
        <w:sdtEndPr/>
        <w:sdtContent>
          <w:r w:rsidR="00D47BFD">
            <w:fldChar w:fldCharType="begin"/>
          </w:r>
          <w:r w:rsidR="00D47BF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MzU1ZjgxLTM3ZTktNDYyZC04NWJhLWFlMTcyYTVkMGRhZiIsIlJhbmdlTGVuZ3RoIjoyNywiUmVmZXJlbmNlSWQiOiJiYmU2Y2VkNi0zZjYwLTQzMWMtOGVhMC0xMzdiNzNmMDhhZ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1IiwiU3RhcnRQYWdlIjp7IiRpZCI6IjUiLCIkdHlwZSI6IlN3aXNzQWNhZGVtaWMuUGFnZU51bWJlciwgU3dpc3NBY2FkZW1pYyIsIklzRnVsbHlOdW1lcmljIjp0cnVlLCJOdW1iZXIiOjEwNSwiTnVtYmVyaW5nVHlwZSI6MCwiTnVtZXJhbFN5c3RlbSI6MCwiT3JpZ2luYWxTdHJpbmciOiIxMDUiLCJQcmV0dHlTdHJpbmciOiIxMDU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mt1cyIsIkxhc3ROYW1lIjoiUmltc2NoYSIsIlByZWZpeCI6InZvbiIsIlByb3RlY3RlZCI6ZmFsc2UsIlNleCI6MiwiQ3JlYXRlZEJ5IjoiX1NlYmFzdGlhbiBLbm9wZiIsIkNyZWF0ZWRPbiI6IjIwMjItMDktMTFUMDY6NDQ6MzQiLCJNb2RpZmllZEJ5IjoiX1NlYmFzdGlhbiBLbm9wZiIsIklkIjoiYjg3MGMyZGEtYmRiMC00NjlhLTkwZjEtMTRmOWZlZWMyZGM1IiwiTW9kaWZpZWRPbiI6IjIwMjItMDktMTFUMDY6NDQ6MzQ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FVzZXJcXEFwcERhdGFcXExvY2FsXFxUZW1wXFxrdXdmY29rMi5qcGciLCJVcmlTdHJpbmciOiJiYmU2Y2VkNi0zZjYwLTQzMWMtOGVhMC0xMzdiNzNmMDhhZj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EuIEF1ZmwuIiwiRXZhbHVhdGlvbkNvbXBsZXhpdHkiOjAsIkV2YWx1YXRpb25Tb3VyY2VUZXh0Rm9ybWF0IjowLCJHcm91cHMiOltdLCJIYXNMYWJlbDEiOmZhbHNlLCJIYXNMYWJlbDIiOmZhbHNlLCJJc2JuIjoiOTc4LTMtODM0OC0wNTY5LTA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c3dicGx1cy5ic3otYncuZGUvYnN6Mjg2MDMwMDcxaW5oLmh0bSIsIlVyaVN0cmluZyI6Imh0dHBzOi8vc3dicGx1cy5ic3otYncuZGUvYnN6Mjg2MDMwMDcxaW5oLmh0b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}</w:instrText>
          </w:r>
          <w:r w:rsidR="00D47BFD">
            <w:fldChar w:fldCharType="separate"/>
          </w:r>
          <w:r w:rsidR="00A95B2B">
            <w:t>(vgl. Rimscha 2008, S. 105)</w:t>
          </w:r>
          <w:r w:rsidR="00D47BFD">
            <w:fldChar w:fldCharType="end"/>
          </w:r>
        </w:sdtContent>
      </w:sdt>
      <w:r w:rsidR="008F374B">
        <w:t>.</w:t>
      </w:r>
      <w:r w:rsidR="00B535FA">
        <w:t xml:space="preserve"> </w:t>
      </w:r>
      <w:r w:rsidR="00CB0422">
        <w:t xml:space="preserve">Dieser </w:t>
      </w:r>
      <w:r w:rsidR="00526D3F">
        <w:t xml:space="preserve">Auffassung ähnelt auch die Definition von Nahrstedt </w:t>
      </w:r>
      <w:sdt>
        <w:sdtPr>
          <w:alias w:val="To edit, see citavi.com/edit"/>
          <w:tag w:val="CitaviPlaceholder#7f82bbe8-2f69-4010-8194-9cdc4a38c945"/>
          <w:id w:val="1679462648"/>
          <w:placeholder>
            <w:docPart w:val="169004DA945E48FAB1AEC06C92540140"/>
          </w:placeholder>
        </w:sdtPr>
        <w:sdtEndPr/>
        <w:sdtContent>
          <w:r w:rsidR="00526D3F">
            <w:fldChar w:fldCharType="begin"/>
          </w:r>
          <w:r w:rsidR="00526D3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GY5N2RiLThmNWMtNDQ3NC1iNmM5LThmYWU2MTcwNWNhOCIsIlJhbmdlTGVuZ3RoIjo2LCJSZWZlcmVuY2VJZCI6ImU0NzkxNDliLWI5YmQtNDRhMS1iODI3LWEyMTcyNzg0ZWQ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XJhbGQiLCJMYXN0TmFtZSI6Ik5haHJzdGVkdCIsIlByb3RlY3RlZCI6ZmFsc2UsIlNleCI6MiwiQ3JlYXRlZEJ5IjoiX1NlYmFzdGlhbiBLbm9wZiIsIkNyZWF0ZWRPbiI6IjIwMjItMDktMTFUMDY6NDU6MjgiLCJNb2RpZmllZEJ5IjoiX1NlYmFzdGlhbiBLbm9wZiIsIklkIjoiZTBjNWFiMDYtZDkyZi00NGYzLWIzOTUtNWZkOTQxNWNkNGExIiwiTW9kaWZpZWRPbiI6IjIwMjItMDktMTFUMDY6NDU6Mjg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FVzZXJcXEFwcERhdGFcXExvY2FsXFxUZW1wXFx2MWlrNGt5eS5qcGciLCJVcmlTdHJpbmciOiJlNDc5MTQ5Yi1iOWJkLTQ0YTEtYjgyNy1hMjE3Mjc4NGVkOT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ODM0OC0xOTgwLTIiLCJFZGl0b3JzIjpbXSwiRXZhbHVhdGlvbkNvbXBsZXhpdHkiOjAsIkV2YWx1YXRpb25Tb3VyY2VUZXh0Rm9ybWF0IjowLCJHcm91cHMiOltdLCJIYXNMYWJlbDEiOmZhbHNlLCJIYXNMYWJlbDIiOmZhbHNlLCJJc2JuIjoiOTc4LTMtODM0OC0xNjkyLTQ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My04MzQ4LTE5ODAtMiIsIlVyaVN0cmluZyI6Imh0dHBzOi8vZG9pLm9yZy8xMC4xMDA3Lzk3OC0zLTgzNDgtMTk4MC0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}</w:instrText>
          </w:r>
          <w:r w:rsidR="00526D3F">
            <w:fldChar w:fldCharType="separate"/>
          </w:r>
          <w:r w:rsidR="00A95B2B">
            <w:t>(2012)</w:t>
          </w:r>
          <w:r w:rsidR="00526D3F">
            <w:fldChar w:fldCharType="end"/>
          </w:r>
        </w:sdtContent>
      </w:sdt>
      <w:r w:rsidR="00526D3F">
        <w:t xml:space="preserve">. </w:t>
      </w:r>
      <w:r w:rsidR="00C80DB1">
        <w:t xml:space="preserve">Ein System im Kontext der künstlichen Intelligenz ist demnach als sogenanntes Expertensystem anzusehen, wenn </w:t>
      </w:r>
      <w:r w:rsidR="004C4873">
        <w:t xml:space="preserve">die gelieferten Lösungen „von der Qualität her von denen eines menschlichen Experten nicht zu unterscheiden sind“ </w:t>
      </w:r>
      <w:sdt>
        <w:sdtPr>
          <w:alias w:val="To edit, see citavi.com/edit"/>
          <w:tag w:val="CitaviPlaceholder#648073c5-c73b-459a-946b-c4413bc39fb6"/>
          <w:id w:val="-1862506106"/>
          <w:placeholder>
            <w:docPart w:val="169004DA945E48FAB1AEC06C92540140"/>
          </w:placeholder>
        </w:sdtPr>
        <w:sdtEndPr/>
        <w:sdtContent>
          <w:r w:rsidR="004C4873">
            <w:fldChar w:fldCharType="begin"/>
          </w:r>
          <w:r w:rsidR="00B20FD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DI2MDFkLWUwNmItNDY3Ni1hYWQ2LWQ0MTBlOWI2OWI2MiIsIlJhbmdlTGVuZ3RoIjoyNCwiUmVmZXJlbmNlSWQiOiJlNDc5MTQ5Yi1iOWJkLTQ0YTEtYjgyNy1hMjE3Mjc4NGVkO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Q2IiwiU3RhcnRQYWdlIjp7IiRpZCI6IjUiLCIkdHlwZSI6IlN3aXNzQWNhZGVtaWMuUGFnZU51bWJlciwgU3dpc3NBY2FkZW1pYyIsIklzRnVsbHlOdW1lcmljIjp0cnVlLCJOdW1iZXIiOjI0NiwiTnVtYmVyaW5nVHlwZSI6MCwiTnVtZXJhbFN5c3RlbSI6MCwiT3JpZ2luYWxTdHJpbmciOiIyNDYiLCJQcmV0dHlTdHJpbmciOiIyNDY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YXJhbGQiLCJMYXN0TmFtZSI6Ik5haHJzdGVkdCIsIlByb3RlY3RlZCI6ZmFsc2UsIlNleCI6MiwiQ3JlYXRlZEJ5IjoiX1NlYmFzdGlhbiBLbm9wZiIsIkNyZWF0ZWRPbiI6IjIwMjItMDktMTFUMDY6NDU6MjgiLCJNb2RpZmllZEJ5IjoiX1NlYmFzdGlhbiBLbm9wZiIsIklkIjoiZTBjNWFiMDYtZDkyZi00NGYzLWIzOTUtNWZkOTQxNWNkNGExIiwiTW9kaWZpZWRPbiI6IjIwMjItMDktMTFUMDY6NDU6Mj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FVzZXJcXEFwcERhdGFcXExvY2FsXFxUZW1wXFx2MWlrNGt5eS5qcGciLCJVcmlTdHJpbmciOiJlNDc5MTQ5Yi1iOWJkLTQ0YTEtYjgyNy1hMjE3Mjc4NGVkO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gzNDgtMTk4MC0yIiwiRWRpdG9ycyI6W10sIkV2YWx1YXRpb25Db21wbGV4aXR5IjowLCJFdmFsdWF0aW9uU291cmNlVGV4dEZvcm1hdCI6MCwiR3JvdXBzIjpbXSwiSGFzTGFiZWwxIjpmYWxzZSwiSGFzTGFiZWwyIjpmYWxzZSwiSXNibiI6Ijk3OC0zLTgzNDgtMTY5Mi00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04MzQ4LTE5ODAtMiIsIlVyaVN0cmluZyI6Imh0dHBzOi8vZG9pLm9yZy8xMC4xMDA3Lzk3OC0zLTgzNDgtMTk4MC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}</w:instrText>
          </w:r>
          <w:r w:rsidR="004C4873">
            <w:fldChar w:fldCharType="separate"/>
          </w:r>
          <w:r w:rsidR="00A95B2B">
            <w:t>(Nahrstedt 2012, S. 246)</w:t>
          </w:r>
          <w:r w:rsidR="004C4873">
            <w:fldChar w:fldCharType="end"/>
          </w:r>
        </w:sdtContent>
      </w:sdt>
      <w:r w:rsidR="00B20FD7">
        <w:t>.</w:t>
      </w:r>
    </w:p>
    <w:p w14:paraId="6EDF355D" w14:textId="45C6824E" w:rsidR="0060665E" w:rsidRDefault="0060665E" w:rsidP="005B35B0">
      <w:r>
        <w:t xml:space="preserve">Der Begriff des Expertensystems </w:t>
      </w:r>
      <w:r w:rsidR="006A1582">
        <w:t xml:space="preserve">taucht auch in der historischen Forschung zur künstlichen Intelligenz auf. Während </w:t>
      </w:r>
      <w:r w:rsidR="00233C40">
        <w:t xml:space="preserve">bereits im Barockzeitalter </w:t>
      </w:r>
      <w:r w:rsidR="003848A5">
        <w:t xml:space="preserve">versucht wird, Gedankengut und erlerntes Wissen </w:t>
      </w:r>
      <w:r w:rsidR="00E92B42">
        <w:t>allein</w:t>
      </w:r>
      <w:r w:rsidR="00DF72C9">
        <w:t xml:space="preserve"> auf Rechnungen zurückzuführen, wächst der Wunsch nach einer Universalsprache</w:t>
      </w:r>
      <w:r w:rsidR="00E92B42">
        <w:t xml:space="preserve">. Diese </w:t>
      </w:r>
      <w:r w:rsidR="00E92B42" w:rsidRPr="00E92B42">
        <w:rPr>
          <w:i/>
          <w:iCs/>
        </w:rPr>
        <w:t>Lingua Universalis</w:t>
      </w:r>
      <w:r w:rsidR="00E92B42">
        <w:t xml:space="preserve"> soll</w:t>
      </w:r>
      <w:r w:rsidR="00B357E0">
        <w:t xml:space="preserve"> </w:t>
      </w:r>
      <w:r w:rsidR="00456538">
        <w:t xml:space="preserve">es unabhängig vom Inhalt </w:t>
      </w:r>
      <w:r w:rsidR="00393282">
        <w:t xml:space="preserve">möglich machen, Wissen in einem mathematischen Kalkül auszudrücken </w:t>
      </w:r>
      <w:sdt>
        <w:sdtPr>
          <w:alias w:val="To edit, see citavi.com/edit"/>
          <w:tag w:val="CitaviPlaceholder#ae3d6fae-319b-4a52-9ec7-c0f987035e0d"/>
          <w:id w:val="-999341162"/>
          <w:placeholder>
            <w:docPart w:val="92BA52E26BE94E2C945DCD0C32C0EE0B"/>
          </w:placeholder>
        </w:sdtPr>
        <w:sdtEndPr/>
        <w:sdtContent>
          <w:r w:rsidR="006D0607">
            <w:fldChar w:fldCharType="begin"/>
          </w:r>
          <w:r w:rsidR="006D060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WY5MDRiLTMwZGItNDM5Zi04NTAxLTE5OWU4MzlhMzFmMSIsIlJhbmdlTGVuZ3RoIjoyNSwiUmVmZXJlbmNlSWQiOiIzMTI2Y2I5Zi1iYzhmLTRhMTgtOWI3ZS0wZTViZjA4OTZ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CIsIlN0YXJ0UGFnZSI6eyIkaWQiOiI1IiwiJHR5cGUiOiJTd2lzc0FjYWRlbWljLlBhZ2VOdW1iZXIsIFN3aXNzQWNhZGVtaWMiLCJJc0Z1bGx5TnVtZXJpYyI6dHJ1ZSwiTnVtYmVyIjo4LCJOdW1iZXJpbmdUeXBlIjowLCJOdW1lcmFsU3lzdGVtIjowLCJPcmlnaW5hbFN0cmluZyI6IjgiLCJQcmV0dHlTdHJpbmciOiI4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LbGF1cyIsIkxhc3ROYW1lIjoiTWFpbnplciIsIlByb3RlY3RlZCI6ZmFsc2UsIlNleCI6MiwiQ3JlYXRlZEJ5IjoiX1NlYmFzdGlhbiBLbm9wZiIsIkNyZWF0ZWRPbiI6IjIwMjItMDktMTFUMDY6MDE6MjQiLCJNb2RpZmllZEJ5IjoiX1NlYmFzdGlhbiBLbm9wZiIsIklkIjoiZGJlMjI2NmYtNmQ0ZS00NWNhLWExZDktYmI0YTU1MzUwYTRlIiwiTW9kaWZpZWRPbiI6IjIwMjItMDktMTFUMDY6MDE6MjQ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FVzZXJcXEFwcERhdGFcXExvY2FsXFxUZW1wXFw0ZHAyajFyMi5qcGciLCJVcmlTdHJpbmciOiIzMTI2Y2I5Zi1iYzhmLTRhMTgtOWI3ZS0wZTViZjA4OTZiOG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01ODA0Ni0yIiwiRWRpdG9ycyI6W10sIkV2YWx1YXRpb25Db21wbGV4aXR5IjowLCJFdmFsdWF0aW9uU291cmNlVGV4dEZvcm1hdCI6MCwiR3JvdXBzIjpbXSwiSGFzTGFiZWwxIjpmYWxzZSwiSGFzTGFiZWwyIjpmYWxzZSwiSXNibiI6Ijk3OC0zLTY2Mi01ODA0NS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TgwNDYtMiIsIlVyaVN0cmluZyI6Imh0dHBzOi8vZG9pLm9yZy8xMC4xMDA3Lzk3OC0zLTY2Mi01ODA0Ni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A5LTExVDA2OjAxOjI0IiwiTW9kaWZpZWRCeSI6Il9TZWJhc3RpYW4gS25vcGYiLCJJZCI6Ijg3YzA3YzRhLTAzYTgtNDBmOC1hNjNlLWVkZDU1OWZjOTBmNSIsIk1vZGlmaWVkT24iOiIyMDIyLTA5LTExVDA2OjAxOjI0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WFpbnplciAyMDE5LCBTLiA4KSJ9XX0sIlRhZyI6IkNpdGF2aVBsYWNlaG9sZGVyI2FlM2Q2ZmFlLTMxOWItNGE1Mi05ZWM3LWMwZjk4NzAzNWUwZCIsIlRleHQiOiIodmdsLiBNYWluemVyIDIwMTksIFMuIDgpIiwiV0FJVmVyc2lvbiI6IjYuMTAuMC4wIn0=}</w:instrText>
          </w:r>
          <w:r w:rsidR="006D0607">
            <w:fldChar w:fldCharType="separate"/>
          </w:r>
          <w:r w:rsidR="00A95B2B">
            <w:t>(vgl. Mainzer 2019, S. 8)</w:t>
          </w:r>
          <w:r w:rsidR="006D0607">
            <w:fldChar w:fldCharType="end"/>
          </w:r>
        </w:sdtContent>
      </w:sdt>
      <w:r w:rsidR="009666BF">
        <w:t xml:space="preserve">. Die Ergebnisse dieser Forschungen waren jedoch bis </w:t>
      </w:r>
      <w:r w:rsidR="00EC0431">
        <w:t xml:space="preserve">Ende der 1960er Jahre kaum praktisch </w:t>
      </w:r>
      <w:r w:rsidR="009E0D44">
        <w:t>e</w:t>
      </w:r>
      <w:r w:rsidR="00EC0431">
        <w:t>ins</w:t>
      </w:r>
      <w:r w:rsidR="00044CD3">
        <w:t>e</w:t>
      </w:r>
      <w:r w:rsidR="00EC0431">
        <w:t xml:space="preserve">tzbar, weshalb sich </w:t>
      </w:r>
      <w:r w:rsidR="005D39DB">
        <w:t xml:space="preserve">in den 1970er Jahren der Begriff des Expertensystems etablierte. </w:t>
      </w:r>
      <w:r w:rsidR="009E0D44">
        <w:t xml:space="preserve">Hierunter versteht sich die Abgrenzung vom „allgemeinen Problemlöser“ </w:t>
      </w:r>
      <w:sdt>
        <w:sdtPr>
          <w:alias w:val="To edit, see citavi.com/edit"/>
          <w:tag w:val="CitaviPlaceholder#78145630-6fe7-44c6-ae24-377ca682200b"/>
          <w:id w:val="-1091243841"/>
          <w:placeholder>
            <w:docPart w:val="92BA52E26BE94E2C945DCD0C32C0EE0B"/>
          </w:placeholder>
        </w:sdtPr>
        <w:sdtEndPr/>
        <w:sdtContent>
          <w:r w:rsidR="009E0D44">
            <w:fldChar w:fldCharType="begin"/>
          </w:r>
          <w:r w:rsidR="007537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YTU2ZmU1LWNjZjQtNGJhNS1hZGUxLWJiYzE0OGRmMDM2NSIsIlJhbmdlTGVuZ3RoIjoyMSwiUmVmZXJlbmNlSWQiOiIzMTI2Y2I5Zi1iYzhmLTRhMTgtOWI3ZS0wZTViZjA4OTZ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sYXVzIiwiTGFzdE5hbWUiOiJNYWluemVyIiwiUHJvdGVjdGVkIjpmYWxzZSwiU2V4IjoyLCJDcmVhdGVkQnkiOiJfU2ViYXN0aWFuIEtub3BmIiwiQ3JlYXRlZE9uIjoiMjAyMi0wOS0xMVQwNjowMToyNCIsIk1vZGlmaWVkQnkiOiJfU2ViYXN0aWFuIEtub3BmIiwiSWQiOiJkYmUyMjY2Zi02ZDRlLTQ1Y2EtYTFkOS1iYjRhNTUzNTBhNGUiLCJNb2RpZmllZE9uIjoiMjAyMi0wOS0xMVQwNjowMToyNC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VXNlclxcQXBwRGF0YVxcTG9jYWxcXFRlbXBcXDRkcDJqMXIyLmpwZyIsIlVyaVN0cmluZyI6IjMxMjZjYjlmLWJjOGYtNGExOC05YjdlLTBlNWJmMDg5NmI4Y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YyLTU4MDQ2LTIiLCJFZGl0b3JzIjpbXSwiRXZhbHVhdGlvbkNvbXBsZXhpdHkiOjAsIkV2YWx1YXRpb25Tb3VyY2VUZXh0Rm9ybWF0IjowLCJHcm91cHMiOltdLCJIYXNMYWJlbDEiOmZhbHNlLCJIYXNMYWJlbDIiOmZhbHNlLCJJc2JuIjoiOTc4LTMtNjYyLTU4MDQ1LTUi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zk3OC0zLTY2Mi01ODA0Ni0yIiwiVXJpU3RyaW5nIjoiaHR0cHM6Ly9kb2kub3JnLzEwLjEwMDcvOTc4LTMtNjYyLTU4MDQ2LT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}</w:instrText>
          </w:r>
          <w:r w:rsidR="009E0D44">
            <w:fldChar w:fldCharType="separate"/>
          </w:r>
          <w:r w:rsidR="00A95B2B">
            <w:t>(Mainzer 2019, S. 11)</w:t>
          </w:r>
          <w:r w:rsidR="009E0D44">
            <w:fldChar w:fldCharType="end"/>
          </w:r>
        </w:sdtContent>
      </w:sdt>
      <w:r w:rsidR="007537F7">
        <w:t xml:space="preserve"> hin zu </w:t>
      </w:r>
      <w:r w:rsidR="008A3391">
        <w:t xml:space="preserve">Expertenwissen in einem in sich geschlossenen und überschaubaren Bereich. </w:t>
      </w:r>
      <w:r w:rsidR="00A16616">
        <w:t xml:space="preserve">Ein Expertensystem </w:t>
      </w:r>
      <w:r w:rsidR="0071492B">
        <w:t xml:space="preserve">verfügt damit über begrenztes Wissen zu einem spezifischen Sachgebiet und kann mit diesem Wissen </w:t>
      </w:r>
      <w:r w:rsidR="0071492B">
        <w:lastRenderedPageBreak/>
        <w:t xml:space="preserve">entsprechend </w:t>
      </w:r>
      <w:r w:rsidR="007C53A8">
        <w:t xml:space="preserve">automatisch Schlussfolgerungen ziehen. Erst diese Eingrenzung ermöglicht erste praxistaugliche Anwendungen basierend auf künstlicher Intelligenz </w:t>
      </w:r>
      <w:sdt>
        <w:sdtPr>
          <w:alias w:val="To edit, see citavi.com/edit"/>
          <w:tag w:val="CitaviPlaceholder#fb7c5b20-8352-45ea-bc3b-8cb2e085a2b4"/>
          <w:id w:val="-139738751"/>
          <w:placeholder>
            <w:docPart w:val="92BA52E26BE94E2C945DCD0C32C0EE0B"/>
          </w:placeholder>
        </w:sdtPr>
        <w:sdtEndPr/>
        <w:sdtContent>
          <w:r w:rsidR="007C53A8">
            <w:fldChar w:fldCharType="begin"/>
          </w:r>
          <w:r w:rsidR="00F71F2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MjgwYTU0LTExZDctNGUzNy1hYzg5LTA1NmMyZjUwNDY5OCIsIlJhbmdlTGVuZ3RoIjoyNiwiUmVmZXJlbmNlSWQiOiIzMTI2Y2I5Zi1iYzhmLTRhMTgtOWI3ZS0wZTViZjA4OTZ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xhdXMiLCJMYXN0TmFtZSI6Ik1haW56ZXIiLCJQcm90ZWN0ZWQiOmZhbHNlLCJTZXgiOjIsIkNyZWF0ZWRCeSI6Il9TZWJhc3RpYW4gS25vcGYiLCJDcmVhdGVkT24iOiIyMDIyLTA5LTExVDA2OjAxOjI0IiwiTW9kaWZpZWRCeSI6Il9TZWJhc3RpYW4gS25vcGYiLCJJZCI6ImRiZTIyNjZmLTZkNGUtNDVjYS1hMWQ5LWJiNGE1NTM1MGE0ZSIsIk1vZGlmaWVkT24iOiIyMDIyLTA5LTExVDA2OjAxOjI0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NGRwMmoxcjIuanBnIiwiVXJpU3RyaW5nIjoiMzEyNmNiOWYtYmM4Zi00YTE4LTliN2UtMGU1YmYwODk2Yjh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jItNTgwNDYtMiIsIkVkaXRvcnMiOltdLCJFdmFsdWF0aW9uQ29tcGxleGl0eSI6MCwiRXZhbHVhdGlvblNvdXJjZVRleHRGb3JtYXQiOjAsIkdyb3VwcyI6W10sIkhhc0xhYmVsMSI6ZmFsc2UsIkhhc0xhYmVsMiI6ZmFsc2UsIklzYm4iOiI5NzgtMy02NjItNTgwNDUtNS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NjYyLTU4MDQ2LTIiLCJVcmlTdHJpbmciOiJodHRwczovL2RvaS5vcmcvMTAuMTAwNy85NzgtMy02NjItNTgwNDY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ih2Z2wuIE1haW56ZXIgMjAxOSwgUy4gMTIpIn1dfSwiVGFnIjoiQ2l0YXZpUGxhY2Vob2xkZXIjZmI3YzViMjAtODM1Mi00NWVhLWJjM2ItOGNiMmUwODVhMmI0IiwiVGV4dCI6Iih2Z2wuIE1haW56ZXIgMjAxOSwgUy4gMTIpIiwiV0FJVmVyc2lvbiI6IjYuMTAuMC4wIn0=}</w:instrText>
          </w:r>
          <w:r w:rsidR="007C53A8">
            <w:fldChar w:fldCharType="separate"/>
          </w:r>
          <w:r w:rsidR="00A95B2B">
            <w:t>(vgl. Mainzer 2019, S. 12)</w:t>
          </w:r>
          <w:r w:rsidR="007C53A8">
            <w:fldChar w:fldCharType="end"/>
          </w:r>
        </w:sdtContent>
      </w:sdt>
      <w:r w:rsidR="00F71F2D">
        <w:t>.</w:t>
      </w:r>
    </w:p>
    <w:p w14:paraId="3B5FEE1D" w14:textId="77777777" w:rsidR="00875941" w:rsidRDefault="003D6830" w:rsidP="005B35B0">
      <w:r>
        <w:t>Die Kernaussagen dieser Definitionen lassen sich zu einer Arbeitsdefinition für den Begriff de</w:t>
      </w:r>
      <w:r w:rsidR="005C4000">
        <w:t>s</w:t>
      </w:r>
      <w:r>
        <w:t xml:space="preserve"> </w:t>
      </w:r>
      <w:r w:rsidR="00786708">
        <w:t>intelligenten Betriebsleitsystems</w:t>
      </w:r>
      <w:r>
        <w:t xml:space="preserve"> zusammenfassen, </w:t>
      </w:r>
      <w:r w:rsidR="00B36505">
        <w:t xml:space="preserve">die eine Bewertung des Funktionsprototypen aus Kapitel 3 ermöglichen und damit </w:t>
      </w:r>
      <w:r w:rsidR="008038CC">
        <w:t xml:space="preserve">die </w:t>
      </w:r>
      <w:r w:rsidR="00B36505">
        <w:t>Überprüfbarkeit sicherstell</w:t>
      </w:r>
      <w:r w:rsidR="008038CC">
        <w:t>t</w:t>
      </w:r>
      <w:r w:rsidR="00B36505">
        <w:t xml:space="preserve">. </w:t>
      </w:r>
    </w:p>
    <w:p w14:paraId="5CC314CA" w14:textId="362A3829" w:rsidR="00454F20" w:rsidRPr="00FE3C47" w:rsidRDefault="00A646F4" w:rsidP="00FE3C47">
      <w:pPr>
        <w:rPr>
          <w:rStyle w:val="Hervorhebung"/>
        </w:rPr>
      </w:pPr>
      <w:r w:rsidRPr="00FE3C47">
        <w:rPr>
          <w:rStyle w:val="Hervorhebung"/>
        </w:rPr>
        <w:t>Ein intelligentes Betriebsleitsystem ist demnach ein System, dass</w:t>
      </w:r>
      <w:r w:rsidR="00875941" w:rsidRPr="00FE3C47">
        <w:rPr>
          <w:rStyle w:val="Hervorhebung"/>
        </w:rPr>
        <w:t xml:space="preserve"> selbstständig in der Lage ist, komplexe Probleme effizient zu lösen, ohne dabei </w:t>
      </w:r>
      <w:r w:rsidR="001771D7" w:rsidRPr="00FE3C47">
        <w:rPr>
          <w:rStyle w:val="Hervorhebung"/>
        </w:rPr>
        <w:t>aus</w:t>
      </w:r>
      <w:r w:rsidR="00716650" w:rsidRPr="00FE3C47">
        <w:rPr>
          <w:rStyle w:val="Hervorhebung"/>
        </w:rPr>
        <w:t xml:space="preserve">schließlich vordefinierte Ergebnisse aus einer endlichen Menge auszuwählen, wobei </w:t>
      </w:r>
      <w:r w:rsidR="00D16B42">
        <w:rPr>
          <w:rStyle w:val="Hervorhebung"/>
        </w:rPr>
        <w:t>die gelieferten</w:t>
      </w:r>
      <w:r w:rsidR="00716650" w:rsidRPr="00FE3C47">
        <w:rPr>
          <w:rStyle w:val="Hervorhebung"/>
        </w:rPr>
        <w:t xml:space="preserve"> Ergebnisse hinsichtlich ihrer Qualität nicht von </w:t>
      </w:r>
      <w:r w:rsidR="00FE3C47" w:rsidRPr="00FE3C47">
        <w:rPr>
          <w:rStyle w:val="Hervorhebung"/>
        </w:rPr>
        <w:t>denen eines Menschen unterscheidbar sein dürfen.</w:t>
      </w:r>
    </w:p>
    <w:p w14:paraId="67590288" w14:textId="7DE2F896" w:rsidR="00454F20" w:rsidRDefault="0088567D" w:rsidP="00454F20">
      <w:r>
        <w:t>Die folgenden Stichpunkte beschreiben beispielhaft, wie ein solches intelligentes Betriebsleitsystem in der Praxis ausgeprägt sein könnte</w:t>
      </w:r>
      <w:r w:rsidR="00792DF5">
        <w:t>:</w:t>
      </w:r>
    </w:p>
    <w:p w14:paraId="5DA409EE" w14:textId="607045CD" w:rsidR="00B303C8" w:rsidRPr="005B35B0" w:rsidRDefault="00B303C8" w:rsidP="00B303C8">
      <w:pPr>
        <w:pStyle w:val="Listenabsatz"/>
        <w:numPr>
          <w:ilvl w:val="0"/>
          <w:numId w:val="30"/>
        </w:numPr>
      </w:pPr>
      <w:r>
        <w:t>Die Menge der Ergebnisse ist nicht von vorneherein endlich, sondern richtet sich nach messbaren, relevanten Einflussgrößen und</w:t>
      </w:r>
      <w:r w:rsidR="005C5AA2">
        <w:t xml:space="preserve"> bildet dabei auch Schnittmengen von</w:t>
      </w:r>
      <w:r>
        <w:t xml:space="preserve"> möglichen Kombinationen von Fahrwegen</w:t>
      </w:r>
      <w:r w:rsidR="005C5AA2">
        <w:t xml:space="preserve"> </w:t>
      </w:r>
      <w:r>
        <w:t>(Eigenständige Lösungsfindung)</w:t>
      </w:r>
    </w:p>
    <w:p w14:paraId="0021F5BF" w14:textId="77777777" w:rsidR="00B303C8" w:rsidRDefault="00B303C8" w:rsidP="00B303C8">
      <w:pPr>
        <w:pStyle w:val="Listenabsatz"/>
      </w:pPr>
    </w:p>
    <w:p w14:paraId="57687A04" w14:textId="26615C62" w:rsidR="00792DF5" w:rsidRDefault="006D05C8" w:rsidP="00E50E96">
      <w:pPr>
        <w:pStyle w:val="Listenabsatz"/>
        <w:numPr>
          <w:ilvl w:val="0"/>
          <w:numId w:val="30"/>
        </w:numPr>
      </w:pPr>
      <w:r>
        <w:t xml:space="preserve">Die </w:t>
      </w:r>
      <w:r w:rsidR="00E50E96">
        <w:t xml:space="preserve">Erkennung einer Störungssituation </w:t>
      </w:r>
      <w:r>
        <w:t xml:space="preserve">soll vom Betriebsleitsystem </w:t>
      </w:r>
      <w:r w:rsidR="0068078E">
        <w:t>automatisch basierend auf bekanntem Wissen erfolgen (Selbstständigkeit)</w:t>
      </w:r>
    </w:p>
    <w:p w14:paraId="6F37DABC" w14:textId="4155FF5F" w:rsidR="0068078E" w:rsidRDefault="0068078E" w:rsidP="00CD6853">
      <w:pPr>
        <w:pStyle w:val="Listenabsatz"/>
      </w:pPr>
    </w:p>
    <w:p w14:paraId="7BA856F4" w14:textId="052A42EC" w:rsidR="0068078E" w:rsidRDefault="0068078E" w:rsidP="00E50E96">
      <w:pPr>
        <w:pStyle w:val="Listenabsatz"/>
        <w:numPr>
          <w:ilvl w:val="0"/>
          <w:numId w:val="30"/>
        </w:numPr>
      </w:pPr>
      <w:r>
        <w:t xml:space="preserve">Die </w:t>
      </w:r>
      <w:r w:rsidR="00CD6853">
        <w:t xml:space="preserve">erwartete </w:t>
      </w:r>
      <w:r w:rsidR="00D55F7F">
        <w:t>Lösung bezieht sich auf die Anordnung von Umleitungen</w:t>
      </w:r>
      <w:r w:rsidR="00CD6853">
        <w:t>, nicht jedoch auf weitere Dispositive Maßnahmen wie beispielsweise Kurzwenden. Umleitungen sollen hingegen von nahezu beliebigem Umfang sein können (Komplexität)</w:t>
      </w:r>
    </w:p>
    <w:p w14:paraId="607EC02C" w14:textId="77777777" w:rsidR="003031B9" w:rsidRDefault="003031B9" w:rsidP="003031B9">
      <w:pPr>
        <w:pStyle w:val="Listenabsatz"/>
      </w:pPr>
    </w:p>
    <w:p w14:paraId="3F274494" w14:textId="2E808702" w:rsidR="003031B9" w:rsidRDefault="003031B9" w:rsidP="00E50E96">
      <w:pPr>
        <w:pStyle w:val="Listenabsatz"/>
        <w:numPr>
          <w:ilvl w:val="0"/>
          <w:numId w:val="30"/>
        </w:numPr>
      </w:pPr>
      <w:r>
        <w:t>Die Lösung soll im Optimalfall schneller als von einem Menschen, zumindest aber in angemessen kurzer Zeit geliefert werden (Effizienz)</w:t>
      </w:r>
    </w:p>
    <w:p w14:paraId="1BF4D67B" w14:textId="77777777" w:rsidR="00E53B38" w:rsidRDefault="00E53B38" w:rsidP="00E53B38">
      <w:pPr>
        <w:pStyle w:val="Listenabsatz"/>
      </w:pPr>
    </w:p>
    <w:p w14:paraId="78163565" w14:textId="77777777" w:rsidR="00B138D9" w:rsidRDefault="00B138D9">
      <w:pPr>
        <w:jc w:val="left"/>
      </w:pPr>
      <w:r>
        <w:br w:type="page"/>
      </w:r>
    </w:p>
    <w:p w14:paraId="6907D056" w14:textId="2A9ED5FA" w:rsidR="00B138D9" w:rsidRDefault="00B138D9" w:rsidP="00B138D9">
      <w:pPr>
        <w:pStyle w:val="berschrift2"/>
      </w:pPr>
      <w:bookmarkStart w:id="14" w:name="_Toc122335828"/>
      <w:r>
        <w:lastRenderedPageBreak/>
        <w:t>Überwachtes und unüberwachtes Lernen</w:t>
      </w:r>
      <w:bookmarkEnd w:id="14"/>
    </w:p>
    <w:p w14:paraId="58BB21F2" w14:textId="26148171" w:rsidR="003A5C2E" w:rsidRDefault="00395AC5" w:rsidP="00D41749">
      <w:r>
        <w:t xml:space="preserve">Insgesamt wird im </w:t>
      </w:r>
      <w:r w:rsidR="0086392E">
        <w:t>Machine Learning (</w:t>
      </w:r>
      <w:r>
        <w:t>ML</w:t>
      </w:r>
      <w:r w:rsidR="00216F97">
        <w:fldChar w:fldCharType="begin"/>
      </w:r>
      <w:r w:rsidR="00216F97">
        <w:instrText xml:space="preserve"> XE "</w:instrText>
      </w:r>
      <w:r w:rsidR="00216F97" w:rsidRPr="00CE0585">
        <w:instrText>ML</w:instrText>
      </w:r>
      <w:r w:rsidR="00216F97">
        <w:instrText>" \t "</w:instrText>
      </w:r>
      <w:r w:rsidR="00216F97" w:rsidRPr="0057534B">
        <w:rPr>
          <w:i/>
        </w:rPr>
        <w:instrText>Machine Learning</w:instrText>
      </w:r>
      <w:r w:rsidR="00216F97">
        <w:instrText xml:space="preserve">" </w:instrText>
      </w:r>
      <w:r w:rsidR="00216F97">
        <w:fldChar w:fldCharType="end"/>
      </w:r>
      <w:r w:rsidR="0086392E">
        <w:t>)</w:t>
      </w:r>
      <w:r>
        <w:t xml:space="preserve"> zwischen dem </w:t>
      </w:r>
      <w:r w:rsidR="00567E99" w:rsidRPr="00567E99">
        <w:rPr>
          <w:i/>
          <w:iCs/>
        </w:rPr>
        <w:t>überwachten Lernen</w:t>
      </w:r>
      <w:r w:rsidR="00567E99">
        <w:t xml:space="preserve"> und dem </w:t>
      </w:r>
      <w:r w:rsidR="00567E99" w:rsidRPr="00567E99">
        <w:rPr>
          <w:i/>
          <w:iCs/>
        </w:rPr>
        <w:t>unüberwachten Lernen</w:t>
      </w:r>
      <w:r w:rsidR="00567E99">
        <w:t xml:space="preserve"> unterschieden. </w:t>
      </w:r>
      <w:r w:rsidR="00295580">
        <w:t xml:space="preserve">Beim überwachten Lernen werden </w:t>
      </w:r>
      <w:r w:rsidR="00344021">
        <w:t xml:space="preserve">in </w:t>
      </w:r>
      <w:r w:rsidR="00344021" w:rsidRPr="00DE51C7">
        <w:rPr>
          <w:i/>
          <w:iCs/>
        </w:rPr>
        <w:t>Trainingsdaten</w:t>
      </w:r>
      <w:r w:rsidR="00344021">
        <w:t xml:space="preserve"> enthaltene Eigenschaften, sogenannte </w:t>
      </w:r>
      <w:r w:rsidR="00344021" w:rsidRPr="00344021">
        <w:rPr>
          <w:i/>
          <w:iCs/>
        </w:rPr>
        <w:t>Features</w:t>
      </w:r>
      <w:r w:rsidR="00DE51C7">
        <w:rPr>
          <w:i/>
          <w:iCs/>
        </w:rPr>
        <w:t>,</w:t>
      </w:r>
      <w:r w:rsidR="00344021">
        <w:t xml:space="preserve"> extrahiert und einem Ergebnis, dem sogenannten </w:t>
      </w:r>
      <w:r w:rsidR="00344021" w:rsidRPr="00344021">
        <w:rPr>
          <w:i/>
          <w:iCs/>
        </w:rPr>
        <w:t>Label</w:t>
      </w:r>
      <w:r w:rsidR="00DE51C7">
        <w:rPr>
          <w:i/>
          <w:iCs/>
        </w:rPr>
        <w:t>,</w:t>
      </w:r>
      <w:r w:rsidR="00344021">
        <w:t xml:space="preserve"> zugeordnet. Um zu verhindern, dass </w:t>
      </w:r>
      <w:r w:rsidR="00DE51C7">
        <w:t xml:space="preserve">das Modell ausschließlich mit den Trainingsdaten funktioniert, wird das Modell nach Abschluss des Trainings auf einen </w:t>
      </w:r>
      <w:r w:rsidR="00DE51C7" w:rsidRPr="008475EF">
        <w:rPr>
          <w:i/>
          <w:iCs/>
        </w:rPr>
        <w:t>Testdatensatz</w:t>
      </w:r>
      <w:r w:rsidR="00DE51C7">
        <w:t xml:space="preserve"> angewandt. Auf diesem Weg kann die Performance ermittelt werden, welche das Modell mit unbekannten Daten erreicht. </w:t>
      </w:r>
      <w:r w:rsidR="008475EF">
        <w:t xml:space="preserve">Die Überanspassung des Modells an die Trainingsdaten wird auch als </w:t>
      </w:r>
      <w:r w:rsidR="008475EF" w:rsidRPr="008475EF">
        <w:rPr>
          <w:i/>
          <w:iCs/>
        </w:rPr>
        <w:t>Overfitting</w:t>
      </w:r>
      <w:r w:rsidR="008475EF">
        <w:t xml:space="preserve"> bezeichnet </w:t>
      </w:r>
      <w:sdt>
        <w:sdtPr>
          <w:alias w:val="To edit, see citavi.com/edit"/>
          <w:tag w:val="CitaviPlaceholder#061b37fd-b8c1-4d1a-a0cb-4cf424babd02"/>
          <w:id w:val="-1598245773"/>
          <w:placeholder>
            <w:docPart w:val="20E33C08BC404CF3AC69AF6B012D21AF"/>
          </w:placeholder>
        </w:sdtPr>
        <w:sdtEndPr/>
        <w:sdtContent>
          <w:r w:rsidR="00D41749">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WNhMTMxLTg1MGMtNGU2Yy1hMWU3LTU4N2VkZDNkYjYyMiIsIlJhbmdlTGVuZ3RoIjoyNiwiUmVmZXJlbmNlSWQiOiI4YzhhNWUyMS1jYTU2LTRmNGEtOGIzMC00ZDgxNjdmNTkw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y02NTgtMjM5MjctNSIsIktleXdvcmRzIjpbXSwiTGFuZ3VhZ2UiOiJnZXI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lYm9va2NlbnRyYWwucHJvcXVlc3QuY29tL2xpYi9reHAvZGV0YWlsLmFjdGlvbj9kb2NJRD01NTY2ODE3IiwiVXJpU3RyaW5nIjoiaHR0cHM6Ly9lYm9va2NlbnRyYWwucHJvcXVlc3QuY29tL2xpYi9reHAvZGV0YWlsLmFjdGlvbj9kb2NJRD01NTY2ODE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}</w:instrText>
          </w:r>
          <w:r w:rsidR="00D41749">
            <w:fldChar w:fldCharType="separate"/>
          </w:r>
          <w:r w:rsidR="00A95B2B">
            <w:t>(vgl. Niebler 2018, S. 11)</w:t>
          </w:r>
          <w:r w:rsidR="00D41749">
            <w:fldChar w:fldCharType="end"/>
          </w:r>
        </w:sdtContent>
      </w:sdt>
      <w:r w:rsidR="00D41749">
        <w:t>.</w:t>
      </w:r>
    </w:p>
    <w:p w14:paraId="1BB5F44A" w14:textId="1C47DE1B" w:rsidR="00D41749" w:rsidRDefault="00A85032" w:rsidP="00D41749">
      <w:r>
        <w:t xml:space="preserve">Das unüberwachte Lernen </w:t>
      </w:r>
      <w:r w:rsidR="00B168F2">
        <w:t>verarbeitet hingege</w:t>
      </w:r>
      <w:r w:rsidR="001B590C">
        <w:t>n</w:t>
      </w:r>
      <w:r w:rsidR="0072650D">
        <w:t xml:space="preserve"> grundsätzlich unbekannte Daten</w:t>
      </w:r>
      <w:r w:rsidR="006968CA">
        <w:t xml:space="preserve"> mit dem Ziel, bislang unbekannte Zusammenhänge innerhalb dieser Daten zu </w:t>
      </w:r>
      <w:r w:rsidR="00570983">
        <w:t>finden</w:t>
      </w:r>
      <w:r w:rsidR="00863B57">
        <w:t xml:space="preserve"> oder Inhalte nach verschiedenen Merkmalen zu </w:t>
      </w:r>
      <w:r w:rsidR="002A797F">
        <w:t>ordnen. Ein nachgelagerter Test mit Testdaten erfolgt nicht.</w:t>
      </w:r>
      <w:r w:rsidR="00570983">
        <w:t xml:space="preserve"> </w:t>
      </w:r>
      <w:sdt>
        <w:sdtPr>
          <w:alias w:val="To edit, see citavi.com/edit"/>
          <w:tag w:val="CitaviPlaceholder#4aa85d64-40e3-4c79-a5f8-3966e6bf14be"/>
          <w:id w:val="-312015442"/>
          <w:placeholder>
            <w:docPart w:val="E8A35E7F6864494E97EAD005CD2CB5FF"/>
          </w:placeholder>
        </w:sdtPr>
        <w:sdtEndPr/>
        <w:sdtContent>
          <w:r w:rsidR="00570983">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YwM2Y2LTU1MmItNGY4Mi04YjAxLWU3MTE5MjgyNWI1NiIsIlJhbmdlTGVuZ3RoIjoyNiwiUmVmZXJlbmNlSWQiOiI4YzhhNWUyMS1jYTU2LTRmNGEtOGIzMC00ZDgxNjdmNTkw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y02NTgtMjM5MjctNSIsIktleXdvcmRzIjpbXSwiTGFuZ3VhZ2UiOiJnZXI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lYm9va2NlbnRyYWwucHJvcXVlc3QuY29tL2xpYi9reHAvZGV0YWlsLmFjdGlvbj9kb2NJRD01NTY2ODE3IiwiVXJpU3RyaW5nIjoiaHR0cHM6Ly9lYm9va2NlbnRyYWwucHJvcXVlc3QuY29tL2xpYi9reHAvZGV0YWlsLmFjdGlvbj9kb2NJRD01NTY2ODE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}</w:instrText>
          </w:r>
          <w:r w:rsidR="00570983">
            <w:fldChar w:fldCharType="separate"/>
          </w:r>
          <w:r w:rsidR="00A95B2B">
            <w:t>(vgl. Niebler 2018, S. 11)</w:t>
          </w:r>
          <w:r w:rsidR="00570983">
            <w:fldChar w:fldCharType="end"/>
          </w:r>
        </w:sdtContent>
      </w:sdt>
      <w:r w:rsidR="00863B57">
        <w:t>.</w:t>
      </w:r>
    </w:p>
    <w:p w14:paraId="211E52F0" w14:textId="69EB2763" w:rsidR="001404C5" w:rsidRDefault="009A70E4" w:rsidP="00D41749">
      <w:r>
        <w:t xml:space="preserve">Das konstruierte Beispiel </w:t>
      </w:r>
      <w:r w:rsidR="00AB5095">
        <w:t xml:space="preserve">der Haltestellensuche </w:t>
      </w:r>
      <w:r w:rsidR="00783170">
        <w:t>kann</w:t>
      </w:r>
      <w:r>
        <w:t xml:space="preserve"> anhand dieser </w:t>
      </w:r>
      <w:r w:rsidR="006344FD">
        <w:t>Definitionen</w:t>
      </w:r>
      <w:r>
        <w:t xml:space="preserve"> </w:t>
      </w:r>
      <w:r w:rsidR="00D660EA">
        <w:t xml:space="preserve">nicht </w:t>
      </w:r>
      <w:r w:rsidR="006344FD">
        <w:t xml:space="preserve">exakt </w:t>
      </w:r>
      <w:r w:rsidR="00783170">
        <w:t>eingeordnet werden</w:t>
      </w:r>
      <w:r w:rsidR="00D660EA">
        <w:t xml:space="preserve">. </w:t>
      </w:r>
      <w:r w:rsidR="00B0377D">
        <w:t>Tendenziell tr</w:t>
      </w:r>
      <w:r w:rsidR="00E629A1">
        <w:t xml:space="preserve">ifft die Beschreibung des überwachten Lernens </w:t>
      </w:r>
      <w:r w:rsidR="009A3BF9">
        <w:t xml:space="preserve">eher zu. </w:t>
      </w:r>
      <w:r w:rsidR="005A3D11">
        <w:t>Die Nutzung des Systems kann dabei als fortlaufendes Training betrachtet werden</w:t>
      </w:r>
      <w:r w:rsidR="00DE33FB">
        <w:t xml:space="preserve">. Die Trigramme der Eingabezeichenfolge werden dem jeweils von den Nutzenden tatsächlich gewählten Suchvorschlag </w:t>
      </w:r>
      <w:r w:rsidR="00411D7B">
        <w:t xml:space="preserve">zugeordnet. </w:t>
      </w:r>
      <w:r w:rsidR="00DF4800">
        <w:t xml:space="preserve">Die Kombination aus Trigrammen entspricht dabei den Features, der tatsächlich gewählte Suchvorschlag dem </w:t>
      </w:r>
      <w:r w:rsidR="001F450F">
        <w:t>Label</w:t>
      </w:r>
      <w:r w:rsidR="00DF4800">
        <w:t>.</w:t>
      </w:r>
      <w:r w:rsidR="003A6A39">
        <w:t xml:space="preserve"> </w:t>
      </w:r>
      <w:r w:rsidR="005B7349">
        <w:t>Das typischerweise beim überwachten Lernen folgende Testing</w:t>
      </w:r>
      <w:r w:rsidR="004C56A6">
        <w:t xml:space="preserve"> entfällt an dieser Stelle allerdings.</w:t>
      </w:r>
      <w:r w:rsidR="00F12A38">
        <w:t xml:space="preserve"> </w:t>
      </w:r>
      <w:r w:rsidR="00431D45">
        <w:t xml:space="preserve">Die verarbeiteten Daten werden direkt gespeichert und beim nächsten Suchvorgang </w:t>
      </w:r>
      <w:r w:rsidR="001E7D25">
        <w:t>genutzt</w:t>
      </w:r>
      <w:r w:rsidR="00431D45">
        <w:t xml:space="preserve">. </w:t>
      </w:r>
      <w:r w:rsidR="00F12A38">
        <w:t xml:space="preserve">Eine Überanspassung ist dann möglich, wenn </w:t>
      </w:r>
      <w:r w:rsidR="00C924E9">
        <w:t xml:space="preserve">die Trigramme </w:t>
      </w:r>
      <w:r w:rsidR="00346D6B">
        <w:t>der Eingabezeichenfolg</w:t>
      </w:r>
      <w:r w:rsidR="00815B65">
        <w:t xml:space="preserve">e bereits aus anderen Eingaben enthalten </w:t>
      </w:r>
      <w:r w:rsidR="002361AF">
        <w:t>und dadurch einem anderen Suchvorschlag zugeordnet sind als dem eigentlich gewünschten.</w:t>
      </w:r>
      <w:r w:rsidR="00F10DE7">
        <w:t xml:space="preserve"> </w:t>
      </w:r>
      <w:r w:rsidR="000A714C">
        <w:t>Entsprechend k</w:t>
      </w:r>
      <w:r w:rsidR="00B26EE7">
        <w:t xml:space="preserve">önnte </w:t>
      </w:r>
      <w:r w:rsidR="00031EAD">
        <w:t>dem Beispiel auch der k-Nearest-Neighbours</w:t>
      </w:r>
      <w:r w:rsidR="000E6648">
        <w:t>-</w:t>
      </w:r>
      <w:r w:rsidR="00385E04">
        <w:t xml:space="preserve">Algorithmus </w:t>
      </w:r>
      <w:r w:rsidR="008311D0">
        <w:t xml:space="preserve">zu Grunde liegen, welcher dem unüberwachten Lernen zuzuordnen ist </w:t>
      </w:r>
      <w:sdt>
        <w:sdtPr>
          <w:alias w:val="To edit, see citavi.com/edit"/>
          <w:tag w:val="CitaviPlaceholder#f19bc26f-284e-423a-904f-0f54e9705f94"/>
          <w:id w:val="-1623535435"/>
          <w:placeholder>
            <w:docPart w:val="DefaultPlaceholder_-1854013440"/>
          </w:placeholder>
        </w:sdtPr>
        <w:sdtEndPr/>
        <w:sdtContent>
          <w:r w:rsidR="00DD6452">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NDZkODIzLTJhYWEtNDUxMS05OWJlLWJjMGFlY2ZiYzJjNSIsIlJhbmdlTGVuZ3RoIjoyNiwiUmVmZXJlbmNlSWQiOiI4YzhhNWUyMS1jYTU2LTRmNGEtOGIzMC00ZDgxNjdmNTkw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y02NTgtMjM5MjctNSIsIktleXdvcmRzIjpbXSwiTGFuZ3VhZ2UiOiJnZXI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lYm9va2NlbnRyYWwucHJvcXVlc3QuY29tL2xpYi9reHAvZGV0YWlsLmFjdGlvbj9kb2NJRD01NTY2ODE3IiwiVXJpU3RyaW5nIjoiaHR0cHM6Ly9lYm9va2NlbnRyYWwucHJvcXVlc3QuY29tL2xpYi9reHAvZGV0YWlsLmFjdGlvbj9kb2NJRD01NTY2ODE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}</w:instrText>
          </w:r>
          <w:r w:rsidR="00DD6452">
            <w:fldChar w:fldCharType="separate"/>
          </w:r>
          <w:r w:rsidR="00A95B2B">
            <w:t>(vgl. Niebler 2018, S. 11)</w:t>
          </w:r>
          <w:r w:rsidR="00DD6452">
            <w:fldChar w:fldCharType="end"/>
          </w:r>
        </w:sdtContent>
      </w:sdt>
      <w:r w:rsidR="00DD6452">
        <w:t>.</w:t>
      </w:r>
      <w:r w:rsidR="009C67AB">
        <w:t xml:space="preserve"> Der </w:t>
      </w:r>
      <w:r w:rsidR="000E6648">
        <w:t xml:space="preserve">k-Nearest-Neighbours-Algorithmus </w:t>
      </w:r>
      <w:r w:rsidR="00BC139C">
        <w:t>ordnet Daten dabei anhand ihrer Features in Dimensionen ein und sucht entsprechend</w:t>
      </w:r>
      <w:r w:rsidR="001F3F8C">
        <w:t xml:space="preserve"> die</w:t>
      </w:r>
      <w:r w:rsidR="00BC139C">
        <w:t xml:space="preserve"> k </w:t>
      </w:r>
      <w:r w:rsidR="001F3F8C">
        <w:t xml:space="preserve">Nachbarn, deren Features am nächsten am Ausgangsdatensatz liegen. </w:t>
      </w:r>
      <w:r w:rsidR="00385E04">
        <w:t>Anhand dieser k Nachbarn wird dann versucht, eine Aussage über den Ausgangsdatensatz zu treffen.</w:t>
      </w:r>
    </w:p>
    <w:p w14:paraId="49BB4926" w14:textId="77777777" w:rsidR="001404C5" w:rsidRDefault="001404C5">
      <w:pPr>
        <w:jc w:val="left"/>
      </w:pPr>
      <w:r>
        <w:br w:type="page"/>
      </w:r>
    </w:p>
    <w:p w14:paraId="528F0EF0" w14:textId="1B834656" w:rsidR="001404C5" w:rsidRDefault="00D127CF" w:rsidP="00D41749">
      <w:r>
        <w:rPr>
          <w:noProof/>
        </w:rPr>
        <w:lastRenderedPageBreak/>
        <mc:AlternateContent>
          <mc:Choice Requires="wps">
            <w:drawing>
              <wp:anchor distT="0" distB="0" distL="114300" distR="114300" simplePos="0" relativeHeight="251651078" behindDoc="0" locked="0" layoutInCell="1" allowOverlap="1" wp14:anchorId="2D927F89" wp14:editId="5815C99E">
                <wp:simplePos x="0" y="0"/>
                <wp:positionH relativeFrom="margin">
                  <wp:align>right</wp:align>
                </wp:positionH>
                <wp:positionV relativeFrom="paragraph">
                  <wp:posOffset>4279265</wp:posOffset>
                </wp:positionV>
                <wp:extent cx="5570855" cy="635"/>
                <wp:effectExtent l="0" t="0" r="0" b="8890"/>
                <wp:wrapTopAndBottom/>
                <wp:docPr id="7" name="Textfeld 7"/>
                <wp:cNvGraphicFramePr/>
                <a:graphic xmlns:a="http://schemas.openxmlformats.org/drawingml/2006/main">
                  <a:graphicData uri="http://schemas.microsoft.com/office/word/2010/wordprocessingShape">
                    <wps:wsp>
                      <wps:cNvSpPr txBox="1"/>
                      <wps:spPr>
                        <a:xfrm>
                          <a:off x="0" y="0"/>
                          <a:ext cx="5571461" cy="635"/>
                        </a:xfrm>
                        <a:prstGeom prst="rect">
                          <a:avLst/>
                        </a:prstGeom>
                        <a:solidFill>
                          <a:prstClr val="white"/>
                        </a:solidFill>
                        <a:ln>
                          <a:noFill/>
                        </a:ln>
                      </wps:spPr>
                      <wps:txbx>
                        <w:txbxContent>
                          <w:p w14:paraId="05D2607F" w14:textId="13D8CD58" w:rsidR="00D127CF" w:rsidRPr="00226502" w:rsidRDefault="00D127CF" w:rsidP="00D127CF">
                            <w:pPr>
                              <w:pStyle w:val="Beschriftung"/>
                              <w:jc w:val="center"/>
                              <w:rPr>
                                <w:vanish/>
                                <w:specVanish/>
                              </w:rPr>
                            </w:pPr>
                            <w:bookmarkStart w:id="15" w:name="_Toc122335929"/>
                            <w:r w:rsidRPr="004F4142">
                              <w:rPr>
                                <w:b/>
                                <w:bCs w:val="0"/>
                              </w:rPr>
                              <w:t xml:space="preserve">Abbildung </w:t>
                            </w:r>
                            <w:r w:rsidRPr="004F4142">
                              <w:rPr>
                                <w:b/>
                                <w:bCs w:val="0"/>
                              </w:rPr>
                              <w:fldChar w:fldCharType="begin"/>
                            </w:r>
                            <w:r w:rsidRPr="004F4142">
                              <w:rPr>
                                <w:b/>
                                <w:bCs w:val="0"/>
                              </w:rPr>
                              <w:instrText xml:space="preserve"> SEQ Abbildung \* ARABIC </w:instrText>
                            </w:r>
                            <w:r w:rsidRPr="004F4142">
                              <w:rPr>
                                <w:b/>
                                <w:bCs w:val="0"/>
                              </w:rPr>
                              <w:fldChar w:fldCharType="separate"/>
                            </w:r>
                            <w:r w:rsidR="00BA2F70">
                              <w:rPr>
                                <w:b/>
                                <w:bCs w:val="0"/>
                                <w:noProof/>
                              </w:rPr>
                              <w:t>1</w:t>
                            </w:r>
                            <w:r w:rsidRPr="004F4142">
                              <w:rPr>
                                <w:b/>
                                <w:bCs w:val="0"/>
                              </w:rPr>
                              <w:fldChar w:fldCharType="end"/>
                            </w:r>
                            <w:r w:rsidRPr="004F4142">
                              <w:rPr>
                                <w:b/>
                                <w:bCs w:val="0"/>
                              </w:rPr>
                              <w:t>:</w:t>
                            </w:r>
                            <w:r>
                              <w:t xml:space="preserve"> Graphische Darstellung des k-Nearest-Neighbours Algorithmus</w:t>
                            </w:r>
                            <w:bookmarkEnd w:id="15"/>
                            <w:r>
                              <w:t xml:space="preserve"> </w:t>
                            </w:r>
                          </w:p>
                          <w:p w14:paraId="72CCA533" w14:textId="5C6B54D0" w:rsidR="00D127CF" w:rsidRPr="00EB2868" w:rsidRDefault="00D127CF" w:rsidP="00D127CF">
                            <w:pPr>
                              <w:pStyle w:val="BeschriftungOhneEintrag"/>
                              <w:jc w:val="center"/>
                            </w:pPr>
                            <w:r>
                              <w:t xml:space="preserve">(Quelle: </w:t>
                            </w:r>
                            <w:sdt>
                              <w:sdtPr>
                                <w:alias w:val="To edit, see citavi.com/edit"/>
                                <w:tag w:val="CitaviPlaceholder#229ea34b-1924-47c9-a1f0-8b49a9111913"/>
                                <w:id w:val="-1529102375"/>
                                <w:placeholder>
                                  <w:docPart w:val="DefaultPlaceholder_-1854013440"/>
                                </w:placeholder>
                              </w:sdtPr>
                              <w:sdtEndPr/>
                              <w:sdtContent>
                                <w:r w:rsidR="000578CD">
                                  <w:fldChar w:fldCharType="begin"/>
                                </w:r>
                                <w:r w:rsidR="004F414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DllYTIxLTZjZmItNDcyYS05ZjU1LTM5MTBiMTQ3NTkyMyIsIlJhbmdlTGVuZ3RoIjoyMCwiUmVmZXJlbmNlSWQiOiI3NWNlY2JlYy1lNDcxLTQwMjctYjMzYS1lYWRhMzZiZDhjYjk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4IiwiU3RhcnRQYWdlIjp7IiRpZCI6IjUiLCIkdHlwZSI6IlN3aXNzQWNhZGVtaWMuUGFnZU51bWJlciwgU3dpc3NBY2FkZW1pYyIsIklzRnVsbHlOdW1lcmljIjp0cnVlLCJOdW1iZXIiOjM4LCJOdW1iZXJpbmdUeXBlIjowLCJOdW1lcmFsU3lzdGVtIjowLCJPcmlnaW5hbFN0cmluZyI6IjM4IiwiUHJldHR5U3RyaW5nIjoiM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YWxlaCIsIkxhc3ROYW1lIjoiQWxhbGl5YXQiLCJQcm90ZWN0ZWQiOmZhbHNlLCJTZXgiOjIsIkNyZWF0ZWRCeSI6Ink1d2h5cjdlcnpiYXRuMHB1NDJ5d2RqdmpoM21xcWJ2ZnRlb2lkb2V6ZXVtaGMiLCJDcmVhdGVkT24iOiIyMDIyLTA5LTE0VDIxOjAzOjUxWiIsIk1vZGlmaWVkQnkiOiJ5NXdoeXI3ZXJ6YmF0bjBwdTQyeXdkanZqaDNtcXFidmZ0ZW9pZG9lemV1bWhjIiwiSWQiOiI5ZDFkZWVmZi0zZTFjLTQ0MmQtYmU4Mi01OWM5ZWVlYTA3ZDgiLCJNb2RpZmllZE9uIjoiMjAyMi0wOS0xNFQyMTowMzo1MV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}</w:instrText>
                                </w:r>
                                <w:r w:rsidR="000578CD">
                                  <w:fldChar w:fldCharType="separate"/>
                                </w:r>
                                <w:r w:rsidR="004F4142">
                                  <w:t>Alaliyat 2022, S. 38</w:t>
                                </w:r>
                                <w:r w:rsidR="000578CD">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927F89" id="Textfeld 7" o:spid="_x0000_s1030" type="#_x0000_t202" style="position:absolute;left:0;text-align:left;margin-left:387.45pt;margin-top:336.95pt;width:438.65pt;height:.05pt;z-index:25165107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" stroked="f">
                <v:textbox style="mso-fit-shape-to-text:t" inset="0,0,0,0">
                  <w:txbxContent>
                    <w:p w14:paraId="05D2607F" w14:textId="13D8CD58" w:rsidR="00D127CF" w:rsidRPr="00226502" w:rsidRDefault="00D127CF" w:rsidP="00D127CF">
                      <w:pPr>
                        <w:pStyle w:val="Beschriftung"/>
                        <w:jc w:val="center"/>
                        <w:rPr>
                          <w:vanish/>
                          <w:specVanish/>
                        </w:rPr>
                      </w:pPr>
                      <w:bookmarkStart w:id="16" w:name="_Toc122335929"/>
                      <w:r w:rsidRPr="004F4142">
                        <w:rPr>
                          <w:b/>
                          <w:bCs w:val="0"/>
                        </w:rPr>
                        <w:t xml:space="preserve">Abbildung </w:t>
                      </w:r>
                      <w:r w:rsidRPr="004F4142">
                        <w:rPr>
                          <w:b/>
                          <w:bCs w:val="0"/>
                        </w:rPr>
                        <w:fldChar w:fldCharType="begin"/>
                      </w:r>
                      <w:r w:rsidRPr="004F4142">
                        <w:rPr>
                          <w:b/>
                          <w:bCs w:val="0"/>
                        </w:rPr>
                        <w:instrText xml:space="preserve"> SEQ Abbildung \* ARABIC </w:instrText>
                      </w:r>
                      <w:r w:rsidRPr="004F4142">
                        <w:rPr>
                          <w:b/>
                          <w:bCs w:val="0"/>
                        </w:rPr>
                        <w:fldChar w:fldCharType="separate"/>
                      </w:r>
                      <w:r w:rsidR="00BA2F70">
                        <w:rPr>
                          <w:b/>
                          <w:bCs w:val="0"/>
                          <w:noProof/>
                        </w:rPr>
                        <w:t>1</w:t>
                      </w:r>
                      <w:r w:rsidRPr="004F4142">
                        <w:rPr>
                          <w:b/>
                          <w:bCs w:val="0"/>
                        </w:rPr>
                        <w:fldChar w:fldCharType="end"/>
                      </w:r>
                      <w:r w:rsidRPr="004F4142">
                        <w:rPr>
                          <w:b/>
                          <w:bCs w:val="0"/>
                        </w:rPr>
                        <w:t>:</w:t>
                      </w:r>
                      <w:r>
                        <w:t xml:space="preserve"> Graphische Darstellung des k-Nearest-Neighbours Algorithmus</w:t>
                      </w:r>
                      <w:bookmarkEnd w:id="16"/>
                      <w:r>
                        <w:t xml:space="preserve"> </w:t>
                      </w:r>
                    </w:p>
                    <w:p w14:paraId="72CCA533" w14:textId="5C6B54D0" w:rsidR="00D127CF" w:rsidRPr="00EB2868" w:rsidRDefault="00D127CF" w:rsidP="00D127CF">
                      <w:pPr>
                        <w:pStyle w:val="BeschriftungOhneEintrag"/>
                        <w:jc w:val="center"/>
                      </w:pPr>
                      <w:r>
                        <w:t xml:space="preserve">(Quelle: </w:t>
                      </w:r>
                      <w:sdt>
                        <w:sdtPr>
                          <w:alias w:val="To edit, see citavi.com/edit"/>
                          <w:tag w:val="CitaviPlaceholder#229ea34b-1924-47c9-a1f0-8b49a9111913"/>
                          <w:id w:val="-1529102375"/>
                          <w:placeholder>
                            <w:docPart w:val="DefaultPlaceholder_-1854013440"/>
                          </w:placeholder>
                        </w:sdtPr>
                        <w:sdtEndPr/>
                        <w:sdtContent>
                          <w:r w:rsidR="000578CD">
                            <w:fldChar w:fldCharType="begin"/>
                          </w:r>
                          <w:r w:rsidR="004F414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DllYTIxLTZjZmItNDcyYS05ZjU1LTM5MTBiMTQ3NTkyMyIsIlJhbmdlTGVuZ3RoIjoyMCwiUmVmZXJlbmNlSWQiOiI3NWNlY2JlYy1lNDcxLTQwMjctYjMzYS1lYWRhMzZiZDhjYjk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4IiwiU3RhcnRQYWdlIjp7IiRpZCI6IjUiLCIkdHlwZSI6IlN3aXNzQWNhZGVtaWMuUGFnZU51bWJlciwgU3dpc3NBY2FkZW1pYyIsIklzRnVsbHlOdW1lcmljIjp0cnVlLCJOdW1iZXIiOjM4LCJOdW1iZXJpbmdUeXBlIjowLCJOdW1lcmFsU3lzdGVtIjowLCJPcmlnaW5hbFN0cmluZyI6IjM4IiwiUHJldHR5U3RyaW5nIjoiM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YWxlaCIsIkxhc3ROYW1lIjoiQWxhbGl5YXQiLCJQcm90ZWN0ZWQiOmZhbHNlLCJTZXgiOjIsIkNyZWF0ZWRCeSI6Ink1d2h5cjdlcnpiYXRuMHB1NDJ5d2RqdmpoM21xcWJ2ZnRlb2lkb2V6ZXVtaGMiLCJDcmVhdGVkT24iOiIyMDIyLTA5LTE0VDIxOjAzOjUxWiIsIk1vZGlmaWVkQnkiOiJ5NXdoeXI3ZXJ6YmF0bjBwdTQyeXdkanZqaDNtcXFidmZ0ZW9pZG9lemV1bWhjIiwiSWQiOiI5ZDFkZWVmZi0zZTFjLTQ0MmQtYmU4Mi01OWM5ZWVlYTA3ZDgiLCJNb2RpZmllZE9uIjoiMjAyMi0wOS0xNFQyMTowMzo1MV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}</w:instrText>
                          </w:r>
                          <w:r w:rsidR="000578CD">
                            <w:fldChar w:fldCharType="separate"/>
                          </w:r>
                          <w:r w:rsidR="004F4142">
                            <w:t>Alaliyat 2022, S. 38</w:t>
                          </w:r>
                          <w:r w:rsidR="000578CD">
                            <w:fldChar w:fldCharType="end"/>
                          </w:r>
                        </w:sdtContent>
                      </w:sdt>
                      <w:r>
                        <w:t>)</w:t>
                      </w:r>
                    </w:p>
                  </w:txbxContent>
                </v:textbox>
                <w10:wrap type="topAndBottom" anchorx="margin"/>
              </v:shape>
            </w:pict>
          </mc:Fallback>
        </mc:AlternateContent>
      </w:r>
      <w:r w:rsidR="00953692">
        <w:rPr>
          <w:noProof/>
        </w:rPr>
        <w:drawing>
          <wp:anchor distT="0" distB="0" distL="114300" distR="114300" simplePos="0" relativeHeight="251651077" behindDoc="0" locked="0" layoutInCell="1" allowOverlap="1" wp14:anchorId="219CBD09" wp14:editId="68F69DEF">
            <wp:simplePos x="0" y="0"/>
            <wp:positionH relativeFrom="margin">
              <wp:align>center</wp:align>
            </wp:positionH>
            <wp:positionV relativeFrom="paragraph">
              <wp:posOffset>780976</wp:posOffset>
            </wp:positionV>
            <wp:extent cx="4762500" cy="3438525"/>
            <wp:effectExtent l="0" t="0" r="0" b="9525"/>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62500" cy="3438525"/>
                    </a:xfrm>
                    <a:prstGeom prst="rect">
                      <a:avLst/>
                    </a:prstGeom>
                  </pic:spPr>
                </pic:pic>
              </a:graphicData>
            </a:graphic>
            <wp14:sizeRelH relativeFrom="page">
              <wp14:pctWidth>0</wp14:pctWidth>
            </wp14:sizeRelH>
            <wp14:sizeRelV relativeFrom="page">
              <wp14:pctHeight>0</wp14:pctHeight>
            </wp14:sizeRelV>
          </wp:anchor>
        </w:drawing>
      </w:r>
      <w:r w:rsidR="001404C5">
        <w:t xml:space="preserve">Die folgende Abbildung verdeutlicht die Funktionsweise des </w:t>
      </w:r>
      <w:r w:rsidR="000E6648">
        <w:t xml:space="preserve">k-Nearest-Neighbours-Algorithmus </w:t>
      </w:r>
      <w:r w:rsidR="001404C5">
        <w:t xml:space="preserve">anhand einem Datensatz </w:t>
      </w:r>
      <w:r>
        <w:t>über den eine Aussage basierend auf den nächsten k Datensätzen aus zwei verschiedenen Klassen getroffen werden soll</w:t>
      </w:r>
      <w:r w:rsidR="00443083">
        <w:t>:</w:t>
      </w:r>
    </w:p>
    <w:p w14:paraId="7F816319" w14:textId="7DDD8F85" w:rsidR="008E2BF2" w:rsidRDefault="00AD06B6" w:rsidP="000B412B">
      <w:r>
        <w:t xml:space="preserve">In grün dargestellt ist der Datensatz, über den eine Aussage getroffen werden soll. In rot und blau respektive als Dreieck und als Quadrat dargestellt, sind die bereits klassifizierten Datensätze. </w:t>
      </w:r>
      <w:r w:rsidR="0029707C">
        <w:t xml:space="preserve">Der </w:t>
      </w:r>
      <w:r w:rsidR="000E6648">
        <w:t xml:space="preserve">k-Nearest-Neighbours-Algorithmus </w:t>
      </w:r>
      <w:r w:rsidR="0029707C">
        <w:t>ermittelt nun die k Datensätze, die am nächsten liegen und verwendet diese als Grundlage für eine Aussage über den neuen Datensatz</w:t>
      </w:r>
      <w:r w:rsidR="000613E8">
        <w:t xml:space="preserve"> </w:t>
      </w:r>
      <w:sdt>
        <w:sdtPr>
          <w:alias w:val="To edit, see citavi.com/edit"/>
          <w:tag w:val="CitaviPlaceholder#5c4a35d6-754e-47a8-b4ea-0efaeca0a33d"/>
          <w:id w:val="547965480"/>
          <w:placeholder>
            <w:docPart w:val="DefaultPlaceholder_-1854013440"/>
          </w:placeholder>
        </w:sdtPr>
        <w:sdtEndPr/>
        <w:sdtContent>
          <w:r w:rsidR="000613E8">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WUwOWIyLTg1ZjQtNGNiYy1iMjFjLTY3Yjc4YzdiMzQ4NSIsIlJhbmdlTGVuZ3RoIjoyNywiUmVmZXJlbmNlSWQiOiI3NWNlY2JlYy1lNDcxLTQwMjctYjMzYS1lYWRhMzZiZDhjY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iLCJTdGFydFBhZ2UiOnsiJGlkIjoiNSIsIiR0eXBlIjoiU3dpc3NBY2FkZW1pYy5QYWdlTnVtYmVyLCBTd2lzc0FjYWRlbWljIiwiSXNGdWxseU51bWVyaWMiOnRydWUsIk51bWJlciI6MzgsIk51bWJlcmluZ1R5cGUiOjAsIk51bWVyYWxTeXN0ZW0iOjAsIk9yaWdpbmFsU3RyaW5nIjoiMzgiLCJQcmV0dHlTdHJpbmciOiIzOC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FsZWgiLCJMYXN0TmFtZSI6IkFsYWxpeWF0IiwiUHJvdGVjdGVkIjpmYWxzZSwiU2V4IjoyLCJDcmVhdGVkQnkiOiJfU2ViYXN0aWFuIEtub3BmIiwiQ3JlYXRlZE9uIjoiMjAyMi0wOS0xNFQyMTowMzo1MSIsIk1vZGlmaWVkQnkiOiJfU2ViYXN0aWFuIEtub3BmIiwiSWQiOiI5ZDFkZWVmZi0zZTFjLTQ0MmQtYmU4Mi01OWM5ZWVlYTA3ZDgiLCJNb2RpZmllZE9uIjoiMjAyMi0wOS0xNFQyMTowMzo1M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}</w:instrText>
          </w:r>
          <w:r w:rsidR="000613E8">
            <w:fldChar w:fldCharType="separate"/>
          </w:r>
          <w:r w:rsidR="00A95B2B">
            <w:t>(vgl. Alaliyat 2022, S. 38)</w:t>
          </w:r>
          <w:r w:rsidR="000613E8">
            <w:fldChar w:fldCharType="end"/>
          </w:r>
        </w:sdtContent>
      </w:sdt>
      <w:r w:rsidR="0029707C">
        <w:t xml:space="preserve">. </w:t>
      </w:r>
      <w:r w:rsidR="001018AD">
        <w:t>Je größer k ist, desto größer ist im Regelfall auch der Suchraum</w:t>
      </w:r>
      <w:r w:rsidR="00DB4281">
        <w:t>.</w:t>
      </w:r>
      <w:r w:rsidR="00975644">
        <w:t xml:space="preserve"> Am Beispiel der Haltestellensuche käme eine Zählung der Trigramme der Eingabezeichenfolge mit anschließendem Abgleich zwischen bereits einmal gesuchten Trigrammen und anschließender Suche mittels </w:t>
      </w:r>
      <w:r w:rsidR="00D6155E">
        <w:t xml:space="preserve">k-Nearest-Neighbours-Algorithmus </w:t>
      </w:r>
      <w:r w:rsidR="00975644">
        <w:t>am nächsten.</w:t>
      </w:r>
    </w:p>
    <w:p w14:paraId="17678511" w14:textId="77777777" w:rsidR="008E2BF2" w:rsidRDefault="008E2BF2">
      <w:pPr>
        <w:jc w:val="left"/>
      </w:pPr>
      <w:r>
        <w:br w:type="page"/>
      </w:r>
    </w:p>
    <w:p w14:paraId="7CD7D98B" w14:textId="7F83E6B0" w:rsidR="00946CB4" w:rsidRDefault="003631C7" w:rsidP="00CE5F2F">
      <w:pPr>
        <w:pStyle w:val="berschrift2"/>
      </w:pPr>
      <w:bookmarkStart w:id="17" w:name="_Toc122335829"/>
      <w:r>
        <w:lastRenderedPageBreak/>
        <w:t>Bestärkendes Lernen</w:t>
      </w:r>
      <w:bookmarkEnd w:id="17"/>
    </w:p>
    <w:p w14:paraId="672C3A84" w14:textId="66FD9534" w:rsidR="0019607F" w:rsidRDefault="0075302D" w:rsidP="00946CB4">
      <w:r>
        <w:t xml:space="preserve">Im vorhergehenden Kapitel wurde Machine Learning bereits in </w:t>
      </w:r>
      <w:r w:rsidR="003631C7">
        <w:t>beiden verbreitet</w:t>
      </w:r>
      <w:r w:rsidR="00324170">
        <w:t xml:space="preserve">en </w:t>
      </w:r>
      <w:r w:rsidR="00B958E7">
        <w:t>Verfahrensarten</w:t>
      </w:r>
      <w:r w:rsidR="00FA204E">
        <w:t xml:space="preserve"> des</w:t>
      </w:r>
      <w:r w:rsidR="00324170">
        <w:t xml:space="preserve"> </w:t>
      </w:r>
      <w:r w:rsidR="000C2617">
        <w:t>überwachte</w:t>
      </w:r>
      <w:r w:rsidR="00FA204E">
        <w:t>n</w:t>
      </w:r>
      <w:r w:rsidR="000C2617">
        <w:t xml:space="preserve"> und unüberwachte</w:t>
      </w:r>
      <w:r w:rsidR="00FA204E">
        <w:t>n</w:t>
      </w:r>
      <w:r w:rsidR="000C2617">
        <w:t xml:space="preserve"> Lernen</w:t>
      </w:r>
      <w:r w:rsidR="00FA204E">
        <w:t>s</w:t>
      </w:r>
      <w:r w:rsidR="000C2617">
        <w:t xml:space="preserve"> unterteilt. In diesem Kapitel </w:t>
      </w:r>
      <w:r w:rsidR="00893ABB">
        <w:t xml:space="preserve">wird </w:t>
      </w:r>
      <w:r w:rsidR="00585DC7">
        <w:t xml:space="preserve">entkoppelt vom Beispiel der </w:t>
      </w:r>
      <w:r w:rsidR="00A105A7">
        <w:t xml:space="preserve">Haltestellensuche </w:t>
      </w:r>
      <w:r w:rsidR="00893ABB">
        <w:t xml:space="preserve">das sogenannte </w:t>
      </w:r>
      <w:r w:rsidR="00893ABB" w:rsidRPr="00820AE4">
        <w:rPr>
          <w:i/>
          <w:iCs/>
        </w:rPr>
        <w:t>bestärkende Lernen</w:t>
      </w:r>
      <w:r w:rsidR="00893ABB">
        <w:t xml:space="preserve"> betrachtet.</w:t>
      </w:r>
      <w:r w:rsidR="002672A0">
        <w:t xml:space="preserve"> </w:t>
      </w:r>
    </w:p>
    <w:p w14:paraId="4AD3CF45" w14:textId="6D46B91E" w:rsidR="00E100FA" w:rsidRDefault="002672A0" w:rsidP="00946CB4">
      <w:r>
        <w:t>Üblicherweise wird das bestärkende Lernen auch als Reinforcement Learning (RL</w:t>
      </w:r>
      <w:r w:rsidR="006A2298">
        <w:fldChar w:fldCharType="begin"/>
      </w:r>
      <w:r w:rsidR="006A2298">
        <w:instrText xml:space="preserve"> XE "</w:instrText>
      </w:r>
      <w:r w:rsidR="006A2298" w:rsidRPr="00A5533C">
        <w:instrText>RL</w:instrText>
      </w:r>
      <w:r w:rsidR="006A2298">
        <w:instrText>" \t "</w:instrText>
      </w:r>
      <w:r w:rsidR="006A2298" w:rsidRPr="00602353">
        <w:rPr>
          <w:i/>
        </w:rPr>
        <w:instrText>Reinforcement Learning</w:instrText>
      </w:r>
      <w:r w:rsidR="006A2298">
        <w:instrText xml:space="preserve">" </w:instrText>
      </w:r>
      <w:r w:rsidR="006A2298">
        <w:fldChar w:fldCharType="end"/>
      </w:r>
      <w:r>
        <w:t>) bezeichnet.</w:t>
      </w:r>
      <w:r w:rsidR="00A05B41">
        <w:t xml:space="preserve"> Im Gegensatz zu</w:t>
      </w:r>
      <w:r w:rsidR="00544443">
        <w:t xml:space="preserve">m überwachten und unüberwachten Lernen benötigt RL keine </w:t>
      </w:r>
      <w:r w:rsidR="005353CE">
        <w:t xml:space="preserve">Datenbasis mit entsprechenden </w:t>
      </w:r>
      <w:r w:rsidR="009B6A77">
        <w:t>Features und Labels</w:t>
      </w:r>
      <w:r w:rsidR="00945B4E">
        <w:t xml:space="preserve"> </w:t>
      </w:r>
      <w:sdt>
        <w:sdtPr>
          <w:alias w:val="To edit, see citavi.com/edit"/>
          <w:tag w:val="CitaviPlaceholder#0c6669ed-ec35-4f2d-a4a0-0a372b69d7a4"/>
          <w:id w:val="1670982167"/>
          <w:placeholder>
            <w:docPart w:val="DefaultPlaceholder_-1854013440"/>
          </w:placeholder>
        </w:sdtPr>
        <w:sdtEndPr/>
        <w:sdtContent>
          <w:r w:rsidR="00C0709C">
            <w:fldChar w:fldCharType="begin"/>
          </w:r>
          <w:r w:rsidR="0082703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NmFkN2I2LTVhYWMtNGQ2Ni04MjQxLTM4MmNkNjJjNjJmMC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yKSJ9XX0sIlRhZyI6IkNpdGF2aVBsYWNlaG9sZGVyIzBjNjY2OWVkLWVjMzUtNGYyZC1hNGEwLTBhMzcyYjY5ZDdhNCIsIlRleHQiOiIodmdsLiBTY2htaXR6IDIwMTcsIFMuIDEyKSIsIldBSVZlcnNpb24iOiI2LjEwLjAuMCJ9}</w:instrText>
          </w:r>
          <w:r w:rsidR="00C0709C">
            <w:fldChar w:fldCharType="separate"/>
          </w:r>
          <w:r w:rsidR="00A95B2B">
            <w:t>(vgl. Schmitz 2017, S. 12)</w:t>
          </w:r>
          <w:r w:rsidR="00C0709C">
            <w:fldChar w:fldCharType="end"/>
          </w:r>
        </w:sdtContent>
      </w:sdt>
      <w:r w:rsidR="003F785C">
        <w:t xml:space="preserve">. RL </w:t>
      </w:r>
      <w:r w:rsidR="00E87FBC">
        <w:t xml:space="preserve">liefert </w:t>
      </w:r>
      <w:r w:rsidR="003F785C">
        <w:t xml:space="preserve">als Ergebnis eine Folge von </w:t>
      </w:r>
      <w:r w:rsidR="003F785C" w:rsidRPr="00BE5B00">
        <w:rPr>
          <w:i/>
          <w:iCs/>
        </w:rPr>
        <w:t>Aktionen</w:t>
      </w:r>
      <w:r w:rsidR="003F785C">
        <w:t>, die beim Eintreten eines gewissen Falles optimalerweise durchgeführt werden</w:t>
      </w:r>
      <w:r w:rsidR="00E87FBC">
        <w:t xml:space="preserve"> sollen</w:t>
      </w:r>
      <w:r w:rsidR="003F785C">
        <w:t xml:space="preserve">. </w:t>
      </w:r>
      <w:r w:rsidR="005E0BB2">
        <w:t>Das Training</w:t>
      </w:r>
      <w:r w:rsidR="00B32C3A">
        <w:t xml:space="preserve"> eines sogenannten </w:t>
      </w:r>
      <w:r w:rsidR="00B32C3A" w:rsidRPr="00B32C3A">
        <w:rPr>
          <w:i/>
          <w:iCs/>
        </w:rPr>
        <w:t>Agenten</w:t>
      </w:r>
      <w:r w:rsidR="005E0BB2">
        <w:t xml:space="preserve"> erfolgt nach einem </w:t>
      </w:r>
      <w:r w:rsidR="00E87FBC">
        <w:t>„</w:t>
      </w:r>
      <w:r w:rsidR="005E0BB2">
        <w:t>Trial-and-Error</w:t>
      </w:r>
      <w:r w:rsidR="00E87FBC">
        <w:t xml:space="preserve">“ </w:t>
      </w:r>
      <w:r w:rsidR="005E0BB2">
        <w:t>Verfahren in einer Simulation des späteren Einsatzgebietes</w:t>
      </w:r>
      <w:r w:rsidR="006B13A1">
        <w:t xml:space="preserve">, </w:t>
      </w:r>
      <w:r w:rsidR="00C940E1">
        <w:t xml:space="preserve">wobei eine virtuelle </w:t>
      </w:r>
      <w:r w:rsidR="00C940E1" w:rsidRPr="0000123B">
        <w:rPr>
          <w:i/>
          <w:iCs/>
        </w:rPr>
        <w:t>Belohnung</w:t>
      </w:r>
      <w:r w:rsidR="00C940E1">
        <w:t xml:space="preserve"> </w:t>
      </w:r>
      <w:r w:rsidR="00BC2604">
        <w:t>zur Bewertung einer Aktion dient</w:t>
      </w:r>
      <w:r w:rsidR="0000123B">
        <w:t xml:space="preserve">. Ziel des RL ist es, in einer </w:t>
      </w:r>
      <w:r w:rsidR="0000123B" w:rsidRPr="00E53DD5">
        <w:rPr>
          <w:i/>
          <w:iCs/>
        </w:rPr>
        <w:t>Umgebung</w:t>
      </w:r>
      <w:r w:rsidR="0000123B">
        <w:t xml:space="preserve"> </w:t>
      </w:r>
      <w:r w:rsidR="001E605B">
        <w:t xml:space="preserve">ausgehend von einem gewissen </w:t>
      </w:r>
      <w:r w:rsidR="001E605B" w:rsidRPr="001E605B">
        <w:rPr>
          <w:i/>
          <w:iCs/>
        </w:rPr>
        <w:t>Zustand</w:t>
      </w:r>
      <w:r w:rsidR="001E605B">
        <w:t xml:space="preserve"> </w:t>
      </w:r>
      <w:r w:rsidR="0000123B">
        <w:t xml:space="preserve">durch </w:t>
      </w:r>
      <w:r w:rsidR="00BE5B00">
        <w:t xml:space="preserve">eine bestimmte </w:t>
      </w:r>
      <w:r w:rsidR="00BE5B00" w:rsidRPr="00465A33">
        <w:t>Strategie</w:t>
      </w:r>
      <w:r w:rsidR="00BE5B00">
        <w:t xml:space="preserve"> </w:t>
      </w:r>
      <w:r w:rsidR="00E53DD5">
        <w:t>bestehend aus</w:t>
      </w:r>
      <w:r w:rsidR="00BE5B00">
        <w:t xml:space="preserve"> geeignete</w:t>
      </w:r>
      <w:r w:rsidR="00E53DD5">
        <w:t>n</w:t>
      </w:r>
      <w:r w:rsidR="0000123B">
        <w:t xml:space="preserve"> Aktionen ein Maximum an Belohnung zu erhalten </w:t>
      </w:r>
      <w:sdt>
        <w:sdtPr>
          <w:alias w:val="To edit, see citavi.com/edit"/>
          <w:tag w:val="CitaviPlaceholder#b2ef4a08-817f-4267-bb5a-64fdc8d5b2b5"/>
          <w:id w:val="405347217"/>
          <w:placeholder>
            <w:docPart w:val="DefaultPlaceholder_-1854013440"/>
          </w:placeholder>
        </w:sdtPr>
        <w:sdtEndPr/>
        <w:sdtContent>
          <w:r w:rsidR="001674EA">
            <w:fldChar w:fldCharType="begin"/>
          </w:r>
          <w:r w:rsidR="0082703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4MjM5Y2UzLTNjNzEtNDhkMS1hZGU5LTM2YmIyZTZhNWRlYSIsIlJhbmdlTGVuZ3RoIjozMCwiUmVmZXJlbmNlSWQiOiI0MmFiOGM2NS1kMmRiLTQ3MzYtYWI5ZC1hZWRiMjhmODk4Y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ciLCJTdGFydFBhZ2UiOnsiJGlkIjoiNSIsIiR0eXBlIjoiU3dpc3NBY2FkZW1pYy5QYWdlTnVtYmVyLCBTd2lzc0FjYWRlbWljIiwiSXNGdWxseU51bWVyaWMiOnRydWUsIk51bWJlciI6NDcsIk51bWJlcmluZ1R5cGUiOjAsIk51bWVyYWxTeXN0ZW0iOjAsIk9yaWdpbmFsU3RyaW5nIjoiNDciLCJQcmV0dHlTdHJpbmciOiI0Ny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wMzEtMDU3NDAtMyIsIlVyaVN0cmluZyI6Imh0dHBzOi8vZG9pLm9yZy8xMC4xMDA3Lzk3OC0zLTAzMS0wNTc0MC0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DaGFuIGV0IGFsLiAyMDIyLCBTLiA0NykifV19LCJUYWciOiJDaXRhdmlQbGFjZWhvbGRlciNiMmVmNGEwOC04MTdmLTQyNjctYmI1YS02NGZkYzhkNWIyYjUiLCJUZXh0IjoiKHZnbC4gQ2hhbiBldCBhbC4gMjAyMiwgUy4gNDcpIiwiV0FJVmVyc2lvbiI6IjYuMTAuMC4wIn0=}</w:instrText>
          </w:r>
          <w:r w:rsidR="001674EA">
            <w:fldChar w:fldCharType="separate"/>
          </w:r>
          <w:r w:rsidR="00A95B2B">
            <w:t>(vgl. Chan et al. 2022, S. 47)</w:t>
          </w:r>
          <w:r w:rsidR="001674EA">
            <w:fldChar w:fldCharType="end"/>
          </w:r>
        </w:sdtContent>
      </w:sdt>
      <w:r w:rsidR="001674EA">
        <w:t>.</w:t>
      </w:r>
      <w:r w:rsidR="00945B4E">
        <w:t xml:space="preserve"> </w:t>
      </w:r>
      <w:r w:rsidR="004D0259">
        <w:t>D</w:t>
      </w:r>
      <w:r w:rsidR="00E104E3" w:rsidRPr="009F29A1">
        <w:t xml:space="preserve">ie Verfahrensweise von RL </w:t>
      </w:r>
      <w:r w:rsidR="004D0259">
        <w:t xml:space="preserve">ähnelt </w:t>
      </w:r>
      <w:r w:rsidR="00DC783B" w:rsidRPr="009F29A1">
        <w:t xml:space="preserve">dem Lernprozess </w:t>
      </w:r>
      <w:proofErr w:type="gramStart"/>
      <w:r w:rsidR="00735C1C">
        <w:t>bestimmter</w:t>
      </w:r>
      <w:r w:rsidR="00DC783B" w:rsidRPr="009F29A1">
        <w:t xml:space="preserve"> Lebewesens</w:t>
      </w:r>
      <w:proofErr w:type="gramEnd"/>
      <w:r w:rsidR="00DC783B" w:rsidRPr="009F29A1">
        <w:t xml:space="preserve"> sehr. </w:t>
      </w:r>
      <w:r w:rsidR="00735C1C">
        <w:t>Ein bekanntes Beispiel dazu</w:t>
      </w:r>
      <w:r w:rsidR="00DC783B" w:rsidRPr="009F29A1">
        <w:t xml:space="preserve"> </w:t>
      </w:r>
      <w:r w:rsidR="00735C1C">
        <w:t xml:space="preserve">ist </w:t>
      </w:r>
      <w:r w:rsidR="00DC783B" w:rsidRPr="009F29A1">
        <w:t>ein Baby, dass Laufen lernt</w:t>
      </w:r>
      <w:r w:rsidR="001403C3">
        <w:t xml:space="preserve"> </w:t>
      </w:r>
      <w:sdt>
        <w:sdtPr>
          <w:alias w:val="To edit, see citavi.com/edit"/>
          <w:tag w:val="CitaviPlaceholder#5d020f3b-32f3-4ac2-8585-609829544764"/>
          <w:id w:val="257260827"/>
          <w:placeholder>
            <w:docPart w:val="DefaultPlaceholder_-1854013440"/>
          </w:placeholder>
        </w:sdtPr>
        <w:sdtEndPr/>
        <w:sdtContent>
          <w:r w:rsidR="001403C3">
            <w:fldChar w:fldCharType="begin"/>
          </w:r>
          <w:r w:rsidR="0082703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YjIyZDg3LTA0YTItNGFlYS1iODZmLWQwNWRjY2ZlNmMwYi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yKSJ9XX0sIlRhZyI6IkNpdGF2aVBsYWNlaG9sZGVyIzVkMDIwZjNiLTMyZjMtNGFjMi04NTg1LTYwOTgyOTU0NDc2NCIsIlRleHQiOiIodmdsLiBTY2htaXR6IDIwMTcsIFMuIDEyKSIsIldBSVZlcnNpb24iOiI2LjEwLjAuMCJ9}</w:instrText>
          </w:r>
          <w:r w:rsidR="001403C3">
            <w:fldChar w:fldCharType="separate"/>
          </w:r>
          <w:r w:rsidR="00A95B2B">
            <w:t>(vgl. Schmitz 2017, S. 12)</w:t>
          </w:r>
          <w:r w:rsidR="001403C3">
            <w:fldChar w:fldCharType="end"/>
          </w:r>
        </w:sdtContent>
      </w:sdt>
      <w:r w:rsidR="00CC623F" w:rsidRPr="009F29A1">
        <w:t xml:space="preserve">. </w:t>
      </w:r>
      <w:r w:rsidR="00A80A89" w:rsidRPr="009F29A1">
        <w:t>Schafft es das Baby, eine bestimmte Strecke zu laufen, wird es gelobt. Es kommt zu einem Erfolgserlebnis, welches</w:t>
      </w:r>
      <w:r w:rsidR="00CC623F" w:rsidRPr="009F29A1">
        <w:t xml:space="preserve"> </w:t>
      </w:r>
      <w:r w:rsidR="00A80A89" w:rsidRPr="009F29A1">
        <w:t xml:space="preserve">in diesem Fall die </w:t>
      </w:r>
      <w:r w:rsidR="00CC623F" w:rsidRPr="009F29A1">
        <w:t xml:space="preserve">positive </w:t>
      </w:r>
      <w:r w:rsidR="00A80A89" w:rsidRPr="009F29A1">
        <w:t xml:space="preserve">Belohnung repräsentiert. Fällt das Baby hingegen hin, </w:t>
      </w:r>
      <w:r w:rsidR="00CC623F" w:rsidRPr="009F29A1">
        <w:t>führt dies zum Scheitern und damit zu einer negativen Belohnung.</w:t>
      </w:r>
      <w:r w:rsidR="00703401" w:rsidRPr="009F29A1">
        <w:t xml:space="preserve"> </w:t>
      </w:r>
      <w:r w:rsidR="00E7430F">
        <w:t xml:space="preserve">Das Beispiel lässt sich </w:t>
      </w:r>
      <w:r w:rsidR="00735C1C">
        <w:t>ähnlich</w:t>
      </w:r>
      <w:r w:rsidR="00E7430F">
        <w:t xml:space="preserve"> auch auf ein autonomes Fahrzeug übertragen</w:t>
      </w:r>
      <w:r w:rsidR="004D5D89">
        <w:t>, welches ein bestimmtes Ziel</w:t>
      </w:r>
      <w:r w:rsidR="00056599">
        <w:t xml:space="preserve"> erreichen soll. Das Fahrzeug kann abbiegen oder geradeaus fahren. Erreicht das Fahrzeug das geforderte Ziel ohne einen Unfall, </w:t>
      </w:r>
      <w:r w:rsidR="00C25C46">
        <w:t xml:space="preserve">folgt eine positive Belohnung. Kommt es hingegen zu einem Zusammenstoß mit einem anderen Fahrzeug, </w:t>
      </w:r>
      <w:r w:rsidR="00C16F39">
        <w:t xml:space="preserve">folgt daraus eine negative Belohnung </w:t>
      </w:r>
      <w:sdt>
        <w:sdtPr>
          <w:alias w:val="To edit, see citavi.com/edit"/>
          <w:tag w:val="CitaviPlaceholder#e8491dd1-3f3f-4ccc-8db6-9bd31b37fbf1"/>
          <w:id w:val="-1280872910"/>
          <w:placeholder>
            <w:docPart w:val="DefaultPlaceholder_-1854013440"/>
          </w:placeholder>
        </w:sdtPr>
        <w:sdtEndPr/>
        <w:sdtContent>
          <w:r w:rsidR="00C16F39">
            <w:fldChar w:fldCharType="begin"/>
          </w:r>
          <w:r w:rsidR="003201D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NDk3MGRjLTFiNGMtNDlhOC04YmEyLWM4MmRkYjNmN2I4NSIsIlJhbmdlTGVuZ3RoIjozMCwiUmVmZXJlbmNlSWQiOiI0MmFiOGM2NS1kMmRiLTQ3MzYtYWI5ZC1hZWRiMjhmODk4Y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ciLCJTdGFydFBhZ2UiOnsiJGlkIjoiNSIsIiR0eXBlIjoiU3dpc3NBY2FkZW1pYy5QYWdlTnVtYmVyLCBTd2lzc0FjYWRlbWljIiwiSXNGdWxseU51bWVyaWMiOnRydWUsIk51bWJlciI6NDcsIk51bWJlcmluZ1R5cGUiOjAsIk51bWVyYWxTeXN0ZW0iOjAsIk9yaWdpbmFsU3RyaW5nIjoiNDciLCJQcmV0dHlTdHJpbmciOiI0Ny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wMzEtMDU3NDAtMyIsIlVyaVN0cmluZyI6Imh0dHBzOi8vZG9pLm9yZy8xMC4xMDA3Lzk3OC0zLTAzMS0wNTc0MC0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DaGFuIGV0IGFsLiAyMDIyLCBTLiA0NykifV19LCJUYWciOiJDaXRhdmlQbGFjZWhvbGRlciNlODQ5MWRkMS0zZjNmLTRjY2MtOGRiNi05YmQzMWIzN2ZiZjEiLCJUZXh0IjoiKHZnbC4gQ2hhbiBldCBhbC4gMjAyMiwgUy4gNDcpIiwiV0FJVmVyc2lvbiI6IjYuMTAuMC4wIn0=}</w:instrText>
          </w:r>
          <w:r w:rsidR="00C16F39">
            <w:fldChar w:fldCharType="separate"/>
          </w:r>
          <w:r w:rsidR="00A95B2B">
            <w:t>(vgl. Chan et al. 2022, S. 47)</w:t>
          </w:r>
          <w:r w:rsidR="00C16F39">
            <w:fldChar w:fldCharType="end"/>
          </w:r>
        </w:sdtContent>
      </w:sdt>
      <w:r w:rsidR="003201DF">
        <w:t>.</w:t>
      </w:r>
      <w:r w:rsidR="00DA63A8">
        <w:t xml:space="preserve"> </w:t>
      </w:r>
      <w:r w:rsidR="00D22A40">
        <w:t xml:space="preserve">Generell werden im RL eine </w:t>
      </w:r>
      <w:r w:rsidR="00D22A40" w:rsidRPr="00735C1C">
        <w:rPr>
          <w:i/>
          <w:iCs/>
        </w:rPr>
        <w:t>Policy</w:t>
      </w:r>
      <w:r w:rsidR="00D22A40">
        <w:t xml:space="preserve">- und eine </w:t>
      </w:r>
      <w:proofErr w:type="spellStart"/>
      <w:r w:rsidR="00735C1C" w:rsidRPr="00735C1C">
        <w:rPr>
          <w:i/>
          <w:iCs/>
        </w:rPr>
        <w:t>Value</w:t>
      </w:r>
      <w:r w:rsidR="00D22A40" w:rsidRPr="00735C1C">
        <w:rPr>
          <w:i/>
          <w:iCs/>
        </w:rPr>
        <w:t>funktion</w:t>
      </w:r>
      <w:proofErr w:type="spellEnd"/>
      <w:r w:rsidR="00D22A40">
        <w:t xml:space="preserve"> definiert. Während die </w:t>
      </w:r>
      <w:proofErr w:type="spellStart"/>
      <w:r w:rsidR="00D22A40">
        <w:t>Policy</w:t>
      </w:r>
      <w:r w:rsidR="00735C1C">
        <w:t>f</w:t>
      </w:r>
      <w:r w:rsidR="00D22A40">
        <w:t>unktion</w:t>
      </w:r>
      <w:proofErr w:type="spellEnd"/>
      <w:r w:rsidR="00D22A40">
        <w:t xml:space="preserve"> </w:t>
      </w:r>
      <w:r w:rsidR="0022559F">
        <w:t xml:space="preserve">eine Wahrscheinlichkeit angibt, mit der eine bestimmte Aktion ausgeführt wird, definiert die </w:t>
      </w:r>
      <w:proofErr w:type="spellStart"/>
      <w:r w:rsidR="0022559F">
        <w:t>Value</w:t>
      </w:r>
      <w:r w:rsidR="00FA52EC">
        <w:t>f</w:t>
      </w:r>
      <w:r w:rsidR="0022559F">
        <w:t>unktion</w:t>
      </w:r>
      <w:proofErr w:type="spellEnd"/>
      <w:r w:rsidR="0022559F">
        <w:t xml:space="preserve">, </w:t>
      </w:r>
      <w:r w:rsidR="00E42F12">
        <w:t xml:space="preserve">ob ausgehend von einem bestimmten Zustand </w:t>
      </w:r>
      <w:r w:rsidR="004B4C42">
        <w:t xml:space="preserve">beim Ausführen einer Aktion eine negative oder positive Belohnung zu erwarten ist </w:t>
      </w:r>
      <w:sdt>
        <w:sdtPr>
          <w:alias w:val="To edit, see citavi.com/edit"/>
          <w:tag w:val="CitaviPlaceholder#76629fc5-bdc6-41d4-b9d3-fcf2bc0afade"/>
          <w:id w:val="-37667316"/>
          <w:placeholder>
            <w:docPart w:val="DefaultPlaceholder_-1854013440"/>
          </w:placeholder>
        </w:sdtPr>
        <w:sdtEndPr/>
        <w:sdtContent>
          <w:r w:rsidR="004B4C42">
            <w:fldChar w:fldCharType="begin"/>
          </w:r>
          <w:r w:rsidR="004B4C4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YjQ3MTE1LWI0ZDktNDEyNi05MTE2LTY1YzZkYmYyYTFjNCIsIlJhbmdlTGVuZ3RoIjoyNy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EyIGZmLiIsIlN0YXJ0UGFnZSI6eyIkaWQiOiI1IiwiJHR5cGUiOiJTd2lzc0FjYWRlbWljLlBhZ2VOdW1iZXIsIFN3aXNzQWNhZGVtaWMiLCJJc0Z1bGx5TnVtZXJpYyI6ZmFsc2UsIk51bWJlciI6MTIsIk51bWJlcmluZ1R5cGUiOjAsIk51bWVyYWxTeXN0ZW0iOi0xLCJPcmlnaW5hbFN0cmluZyI6IjEyIGZmLiIsIlByZXR0eVN0cmluZyI6IjEyIGZmL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DEyIGZmLikifV19LCJUYWciOiJDaXRhdmlQbGFjZWhvbGRlciM3NjYyOWZjNS1iZGM2LTQxZDQtYjlkMy1mY2YyYmMwYWZhZGUiLCJUZXh0IjoiKHZnbC4gU2NobWl0eiAyMDE3LCAxMiBmZi4pIiwiV0FJVmVyc2lvbiI6IjYuMTAuMC4wIn0=}</w:instrText>
          </w:r>
          <w:r w:rsidR="004B4C42">
            <w:fldChar w:fldCharType="separate"/>
          </w:r>
          <w:r w:rsidR="00A95B2B">
            <w:t>(vgl. Schmitz 2017, 12 ff.)</w:t>
          </w:r>
          <w:r w:rsidR="004B4C42">
            <w:fldChar w:fldCharType="end"/>
          </w:r>
        </w:sdtContent>
      </w:sdt>
      <w:r w:rsidR="004B4C42">
        <w:t>.</w:t>
      </w:r>
      <w:r w:rsidR="00BE6091">
        <w:t xml:space="preserve"> </w:t>
      </w:r>
    </w:p>
    <w:p w14:paraId="763B3D2C" w14:textId="77777777" w:rsidR="00E100FA" w:rsidRDefault="00E100FA">
      <w:pPr>
        <w:jc w:val="left"/>
      </w:pPr>
      <w:r>
        <w:br w:type="page"/>
      </w:r>
    </w:p>
    <w:p w14:paraId="06902984" w14:textId="5FBADC3D" w:rsidR="00BE6091" w:rsidRDefault="00465A33" w:rsidP="00946CB4">
      <w:r>
        <w:rPr>
          <w:noProof/>
        </w:rPr>
        <w:lastRenderedPageBreak/>
        <mc:AlternateContent>
          <mc:Choice Requires="wpg">
            <w:drawing>
              <wp:anchor distT="0" distB="0" distL="114300" distR="114300" simplePos="0" relativeHeight="251651079" behindDoc="0" locked="0" layoutInCell="1" allowOverlap="1" wp14:anchorId="76DBCBBD" wp14:editId="56E48C89">
                <wp:simplePos x="0" y="0"/>
                <wp:positionH relativeFrom="margin">
                  <wp:align>right</wp:align>
                </wp:positionH>
                <wp:positionV relativeFrom="paragraph">
                  <wp:posOffset>599440</wp:posOffset>
                </wp:positionV>
                <wp:extent cx="5581650" cy="1667510"/>
                <wp:effectExtent l="0" t="0" r="0" b="8890"/>
                <wp:wrapTopAndBottom/>
                <wp:docPr id="26" name="Gruppieren 26"/>
                <wp:cNvGraphicFramePr/>
                <a:graphic xmlns:a="http://schemas.openxmlformats.org/drawingml/2006/main">
                  <a:graphicData uri="http://schemas.microsoft.com/office/word/2010/wordprocessingGroup">
                    <wpg:wgp>
                      <wpg:cNvGrpSpPr/>
                      <wpg:grpSpPr>
                        <a:xfrm>
                          <a:off x="0" y="0"/>
                          <a:ext cx="5581860" cy="1668027"/>
                          <a:chOff x="0" y="0"/>
                          <a:chExt cx="4609263" cy="1419086"/>
                        </a:xfrm>
                      </wpg:grpSpPr>
                      <pic:pic xmlns:pic="http://schemas.openxmlformats.org/drawingml/2006/picture">
                        <pic:nvPicPr>
                          <pic:cNvPr id="8" name="Grafik 8" descr="Erdkugel: Afrika und Europa mit einfarbiger Füllung"/>
                          <pic:cNvPicPr>
                            <a:picLocks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3275763" y="0"/>
                            <a:ext cx="1333500" cy="1333500"/>
                          </a:xfrm>
                          <a:prstGeom prst="rect">
                            <a:avLst/>
                          </a:prstGeom>
                        </pic:spPr>
                      </pic:pic>
                      <pic:pic xmlns:pic="http://schemas.openxmlformats.org/drawingml/2006/picture">
                        <pic:nvPicPr>
                          <pic:cNvPr id="10" name="Grafik 10" descr="Mann mit einfarbiger Füllung"/>
                          <pic:cNvPicPr>
                            <a:picLocks noChangeAspect="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105508"/>
                            <a:ext cx="1072515" cy="1072515"/>
                          </a:xfrm>
                          <a:prstGeom prst="rect">
                            <a:avLst/>
                          </a:prstGeom>
                        </pic:spPr>
                      </pic:pic>
                      <wps:wsp>
                        <wps:cNvPr id="11" name="Gerade Verbindung mit Pfeil 11"/>
                        <wps:cNvCnPr/>
                        <wps:spPr>
                          <a:xfrm flipH="1" flipV="1">
                            <a:off x="901392" y="247022"/>
                            <a:ext cx="1706880" cy="1574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Gerade Verbindung mit Pfeil 15"/>
                        <wps:cNvCnPr/>
                        <wps:spPr>
                          <a:xfrm flipH="1" flipV="1">
                            <a:off x="906417" y="980552"/>
                            <a:ext cx="1707233" cy="1046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feld 2"/>
                        <wps:cNvSpPr txBox="1">
                          <a:spLocks noChangeArrowheads="1"/>
                        </wps:cNvSpPr>
                        <wps:spPr bwMode="auto">
                          <a:xfrm>
                            <a:off x="2621753" y="125605"/>
                            <a:ext cx="829310" cy="263525"/>
                          </a:xfrm>
                          <a:prstGeom prst="rect">
                            <a:avLst/>
                          </a:prstGeom>
                          <a:solidFill>
                            <a:srgbClr val="FFFFFF"/>
                          </a:solidFill>
                          <a:ln w="9525">
                            <a:noFill/>
                            <a:miter lim="800000"/>
                            <a:headEnd/>
                            <a:tailEnd/>
                          </a:ln>
                        </wps:spPr>
                        <wps:txbx>
                          <w:txbxContent>
                            <w:p w14:paraId="092AC6CD" w14:textId="387598B8" w:rsidR="007232D4" w:rsidRPr="00465A33" w:rsidRDefault="00E5490A">
                              <w:pPr>
                                <w:rPr>
                                  <w:color w:val="000000" w:themeColor="text1"/>
                                  <w:sz w:val="18"/>
                                  <w:szCs w:val="18"/>
                                </w:rPr>
                              </w:pPr>
                              <w:r w:rsidRPr="00465A33">
                                <w:rPr>
                                  <w:color w:val="000000" w:themeColor="text1"/>
                                  <w:sz w:val="18"/>
                                  <w:szCs w:val="18"/>
                                </w:rPr>
                                <w:t>Zustand N</w:t>
                              </w:r>
                            </w:p>
                          </w:txbxContent>
                        </wps:txbx>
                        <wps:bodyPr rot="0" vert="horz" wrap="square" lIns="91440" tIns="45720" rIns="91440" bIns="45720" anchor="t" anchorCtr="0">
                          <a:noAutofit/>
                        </wps:bodyPr>
                      </wps:wsp>
                      <wps:wsp>
                        <wps:cNvPr id="21" name="Textfeld 2"/>
                        <wps:cNvSpPr txBox="1">
                          <a:spLocks noChangeArrowheads="1"/>
                        </wps:cNvSpPr>
                        <wps:spPr bwMode="auto">
                          <a:xfrm>
                            <a:off x="811943" y="487345"/>
                            <a:ext cx="549275" cy="263525"/>
                          </a:xfrm>
                          <a:prstGeom prst="rect">
                            <a:avLst/>
                          </a:prstGeom>
                          <a:solidFill>
                            <a:srgbClr val="FFFFFF"/>
                          </a:solidFill>
                          <a:ln w="9525">
                            <a:noFill/>
                            <a:miter lim="800000"/>
                            <a:headEnd/>
                            <a:tailEnd/>
                          </a:ln>
                        </wps:spPr>
                        <wps:txbx>
                          <w:txbxContent>
                            <w:p w14:paraId="69694EE9" w14:textId="36A63B2D" w:rsidR="00AB2A6F" w:rsidRPr="00465A33" w:rsidRDefault="00AB2A6F" w:rsidP="00AB2A6F">
                              <w:pPr>
                                <w:rPr>
                                  <w:color w:val="000000" w:themeColor="text1"/>
                                  <w:sz w:val="18"/>
                                  <w:szCs w:val="18"/>
                                </w:rPr>
                              </w:pPr>
                              <w:r w:rsidRPr="00465A33">
                                <w:rPr>
                                  <w:color w:val="000000" w:themeColor="text1"/>
                                  <w:sz w:val="18"/>
                                  <w:szCs w:val="18"/>
                                </w:rPr>
                                <w:t>Aktion</w:t>
                              </w:r>
                            </w:p>
                          </w:txbxContent>
                        </wps:txbx>
                        <wps:bodyPr rot="0" vert="horz" wrap="square" lIns="91440" tIns="45720" rIns="91440" bIns="45720" anchor="t" anchorCtr="0">
                          <a:noAutofit/>
                        </wps:bodyPr>
                      </wps:wsp>
                      <wps:wsp>
                        <wps:cNvPr id="22" name="Textfeld 2"/>
                        <wps:cNvSpPr txBox="1">
                          <a:spLocks noChangeArrowheads="1"/>
                        </wps:cNvSpPr>
                        <wps:spPr bwMode="auto">
                          <a:xfrm>
                            <a:off x="2611704" y="854110"/>
                            <a:ext cx="829310" cy="263525"/>
                          </a:xfrm>
                          <a:prstGeom prst="rect">
                            <a:avLst/>
                          </a:prstGeom>
                          <a:solidFill>
                            <a:srgbClr val="FFFFFF"/>
                          </a:solidFill>
                          <a:ln w="9525">
                            <a:noFill/>
                            <a:miter lim="800000"/>
                            <a:headEnd/>
                            <a:tailEnd/>
                          </a:ln>
                        </wps:spPr>
                        <wps:txbx>
                          <w:txbxContent>
                            <w:p w14:paraId="33BC5579" w14:textId="03A7AAA5" w:rsidR="00B679FD" w:rsidRPr="00465A33" w:rsidRDefault="00B679FD" w:rsidP="00B679FD">
                              <w:pPr>
                                <w:rPr>
                                  <w:color w:val="000000" w:themeColor="text1"/>
                                  <w:sz w:val="18"/>
                                  <w:szCs w:val="18"/>
                                </w:rPr>
                              </w:pPr>
                              <w:r w:rsidRPr="00465A33">
                                <w:rPr>
                                  <w:color w:val="000000" w:themeColor="text1"/>
                                  <w:sz w:val="18"/>
                                  <w:szCs w:val="18"/>
                                </w:rPr>
                                <w:t>Belohnung</w:t>
                              </w:r>
                            </w:p>
                          </w:txbxContent>
                        </wps:txbx>
                        <wps:bodyPr rot="0" vert="horz" wrap="square" lIns="91440" tIns="45720" rIns="91440" bIns="45720" anchor="t" anchorCtr="0">
                          <a:noAutofit/>
                        </wps:bodyPr>
                      </wps:wsp>
                      <wps:wsp>
                        <wps:cNvPr id="23" name="Gerade Verbindung mit Pfeil 23"/>
                        <wps:cNvCnPr/>
                        <wps:spPr>
                          <a:xfrm>
                            <a:off x="1369627" y="633884"/>
                            <a:ext cx="189166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Textfeld 2"/>
                        <wps:cNvSpPr txBox="1">
                          <a:spLocks noChangeArrowheads="1"/>
                        </wps:cNvSpPr>
                        <wps:spPr bwMode="auto">
                          <a:xfrm>
                            <a:off x="312790" y="1126396"/>
                            <a:ext cx="549275" cy="263525"/>
                          </a:xfrm>
                          <a:prstGeom prst="rect">
                            <a:avLst/>
                          </a:prstGeom>
                          <a:solidFill>
                            <a:srgbClr val="FFFFFF"/>
                          </a:solidFill>
                          <a:ln w="9525">
                            <a:noFill/>
                            <a:miter lim="800000"/>
                            <a:headEnd/>
                            <a:tailEnd/>
                          </a:ln>
                        </wps:spPr>
                        <wps:txbx>
                          <w:txbxContent>
                            <w:p w14:paraId="7F66A748" w14:textId="13BF5B00" w:rsidR="00044E90" w:rsidRPr="00465A33" w:rsidRDefault="00044E90" w:rsidP="00044E90">
                              <w:pPr>
                                <w:rPr>
                                  <w:b/>
                                  <w:bCs/>
                                  <w:color w:val="000000" w:themeColor="text1"/>
                                  <w:sz w:val="18"/>
                                  <w:szCs w:val="18"/>
                                </w:rPr>
                              </w:pPr>
                              <w:r w:rsidRPr="00465A33">
                                <w:rPr>
                                  <w:b/>
                                  <w:bCs/>
                                  <w:color w:val="000000" w:themeColor="text1"/>
                                  <w:sz w:val="18"/>
                                  <w:szCs w:val="18"/>
                                </w:rPr>
                                <w:t>Agent</w:t>
                              </w:r>
                            </w:p>
                          </w:txbxContent>
                        </wps:txbx>
                        <wps:bodyPr rot="0" vert="horz" wrap="square" lIns="91440" tIns="45720" rIns="91440" bIns="45720" anchor="t" anchorCtr="0">
                          <a:noAutofit/>
                        </wps:bodyPr>
                      </wps:wsp>
                      <wps:wsp>
                        <wps:cNvPr id="25" name="Textfeld 2"/>
                        <wps:cNvSpPr txBox="1">
                          <a:spLocks noChangeArrowheads="1"/>
                        </wps:cNvSpPr>
                        <wps:spPr bwMode="auto">
                          <a:xfrm>
                            <a:off x="3605626" y="1155561"/>
                            <a:ext cx="813435" cy="263525"/>
                          </a:xfrm>
                          <a:prstGeom prst="rect">
                            <a:avLst/>
                          </a:prstGeom>
                          <a:noFill/>
                          <a:ln w="9525">
                            <a:noFill/>
                            <a:miter lim="800000"/>
                            <a:headEnd/>
                            <a:tailEnd/>
                          </a:ln>
                        </wps:spPr>
                        <wps:txbx>
                          <w:txbxContent>
                            <w:p w14:paraId="518BE697" w14:textId="215E202B" w:rsidR="00044E90" w:rsidRPr="00465A33" w:rsidRDefault="00044E90" w:rsidP="00044E90">
                              <w:pPr>
                                <w:rPr>
                                  <w:b/>
                                  <w:bCs/>
                                  <w:color w:val="000000" w:themeColor="text1"/>
                                  <w:sz w:val="18"/>
                                  <w:szCs w:val="18"/>
                                </w:rPr>
                              </w:pPr>
                              <w:r w:rsidRPr="00465A33">
                                <w:rPr>
                                  <w:b/>
                                  <w:bCs/>
                                  <w:color w:val="000000" w:themeColor="text1"/>
                                  <w:sz w:val="18"/>
                                  <w:szCs w:val="18"/>
                                </w:rPr>
                                <w:t>Umgebung</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6DBCBBD" id="Gruppieren 26" o:spid="_x0000_s1031" style="position:absolute;left:0;text-align:left;margin-left:388.3pt;margin-top:47.2pt;width:439.5pt;height:131.3pt;z-index:251651079;mso-position-horizontal:right;mso-position-horizontal-relative:margin;mso-width-relative:margin;mso-height-relative:margin" coordsize="46092,1419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32" type="#_x0000_t75" alt="Erdkugel: Afrika und Europa mit einfarbiger Füllung" style="position:absolute;left:32757;width:13335;height:1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">
                  <v:imagedata r:id="rId43" o:title=" Afrika und Europa mit einfarbiger Füllung"/>
                </v:shape>
                <v:shape id="Grafik 10" o:spid="_x0000_s1033" type="#_x0000_t75" alt="Mann mit einfarbiger Füllung" style="position:absolute;top:1055;width:10725;height:10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">
                  <v:imagedata r:id="rId44" o:title="Mann mit einfarbiger Füllung"/>
                </v:shape>
                <v:shapetype id="_x0000_t32" coordsize="21600,21600" o:spt="32" o:oned="t" path="m,l21600,21600e" filled="f">
                  <v:path arrowok="t" fillok="f" o:connecttype="none"/>
                  <o:lock v:ext="edit" shapetype="t"/>
                </v:shapetype>
                <v:shape id="Gerade Verbindung mit Pfeil 11" o:spid="_x0000_s1034" type="#_x0000_t32" style="position:absolute;left:9013;top:2470;width:17069;height:1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" strokecolor="black [3213]" strokeweight="1.5pt">
                  <v:stroke endarrow="block"/>
                </v:shape>
                <v:shape id="Gerade Verbindung mit Pfeil 15" o:spid="_x0000_s1035" type="#_x0000_t32" style="position:absolute;left:9064;top:9805;width:17072;height:1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" strokecolor="black [3213]" strokeweight="1.5pt">
                  <v:stroke endarrow="block"/>
                </v:shape>
                <v:shape id="Textfeld 2" o:spid="_x0000_s1036" type="#_x0000_t202" style="position:absolute;left:26217;top:1256;width:8293;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92AC6CD" w14:textId="387598B8" w:rsidR="007232D4" w:rsidRPr="00465A33" w:rsidRDefault="00E5490A">
                        <w:pPr>
                          <w:rPr>
                            <w:color w:val="000000" w:themeColor="text1"/>
                            <w:sz w:val="18"/>
                            <w:szCs w:val="18"/>
                          </w:rPr>
                        </w:pPr>
                        <w:r w:rsidRPr="00465A33">
                          <w:rPr>
                            <w:color w:val="000000" w:themeColor="text1"/>
                            <w:sz w:val="18"/>
                            <w:szCs w:val="18"/>
                          </w:rPr>
                          <w:t>Zustand N</w:t>
                        </w:r>
                      </w:p>
                    </w:txbxContent>
                  </v:textbox>
                </v:shape>
                <v:shape id="Textfeld 2" o:spid="_x0000_s1037" type="#_x0000_t202" style="position:absolute;left:8119;top:4873;width:5493;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69694EE9" w14:textId="36A63B2D" w:rsidR="00AB2A6F" w:rsidRPr="00465A33" w:rsidRDefault="00AB2A6F" w:rsidP="00AB2A6F">
                        <w:pPr>
                          <w:rPr>
                            <w:color w:val="000000" w:themeColor="text1"/>
                            <w:sz w:val="18"/>
                            <w:szCs w:val="18"/>
                          </w:rPr>
                        </w:pPr>
                        <w:r w:rsidRPr="00465A33">
                          <w:rPr>
                            <w:color w:val="000000" w:themeColor="text1"/>
                            <w:sz w:val="18"/>
                            <w:szCs w:val="18"/>
                          </w:rPr>
                          <w:t>Aktion</w:t>
                        </w:r>
                      </w:p>
                    </w:txbxContent>
                  </v:textbox>
                </v:shape>
                <v:shape id="Textfeld 2" o:spid="_x0000_s1038" type="#_x0000_t202" style="position:absolute;left:26117;top:8541;width:8293;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33BC5579" w14:textId="03A7AAA5" w:rsidR="00B679FD" w:rsidRPr="00465A33" w:rsidRDefault="00B679FD" w:rsidP="00B679FD">
                        <w:pPr>
                          <w:rPr>
                            <w:color w:val="000000" w:themeColor="text1"/>
                            <w:sz w:val="18"/>
                            <w:szCs w:val="18"/>
                          </w:rPr>
                        </w:pPr>
                        <w:r w:rsidRPr="00465A33">
                          <w:rPr>
                            <w:color w:val="000000" w:themeColor="text1"/>
                            <w:sz w:val="18"/>
                            <w:szCs w:val="18"/>
                          </w:rPr>
                          <w:t>Belohnung</w:t>
                        </w:r>
                      </w:p>
                    </w:txbxContent>
                  </v:textbox>
                </v:shape>
                <v:shape id="Gerade Verbindung mit Pfeil 23" o:spid="_x0000_s1039" type="#_x0000_t32" style="position:absolute;left:13696;top:6338;width:189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" strokecolor="black [3213]" strokeweight="1.5pt">
                  <v:stroke endarrow="block"/>
                </v:shape>
                <v:shape id="Textfeld 2" o:spid="_x0000_s1040" type="#_x0000_t202" style="position:absolute;left:3127;top:11263;width:5493;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7F66A748" w14:textId="13BF5B00" w:rsidR="00044E90" w:rsidRPr="00465A33" w:rsidRDefault="00044E90" w:rsidP="00044E90">
                        <w:pPr>
                          <w:rPr>
                            <w:b/>
                            <w:bCs/>
                            <w:color w:val="000000" w:themeColor="text1"/>
                            <w:sz w:val="18"/>
                            <w:szCs w:val="18"/>
                          </w:rPr>
                        </w:pPr>
                        <w:r w:rsidRPr="00465A33">
                          <w:rPr>
                            <w:b/>
                            <w:bCs/>
                            <w:color w:val="000000" w:themeColor="text1"/>
                            <w:sz w:val="18"/>
                            <w:szCs w:val="18"/>
                          </w:rPr>
                          <w:t>Agent</w:t>
                        </w:r>
                      </w:p>
                    </w:txbxContent>
                  </v:textbox>
                </v:shape>
                <v:shape id="Textfeld 2" o:spid="_x0000_s1041" type="#_x0000_t202" style="position:absolute;left:36056;top:11555;width:8134;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518BE697" w14:textId="215E202B" w:rsidR="00044E90" w:rsidRPr="00465A33" w:rsidRDefault="00044E90" w:rsidP="00044E90">
                        <w:pPr>
                          <w:rPr>
                            <w:b/>
                            <w:bCs/>
                            <w:color w:val="000000" w:themeColor="text1"/>
                            <w:sz w:val="18"/>
                            <w:szCs w:val="18"/>
                          </w:rPr>
                        </w:pPr>
                        <w:r w:rsidRPr="00465A33">
                          <w:rPr>
                            <w:b/>
                            <w:bCs/>
                            <w:color w:val="000000" w:themeColor="text1"/>
                            <w:sz w:val="18"/>
                            <w:szCs w:val="18"/>
                          </w:rPr>
                          <w:t>Umgebung</w:t>
                        </w:r>
                      </w:p>
                    </w:txbxContent>
                  </v:textbox>
                </v:shape>
                <w10:wrap type="topAndBottom" anchorx="margin"/>
              </v:group>
            </w:pict>
          </mc:Fallback>
        </mc:AlternateContent>
      </w:r>
      <w:r w:rsidR="0082703C">
        <w:rPr>
          <w:noProof/>
        </w:rPr>
        <mc:AlternateContent>
          <mc:Choice Requires="wps">
            <w:drawing>
              <wp:anchor distT="0" distB="0" distL="114300" distR="114300" simplePos="0" relativeHeight="251651080" behindDoc="0" locked="0" layoutInCell="1" allowOverlap="1" wp14:anchorId="1301E432" wp14:editId="18F05151">
                <wp:simplePos x="0" y="0"/>
                <wp:positionH relativeFrom="column">
                  <wp:posOffset>-1905</wp:posOffset>
                </wp:positionH>
                <wp:positionV relativeFrom="paragraph">
                  <wp:posOffset>2324100</wp:posOffset>
                </wp:positionV>
                <wp:extent cx="5581650" cy="635"/>
                <wp:effectExtent l="0" t="0" r="0" b="0"/>
                <wp:wrapTopAndBottom/>
                <wp:docPr id="29" name="Textfeld 29"/>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7A839B0C" w14:textId="7B43414F" w:rsidR="006D517F" w:rsidRPr="006D517F" w:rsidRDefault="006D517F" w:rsidP="006D517F">
                            <w:pPr>
                              <w:pStyle w:val="Beschriftung"/>
                              <w:rPr>
                                <w:vanish/>
                                <w:specVanish/>
                              </w:rPr>
                            </w:pPr>
                            <w:bookmarkStart w:id="18" w:name="_Toc122335930"/>
                            <w:r w:rsidRPr="0082703C">
                              <w:rPr>
                                <w:b/>
                                <w:bCs w:val="0"/>
                              </w:rPr>
                              <w:t xml:space="preserve">Abbildung </w:t>
                            </w:r>
                            <w:r w:rsidRPr="0082703C">
                              <w:rPr>
                                <w:b/>
                                <w:bCs w:val="0"/>
                              </w:rPr>
                              <w:fldChar w:fldCharType="begin"/>
                            </w:r>
                            <w:r w:rsidRPr="0082703C">
                              <w:rPr>
                                <w:b/>
                                <w:bCs w:val="0"/>
                              </w:rPr>
                              <w:instrText xml:space="preserve"> SEQ Abbildung \* ARABIC </w:instrText>
                            </w:r>
                            <w:r w:rsidRPr="0082703C">
                              <w:rPr>
                                <w:b/>
                                <w:bCs w:val="0"/>
                              </w:rPr>
                              <w:fldChar w:fldCharType="separate"/>
                            </w:r>
                            <w:r w:rsidR="00BA2F70">
                              <w:rPr>
                                <w:b/>
                                <w:bCs w:val="0"/>
                                <w:noProof/>
                              </w:rPr>
                              <w:t>2</w:t>
                            </w:r>
                            <w:r w:rsidRPr="0082703C">
                              <w:rPr>
                                <w:b/>
                                <w:bCs w:val="0"/>
                              </w:rPr>
                              <w:fldChar w:fldCharType="end"/>
                            </w:r>
                            <w:r>
                              <w:t>: Graphische Darstellung des Reinforcement Learning</w:t>
                            </w:r>
                            <w:bookmarkEnd w:id="18"/>
                          </w:p>
                          <w:p w14:paraId="25E00DC7" w14:textId="476A5691" w:rsidR="006D517F" w:rsidRDefault="006D517F" w:rsidP="006D517F">
                            <w:pPr>
                              <w:pStyle w:val="BeschriftungOhneEintrag"/>
                            </w:pPr>
                            <w:r>
                              <w:t xml:space="preserve"> (</w:t>
                            </w:r>
                            <w:r w:rsidR="00B67923">
                              <w:t>i</w:t>
                            </w:r>
                            <w:r>
                              <w:t xml:space="preserve">n Anlehnung an </w:t>
                            </w:r>
                            <w:sdt>
                              <w:sdtPr>
                                <w:alias w:val="To edit, see citavi.com/edit"/>
                                <w:tag w:val="CitaviPlaceholder#fdba6c73-0f32-4ab2-8167-ccb701cfad4c"/>
                                <w:id w:val="1117334968"/>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Yzc2ZjE5LTQyNzItNDM1OS05YTIxLTc5MmFlMzIwMjE0MiIsIlJhbmdlTGVuZ3RoIjoxOSwiUmVmZXJlbmNlSWQiOiIxMzk5MWEwYi0yODZhLTQzNmYtOGE1Ni01N2NiZjMyNmVjZj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2VzdC51bmkta29ibGVuei5kZS9hc3NldHMvdGhlc2VzL3ZlcmdsZWljaC12b24tcmVpbmZvcmNlbWVudC1hbGdvcml0aG1lbi5wZGYiLCJVcmlTdHJpbmciOiJodHRwczovL3dlc3QudW5pLWtvYmxlbnouZGUvYXNzZXRzL3RoZXNlcy92ZXJnbGVpY2gtdm9uLXJlaW5mb3JjZW1lbnQtYWxnb3JpdGhtZW4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}</w:instrText>
                                </w:r>
                                <w:r>
                                  <w:fldChar w:fldCharType="separate"/>
                                </w:r>
                                <w:r>
                                  <w:t>Schmitz 2017, S. 12</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1E432" id="Textfeld 29" o:spid="_x0000_s1042" type="#_x0000_t202" style="position:absolute;left:0;text-align:left;margin-left:-.15pt;margin-top:183pt;width:439.5pt;height:.05pt;z-index:251651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" stroked="f">
                <v:textbox style="mso-fit-shape-to-text:t" inset="0,0,0,0">
                  <w:txbxContent>
                    <w:p w14:paraId="7A839B0C" w14:textId="7B43414F" w:rsidR="006D517F" w:rsidRPr="006D517F" w:rsidRDefault="006D517F" w:rsidP="006D517F">
                      <w:pPr>
                        <w:pStyle w:val="Beschriftung"/>
                        <w:rPr>
                          <w:vanish/>
                          <w:specVanish/>
                        </w:rPr>
                      </w:pPr>
                      <w:bookmarkStart w:id="19" w:name="_Toc122335930"/>
                      <w:r w:rsidRPr="0082703C">
                        <w:rPr>
                          <w:b/>
                          <w:bCs w:val="0"/>
                        </w:rPr>
                        <w:t xml:space="preserve">Abbildung </w:t>
                      </w:r>
                      <w:r w:rsidRPr="0082703C">
                        <w:rPr>
                          <w:b/>
                          <w:bCs w:val="0"/>
                        </w:rPr>
                        <w:fldChar w:fldCharType="begin"/>
                      </w:r>
                      <w:r w:rsidRPr="0082703C">
                        <w:rPr>
                          <w:b/>
                          <w:bCs w:val="0"/>
                        </w:rPr>
                        <w:instrText xml:space="preserve"> SEQ Abbildung \* ARABIC </w:instrText>
                      </w:r>
                      <w:r w:rsidRPr="0082703C">
                        <w:rPr>
                          <w:b/>
                          <w:bCs w:val="0"/>
                        </w:rPr>
                        <w:fldChar w:fldCharType="separate"/>
                      </w:r>
                      <w:r w:rsidR="00BA2F70">
                        <w:rPr>
                          <w:b/>
                          <w:bCs w:val="0"/>
                          <w:noProof/>
                        </w:rPr>
                        <w:t>2</w:t>
                      </w:r>
                      <w:r w:rsidRPr="0082703C">
                        <w:rPr>
                          <w:b/>
                          <w:bCs w:val="0"/>
                        </w:rPr>
                        <w:fldChar w:fldCharType="end"/>
                      </w:r>
                      <w:r>
                        <w:t>: Graphische Darstellung des Reinforcement Learning</w:t>
                      </w:r>
                      <w:bookmarkEnd w:id="19"/>
                    </w:p>
                    <w:p w14:paraId="25E00DC7" w14:textId="476A5691" w:rsidR="006D517F" w:rsidRDefault="006D517F" w:rsidP="006D517F">
                      <w:pPr>
                        <w:pStyle w:val="BeschriftungOhneEintrag"/>
                      </w:pPr>
                      <w:r>
                        <w:t xml:space="preserve"> (</w:t>
                      </w:r>
                      <w:r w:rsidR="00B67923">
                        <w:t>i</w:t>
                      </w:r>
                      <w:r>
                        <w:t xml:space="preserve">n Anlehnung an </w:t>
                      </w:r>
                      <w:sdt>
                        <w:sdtPr>
                          <w:alias w:val="To edit, see citavi.com/edit"/>
                          <w:tag w:val="CitaviPlaceholder#fdba6c73-0f32-4ab2-8167-ccb701cfad4c"/>
                          <w:id w:val="1117334968"/>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Yzc2ZjE5LTQyNzItNDM1OS05YTIxLTc5MmFlMzIwMjE0MiIsIlJhbmdlTGVuZ3RoIjoxOSwiUmVmZXJlbmNlSWQiOiIxMzk5MWEwYi0yODZhLTQzNmYtOGE1Ni01N2NiZjMyNmVjZj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2VzdC51bmkta29ibGVuei5kZS9hc3NldHMvdGhlc2VzL3ZlcmdsZWljaC12b24tcmVpbmZvcmNlbWVudC1hbGdvcml0aG1lbi5wZGYiLCJVcmlTdHJpbmciOiJodHRwczovL3dlc3QudW5pLWtvYmxlbnouZGUvYXNzZXRzL3RoZXNlcy92ZXJnbGVpY2gtdm9uLXJlaW5mb3JjZW1lbnQtYWxnb3JpdGhtZW4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}</w:instrText>
                          </w:r>
                          <w:r>
                            <w:fldChar w:fldCharType="separate"/>
                          </w:r>
                          <w:r>
                            <w:t>Schmitz 2017, S. 12</w:t>
                          </w:r>
                          <w:r>
                            <w:fldChar w:fldCharType="end"/>
                          </w:r>
                        </w:sdtContent>
                      </w:sdt>
                      <w:r>
                        <w:t>)</w:t>
                      </w:r>
                    </w:p>
                  </w:txbxContent>
                </v:textbox>
                <w10:wrap type="topAndBottom"/>
              </v:shape>
            </w:pict>
          </mc:Fallback>
        </mc:AlternateContent>
      </w:r>
      <w:r w:rsidR="00BE6091">
        <w:t xml:space="preserve">Die folgende Grafik zeigt das </w:t>
      </w:r>
      <w:r w:rsidR="00083635">
        <w:t>Zusammenspiel zwischen Agenten und Umgebung im Reinforcement Learning:</w:t>
      </w:r>
    </w:p>
    <w:p w14:paraId="7A2ACA51" w14:textId="25264956" w:rsidR="00465A33" w:rsidRDefault="00C447C4" w:rsidP="00946CB4">
      <w:r>
        <w:t xml:space="preserve">Ausgehend von einem bestimmten Zustand der Umgebung </w:t>
      </w:r>
      <w:r w:rsidR="00592F15">
        <w:t xml:space="preserve">entscheidet sich der Agent für eine verfügbare Aktion. In Abhängigkeit der </w:t>
      </w:r>
      <w:proofErr w:type="spellStart"/>
      <w:r w:rsidR="00592F15">
        <w:t>Valuefunktion</w:t>
      </w:r>
      <w:proofErr w:type="spellEnd"/>
      <w:r w:rsidR="00592F15">
        <w:t xml:space="preserve"> </w:t>
      </w:r>
      <w:r w:rsidR="00AD778C">
        <w:t>erhält der Agent dafür eine positive oder negative Belohnung, welche wiederrum Einfluss darauf nehmen wird, welche</w:t>
      </w:r>
      <w:r w:rsidR="000F1EF5">
        <w:t xml:space="preserve"> Aktion beim nächsten Durchgang mit demselben Ausgangszustand gewählt wird.</w:t>
      </w:r>
      <w:r w:rsidR="006C3F64">
        <w:t xml:space="preserve"> Je nach Dauer und Detaillierungsgrad es Trainings handelt es sich also um eine Kombination aus „Trial and Error“ und bereits erlerntem Wissen, welches der Agent für seine Entscheidungsfindung heranzieht</w:t>
      </w:r>
      <w:r w:rsidR="00864294">
        <w:t xml:space="preserve"> </w:t>
      </w:r>
      <w:sdt>
        <w:sdtPr>
          <w:alias w:val="To edit, see citavi.com/edit"/>
          <w:tag w:val="CitaviPlaceholder#8552fa2a-72c4-4dd7-a4db-e4b20e1976c4"/>
          <w:id w:val="-816568588"/>
          <w:placeholder>
            <w:docPart w:val="DefaultPlaceholder_-1854013440"/>
          </w:placeholder>
        </w:sdtPr>
        <w:sdtEndPr/>
        <w:sdtContent>
          <w:r w:rsidR="00FC3934">
            <w:fldChar w:fldCharType="begin"/>
          </w:r>
          <w:r w:rsidR="000B412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ZjQzMDE0LTI1NWYtNGJiMC1iYjliLTkzNDk5MDNkMzVmNyIsIlJhbmdlTGVuZ3RoIjoyMiwiUmVmZXJlbmNlSWQiOiI3Y2VkYjBiOC0yZGI4LTRiMWEtYWFjYS1mN2NkZTk3ZDk5M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VbGxyaWNoIiwiTGFzdE5hbWUiOiJLw7Z0aGUiLCJQcm90ZWN0ZWQiOmZhbHNlLCJTZXgiOjAsIkNyZWF0ZWRCeSI6Il9TZWJhc3RpYW4gS25vcGYiLCJDcmVhdGVkT24iOiIyMDIyLTExLTEzVDE4OjMxOjI5IiwiTW9kaWZpZWRCeSI6Il9TZWJhc3RpYW4gS25vcGYiLCJJZCI6IjQ2MGM3MzZlLTQyZmQtNDE3NS05OWIwLWIxMjc5NGNmOTkzYyIsIk1vZGlmaWVkT24iOiIyMDIyLTExLTEzVDE4OjMxOjI5IiwiUHJvamVjdCI6eyIkcmVmIjoiOCJ9fV0sIkRhdGUiOiIyMDE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oY2kuaXdyLnVuaS1oZWlkZWxiZXJnLmRlL3N5c3RlbS9maWxlcy9wcml2YXRlL2Rvd25sb2Fkcy8yMTM3OTcxNDUvcmVwb3J0X2NhcnN0ZW5fbHVldGhfaHVtYW5fbGV2ZWxfY29udHJvbC5wZGYiLCJVcmlTdHJpbmciOiJodHRwczovL2hjaS5pd3IudW5pLWhlaWRlbGJlcmcuZGUvc3lzdGVtL2ZpbGVzL3ByaXZhdGUvZG93bmxvYWRzLzIxMzc5NzE0NS9yZXBvcnRfY2Fyc3Rlbl9sdWV0aF9odW1hbl9sZXZlbF9jb250cm9s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}</w:instrText>
          </w:r>
          <w:r w:rsidR="00FC3934">
            <w:fldChar w:fldCharType="separate"/>
          </w:r>
          <w:r w:rsidR="00A95B2B">
            <w:t>(vgl. Lüth 2019, S. 2)</w:t>
          </w:r>
          <w:r w:rsidR="00FC3934">
            <w:fldChar w:fldCharType="end"/>
          </w:r>
        </w:sdtContent>
      </w:sdt>
      <w:r w:rsidR="006C3F64">
        <w:t xml:space="preserve">. </w:t>
      </w:r>
      <w:r w:rsidR="00CD3D0C">
        <w:t>Dar</w:t>
      </w:r>
      <w:r w:rsidR="00FF1027">
        <w:t xml:space="preserve">aus folgt, dass der Agent umso sicherer </w:t>
      </w:r>
      <w:r w:rsidR="00FC3934">
        <w:t xml:space="preserve">in seiner Entscheidung </w:t>
      </w:r>
      <w:r w:rsidR="00FF1027">
        <w:t xml:space="preserve">wird, je häufiger er </w:t>
      </w:r>
      <w:r w:rsidR="00FF4CAD">
        <w:t>eine</w:t>
      </w:r>
      <w:r w:rsidR="006E737C">
        <w:t>n</w:t>
      </w:r>
      <w:r w:rsidR="00FF4CAD">
        <w:t xml:space="preserve"> bestimmten Ausgangszustand </w:t>
      </w:r>
      <w:r w:rsidR="006E737C">
        <w:t>mit darauffolgender Bewertung trainiert hat.</w:t>
      </w:r>
    </w:p>
    <w:p w14:paraId="6A7DE7CF" w14:textId="65C1CB96" w:rsidR="00F32324" w:rsidRDefault="008B2622" w:rsidP="00946CB4">
      <w:r>
        <w:t>Üblicherweise wird die Umgebung als sogenannter Markov-Entscheidungsprozess (MEP</w:t>
      </w:r>
      <w:r w:rsidR="00B6256D">
        <w:fldChar w:fldCharType="begin"/>
      </w:r>
      <w:r w:rsidR="00B6256D">
        <w:instrText xml:space="preserve"> XE "</w:instrText>
      </w:r>
      <w:r w:rsidR="00B6256D" w:rsidRPr="00F678B4">
        <w:instrText>MEP</w:instrText>
      </w:r>
      <w:r w:rsidR="00B6256D">
        <w:instrText>" \t "</w:instrText>
      </w:r>
      <w:r w:rsidR="00B6256D" w:rsidRPr="00EA7856">
        <w:rPr>
          <w:i/>
        </w:rPr>
        <w:instrText>Markov-Entscheidungsprozess</w:instrText>
      </w:r>
      <w:r w:rsidR="00B6256D">
        <w:instrText xml:space="preserve">" </w:instrText>
      </w:r>
      <w:r w:rsidR="00B6256D">
        <w:fldChar w:fldCharType="end"/>
      </w:r>
      <w:r>
        <w:t>) modelliert</w:t>
      </w:r>
      <w:r w:rsidR="00B6256D">
        <w:t xml:space="preserve"> </w:t>
      </w:r>
      <w:sdt>
        <w:sdtPr>
          <w:alias w:val="To edit, see citavi.com/edit"/>
          <w:tag w:val="CitaviPlaceholder#b16335e8-7501-40b9-a1e5-3a8876523fba"/>
          <w:id w:val="-1155910241"/>
          <w:placeholder>
            <w:docPart w:val="DefaultPlaceholder_-1854013440"/>
          </w:placeholder>
        </w:sdtPr>
        <w:sdtEndPr/>
        <w:sdtContent>
          <w:r w:rsidR="00074023">
            <w:fldChar w:fldCharType="begin"/>
          </w:r>
          <w:r w:rsidR="00287BB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DVhYjU1LTJkZWQtNDMxYS04NDE2LTFhMTIzMzZhOGFkZSIsIlJhbmdlTGVuZ3RoIjoyMSwiUmVmZXJlbmNlSWQiOiI3Y2VkYjBiOC0yZGI4LTRiMWEtYWFjYS1mN2NkZTk3ZDk5M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VbGxyaWNoIiwiTGFzdE5hbWUiOiJLw7Z0aGUiLCJQcm90ZWN0ZWQiOmZhbHNlLCJTZXgiOjAsIkNyZWF0ZWRCeSI6Il9TZWJhc3RpYW4gS25vcGYiLCJDcmVhdGVkT24iOiIyMDIyLTExLTEzVDE4OjMxOjI5IiwiTW9kaWZpZWRCeSI6Il9TZWJhc3RpYW4gS25vcGYiLCJJZCI6IjQ2MGM3MzZlLTQyZmQtNDE3NS05OWIwLWIxMjc5NGNmOTkzYyIsIk1vZGlmaWVkT24iOiIyMDIyLTExLTEzVDE4OjMxOjI5IiwiUHJvamVjdCI6eyIkcmVmIjoiOCJ9fV0sIkRhdGUiOiIyMDE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oY2kuaXdyLnVuaS1oZWlkZWxiZXJnLmRlL3N5c3RlbS9maWxlcy9wcml2YXRlL2Rvd25sb2Fkcy8yMTM3OTcxNDUvcmVwb3J0X2NhcnN0ZW5fbHVldGhfaHVtYW5fbGV2ZWxfY29udHJvbC5wZGYiLCJVcmlTdHJpbmciOiJodHRwczovL2hjaS5pd3IudW5pLWhlaWRlbGJlcmcuZGUvc3lzdGVtL2ZpbGVzL3ByaXZhdGUvZG93bmxvYWRzLzIxMzc5NzE0NS9yZXBvcnRfY2Fyc3Rlbl9sdWV0aF9odW1hbl9sZXZlbF9jb250cm9s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yMS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I1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V9XSwiRm9ybWF0dGVkVGV4dCI6eyIkaWQiOiIyNiIsIkNvdW50IjoxLCJUZXh0VW5pdHMiOlt7IiRpZCI6IjI3IiwiRm9udFN0eWxlIjp7IiRpZCI6IjI4IiwiTmV1dHJhbCI6dHJ1ZX0sIlJlYWRpbmdPcmRlciI6MSwiVGV4dCI6Iih2Z2wuIEzDvHRoIDIwMTksIFMuIDI7IFNjaG1pdHogMjAxNywgUy4gNykifV19LCJUYWciOiJDaXRhdmlQbGFjZWhvbGRlciNiMTYzMzVlOC03NTAxLTQwYjktYTFlNS0zYTg4NzY1MjNmYmEiLCJUZXh0IjoiKHZnbC4gTMO8dGggMjAxOSwgUy4gMjsgU2NobWl0eiAyMDE3LCBTLiA3KSIsIldBSVZlcnNpb24iOiI2LjEwLjAuMCJ9}</w:instrText>
          </w:r>
          <w:r w:rsidR="00074023">
            <w:fldChar w:fldCharType="separate"/>
          </w:r>
          <w:r w:rsidR="00A95B2B">
            <w:t>(vgl. Lüth 2019, S. 2; Schmitz 2017, S. 7)</w:t>
          </w:r>
          <w:r w:rsidR="00074023">
            <w:fldChar w:fldCharType="end"/>
          </w:r>
        </w:sdtContent>
      </w:sdt>
      <w:r w:rsidR="00287BBE">
        <w:t>.</w:t>
      </w:r>
      <w:r w:rsidR="008625F0">
        <w:t xml:space="preserve"> </w:t>
      </w:r>
      <w:r w:rsidR="00F32324">
        <w:t xml:space="preserve">Der nach dem russischen Mathematiker Markov benannte MEP </w:t>
      </w:r>
      <w:r w:rsidR="00CE3224">
        <w:t xml:space="preserve">dient zur Modellierung eines Entscheidungsproblems, bei dem ausgehend </w:t>
      </w:r>
      <w:proofErr w:type="gramStart"/>
      <w:r w:rsidR="00CE3224">
        <w:t>vom einem gewissen Zustand</w:t>
      </w:r>
      <w:proofErr w:type="gramEnd"/>
      <w:r w:rsidR="00CE3224">
        <w:t xml:space="preserve"> eines Systems beim Ausführen einer Aktion mit einer </w:t>
      </w:r>
      <w:r w:rsidR="00032F5E">
        <w:t>gewissen</w:t>
      </w:r>
      <w:r w:rsidR="00CE3224">
        <w:t xml:space="preserve"> Wahrscheinlichkeit </w:t>
      </w:r>
      <w:r w:rsidR="00E260FF">
        <w:t xml:space="preserve">ein </w:t>
      </w:r>
      <w:r w:rsidR="00032F5E">
        <w:t>bestimmter Folgezustand erreicht wird</w:t>
      </w:r>
      <w:r w:rsidR="00C17F8B">
        <w:t>. Jeder Zustandsübergang wird darüber hinaus durch eine</w:t>
      </w:r>
      <w:r w:rsidR="006251AF">
        <w:t xml:space="preserve"> </w:t>
      </w:r>
      <w:r w:rsidR="00FF729D">
        <w:t xml:space="preserve">Kostenfunktion bewertet </w:t>
      </w:r>
      <w:sdt>
        <w:sdtPr>
          <w:alias w:val="To edit, see citavi.com/edit"/>
          <w:tag w:val="CitaviPlaceholder#8b459d4d-0f6d-4818-a8ae-b47413971070"/>
          <w:id w:val="290028000"/>
          <w:placeholder>
            <w:docPart w:val="D8DDFB48E8074282AA57B9B822018F54"/>
          </w:placeholder>
        </w:sdtPr>
        <w:sdtEndPr/>
        <w:sdtContent>
          <w:r w:rsidR="00AB075B">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M2FiMmUzLThmZmMtNGZhOS1iOTMzLTM3ZGYxODNlNmM2OCIsIlJhbmdlTGVuZ3RoIjoyMywiUmVmZXJlbmNlSWQiOiI5ODAwYTkyNC04NDFlLTQwMTYtYTgzZi1kYWRiMjA1YzJm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xNiIsIkRvaSI6IjEwLjE4NDE5L29wdXMtOTYzNSIsIkVkaXRvcnMiOltdLCJFdmFsdWF0aW9uQ29tcGxleGl0eSI6MCwiRXZhbHVhdGlvblNvdXJjZVRleHRGb3JtYXQiOjAsIkdyb3VwcyI6W10sIkhhc0xhYmVsMSI6ZmFsc2UsIkhhc0xhYmVsMiI6ZmFsc2UsIktleXdvcmRzIjpbXSwiTGFuZ3VhZ2UiOiJkZSIsIkxhbmd1YWdlQ29kZSI6ImRl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WxpYi51bmktc3R1dHRnYXJ0LmRlL2hhbmRsZS8xMTY4Mi85NjUyIiwiVXJpU3RyaW5nIjoiaHR0cHM6Ly9lbGliLnVuaS1zdHV0dGdhcnQuZGUvaGFuZGxlLzExNjgyLzk2N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TEtMTRUMDg6MjA6MjEiLCJNb2RpZmllZEJ5IjoiX1NlYmFzdGlhbiBLbm9wZiIsIklkIjoiM2U1NTllNzgtODBmZS00MTgwLWFiYTEtNGUxODkyZmJlMjY4IiwiTW9kaWZpZWRPbiI6IjIwMjItMTEtMTRUMDg6MjA6MjE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ODQxOS9vcHVzLTk2MzUiLCJVcmlTdHJpbmciOiJodHRwczovL2RvaS5vcmcvMTAuMTg0MTkvb3B1cy05NjM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}</w:instrText>
          </w:r>
          <w:r w:rsidR="00AB075B">
            <w:fldChar w:fldCharType="separate"/>
          </w:r>
          <w:r w:rsidR="00A95B2B">
            <w:t>(vgl. Böhm 2016, 14 f.)</w:t>
          </w:r>
          <w:r w:rsidR="00AB075B">
            <w:fldChar w:fldCharType="end"/>
          </w:r>
        </w:sdtContent>
      </w:sdt>
      <w:r w:rsidR="00E801BB">
        <w:t>.</w:t>
      </w:r>
      <w:r w:rsidR="009F2505">
        <w:t xml:space="preserve"> </w:t>
      </w:r>
      <w:r w:rsidR="00EC1320">
        <w:t>Außer der Beschreibung der</w:t>
      </w:r>
      <w:r w:rsidR="004D0259" w:rsidRPr="009F29A1">
        <w:t xml:space="preserve"> Umgebung als</w:t>
      </w:r>
      <w:r w:rsidR="00784635">
        <w:t xml:space="preserve"> </w:t>
      </w:r>
      <w:r w:rsidR="00255783">
        <w:t xml:space="preserve">Simulationsmodell </w:t>
      </w:r>
      <w:r w:rsidR="005060CE">
        <w:t xml:space="preserve">ist darüber hinaus kein zusätzliches, </w:t>
      </w:r>
      <w:r w:rsidR="00CC6482">
        <w:t>menschliches Fachwissen in aufbereiteter Form für das Training erforderlich</w:t>
      </w:r>
      <w:r w:rsidR="00F85AE5">
        <w:t xml:space="preserve"> </w:t>
      </w:r>
      <w:sdt>
        <w:sdtPr>
          <w:alias w:val="To edit, see citavi.com/edit"/>
          <w:tag w:val="CitaviPlaceholder#d495c0b1-fd39-420b-bc2d-4f8cf7edacf8"/>
          <w:id w:val="-95327664"/>
          <w:placeholder>
            <w:docPart w:val="DefaultPlaceholder_-1854013440"/>
          </w:placeholder>
        </w:sdtPr>
        <w:sdtEndPr/>
        <w:sdtContent>
          <w:r w:rsidR="00784635">
            <w:fldChar w:fldCharType="begin"/>
          </w:r>
          <w:r w:rsidR="0025578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ZWI1NzZhLTQ5OGMtNDAyZC04YzFhLTEyMDcxODc3MTI1Mi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yKSJ9XX0sIlRhZyI6IkNpdGF2aVBsYWNlaG9sZGVyI2Q0OTVjMGIxLWZkMzktNDIwYi1iYzJkLTRmOGNmN2VkYWNmOCIsIlRleHQiOiIodmdsLiBTY2htaXR6IDIwMTcsIFMuIDEyKSIsIldBSVZlcnNpb24iOiI2LjEwLjAuMCJ9}</w:instrText>
          </w:r>
          <w:r w:rsidR="00784635">
            <w:fldChar w:fldCharType="separate"/>
          </w:r>
          <w:r w:rsidR="00A95B2B">
            <w:t>(vgl. Schmitz 2017, S. 12)</w:t>
          </w:r>
          <w:r w:rsidR="00784635">
            <w:fldChar w:fldCharType="end"/>
          </w:r>
        </w:sdtContent>
      </w:sdt>
      <w:r w:rsidR="008C0BDD">
        <w:t xml:space="preserve">. </w:t>
      </w:r>
      <w:r w:rsidR="00CE0CDD">
        <w:t xml:space="preserve">Das Simulationsmodell muss </w:t>
      </w:r>
      <w:r w:rsidR="009C1DB3">
        <w:t xml:space="preserve">darüber hinaus kein vollständig mathematisches oder stochastisches Modell sein, </w:t>
      </w:r>
      <w:r w:rsidR="00E20846">
        <w:t>was insbesondere in komplexen Umgebungen mit vielen Einflussfaktoren zum Vorteil wird</w:t>
      </w:r>
      <w:r w:rsidR="009C1DB3">
        <w:t xml:space="preserve"> </w:t>
      </w:r>
      <w:sdt>
        <w:sdtPr>
          <w:alias w:val="To edit, see citavi.com/edit"/>
          <w:tag w:val="CitaviPlaceholder#5407fc35-845f-4be1-806b-1f91b435bbc3"/>
          <w:id w:val="64622947"/>
          <w:placeholder>
            <w:docPart w:val="DefaultPlaceholder_-1854013440"/>
          </w:placeholder>
        </w:sdtPr>
        <w:sdtEndPr/>
        <w:sdtContent>
          <w:r w:rsidR="009C1DB3">
            <w:fldChar w:fldCharType="begin"/>
          </w:r>
          <w:r w:rsidR="009C1D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YWM0NGIyLTFjYWQtNDNkNS04MjhlLTM5MzhmNzViY2VkYyIsIlJhbmdlTGVuZ3RoIjoyMiwiUmVmZXJlbmNlSWQiOiI3Y2VkYjBiOC0yZGI4LTRiMWEtYWFjYS1mN2NkZTk3ZDk5M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VbGxyaWNoIiwiTGFzdE5hbWUiOiJLw7Z0aGUiLCJQcm90ZWN0ZWQiOmZhbHNlLCJTZXgiOjAsIkNyZWF0ZWRCeSI6Il9TZWJhc3RpYW4gS25vcGYiLCJDcmVhdGVkT24iOiIyMDIyLTExLTEzVDE4OjMxOjI5IiwiTW9kaWZpZWRCeSI6Il9TZWJhc3RpYW4gS25vcGYiLCJJZCI6IjQ2MGM3MzZlLTQyZmQtNDE3NS05OWIwLWIxMjc5NGNmOTkzYyIsIk1vZGlmaWVkT24iOiIyMDIyLTExLTEzVDE4OjMxOjI5IiwiUHJvamVjdCI6eyIkcmVmIjoiOCJ9fV0sIkRhdGUiOiIyMDE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oY2kuaXdyLnVuaS1oZWlkZWxiZXJnLmRlL3N5c3RlbS9maWxlcy9wcml2YXRlL2Rvd25sb2Fkcy8yMTM3OTcxNDUvcmVwb3J0X2NhcnN0ZW5fbHVldGhfaHVtYW5fbGV2ZWxfY29udHJvbC5wZGYiLCJVcmlTdHJpbmciOiJodHRwczovL2hjaS5pd3IudW5pLWhlaWRlbGJlcmcuZGUvc3lzdGVtL2ZpbGVzL3ByaXZhdGUvZG93bmxvYWRzLzIxMzc5NzE0NS9yZXBvcnRfY2Fyc3Rlbl9sdWV0aF9odW1hbl9sZXZlbF9jb250cm9s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}</w:instrText>
          </w:r>
          <w:r w:rsidR="009C1DB3">
            <w:fldChar w:fldCharType="separate"/>
          </w:r>
          <w:r w:rsidR="00A95B2B">
            <w:t>(vgl. Lüth 2019, S. 3)</w:t>
          </w:r>
          <w:r w:rsidR="009C1DB3">
            <w:fldChar w:fldCharType="end"/>
          </w:r>
        </w:sdtContent>
      </w:sdt>
      <w:r w:rsidR="009C1DB3">
        <w:t>.</w:t>
      </w:r>
      <w:r w:rsidR="00E20846">
        <w:t xml:space="preserve"> </w:t>
      </w:r>
    </w:p>
    <w:p w14:paraId="20666949" w14:textId="6290DD12" w:rsidR="004D0259" w:rsidRDefault="00E20846" w:rsidP="00946CB4">
      <w:r>
        <w:t>Durch die Anwendung des „</w:t>
      </w:r>
      <w:r w:rsidR="00C250A7">
        <w:t>Trial-and-Error</w:t>
      </w:r>
      <w:r>
        <w:t xml:space="preserve">“ Prinzips folgt, dass </w:t>
      </w:r>
      <w:r w:rsidR="00A56192">
        <w:t>das Training vorab auch entfallen und stattdessen im laufenden Betrieb einer Umgebung durchgeführt werden</w:t>
      </w:r>
      <w:r>
        <w:t xml:space="preserve"> kann</w:t>
      </w:r>
      <w:r w:rsidR="00A86FD7">
        <w:t xml:space="preserve">. In der Praxis ist das jedoch allenfalls für unkritische, unterstützende Anwendungen möglich, </w:t>
      </w:r>
      <w:r w:rsidR="00C517E0">
        <w:t xml:space="preserve">bei der der Nutzen durch Einsatz von RL einen eventuellen Schaden während der Trainingsphase </w:t>
      </w:r>
      <w:r w:rsidR="00FE12CF">
        <w:t xml:space="preserve">eliminiert. Man stelle sich jedoch im Gegenzug vor, wo </w:t>
      </w:r>
      <w:r w:rsidR="003F4F29">
        <w:t>d</w:t>
      </w:r>
      <w:r w:rsidR="009358D4">
        <w:t xml:space="preserve">ie Forschung </w:t>
      </w:r>
      <w:r w:rsidR="003F4F29">
        <w:t xml:space="preserve">rund um das autonome </w:t>
      </w:r>
      <w:r w:rsidR="003F4F29">
        <w:lastRenderedPageBreak/>
        <w:t xml:space="preserve">Fahren nach heutigem Stand wäre, hätte man ein RL-Training für ein Fahrzeug </w:t>
      </w:r>
      <w:r w:rsidR="009358D4">
        <w:t>wie im letzten Beispiel tatsächlich im öffentlichen Straßenverkehr durchgeführt.</w:t>
      </w:r>
    </w:p>
    <w:p w14:paraId="79258830" w14:textId="77777777" w:rsidR="00DD7AC9" w:rsidRDefault="00DD7AC9" w:rsidP="00DD7AC9">
      <w:pPr>
        <w:pStyle w:val="berschrift2"/>
      </w:pPr>
      <w:bookmarkStart w:id="20" w:name="_Toc122335830"/>
      <w:r w:rsidRPr="00DC6DE4">
        <w:t>Künstliche Intelligenz und maschinelles Lernen</w:t>
      </w:r>
      <w:bookmarkEnd w:id="20"/>
    </w:p>
    <w:p w14:paraId="2FE680FD" w14:textId="5BBFA366" w:rsidR="00DD7AC9" w:rsidRDefault="00DD7AC9" w:rsidP="00DD7AC9">
      <w:r>
        <w:t>Die Begriffe künstliche Intelligenz und maschinelles Lernen oder auch Maschinenlernen genannt (ML</w:t>
      </w:r>
      <w:r>
        <w:fldChar w:fldCharType="begin"/>
      </w:r>
      <w:r>
        <w:instrText xml:space="preserve"> XE "</w:instrText>
      </w:r>
      <w:r w:rsidRPr="0011732D">
        <w:instrText>ML</w:instrText>
      </w:r>
      <w:r>
        <w:instrText>" \t "</w:instrText>
      </w:r>
      <w:r w:rsidRPr="00E200B7">
        <w:rPr>
          <w:i/>
        </w:rPr>
        <w:instrText>Maschinelles Lernen oder Maschinenlernen</w:instrText>
      </w:r>
      <w:r>
        <w:instrText xml:space="preserve">" </w:instrText>
      </w:r>
      <w:r>
        <w:fldChar w:fldCharType="end"/>
      </w:r>
      <w:r>
        <w:t>) tauchen oft im selben Kontext auf. In den letzten Jahren werden diese Schlüsselwörter dem Anschein nach besonders häufig dann verwendet, wenn ein Projekt nach außen als besonders innovativ oder forschungsintensiv dargestellt werden soll. Stellenweise werden beide Begriffe auch als Synonym verwendet. In diesem Kapitel werden KI, ML und verwandte Begriffe aus diesem Fachgebiet voneinander abgegrenzt.</w:t>
      </w:r>
    </w:p>
    <w:p w14:paraId="4E34EC5A" w14:textId="77777777" w:rsidR="00DD7AC9" w:rsidRDefault="00DD7AC9" w:rsidP="00DD7AC9">
      <w:r>
        <w:t>Zur Verdeutlichung der Abgrenzung zwischen KI und ML sei das folgende Beispiel konstruiert:</w:t>
      </w:r>
    </w:p>
    <w:p w14:paraId="5F5C1CDF" w14:textId="77777777" w:rsidR="00DD7AC9" w:rsidRPr="00815E85" w:rsidRDefault="00DD7AC9" w:rsidP="00DD7AC9">
      <w:pPr>
        <w:rPr>
          <w:rStyle w:val="Hervorhebung"/>
        </w:rPr>
      </w:pPr>
      <w:r w:rsidRPr="00815E85">
        <w:rPr>
          <w:rStyle w:val="Hervorhebung"/>
        </w:rPr>
        <w:t>In einem Eingabefeld können Nutzende Haltestellennamen eingeben und aus einem Dropdown mit Vorschlägen die gewünschte Haltestelle auswählen. Dabei werden Tippfehler in gewissen Grenzen toleriert und Vorschläge auch dann angezeigt, wenn keine exakte Übereinstimmung gefunden wurde.</w:t>
      </w:r>
      <w:r>
        <w:rPr>
          <w:rStyle w:val="Hervorhebung"/>
        </w:rPr>
        <w:t xml:space="preserve"> Werden Abkürzungen verwendet, die zu keiner direkten Übereinstimmung führen, merkt das System sich, welche Haltestelle die Nutzenden nach ihrer Eingabe aus den Vorschlägen auswählen und setzt diesen Vorschlag beim nächsten Suchvorgang im Ranking nach oben.</w:t>
      </w:r>
    </w:p>
    <w:p w14:paraId="6BCC9198" w14:textId="77777777" w:rsidR="00DD7AC9" w:rsidRDefault="00DD7AC9" w:rsidP="00DD7AC9">
      <w:r>
        <w:t>Die nachfolgend ausgeführten Leitfragen lauten nun:</w:t>
      </w:r>
    </w:p>
    <w:p w14:paraId="21FA545B" w14:textId="77777777" w:rsidR="00DD7AC9" w:rsidRDefault="00DD7AC9" w:rsidP="00DD7AC9">
      <w:pPr>
        <w:pStyle w:val="Listenabsatz"/>
        <w:numPr>
          <w:ilvl w:val="0"/>
          <w:numId w:val="31"/>
        </w:numPr>
      </w:pPr>
      <w:r>
        <w:t>Handelt es sich bereits um eine Form der KI?</w:t>
      </w:r>
    </w:p>
    <w:p w14:paraId="1B82DC56" w14:textId="77777777" w:rsidR="00DD7AC9" w:rsidRDefault="00DD7AC9" w:rsidP="00DD7AC9">
      <w:pPr>
        <w:pStyle w:val="Listenabsatz"/>
      </w:pPr>
    </w:p>
    <w:p w14:paraId="064B8857" w14:textId="77777777" w:rsidR="00DD7AC9" w:rsidRDefault="00DD7AC9" w:rsidP="00DD7AC9">
      <w:pPr>
        <w:pStyle w:val="Listenabsatz"/>
        <w:numPr>
          <w:ilvl w:val="0"/>
          <w:numId w:val="31"/>
        </w:numPr>
      </w:pPr>
      <w:r>
        <w:t>Kommen hierbei Ansätze aus dem ML zum Einsatz?</w:t>
      </w:r>
    </w:p>
    <w:p w14:paraId="1ABA34D2" w14:textId="77777777" w:rsidR="00DD7AC9" w:rsidRDefault="00DD7AC9" w:rsidP="00DD7AC9">
      <w:pPr>
        <w:pStyle w:val="Listenabsatz"/>
      </w:pPr>
    </w:p>
    <w:p w14:paraId="74890D24" w14:textId="77777777" w:rsidR="00DD7AC9" w:rsidRPr="00816629" w:rsidRDefault="00DD7AC9" w:rsidP="00DD7AC9">
      <w:pPr>
        <w:rPr>
          <w:b/>
          <w:bCs/>
        </w:rPr>
      </w:pPr>
      <w:r w:rsidRPr="00816629">
        <w:rPr>
          <w:b/>
          <w:bCs/>
        </w:rPr>
        <w:t xml:space="preserve">Handelt es sich </w:t>
      </w:r>
      <w:r>
        <w:rPr>
          <w:b/>
          <w:bCs/>
        </w:rPr>
        <w:t xml:space="preserve">bereits </w:t>
      </w:r>
      <w:r w:rsidRPr="00816629">
        <w:rPr>
          <w:b/>
          <w:bCs/>
        </w:rPr>
        <w:t>um eine Form der KI?</w:t>
      </w:r>
    </w:p>
    <w:p w14:paraId="48CA0867" w14:textId="77777777" w:rsidR="00DD7AC9" w:rsidRDefault="00DD7AC9" w:rsidP="00DD7AC9">
      <w:r>
        <w:t>Das System ist in der Lage, kleinere Schreibfehler zu korrigieren und den Nutzenden trotzdem passende Suchvorschläge anzuzeigen. Wird so beispielsweise „Kallsruh Hbf“ statt „Karlsruhe Hbf“ eingegeben, ist das System dennoch in der Lage, die korrekte Haltestelle „Karlsruhe Hbf“ zu ermitteln. Würde einem Menschen mit entsprechendem Fachwissen dieselbe Aufgabe stellen, wäre auch dieser in der Lage trotz des offensichtlichen Fehlers passende Ergebnisse vorzuschlagen.</w:t>
      </w:r>
    </w:p>
    <w:p w14:paraId="09B127AB" w14:textId="77777777" w:rsidR="00DD7AC9" w:rsidRDefault="00DD7AC9" w:rsidP="00DD7AC9">
      <w:r>
        <w:t xml:space="preserve">Eine Möglichkeit, um solche Ergebnisse zu erhalten, ist die Verwendung sogenannter </w:t>
      </w:r>
      <w:r w:rsidRPr="00AE28ED">
        <w:rPr>
          <w:i/>
          <w:iCs/>
        </w:rPr>
        <w:t>unscharfer Mengen</w:t>
      </w:r>
      <w:r>
        <w:t xml:space="preserve">. Im Gegensatz zu einer klassischen Menge, welche bezogen auf das obige Beispiel eine </w:t>
      </w:r>
      <w:r>
        <w:lastRenderedPageBreak/>
        <w:t xml:space="preserve">einfache Liste aller verfügbaren Haltestellennamen im Klartext wäre, würde eine unscharfe Menge die Haltestellennamen unterteilt in Buchstabenblöcken zu jeweils drei Buchstaben enthalten. Diese Buchstabenblöcke werden auch als </w:t>
      </w:r>
      <w:r w:rsidRPr="00CD39D4">
        <w:rPr>
          <w:i/>
          <w:iCs/>
        </w:rPr>
        <w:t>Trigramme</w:t>
      </w:r>
      <w:r>
        <w:t xml:space="preserve"> bezeichnet. Aus dem Wort „Karlsruhe Hbf“ würden sich demnach die Trigramme</w:t>
      </w:r>
    </w:p>
    <w:p w14:paraId="6C4B9333" w14:textId="77777777" w:rsidR="00DD7AC9" w:rsidRDefault="00DD7AC9" w:rsidP="00DD7AC9">
      <w:r>
        <w:t>KAR ARL RLS LSR SRU RUH UHE HBF</w:t>
      </w:r>
    </w:p>
    <w:p w14:paraId="2A5B01B1" w14:textId="77777777" w:rsidR="00DD7AC9" w:rsidRDefault="00DD7AC9" w:rsidP="00DD7AC9">
      <w:r>
        <w:t xml:space="preserve">ergeben. </w:t>
      </w:r>
    </w:p>
    <w:p w14:paraId="005CA804" w14:textId="77777777" w:rsidR="00DD7AC9" w:rsidRDefault="00DD7AC9" w:rsidP="00DD7AC9">
      <w:r>
        <w:t xml:space="preserve">Der durch die Nutzenden eingegebene Text wird ebenfalls in seine Trigramme zerlegt und für jedes Element in der unscharfen Menge ermittelt, wie viele Trigramme aus der Eingabezeichenfolge im jeweiligen Element der unscharfen Menge enthalten sind. Das Ergebnis ist ein Überdeckungsgrad auf dem Intervall [0; 1]. </w:t>
      </w:r>
    </w:p>
    <w:p w14:paraId="6E93FCF9" w14:textId="77777777" w:rsidR="00DD7AC9" w:rsidRDefault="00DD7AC9" w:rsidP="00DD7AC9">
      <w:r>
        <w:t>Am Beispiel der Eingabezeichenfolge „Kallsruh Hbf“ ergäben sich die Trigramme</w:t>
      </w:r>
    </w:p>
    <w:p w14:paraId="3E5CC296" w14:textId="77777777" w:rsidR="00DD7AC9" w:rsidRDefault="00DD7AC9" w:rsidP="00DD7AC9">
      <w:r>
        <w:t xml:space="preserve">KAL ALL LLS </w:t>
      </w:r>
      <w:r w:rsidRPr="00B3606D">
        <w:rPr>
          <w:b/>
          <w:bCs/>
        </w:rPr>
        <w:t>LSR</w:t>
      </w:r>
      <w:r>
        <w:t xml:space="preserve"> </w:t>
      </w:r>
      <w:r w:rsidRPr="00B3606D">
        <w:rPr>
          <w:b/>
          <w:bCs/>
        </w:rPr>
        <w:t>SRU</w:t>
      </w:r>
      <w:r>
        <w:t xml:space="preserve"> </w:t>
      </w:r>
      <w:r w:rsidRPr="00B3606D">
        <w:rPr>
          <w:b/>
          <w:bCs/>
        </w:rPr>
        <w:t>RUH</w:t>
      </w:r>
      <w:r>
        <w:t xml:space="preserve"> </w:t>
      </w:r>
      <w:r w:rsidRPr="00B3606D">
        <w:rPr>
          <w:b/>
          <w:bCs/>
        </w:rPr>
        <w:t>HBF</w:t>
      </w:r>
    </w:p>
    <w:p w14:paraId="07A1BE27" w14:textId="77777777" w:rsidR="00DD7AC9" w:rsidRDefault="00DD7AC9" w:rsidP="00DD7AC9">
      <w:r>
        <w:t xml:space="preserve">wovon die fett markierten Trigramme auch im entsprechenden Element der unscharfen Menge enthalten sind. Durch den entstehenden Überdeckungsgrad &gt; 0 kann mit einer gewissen Wahrscheinlichkeit davon ausgegangen werden, dass mit der Eingabezeichenfolge eigentlich das korrespondierende Element der unscharfen Menge gesucht ist, wenngleich keine hundertprozentige Übereinstimmung mit der Eingabezeichenfolge vorliegt. </w:t>
      </w:r>
    </w:p>
    <w:p w14:paraId="6308807C" w14:textId="77777777" w:rsidR="00DD7AC9" w:rsidRDefault="00DD7AC9" w:rsidP="00DD7AC9">
      <w:r>
        <w:rPr>
          <w:noProof/>
        </w:rPr>
        <mc:AlternateContent>
          <mc:Choice Requires="wps">
            <w:drawing>
              <wp:anchor distT="0" distB="0" distL="114300" distR="114300" simplePos="0" relativeHeight="251651082" behindDoc="0" locked="0" layoutInCell="1" allowOverlap="1" wp14:anchorId="035D2FAF" wp14:editId="15ABE19B">
                <wp:simplePos x="0" y="0"/>
                <wp:positionH relativeFrom="margin">
                  <wp:align>right</wp:align>
                </wp:positionH>
                <wp:positionV relativeFrom="paragraph">
                  <wp:posOffset>2800350</wp:posOffset>
                </wp:positionV>
                <wp:extent cx="5593080" cy="356235"/>
                <wp:effectExtent l="0" t="0" r="7620" b="5715"/>
                <wp:wrapTopAndBottom/>
                <wp:docPr id="4" name="Textfeld 4"/>
                <wp:cNvGraphicFramePr/>
                <a:graphic xmlns:a="http://schemas.openxmlformats.org/drawingml/2006/main">
                  <a:graphicData uri="http://schemas.microsoft.com/office/word/2010/wordprocessingShape">
                    <wps:wsp>
                      <wps:cNvSpPr txBox="1"/>
                      <wps:spPr>
                        <a:xfrm>
                          <a:off x="0" y="0"/>
                          <a:ext cx="5593080" cy="356235"/>
                        </a:xfrm>
                        <a:prstGeom prst="rect">
                          <a:avLst/>
                        </a:prstGeom>
                        <a:solidFill>
                          <a:prstClr val="white"/>
                        </a:solidFill>
                        <a:ln>
                          <a:noFill/>
                        </a:ln>
                      </wps:spPr>
                      <wps:txbx>
                        <w:txbxContent>
                          <w:p w14:paraId="14F36C62" w14:textId="2FA44564" w:rsidR="00DD7AC9" w:rsidRPr="00226502" w:rsidRDefault="00DD7AC9" w:rsidP="00DD7AC9">
                            <w:pPr>
                              <w:pStyle w:val="Beschriftung"/>
                              <w:jc w:val="center"/>
                              <w:rPr>
                                <w:vanish/>
                                <w:specVanish/>
                              </w:rPr>
                            </w:pPr>
                            <w:bookmarkStart w:id="21" w:name="_Toc122335931"/>
                            <w:r w:rsidRPr="00226502">
                              <w:rPr>
                                <w:b/>
                                <w:bCs w:val="0"/>
                              </w:rPr>
                              <w:t xml:space="preserve">Abbildung </w:t>
                            </w:r>
                            <w:r w:rsidRPr="00226502">
                              <w:rPr>
                                <w:b/>
                                <w:bCs w:val="0"/>
                              </w:rPr>
                              <w:fldChar w:fldCharType="begin"/>
                            </w:r>
                            <w:r w:rsidRPr="00226502">
                              <w:rPr>
                                <w:b/>
                                <w:bCs w:val="0"/>
                              </w:rPr>
                              <w:instrText xml:space="preserve"> SEQ Abbildung \* ARABIC </w:instrText>
                            </w:r>
                            <w:r w:rsidRPr="00226502">
                              <w:rPr>
                                <w:b/>
                                <w:bCs w:val="0"/>
                              </w:rPr>
                              <w:fldChar w:fldCharType="separate"/>
                            </w:r>
                            <w:r w:rsidR="00BA2F70">
                              <w:rPr>
                                <w:b/>
                                <w:bCs w:val="0"/>
                                <w:noProof/>
                              </w:rPr>
                              <w:t>3</w:t>
                            </w:r>
                            <w:r w:rsidRPr="00226502">
                              <w:rPr>
                                <w:b/>
                                <w:bCs w:val="0"/>
                              </w:rPr>
                              <w:fldChar w:fldCharType="end"/>
                            </w:r>
                            <w:r w:rsidRPr="00226502">
                              <w:rPr>
                                <w:b/>
                                <w:bCs w:val="0"/>
                              </w:rPr>
                              <w:t>:</w:t>
                            </w:r>
                            <w:r>
                              <w:t xml:space="preserve"> Darstellung einer klassischen und einer unscharfen Menge</w:t>
                            </w:r>
                            <w:bookmarkEnd w:id="21"/>
                          </w:p>
                          <w:p w14:paraId="5991AE83" w14:textId="77777777" w:rsidR="00DD7AC9" w:rsidRDefault="00DD7AC9" w:rsidP="00DD7AC9">
                            <w:pPr>
                              <w:pStyle w:val="BeschriftungOhneEintrag"/>
                              <w:jc w:val="center"/>
                            </w:pPr>
                            <w:r>
                              <w:t xml:space="preserve">(Quelle: </w:t>
                            </w:r>
                            <w:sdt>
                              <w:sdtPr>
                                <w:alias w:val="To edit, see citavi.com/edit"/>
                                <w:tag w:val="CitaviPlaceholder#fc268909-f144-4627-b4d5-874fdfb22eb4"/>
                                <w:id w:val="456449958"/>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OTZiOTgyLWY3MjctNDRmNy04ODQ4LTZkMWE4ODRlZDQ2NiIsIlJhbmdlTGVuZ3RoIjoyMiwiUmVmZXJlbmNlSWQiOiJlNDc5MTQ5Yi1iOWJkLTQ0YTEtYjgyNy1hMjE3Mjc4NGVkOT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zNyIsIlN0YXJ0UGFnZSI6eyIkaWQiOiI1IiwiJHR5cGUiOiJTd2lzc0FjYWRlbWljLlBhZ2VOdW1iZXIsIFN3aXNzQWNhZGVtaWMiLCJJc0Z1bGx5TnVtZXJpYyI6dHJ1ZSwiTnVtYmVyIjoyMzcsIk51bWJlcmluZ1R5cGUiOjAsIk51bWVyYWxTeXN0ZW0iOjAsIk9yaWdpbmFsU3RyaW5nIjoiMjM3IiwiUHJldHR5U3RyaW5nIjoiMjM3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FyYWxkIiwiTGFzdE5hbWUiOiJOYWhyc3RlZHQiLCJQcm90ZWN0ZWQiOmZhbHNlLCJTZXgiOjIsIkNyZWF0ZWRCeSI6Il9TZWJhc3RpYW4gS25vcGYiLCJDcmVhdGVkT24iOiIyMDIyLTA5LTExVDA2OjQ1OjI4IiwiTW9kaWZpZWRCeSI6Il9TZWJhc3RpYW4gS25vcGYiLCJJZCI6ImUwYzVhYjA2LWQ5MmYtNDRmMy1iMzk1LTVmZDk0MTVjZDRhMSIsIk1vZGlmaWVkT24iOiIyMDIyLTA5LTExVDA2OjQ1OjI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djFpazRreXkuanBnIiwiVXJpU3RyaW5nIjoiZTQ3OTE0OWItYjliZC00NGExLWI4MjctYTIxNzI3ODRlZDk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04MzQ4LTE5ODAtMiIsIkVkaXRvcnMiOltdLCJFdmFsdWF0aW9uQ29tcGxleGl0eSI6MCwiRXZhbHVhdGlvblNvdXJjZVRleHRGb3JtYXQiOjAsIkdyb3VwcyI6W10sIkhhc0xhYmVsMSI6ZmFsc2UsIkhhc0xhYmVsMiI6ZmFsc2UsIklzYm4iOiI5NzgtMy04MzQ4LTE2OTIt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ODM0OC0xOTgwLTIiLCJVcmlTdHJpbmciOiJodHRwczovL2RvaS5vcmcvMTAuMTAwNy85NzgtMy04MzQ4LTE5ODA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}</w:instrText>
                                </w:r>
                                <w:r>
                                  <w:fldChar w:fldCharType="separate"/>
                                </w:r>
                                <w:r>
                                  <w:t>Nahrstedt 2012, S. 237</w:t>
                                </w:r>
                                <w:r>
                                  <w:fldChar w:fldCharType="end"/>
                                </w:r>
                              </w:sdtContent>
                            </w:sdt>
                            <w:r>
                              <w:t>)</w:t>
                            </w:r>
                          </w:p>
                          <w:p w14:paraId="44E0B94C" w14:textId="77777777" w:rsidR="00DD7AC9" w:rsidRPr="000067A5" w:rsidRDefault="00DD7AC9" w:rsidP="00DD7AC9">
                            <w:pPr>
                              <w:pStyle w:val="Beschriftung"/>
                              <w:jc w:val="center"/>
                              <w:rPr>
                                <w:noProof/>
                                <w:sz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D2FAF" id="Textfeld 4" o:spid="_x0000_s1043" type="#_x0000_t202" style="position:absolute;left:0;text-align:left;margin-left:389.2pt;margin-top:220.5pt;width:440.4pt;height:28.05pt;z-index:25165108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" stroked="f">
                <v:textbox inset="0,0,0,0">
                  <w:txbxContent>
                    <w:p w14:paraId="14F36C62" w14:textId="2FA44564" w:rsidR="00DD7AC9" w:rsidRPr="00226502" w:rsidRDefault="00DD7AC9" w:rsidP="00DD7AC9">
                      <w:pPr>
                        <w:pStyle w:val="Beschriftung"/>
                        <w:jc w:val="center"/>
                        <w:rPr>
                          <w:vanish/>
                          <w:specVanish/>
                        </w:rPr>
                      </w:pPr>
                      <w:bookmarkStart w:id="22" w:name="_Toc122335931"/>
                      <w:r w:rsidRPr="00226502">
                        <w:rPr>
                          <w:b/>
                          <w:bCs w:val="0"/>
                        </w:rPr>
                        <w:t xml:space="preserve">Abbildung </w:t>
                      </w:r>
                      <w:r w:rsidRPr="00226502">
                        <w:rPr>
                          <w:b/>
                          <w:bCs w:val="0"/>
                        </w:rPr>
                        <w:fldChar w:fldCharType="begin"/>
                      </w:r>
                      <w:r w:rsidRPr="00226502">
                        <w:rPr>
                          <w:b/>
                          <w:bCs w:val="0"/>
                        </w:rPr>
                        <w:instrText xml:space="preserve"> SEQ Abbildung \* ARABIC </w:instrText>
                      </w:r>
                      <w:r w:rsidRPr="00226502">
                        <w:rPr>
                          <w:b/>
                          <w:bCs w:val="0"/>
                        </w:rPr>
                        <w:fldChar w:fldCharType="separate"/>
                      </w:r>
                      <w:r w:rsidR="00BA2F70">
                        <w:rPr>
                          <w:b/>
                          <w:bCs w:val="0"/>
                          <w:noProof/>
                        </w:rPr>
                        <w:t>3</w:t>
                      </w:r>
                      <w:r w:rsidRPr="00226502">
                        <w:rPr>
                          <w:b/>
                          <w:bCs w:val="0"/>
                        </w:rPr>
                        <w:fldChar w:fldCharType="end"/>
                      </w:r>
                      <w:r w:rsidRPr="00226502">
                        <w:rPr>
                          <w:b/>
                          <w:bCs w:val="0"/>
                        </w:rPr>
                        <w:t>:</w:t>
                      </w:r>
                      <w:r>
                        <w:t xml:space="preserve"> Darstellung einer klassischen und einer unscharfen Menge</w:t>
                      </w:r>
                      <w:bookmarkEnd w:id="22"/>
                    </w:p>
                    <w:p w14:paraId="5991AE83" w14:textId="77777777" w:rsidR="00DD7AC9" w:rsidRDefault="00DD7AC9" w:rsidP="00DD7AC9">
                      <w:pPr>
                        <w:pStyle w:val="BeschriftungOhneEintrag"/>
                        <w:jc w:val="center"/>
                      </w:pPr>
                      <w:r>
                        <w:t xml:space="preserve">(Quelle: </w:t>
                      </w:r>
                      <w:sdt>
                        <w:sdtPr>
                          <w:alias w:val="To edit, see citavi.com/edit"/>
                          <w:tag w:val="CitaviPlaceholder#fc268909-f144-4627-b4d5-874fdfb22eb4"/>
                          <w:id w:val="456449958"/>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OTZiOTgyLWY3MjctNDRmNy04ODQ4LTZkMWE4ODRlZDQ2NiIsIlJhbmdlTGVuZ3RoIjoyMiwiUmVmZXJlbmNlSWQiOiJlNDc5MTQ5Yi1iOWJkLTQ0YTEtYjgyNy1hMjE3Mjc4NGVkOT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zNyIsIlN0YXJ0UGFnZSI6eyIkaWQiOiI1IiwiJHR5cGUiOiJTd2lzc0FjYWRlbWljLlBhZ2VOdW1iZXIsIFN3aXNzQWNhZGVtaWMiLCJJc0Z1bGx5TnVtZXJpYyI6dHJ1ZSwiTnVtYmVyIjoyMzcsIk51bWJlcmluZ1R5cGUiOjAsIk51bWVyYWxTeXN0ZW0iOjAsIk9yaWdpbmFsU3RyaW5nIjoiMjM3IiwiUHJldHR5U3RyaW5nIjoiMjM3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FyYWxkIiwiTGFzdE5hbWUiOiJOYWhyc3RlZHQiLCJQcm90ZWN0ZWQiOmZhbHNlLCJTZXgiOjIsIkNyZWF0ZWRCeSI6Il9TZWJhc3RpYW4gS25vcGYiLCJDcmVhdGVkT24iOiIyMDIyLTA5LTExVDA2OjQ1OjI4IiwiTW9kaWZpZWRCeSI6Il9TZWJhc3RpYW4gS25vcGYiLCJJZCI6ImUwYzVhYjA2LWQ5MmYtNDRmMy1iMzk1LTVmZDk0MTVjZDRhMSIsIk1vZGlmaWVkT24iOiIyMDIyLTA5LTExVDA2OjQ1OjI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djFpazRreXkuanBnIiwiVXJpU3RyaW5nIjoiZTQ3OTE0OWItYjliZC00NGExLWI4MjctYTIxNzI3ODRlZDk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04MzQ4LTE5ODAtMiIsIkVkaXRvcnMiOltdLCJFdmFsdWF0aW9uQ29tcGxleGl0eSI6MCwiRXZhbHVhdGlvblNvdXJjZVRleHRGb3JtYXQiOjAsIkdyb3VwcyI6W10sIkhhc0xhYmVsMSI6ZmFsc2UsIkhhc0xhYmVsMiI6ZmFsc2UsIklzYm4iOiI5NzgtMy04MzQ4LTE2OTIt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ODM0OC0xOTgwLTIiLCJVcmlTdHJpbmciOiJodHRwczovL2RvaS5vcmcvMTAuMTAwNy85NzgtMy04MzQ4LTE5ODA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}</w:instrText>
                          </w:r>
                          <w:r>
                            <w:fldChar w:fldCharType="separate"/>
                          </w:r>
                          <w:r>
                            <w:t>Nahrstedt 2012, S. 237</w:t>
                          </w:r>
                          <w:r>
                            <w:fldChar w:fldCharType="end"/>
                          </w:r>
                        </w:sdtContent>
                      </w:sdt>
                      <w:r>
                        <w:t>)</w:t>
                      </w:r>
                    </w:p>
                    <w:p w14:paraId="44E0B94C" w14:textId="77777777" w:rsidR="00DD7AC9" w:rsidRPr="000067A5" w:rsidRDefault="00DD7AC9" w:rsidP="00DD7AC9">
                      <w:pPr>
                        <w:pStyle w:val="Beschriftung"/>
                        <w:jc w:val="center"/>
                        <w:rPr>
                          <w:noProof/>
                          <w:sz w:val="21"/>
                        </w:rPr>
                      </w:pPr>
                    </w:p>
                  </w:txbxContent>
                </v:textbox>
                <w10:wrap type="topAndBottom" anchorx="margin"/>
              </v:shape>
            </w:pict>
          </mc:Fallback>
        </mc:AlternateContent>
      </w:r>
      <w:r>
        <w:rPr>
          <w:noProof/>
        </w:rPr>
        <w:drawing>
          <wp:anchor distT="0" distB="0" distL="114300" distR="114300" simplePos="0" relativeHeight="251651081" behindDoc="0" locked="0" layoutInCell="1" allowOverlap="1" wp14:anchorId="3D35A750" wp14:editId="566C5954">
            <wp:simplePos x="0" y="0"/>
            <wp:positionH relativeFrom="margin">
              <wp:align>center</wp:align>
            </wp:positionH>
            <wp:positionV relativeFrom="paragraph">
              <wp:posOffset>579813</wp:posOffset>
            </wp:positionV>
            <wp:extent cx="5099050" cy="2172970"/>
            <wp:effectExtent l="0" t="0" r="635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99050" cy="2172970"/>
                    </a:xfrm>
                    <a:prstGeom prst="rect">
                      <a:avLst/>
                    </a:prstGeom>
                  </pic:spPr>
                </pic:pic>
              </a:graphicData>
            </a:graphic>
            <wp14:sizeRelH relativeFrom="page">
              <wp14:pctWidth>0</wp14:pctWidth>
            </wp14:sizeRelH>
            <wp14:sizeRelV relativeFrom="page">
              <wp14:pctHeight>0</wp14:pctHeight>
            </wp14:sizeRelV>
          </wp:anchor>
        </w:drawing>
      </w:r>
      <w:r>
        <w:t>Die folgende Abbildung zeigt die graphische Darstellung einer klassischen und einer unscharfen Menge am Beispiel von Temperaturen im Vergleich:</w:t>
      </w:r>
    </w:p>
    <w:p w14:paraId="5835F63A" w14:textId="77777777" w:rsidR="00DD7AC9" w:rsidRDefault="00DD7AC9" w:rsidP="00DD7AC9">
      <w:r>
        <w:t xml:space="preserve">Die Temperaturen werden in der Klassifikation „tief“, „normal“ und „hoch“ durch Verwendung der unscharfen Mengen nicht exakt abgegrenzt, sondern bilden das tatsächliche </w:t>
      </w:r>
      <w:r>
        <w:lastRenderedPageBreak/>
        <w:t>Empfinden verschiedener Menschen ab. So liegt eine „niedrige“ Temperatur bei einer Person schon bei 15° C, bei einer anderen Person aber erst bei 5° C. Umgekehrt empfindet eine Person eine Umgebungstemperatur von 20° C bereits als „warm“, während eine andere Person hier erst im Bereich von „angenehm“ ankommt.</w:t>
      </w:r>
    </w:p>
    <w:p w14:paraId="4ADC3D64" w14:textId="77777777" w:rsidR="00DD7AC9" w:rsidRDefault="00DD7AC9" w:rsidP="00DD7AC9">
      <w:r>
        <w:rPr>
          <w:noProof/>
        </w:rPr>
        <mc:AlternateContent>
          <mc:Choice Requires="wps">
            <w:drawing>
              <wp:anchor distT="0" distB="0" distL="114300" distR="114300" simplePos="0" relativeHeight="251651084" behindDoc="0" locked="0" layoutInCell="1" allowOverlap="1" wp14:anchorId="6758CD1B" wp14:editId="15FDA11B">
                <wp:simplePos x="0" y="0"/>
                <wp:positionH relativeFrom="column">
                  <wp:posOffset>-1905</wp:posOffset>
                </wp:positionH>
                <wp:positionV relativeFrom="paragraph">
                  <wp:posOffset>3834765</wp:posOffset>
                </wp:positionV>
                <wp:extent cx="5579745"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C316D0D" w14:textId="5403211E" w:rsidR="00DD7AC9" w:rsidRPr="00226502" w:rsidRDefault="00DD7AC9" w:rsidP="00DD7AC9">
                            <w:pPr>
                              <w:pStyle w:val="Beschriftung"/>
                              <w:jc w:val="center"/>
                              <w:rPr>
                                <w:vanish/>
                                <w:specVanish/>
                              </w:rPr>
                            </w:pPr>
                            <w:bookmarkStart w:id="23" w:name="_Toc122335932"/>
                            <w:r w:rsidRPr="00EB2868">
                              <w:rPr>
                                <w:b/>
                                <w:bCs w:val="0"/>
                              </w:rPr>
                              <w:t xml:space="preserve">Abbildung </w:t>
                            </w:r>
                            <w:r w:rsidRPr="00EB2868">
                              <w:rPr>
                                <w:b/>
                                <w:bCs w:val="0"/>
                              </w:rPr>
                              <w:fldChar w:fldCharType="begin"/>
                            </w:r>
                            <w:r w:rsidRPr="00EB2868">
                              <w:rPr>
                                <w:b/>
                                <w:bCs w:val="0"/>
                              </w:rPr>
                              <w:instrText xml:space="preserve"> SEQ Abbildung \* ARABIC </w:instrText>
                            </w:r>
                            <w:r w:rsidRPr="00EB2868">
                              <w:rPr>
                                <w:b/>
                                <w:bCs w:val="0"/>
                              </w:rPr>
                              <w:fldChar w:fldCharType="separate"/>
                            </w:r>
                            <w:r w:rsidR="00BA2F70">
                              <w:rPr>
                                <w:b/>
                                <w:bCs w:val="0"/>
                                <w:noProof/>
                              </w:rPr>
                              <w:t>4</w:t>
                            </w:r>
                            <w:r w:rsidRPr="00EB2868">
                              <w:rPr>
                                <w:b/>
                                <w:bCs w:val="0"/>
                              </w:rPr>
                              <w:fldChar w:fldCharType="end"/>
                            </w:r>
                            <w:r w:rsidRPr="00EB2868">
                              <w:rPr>
                                <w:b/>
                                <w:bCs w:val="0"/>
                              </w:rPr>
                              <w:t>:</w:t>
                            </w:r>
                            <w:r>
                              <w:t xml:space="preserve"> Graphische Darstellung der Überdeckung unscharfer Mengen</w:t>
                            </w:r>
                            <w:bookmarkEnd w:id="23"/>
                            <w:r>
                              <w:t xml:space="preserve"> </w:t>
                            </w:r>
                          </w:p>
                          <w:p w14:paraId="0F3180C4" w14:textId="77777777" w:rsidR="00DD7AC9" w:rsidRPr="00EB2868" w:rsidRDefault="00DD7AC9" w:rsidP="00DD7AC9">
                            <w:pPr>
                              <w:pStyle w:val="BeschriftungOhneEintrag"/>
                              <w:jc w:val="center"/>
                            </w:pPr>
                            <w:r>
                              <w:t xml:space="preserve">(Quelle: </w:t>
                            </w:r>
                            <w:sdt>
                              <w:sdtPr>
                                <w:alias w:val="To edit, see citavi.com/edit"/>
                                <w:tag w:val="CitaviPlaceholder#f2b87d3f-ff25-4f7c-8985-c9114653e5f9"/>
                                <w:id w:val="1665205807"/>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M2JkNDZlLTc1YjEtNDYxNS05MDE4LWYyZDUwNjBhODE0MiIsIlJhbmdlTGVuZ3RoIjoyMiwiUmVmZXJlbmNlSWQiOiJlNDc5MTQ5Yi1iOWJkLTQ0YTEtYjgyNy1hMjE3Mjc4NGVkOT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zOCIsIlN0YXJ0UGFnZSI6eyIkaWQiOiI1IiwiJHR5cGUiOiJTd2lzc0FjYWRlbWljLlBhZ2VOdW1iZXIsIFN3aXNzQWNhZGVtaWMiLCJJc0Z1bGx5TnVtZXJpYyI6dHJ1ZSwiTnVtYmVyIjoyMzgsIk51bWJlcmluZ1R5cGUiOjAsIk51bWVyYWxTeXN0ZW0iOjAsIk9yaWdpbmFsU3RyaW5nIjoiMjM4IiwiUHJldHR5U3RyaW5nIjoiMjM4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FyYWxkIiwiTGFzdE5hbWUiOiJOYWhyc3RlZHQiLCJQcm90ZWN0ZWQiOmZhbHNlLCJTZXgiOjIsIkNyZWF0ZWRCeSI6Il9TZWJhc3RpYW4gS25vcGYiLCJDcmVhdGVkT24iOiIyMDIyLTA5LTExVDA2OjQ1OjI4IiwiTW9kaWZpZWRCeSI6Il9TZWJhc3RpYW4gS25vcGYiLCJJZCI6ImUwYzVhYjA2LWQ5MmYtNDRmMy1iMzk1LTVmZDk0MTVjZDRhMSIsIk1vZGlmaWVkT24iOiIyMDIyLTA5LTExVDA2OjQ1OjI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djFpazRreXkuanBnIiwiVXJpU3RyaW5nIjoiZTQ3OTE0OWItYjliZC00NGExLWI4MjctYTIxNzI3ODRlZDk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04MzQ4LTE5ODAtMiIsIkVkaXRvcnMiOltdLCJFdmFsdWF0aW9uQ29tcGxleGl0eSI6MCwiRXZhbHVhdGlvblNvdXJjZVRleHRGb3JtYXQiOjAsIkdyb3VwcyI6W10sIkhhc0xhYmVsMSI6ZmFsc2UsIkhhc0xhYmVsMiI6ZmFsc2UsIklzYm4iOiI5NzgtMy04MzQ4LTE2OTIt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ODM0OC0xOTgwLTIiLCJVcmlTdHJpbmciOiJodHRwczovL2RvaS5vcmcvMTAuMTAwNy85NzgtMy04MzQ4LTE5ODA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}</w:instrText>
                                </w:r>
                                <w:r>
                                  <w:fldChar w:fldCharType="separate"/>
                                </w:r>
                                <w:r>
                                  <w:t>Nahrstedt 2012, S. 238</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8CD1B" id="Textfeld 6" o:spid="_x0000_s1044" type="#_x0000_t202" style="position:absolute;left:0;text-align:left;margin-left:-.15pt;margin-top:301.95pt;width:439.35pt;height:.05pt;z-index:2516510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" stroked="f">
                <v:textbox style="mso-fit-shape-to-text:t" inset="0,0,0,0">
                  <w:txbxContent>
                    <w:p w14:paraId="7C316D0D" w14:textId="5403211E" w:rsidR="00DD7AC9" w:rsidRPr="00226502" w:rsidRDefault="00DD7AC9" w:rsidP="00DD7AC9">
                      <w:pPr>
                        <w:pStyle w:val="Beschriftung"/>
                        <w:jc w:val="center"/>
                        <w:rPr>
                          <w:vanish/>
                          <w:specVanish/>
                        </w:rPr>
                      </w:pPr>
                      <w:bookmarkStart w:id="24" w:name="_Toc122335932"/>
                      <w:r w:rsidRPr="00EB2868">
                        <w:rPr>
                          <w:b/>
                          <w:bCs w:val="0"/>
                        </w:rPr>
                        <w:t xml:space="preserve">Abbildung </w:t>
                      </w:r>
                      <w:r w:rsidRPr="00EB2868">
                        <w:rPr>
                          <w:b/>
                          <w:bCs w:val="0"/>
                        </w:rPr>
                        <w:fldChar w:fldCharType="begin"/>
                      </w:r>
                      <w:r w:rsidRPr="00EB2868">
                        <w:rPr>
                          <w:b/>
                          <w:bCs w:val="0"/>
                        </w:rPr>
                        <w:instrText xml:space="preserve"> SEQ Abbildung \* ARABIC </w:instrText>
                      </w:r>
                      <w:r w:rsidRPr="00EB2868">
                        <w:rPr>
                          <w:b/>
                          <w:bCs w:val="0"/>
                        </w:rPr>
                        <w:fldChar w:fldCharType="separate"/>
                      </w:r>
                      <w:r w:rsidR="00BA2F70">
                        <w:rPr>
                          <w:b/>
                          <w:bCs w:val="0"/>
                          <w:noProof/>
                        </w:rPr>
                        <w:t>4</w:t>
                      </w:r>
                      <w:r w:rsidRPr="00EB2868">
                        <w:rPr>
                          <w:b/>
                          <w:bCs w:val="0"/>
                        </w:rPr>
                        <w:fldChar w:fldCharType="end"/>
                      </w:r>
                      <w:r w:rsidRPr="00EB2868">
                        <w:rPr>
                          <w:b/>
                          <w:bCs w:val="0"/>
                        </w:rPr>
                        <w:t>:</w:t>
                      </w:r>
                      <w:r>
                        <w:t xml:space="preserve"> Graphische Darstellung der Überdeckung unscharfer Mengen</w:t>
                      </w:r>
                      <w:bookmarkEnd w:id="24"/>
                      <w:r>
                        <w:t xml:space="preserve"> </w:t>
                      </w:r>
                    </w:p>
                    <w:p w14:paraId="0F3180C4" w14:textId="77777777" w:rsidR="00DD7AC9" w:rsidRPr="00EB2868" w:rsidRDefault="00DD7AC9" w:rsidP="00DD7AC9">
                      <w:pPr>
                        <w:pStyle w:val="BeschriftungOhneEintrag"/>
                        <w:jc w:val="center"/>
                      </w:pPr>
                      <w:r>
                        <w:t xml:space="preserve">(Quelle: </w:t>
                      </w:r>
                      <w:sdt>
                        <w:sdtPr>
                          <w:alias w:val="To edit, see citavi.com/edit"/>
                          <w:tag w:val="CitaviPlaceholder#f2b87d3f-ff25-4f7c-8985-c9114653e5f9"/>
                          <w:id w:val="1665205807"/>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M2JkNDZlLTc1YjEtNDYxNS05MDE4LWYyZDUwNjBhODE0MiIsIlJhbmdlTGVuZ3RoIjoyMiwiUmVmZXJlbmNlSWQiOiJlNDc5MTQ5Yi1iOWJkLTQ0YTEtYjgyNy1hMjE3Mjc4NGVkOT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zOCIsIlN0YXJ0UGFnZSI6eyIkaWQiOiI1IiwiJHR5cGUiOiJTd2lzc0FjYWRlbWljLlBhZ2VOdW1iZXIsIFN3aXNzQWNhZGVtaWMiLCJJc0Z1bGx5TnVtZXJpYyI6dHJ1ZSwiTnVtYmVyIjoyMzgsIk51bWJlcmluZ1R5cGUiOjAsIk51bWVyYWxTeXN0ZW0iOjAsIk9yaWdpbmFsU3RyaW5nIjoiMjM4IiwiUHJldHR5U3RyaW5nIjoiMjM4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FyYWxkIiwiTGFzdE5hbWUiOiJOYWhyc3RlZHQiLCJQcm90ZWN0ZWQiOmZhbHNlLCJTZXgiOjIsIkNyZWF0ZWRCeSI6Il9TZWJhc3RpYW4gS25vcGYiLCJDcmVhdGVkT24iOiIyMDIyLTA5LTExVDA2OjQ1OjI4IiwiTW9kaWZpZWRCeSI6Il9TZWJhc3RpYW4gS25vcGYiLCJJZCI6ImUwYzVhYjA2LWQ5MmYtNDRmMy1iMzk1LTVmZDk0MTVjZDRhMSIsIk1vZGlmaWVkT24iOiIyMDIyLTA5LTExVDA2OjQ1OjI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djFpazRreXkuanBnIiwiVXJpU3RyaW5nIjoiZTQ3OTE0OWItYjliZC00NGExLWI4MjctYTIxNzI3ODRlZDk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04MzQ4LTE5ODAtMiIsIkVkaXRvcnMiOltdLCJFdmFsdWF0aW9uQ29tcGxleGl0eSI6MCwiRXZhbHVhdGlvblNvdXJjZVRleHRGb3JtYXQiOjAsIkdyb3VwcyI6W10sIkhhc0xhYmVsMSI6ZmFsc2UsIkhhc0xhYmVsMiI6ZmFsc2UsIklzYm4iOiI5NzgtMy04MzQ4LTE2OTIt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ODM0OC0xOTgwLTIiLCJVcmlTdHJpbmciOiJodHRwczovL2RvaS5vcmcvMTAuMTAwNy85NzgtMy04MzQ4LTE5ODA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}</w:instrText>
                          </w:r>
                          <w:r>
                            <w:fldChar w:fldCharType="separate"/>
                          </w:r>
                          <w:r>
                            <w:t>Nahrstedt 2012, S. 238</w:t>
                          </w:r>
                          <w:r>
                            <w:fldChar w:fldCharType="end"/>
                          </w:r>
                        </w:sdtContent>
                      </w:sdt>
                      <w:r>
                        <w:t>)</w:t>
                      </w:r>
                    </w:p>
                  </w:txbxContent>
                </v:textbox>
                <w10:wrap type="topAndBottom"/>
              </v:shape>
            </w:pict>
          </mc:Fallback>
        </mc:AlternateContent>
      </w:r>
      <w:r>
        <w:rPr>
          <w:noProof/>
        </w:rPr>
        <w:drawing>
          <wp:anchor distT="0" distB="0" distL="114300" distR="114300" simplePos="0" relativeHeight="251651083" behindDoc="0" locked="0" layoutInCell="1" allowOverlap="1" wp14:anchorId="1BBFFC4E" wp14:editId="7DFAB4F9">
            <wp:simplePos x="0" y="0"/>
            <wp:positionH relativeFrom="margin">
              <wp:align>right</wp:align>
            </wp:positionH>
            <wp:positionV relativeFrom="paragraph">
              <wp:posOffset>575607</wp:posOffset>
            </wp:positionV>
            <wp:extent cx="5579745" cy="3202305"/>
            <wp:effectExtent l="0" t="0" r="1905"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202305"/>
                    </a:xfrm>
                    <a:prstGeom prst="rect">
                      <a:avLst/>
                    </a:prstGeom>
                  </pic:spPr>
                </pic:pic>
              </a:graphicData>
            </a:graphic>
          </wp:anchor>
        </w:drawing>
      </w:r>
      <w:r>
        <w:t>Diese Überdeckung von verschiedenen Temperaturempfinden ist in der folgenden Abbildung graphisch dargestellt:</w:t>
      </w:r>
    </w:p>
    <w:p w14:paraId="7E2BF1E7" w14:textId="7DCAF4F0" w:rsidR="00DD7AC9" w:rsidRDefault="00DD7AC9" w:rsidP="00DD7AC9">
      <w:r>
        <w:t xml:space="preserve">Dasselbe Prinzip lässt sich auf die Suche nach Haltestellennamen übertragen. Die Zerlegung der Eingabezeichenfolge und der tatsächlichen Haltestellennamen bilden mehrere unscharfe Mengen, die sich zu einem gewissen Grad überdecken können und damit eine teilweise Übereinstimmung feststellbar machen. Wäre die Suche hingegen in einer klassischen Menge durchgeführt worden, hätte dies zu keinem Ergebnis geführt, da die Eingabezeichenfolge mit keinem der Elemente exakt übereinstimmt. Dieses Verfahren wird auch als </w:t>
      </w:r>
      <w:r w:rsidRPr="00857CCB">
        <w:rPr>
          <w:i/>
          <w:iCs/>
        </w:rPr>
        <w:t>unscharfe Suche</w:t>
      </w:r>
      <w:r>
        <w:t xml:space="preserve"> oder </w:t>
      </w:r>
      <w:r w:rsidRPr="00857CCB">
        <w:rPr>
          <w:i/>
          <w:iCs/>
        </w:rPr>
        <w:t>Fuzzy-Suche</w:t>
      </w:r>
      <w:r>
        <w:t xml:space="preserve"> bezeichnet und ist eine bekannte KI-Anwendung </w:t>
      </w:r>
      <w:sdt>
        <w:sdtPr>
          <w:alias w:val="To edit, see citavi.com/edit"/>
          <w:tag w:val="CitaviPlaceholder#b90afc66-984c-4d03-bcb4-5f7c4aaa9b21"/>
          <w:id w:val="510569897"/>
          <w:placeholder>
            <w:docPart w:val="51DA11ADDEF74859B967EA6D3B60FEE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NWZiZGYyLTI5MjUtNGNkNC04NDljLWY3NmE5ZTdlZDI4MiIsIlJhbmdlTGVuZ3RoIjoyNCwiUmVmZXJlbmNlSWQiOiIzZDk4OTNiYS1mMWMzLTQ0ZWUtOTY1NS0xYTBlNzlhMGZjN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}</w:instrText>
          </w:r>
          <w:r>
            <w:fldChar w:fldCharType="separate"/>
          </w:r>
          <w:r w:rsidR="00A95B2B">
            <w:t>(vgl. Engfer 2002, S. 3)</w:t>
          </w:r>
          <w:r>
            <w:fldChar w:fldCharType="end"/>
          </w:r>
        </w:sdtContent>
      </w:sdt>
      <w:r>
        <w:t>.</w:t>
      </w:r>
    </w:p>
    <w:p w14:paraId="76EC1D2E" w14:textId="77777777" w:rsidR="00DD7AC9" w:rsidRPr="00DC6DE4" w:rsidRDefault="00DD7AC9" w:rsidP="00DD7AC9">
      <w:r>
        <w:t>Die erste Bedingung, um von einer KI gemäß der zuvor festgelegten Arbeitsdefinition ausgehen zu können ist damit erfüllt. Die Qualität der Ergebnisse der KI ist im Nachhinein nicht von der Qualität der Ergebnisse eines Menschen mit entsprechendem Fachwissen zu unterscheiden. Folglich darf beim verwendeten Beispiel von einer Form der KI ausgegangen werden.</w:t>
      </w:r>
    </w:p>
    <w:p w14:paraId="5B286E10" w14:textId="77777777" w:rsidR="00DD7AC9" w:rsidRDefault="00DD7AC9" w:rsidP="00DD7AC9">
      <w:pPr>
        <w:rPr>
          <w:b/>
          <w:bCs/>
        </w:rPr>
      </w:pPr>
      <w:r w:rsidRPr="00E85B0D">
        <w:rPr>
          <w:b/>
          <w:bCs/>
        </w:rPr>
        <w:t>Kommen hierbei Ansätze aus dem ML zum Einsatz?</w:t>
      </w:r>
    </w:p>
    <w:p w14:paraId="39133B7F" w14:textId="51A312D0" w:rsidR="00DD7AC9" w:rsidRDefault="00DD7AC9" w:rsidP="00DD7AC9">
      <w:r>
        <w:lastRenderedPageBreak/>
        <w:t xml:space="preserve">Grundsätzlich ist ML eine Möglichkeit, die „Programmen die Möglichkeit gibt, mit Hilfe von Daten zu lernen, ohne explizit programmiert zu werden“ </w:t>
      </w:r>
      <w:sdt>
        <w:sdtPr>
          <w:alias w:val="To edit, see citavi.com/edit"/>
          <w:tag w:val="CitaviPlaceholder#46afde26-4f9b-4f18-af62-f2c07cf6be5b"/>
          <w:id w:val="1173303589"/>
          <w:placeholder>
            <w:docPart w:val="4058F9BAB94B4A02B92CBD0937497B55"/>
          </w:placeholder>
        </w:sdtPr>
        <w:sdtEndPr/>
        <w:sdtContent>
          <w:r>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ODExMjA5LTg5YzYtNDkzNC04ZDU3LWI4MGZjYTlkYjVjOCIsIlJhbmdlTGVuZ3RoIjoyMSwiUmVmZXJlbmNlSWQiOiI4YzhhNWUyMS1jYTU2LTRmNGEtOGIzMC00ZDgxNjdmNTkw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LTMtNjU4LTIzOTI3LTUiLCJLZXl3b3JkcyI6W10sIkxhbmd1YWdlIjoiZ2Vy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ZWJvb2tjZW50cmFsLnByb3F1ZXN0LmNvbS9saWIva3hwL2RldGFpbC5hY3Rpb24/ZG9jSUQ9NTU2NjgxNyIsIlVyaVN0cmluZyI6Imh0dHBzOi8vZWJvb2tjZW50cmFsLnByb3F1ZXN0LmNvbS9saWIva3hwL2RldGFpbC5hY3Rpb24/ZG9jSUQ9NTU2Njgx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}</w:instrText>
          </w:r>
          <w:r>
            <w:fldChar w:fldCharType="separate"/>
          </w:r>
          <w:r w:rsidR="00A95B2B">
            <w:t>(Niebler 2018, S. 10)</w:t>
          </w:r>
          <w:r>
            <w:fldChar w:fldCharType="end"/>
          </w:r>
        </w:sdtContent>
      </w:sdt>
      <w:r>
        <w:t xml:space="preserve">. </w:t>
      </w:r>
      <w:r w:rsidR="00CE0A14">
        <w:t xml:space="preserve">Diese Bedingung ist im Beispiel der Haltestellensuche durch die Zuordnung von </w:t>
      </w:r>
      <w:r w:rsidR="00B715FF">
        <w:t xml:space="preserve">möglichen Eingaben zu tatsächlich existenten Haltestellen gegeben. </w:t>
      </w:r>
    </w:p>
    <w:p w14:paraId="38933B78" w14:textId="205061E8" w:rsidR="00DD7AC9" w:rsidRDefault="00B715FF" w:rsidP="00DD7AC9">
      <w:r>
        <w:t>Die</w:t>
      </w:r>
      <w:r w:rsidR="00DD7AC9">
        <w:t xml:space="preserve"> Haltestellensuche lässt sich mit diesen Erkenntnissen </w:t>
      </w:r>
      <w:r>
        <w:t xml:space="preserve">jedoch </w:t>
      </w:r>
      <w:r w:rsidR="00DD7AC9">
        <w:t xml:space="preserve">nicht exakt dem überwachten oder unüberwachten Lernen zuordnen. Das bestärkende Lernen scheidet per Definition bereits aus. Vielmehr hängt eine genaue Einordnung von der Implementierung der Haltestellensuche innerhalb eines Systems ab. Generell lässt sich jedoch festhalten, dass die Haltestellensuche aus dem Beispiel durchaus lernfähig ist, ohne dabei in die Implementierung einzugreifen. Angelehnt an die Definition von Niebler </w:t>
      </w:r>
      <w:sdt>
        <w:sdtPr>
          <w:alias w:val="To edit, see citavi.com/edit"/>
          <w:tag w:val="CitaviPlaceholder#2338615b-bf96-4d5c-8b32-b225d7f62b66"/>
          <w:id w:val="1049650155"/>
          <w:placeholder>
            <w:docPart w:val="5A057B6A41B9475C8A6C75B7BC6359E0"/>
          </w:placeholder>
        </w:sdtPr>
        <w:sdtEndPr/>
        <w:sdtContent>
          <w:r w:rsidR="00DD7AC9">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y02NTgtMjM5MjctNSIsIktleXdvcmRzIjpbXSwiTGFuZ3VhZ2UiOiJnZXI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Vib29rY2VudHJhbC5wcm9xdWVzdC5jb20vbGliL2t4cC9kZXRhaWwuYWN0aW9uP2RvY0lEPTU1NjY4MTciLCJVcmlTdHJpbmciOiJodHRwczovL2Vib29rY2VudHJhbC5wcm9xdWVzdC5jb20vbGliL2t4cC9kZXRhaWwuYWN0aW9uP2RvY0lEPTU1NjY4MT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}</w:instrText>
          </w:r>
          <w:r w:rsidR="00DD7AC9">
            <w:fldChar w:fldCharType="separate"/>
          </w:r>
          <w:r w:rsidR="00A95B2B">
            <w:t>(2018)</w:t>
          </w:r>
          <w:r w:rsidR="00DD7AC9">
            <w:fldChar w:fldCharType="end"/>
          </w:r>
        </w:sdtContent>
      </w:sdt>
      <w:r w:rsidR="00DD7AC9">
        <w:t xml:space="preserve"> kann die Haltestellensuche zumindest klar dem Machine Learning zugeordnet werden.</w:t>
      </w:r>
    </w:p>
    <w:p w14:paraId="763230B5" w14:textId="3C128BE1" w:rsidR="00C029E7" w:rsidRDefault="00FC690A" w:rsidP="00CE5F2F">
      <w:pPr>
        <w:pStyle w:val="berschrift2"/>
      </w:pPr>
      <w:bookmarkStart w:id="25" w:name="_Toc122335831"/>
      <w:r>
        <w:t>Zusammenfassender Vergleich</w:t>
      </w:r>
      <w:r w:rsidR="00CE5F2F">
        <w:t xml:space="preserve"> </w:t>
      </w:r>
      <w:r>
        <w:t>von</w:t>
      </w:r>
      <w:r w:rsidR="00CE5F2F">
        <w:t xml:space="preserve"> ML-Verfahren</w:t>
      </w:r>
      <w:bookmarkEnd w:id="25"/>
    </w:p>
    <w:p w14:paraId="1D2C58DC" w14:textId="1EF625BA" w:rsidR="00CE5F2F" w:rsidRDefault="00216F97" w:rsidP="00CE5F2F">
      <w:r>
        <w:t>In den vorangegangenen Kapiteln wur</w:t>
      </w:r>
      <w:r w:rsidR="003E715E">
        <w:t xml:space="preserve">de der Begriff des Machine Learning von der künstlichen Intelligenz abgegrenzt und </w:t>
      </w:r>
      <w:r w:rsidR="00813649">
        <w:t>in überwachtes, unüberwachtes und bestärkendes Lernen aufgeteilt. In diesem Kapitel werden die drei ML-</w:t>
      </w:r>
      <w:r w:rsidR="00B958E7">
        <w:t>Verfahren</w:t>
      </w:r>
      <w:r w:rsidR="00813649">
        <w:t xml:space="preserve"> </w:t>
      </w:r>
      <w:r w:rsidR="003D7F76">
        <w:t>einander gegenübergestellt und zusammenfassend miteinander verglichen.</w:t>
      </w:r>
    </w:p>
    <w:p w14:paraId="5AC3FF27" w14:textId="70F59BFC" w:rsidR="003D7F76" w:rsidRDefault="00537E8B" w:rsidP="00CE5F2F">
      <w:pPr>
        <w:rPr>
          <w:b/>
          <w:bCs/>
        </w:rPr>
      </w:pPr>
      <w:r>
        <w:rPr>
          <w:b/>
          <w:bCs/>
        </w:rPr>
        <w:t>Überwachtes Lernen</w:t>
      </w:r>
    </w:p>
    <w:p w14:paraId="2F2E1D5C" w14:textId="71C1F045" w:rsidR="00E25440" w:rsidRDefault="00184635" w:rsidP="00CE5F2F">
      <w:r>
        <w:t xml:space="preserve">Das überwachte Lernen arbeitet </w:t>
      </w:r>
      <w:r w:rsidR="005076CF">
        <w:t>mit einem Eingangsdatensatz, in dem bestimmte Eigenschaften</w:t>
      </w:r>
      <w:r w:rsidR="00AF4B8B">
        <w:t xml:space="preserve"> ihren</w:t>
      </w:r>
      <w:r w:rsidR="003F0D3E">
        <w:t xml:space="preserve"> korrekten Werten</w:t>
      </w:r>
      <w:r w:rsidR="00D32297">
        <w:t xml:space="preserve">, den sogenannten Labels, zugeordnet sind. In der Trainingsphase </w:t>
      </w:r>
      <w:r w:rsidR="00923DA2">
        <w:t xml:space="preserve">wird das Modell mit </w:t>
      </w:r>
      <w:r w:rsidR="00263EAD">
        <w:t>dem Eingangsdatensatz trainiert. Nach Abschluss des Trainings wird das Modell mit einem zweiten Datensatz geprüft</w:t>
      </w:r>
      <w:r w:rsidR="0029285A">
        <w:t>.</w:t>
      </w:r>
      <w:r w:rsidR="00A65EAB" w:rsidRPr="00A65EAB">
        <w:t xml:space="preserve"> Ziel ist die Evaluation des Modells und eine Überanpassung zu vermeiden. Das überwachte Lernen eignet sich besonders für </w:t>
      </w:r>
      <w:r w:rsidR="00C0299A" w:rsidRPr="00A65EAB">
        <w:t>Anwendung</w:t>
      </w:r>
      <w:r w:rsidR="00C0299A">
        <w:t>en,</w:t>
      </w:r>
      <w:r w:rsidR="00A65EAB" w:rsidRPr="00A65EAB">
        <w:t xml:space="preserve"> über die eine Vielzahl an möglichst umfangreichen Daten vorliegen. Optimalerweise sind diese Daten bereits gelabelt. Andernfalls muss zunächst menschliches Wissen eingebracht werden, um dem Modell eine Trainingsgrundlage zu schaffen</w:t>
      </w:r>
      <w:r w:rsidR="0029285A">
        <w:t xml:space="preserve"> </w:t>
      </w:r>
    </w:p>
    <w:p w14:paraId="382B8E76" w14:textId="77777777" w:rsidR="00E25440" w:rsidRDefault="00E25440">
      <w:pPr>
        <w:jc w:val="left"/>
      </w:pPr>
      <w:r>
        <w:br w:type="page"/>
      </w:r>
    </w:p>
    <w:p w14:paraId="2CD13A9A" w14:textId="4A9A131A" w:rsidR="00537E8B" w:rsidRPr="00E25440" w:rsidRDefault="00E25440" w:rsidP="00CE5F2F">
      <w:pPr>
        <w:rPr>
          <w:b/>
          <w:bCs/>
        </w:rPr>
      </w:pPr>
      <w:r w:rsidRPr="00E25440">
        <w:rPr>
          <w:b/>
          <w:bCs/>
        </w:rPr>
        <w:lastRenderedPageBreak/>
        <w:t>Unüberwachtes Lernen</w:t>
      </w:r>
    </w:p>
    <w:p w14:paraId="6B509E28" w14:textId="32EE4A30" w:rsidR="00E25440" w:rsidRDefault="00E25440" w:rsidP="00CE5F2F">
      <w:r w:rsidRPr="00E25440">
        <w:t>Im Gegensatz dazu enthält der Trainingsdatensatz beim unüberwachten Lernen keine Labels, die Evaluation mittels eines zweiten Datensatzes entfällt ebenso. Das unüberwachte Lernen eignet sich damit besonders, um unbekannte Zusammenhänge zwischen Daten zu finden oder Daten in bestimmte Cluster einzuordnen. Menschliches Vorwissen ist folglich nicht erforderlich.</w:t>
      </w:r>
    </w:p>
    <w:p w14:paraId="045CE9F4" w14:textId="11C5F3E6" w:rsidR="00E25440" w:rsidRPr="002B7A3D" w:rsidRDefault="00E25440" w:rsidP="00CE5F2F">
      <w:pPr>
        <w:rPr>
          <w:b/>
          <w:bCs/>
        </w:rPr>
      </w:pPr>
      <w:r w:rsidRPr="002B7A3D">
        <w:rPr>
          <w:b/>
          <w:bCs/>
        </w:rPr>
        <w:t>Bestärkendes Lernen</w:t>
      </w:r>
    </w:p>
    <w:p w14:paraId="627F21E7" w14:textId="4E10F403" w:rsidR="00E25440" w:rsidRDefault="002B7A3D" w:rsidP="00CE5F2F">
      <w:r w:rsidRPr="002B7A3D">
        <w:t>Abweichend von den beiden zuvor genannten ML-</w:t>
      </w:r>
      <w:r w:rsidR="00B958E7">
        <w:t>Verfahren</w:t>
      </w:r>
      <w:r w:rsidRPr="002B7A3D">
        <w:t xml:space="preserve"> benötigt das bestärkende Lernen, auch Reinforcement Learning genannt, gar keinen Trainingsdatensatz. Stattdessen findet das Training in einer Simulation des späteren Einsatzgebietes statt, das Modell trainiert sich selbst anhand eines "Trial-and-Error" Verfahrens. Damit eignet sich das bestärkende Lernen besonders für Anwendungen mit komplexen Einflussfaktoren, ohne dass zuvor alle möglichen Rückschlüsse durch menschliches Vorwissen ausreichend trainiert wurden.</w:t>
      </w:r>
    </w:p>
    <w:p w14:paraId="39173E07" w14:textId="627F7B80" w:rsidR="00DC1428" w:rsidRDefault="00DC1428" w:rsidP="00DC1428">
      <w:pPr>
        <w:pStyle w:val="berschrift2"/>
      </w:pPr>
      <w:bookmarkStart w:id="26" w:name="_Ref121917115"/>
      <w:bookmarkStart w:id="27" w:name="_Toc122335832"/>
      <w:r>
        <w:t>Algorithmen</w:t>
      </w:r>
      <w:r w:rsidR="00503D6E">
        <w:t xml:space="preserve"> aus dem Reinforcement Learning</w:t>
      </w:r>
      <w:bookmarkEnd w:id="26"/>
      <w:bookmarkEnd w:id="27"/>
    </w:p>
    <w:p w14:paraId="4BB36723" w14:textId="111EEE8B" w:rsidR="00DC1428" w:rsidRDefault="00DC1428" w:rsidP="00DC1428">
      <w:r w:rsidRPr="00E13DC9">
        <w:t xml:space="preserve">In Kapitel </w:t>
      </w:r>
      <w:r>
        <w:fldChar w:fldCharType="begin"/>
      </w:r>
      <w:r>
        <w:instrText xml:space="preserve"> REF _Ref119658271 \r \h </w:instrText>
      </w:r>
      <w:r>
        <w:fldChar w:fldCharType="separate"/>
      </w:r>
      <w:r w:rsidR="00BA2F70">
        <w:t>2</w:t>
      </w:r>
      <w:r>
        <w:fldChar w:fldCharType="end"/>
      </w:r>
      <w:r w:rsidRPr="00E13DC9">
        <w:t xml:space="preserve"> wurde der Begriff des Machine Learning bereits in die drei Kategorien überwachtes, unüberwachtes und bestärkendes Lernen - oder Reinforcement Learning - eingeordnet. Reinforcement Learning scheint für die Anwendung in dieser Arbeit besonders geeignet, da es weder einen gelabelten Eingangsdatensatz noch menschliches Vorwissen voraussetzt. Lediglich die Modellierung der Umgebung mit ihren wichtigsten Eigenschaften wird </w:t>
      </w:r>
      <w:r>
        <w:t>benötigt</w:t>
      </w:r>
      <w:r w:rsidRPr="00E13DC9">
        <w:t>. Daher wird das Reinforcement Learning und die dem RL ungeordneten Algorithmen in diesem Kapitel einer tiefergreifenden Betrachtung unterzogen. Ziel ist es, zwei zur Implementierung im Prototyp und anschließendem Vergleich geeignete Algorithmen zu identifizieren.</w:t>
      </w:r>
    </w:p>
    <w:p w14:paraId="3C888654" w14:textId="56749EC3" w:rsidR="00DC1428" w:rsidRDefault="00DC1428" w:rsidP="00DC1428">
      <w:r w:rsidRPr="00056B75">
        <w:t xml:space="preserve">Typisch für RL-Algorithmen ist, dass sie ihr Wissen selbstständig durch ein "Trial-and-Error" Verfahren in einer Simulation ihrer späteren Umgebung erarbeiten. Das Modell der Umgebung ähnelt dabei einem Markov-Entscheidungsprozess </w:t>
      </w:r>
      <w:sdt>
        <w:sdtPr>
          <w:alias w:val="To edit, see citavi.com/edit"/>
          <w:tag w:val="CitaviPlaceholder#89eda328-b6f4-41d7-aff4-0fdafe28f30e"/>
          <w:id w:val="1062609691"/>
          <w:placeholder>
            <w:docPart w:val="FAE09D5A34A6450F96C91981CA94289E"/>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MGM4ZWNhLTk2YmYtNDExNy1hZTFhLWMzNTY0ZjJiMGUzYiIsIlJhbmdlTGVuZ3RoIjoyMiwiUmVmZXJlbmNlSWQiOiI3Y2VkYjBiOC0yZGI4LTRiMWEtYWFjYS1mN2NkZTk3ZDk5M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VbGxyaWNoIiwiTGFzdE5hbWUiOiJLw7Z0aGUiLCJQcm90ZWN0ZWQiOmZhbHNlLCJTZXgiOjAsIkNyZWF0ZWRCeSI6Il9TZWJhc3RpYW4gS25vcGYiLCJDcmVhdGVkT24iOiIyMDIyLTExLTEzVDE4OjMxOjI5IiwiTW9kaWZpZWRCeSI6Il9TZWJhc3RpYW4gS25vcGYiLCJJZCI6IjQ2MGM3MzZlLTQyZmQtNDE3NS05OWIwLWIxMjc5NGNmOTkzYyIsIk1vZGlmaWVkT24iOiIyMDIyLTExLTEzVDE4OjMxOjI5IiwiUHJvamVjdCI6eyIkcmVmIjoiOCJ9fV0sIkRhdGUiOiIyMDE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oY2kuaXdyLnVuaS1oZWlkZWxiZXJnLmRlL3N5c3RlbS9maWxlcy9wcml2YXRlL2Rvd25sb2Fkcy8yMTM3OTcxNDUvcmVwb3J0X2NhcnN0ZW5fbHVldGhfaHVtYW5fbGV2ZWxfY29udHJvbC5wZGYiLCJVcmlTdHJpbmciOiJodHRwczovL2hjaS5pd3IudW5pLWhlaWRlbGJlcmcuZGUvc3lzdGVtL2ZpbGVzL3ByaXZhdGUvZG93bmxvYWRzLzIxMzc5NzE0NS9yZXBvcnRfY2Fyc3Rlbl9sdWV0aF9odW1hbl9sZXZlbF9jb250cm9s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}</w:instrText>
          </w:r>
          <w:r>
            <w:fldChar w:fldCharType="separate"/>
          </w:r>
          <w:r w:rsidR="00A95B2B">
            <w:t>(vgl. Lüth 2019, S. 2)</w:t>
          </w:r>
          <w:r>
            <w:fldChar w:fldCharType="end"/>
          </w:r>
        </w:sdtContent>
      </w:sdt>
      <w:r w:rsidRPr="00056B75">
        <w:t>. Für eine Umgebung mit einer überschaubaren Anzahl an Zuständen könnten die Ergebnisse des Trainingsprozesses einfach in einer Lookup-Table gespeichert und bei Bedarf abgerufen werden. Reelle Umgebungen können jedoch schnell eine unüberschaubare Anzahl an Zuständen annehmen, wie das folgende Beispiel verdeutlichen soll.</w:t>
      </w:r>
    </w:p>
    <w:p w14:paraId="5C960B79" w14:textId="77777777" w:rsidR="00DC1428" w:rsidRDefault="00DC1428" w:rsidP="00DC1428">
      <w:r w:rsidRPr="008F3ABD">
        <w:t>I</w:t>
      </w:r>
      <w:r>
        <w:t>m Beispield</w:t>
      </w:r>
      <w:r w:rsidRPr="008F3ABD">
        <w:t>atensatz</w:t>
      </w:r>
      <w:r>
        <w:t xml:space="preserve"> in dieser Arbeit</w:t>
      </w:r>
      <w:r w:rsidRPr="008F3ABD">
        <w:t xml:space="preserve">, welcher alle mit einem Linienbus befahrbaren Strecken im Einzugsgebiet </w:t>
      </w:r>
      <w:r>
        <w:t>zwischen der Gemeinde Engelsbrand und der Stadt Pforzheim</w:t>
      </w:r>
      <w:r w:rsidRPr="008F3ABD">
        <w:t xml:space="preserve"> enthält, sind </w:t>
      </w:r>
      <w:r w:rsidRPr="008F3ABD">
        <w:lastRenderedPageBreak/>
        <w:t xml:space="preserve">insgesamt </w:t>
      </w:r>
      <w:r>
        <w:t>1245</w:t>
      </w:r>
      <w:r w:rsidRPr="008F3ABD">
        <w:t xml:space="preserve"> Wege </w:t>
      </w:r>
      <w:r>
        <w:t>vorhanden</w:t>
      </w:r>
      <w:r w:rsidRPr="008F3ABD">
        <w:t xml:space="preserve">, auf denen mögliche Routen berechnet werden können. Die Anzahl der Wege sei fortan als </w:t>
      </w:r>
      <m:oMath>
        <m:d>
          <m:dPr>
            <m:begChr m:val="|"/>
            <m:endChr m:val="|"/>
            <m:ctrlPr>
              <w:rPr>
                <w:rFonts w:ascii="Cambria Math" w:hAnsi="Cambria Math"/>
                <w:i/>
              </w:rPr>
            </m:ctrlPr>
          </m:dPr>
          <m:e>
            <m:r>
              <w:rPr>
                <w:rFonts w:ascii="Cambria Math" w:hAnsi="Cambria Math"/>
              </w:rPr>
              <m:t>w</m:t>
            </m:r>
          </m:e>
        </m:d>
      </m:oMath>
      <w:r w:rsidRPr="008F3ABD">
        <w:t xml:space="preserve"> bezeichnet. Ein Systemzustand wird einerseits durch die die Position eines Fahrzeuges auf einem der Wege und andererseits durch die Befahrbarkeit aller </w:t>
      </w:r>
      <w:r>
        <w:t xml:space="preserve">vorhandenen </w:t>
      </w:r>
      <w:r w:rsidRPr="008F3ABD">
        <w:t>Wege ausgedrückt. Ein Fahrzeug kann sich</w:t>
      </w:r>
      <w:r>
        <w:t xml:space="preserve"> je Zustand</w:t>
      </w:r>
      <w:r w:rsidRPr="008F3ABD">
        <w:t xml:space="preserve"> nur auf einem Weg befinden, es können jedoch mehrere Wege</w:t>
      </w:r>
      <w:r>
        <w:t xml:space="preserve"> je Zustand</w:t>
      </w:r>
      <w:r w:rsidRPr="008F3ABD">
        <w:t xml:space="preserve"> in ihrer Befahrbarkeit eingeschränkt sein. </w:t>
      </w:r>
      <w:r>
        <w:t xml:space="preserve">Die Befahrbarkeit entspricht dabei einem binären Wert, der angibt, ob ein Weg befahrbar ist, oder nicht. </w:t>
      </w:r>
      <w:r w:rsidRPr="008F3ABD">
        <w:t xml:space="preserve">Die Anzahl möglicher Zustände ergibt sich demnach </w:t>
      </w:r>
      <w:r>
        <w:t xml:space="preserve">angenähert </w:t>
      </w:r>
      <w:r w:rsidRPr="008F3ABD">
        <w:t>aus:</w:t>
      </w:r>
    </w:p>
    <w:p w14:paraId="0342FB53" w14:textId="56820FC3" w:rsidR="00DC1428" w:rsidRPr="00593A6F" w:rsidRDefault="00BA2F70" w:rsidP="00DC1428">
      <w:pPr>
        <w:rPr>
          <w:rFonts w:eastAsiaTheme="minorEastAsia"/>
        </w:rPr>
      </w:pPr>
      <m:oMathPara>
        <m:oMath>
          <m:d>
            <m:dPr>
              <m:begChr m:val="|"/>
              <m:endChr m:val="|"/>
              <m:ctrlPr>
                <w:rPr>
                  <w:rFonts w:ascii="Cambria Math" w:hAnsi="Cambria Math"/>
                  <w:i/>
                </w:rPr>
              </m:ctrlPr>
            </m:dPr>
            <m:e>
              <m:r>
                <w:rPr>
                  <w:rFonts w:ascii="Cambria Math" w:hAnsi="Cambria Math"/>
                </w:rPr>
                <m:t>W</m:t>
              </m:r>
            </m:e>
          </m:d>
          <m:r>
            <w:rPr>
              <w:rFonts w:ascii="Cambria Math" w:hAnsi="Cambria Math"/>
            </w:rPr>
            <m:t xml:space="preserve">+ </m:t>
          </m:r>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r>
                    <w:rPr>
                      <w:rFonts w:ascii="Cambria Math" w:hAnsi="Cambria Math"/>
                    </w:rPr>
                    <m:t>W</m:t>
                  </m:r>
                </m:e>
              </m:d>
            </m:sup>
          </m:sSup>
          <m:r>
            <w:rPr>
              <w:rFonts w:ascii="Cambria Math" w:eastAsiaTheme="minorEastAsia" w:hAnsi="Cambria Math"/>
            </w:rPr>
            <m:t xml:space="preserve">=1245+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1245</m:t>
              </m:r>
            </m:sup>
          </m:sSup>
          <m:r>
            <w:rPr>
              <w:rFonts w:ascii="Cambria Math" w:eastAsiaTheme="minorEastAsia" w:hAnsi="Cambria Math"/>
            </w:rPr>
            <m:t>=1245+1,071509*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301</m:t>
              </m:r>
            </m:sup>
          </m:sSup>
          <m:r>
            <w:rPr>
              <w:rFonts w:ascii="Cambria Math" w:eastAsiaTheme="minorEastAsia" w:hAnsi="Cambria Math"/>
            </w:rPr>
            <m:t xml:space="preserve"> </m:t>
          </m:r>
        </m:oMath>
      </m:oMathPara>
    </w:p>
    <w:p w14:paraId="3BB054E0" w14:textId="0859BB18" w:rsidR="00DC1428" w:rsidRDefault="00DC1428" w:rsidP="00DC1428">
      <w:pPr>
        <w:rPr>
          <w:rFonts w:eastAsiaTheme="minorEastAsia"/>
        </w:rPr>
      </w:pPr>
      <w:r>
        <w:rPr>
          <w:rFonts w:eastAsiaTheme="minorEastAsia"/>
        </w:rPr>
        <w:t xml:space="preserve">Obwohl es sich um einen kleinen Datensatz handelt, sind das immerhin dreimal so viele theoretisch mögliche Zustände wie es Atome im gesamten Universum gibt! </w:t>
      </w:r>
      <w:r w:rsidRPr="005143DB">
        <w:rPr>
          <w:rFonts w:eastAsiaTheme="minorEastAsia"/>
        </w:rPr>
        <w:t>Eine Speicherung und zeitnahe Abfrage dieser Menge an Zuständen innerhalb einer Lookup-Table wäre zu ineffizient. Aus diesem Grund werden anstelle der Werte selbst die Parameter des gewählten RL-Algorithmus gespeichert und während dem Training angepasst, sodass nach dem Training eine mögliche Entscheidungsfindung in einer reellen Umgebung möglichst gut approximiert wird</w:t>
      </w:r>
      <w:r>
        <w:rPr>
          <w:rFonts w:eastAsiaTheme="minorEastAsia"/>
        </w:rPr>
        <w:t xml:space="preserve"> </w:t>
      </w:r>
      <w:sdt>
        <w:sdtPr>
          <w:rPr>
            <w:rFonts w:eastAsiaTheme="minorEastAsia"/>
          </w:rPr>
          <w:alias w:val="To edit, see citavi.com/edit"/>
          <w:tag w:val="CitaviPlaceholder#5365240c-b06e-43c0-a485-b38935962bbe"/>
          <w:id w:val="1706983398"/>
          <w:placeholder>
            <w:docPart w:val="A972E5E3A4EE44E79C14A90F1C14D18D"/>
          </w:placeholder>
        </w:sdtPr>
        <w:sdtEndPr/>
        <w:sdtContent>
          <w:r>
            <w:rPr>
              <w:rFonts w:eastAsiaTheme="minorEastAsia"/>
            </w:rPr>
            <w:fldChar w:fldCharType="begin"/>
          </w:r>
          <w:r w:rsidR="00447634">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MjA1MWMxLTk3NGUtNDZlNC04ZWRhLWNkMjM4NjcyZjMzZCIsIlJhbmdlTGVuZ3RoIjoyNSwiUmVmZXJlbmNlSWQiOiJlNWQzNWUxNi02YmVmLTRiMzktYjhiYS1hMDYyOTJhZDVhN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hjaS5pd3IudW5pLWhlaWRlbGJlcmcuZGUvc3lzdGVtL2ZpbGVzL3ByaXZhdGUvZG93bmxvYWRzLzU0MTY0NTY4MS9kYW1tYW5uX3JlaW5mb2NlbWVudC1sZWFybmluZy1yZXBvcnQucGRmIiwiVXJpU3RyaW5nIjoiaHR0cHM6Ly9oY2kuaXdyLnVuaS1oZWlkZWxiZXJnLmRlL3N5c3RlbS9maWxlcy9wcml2YXRlL2Rvd25sb2Fkcy81NDE2NDU2ODEvZGFtbWFubl9yZWluZm9jZW1lbnQtbGVhcm5pbmctcmVwb3J0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ih2Z2wuIERhbW1hbm4gby5ELiwgUy4gOSkifV19LCJUYWciOiJDaXRhdmlQbGFjZWhvbGRlciM1MzY1MjQwYy1iMDZlLTQzYzAtYTQ4NS1iMzg5MzU5NjJiYmUiLCJUZXh0IjoiKHZnbC4gRGFtbWFubiBvLkQuLCBTLiA5KSIsIldBSVZlcnNpb24iOiI2LjEwLjAuMCJ9}</w:instrText>
          </w:r>
          <w:r>
            <w:rPr>
              <w:rFonts w:eastAsiaTheme="minorEastAsia"/>
            </w:rPr>
            <w:fldChar w:fldCharType="separate"/>
          </w:r>
          <w:r w:rsidR="00A95B2B">
            <w:rPr>
              <w:rFonts w:eastAsiaTheme="minorEastAsia"/>
            </w:rPr>
            <w:t>(vgl. Dammann o.D., S. 9)</w:t>
          </w:r>
          <w:r>
            <w:rPr>
              <w:rFonts w:eastAsiaTheme="minorEastAsia"/>
            </w:rPr>
            <w:fldChar w:fldCharType="end"/>
          </w:r>
        </w:sdtContent>
      </w:sdt>
      <w:r w:rsidRPr="005143DB">
        <w:rPr>
          <w:rFonts w:eastAsiaTheme="minorEastAsia"/>
        </w:rPr>
        <w:t>.</w:t>
      </w:r>
      <w:r>
        <w:rPr>
          <w:rFonts w:eastAsiaTheme="minorEastAsia"/>
        </w:rPr>
        <w:t xml:space="preserve"> Die Approximation hat außerdem den positiven Nebeneffekt, dass das Ergebnis des Trainings allgemeingültig definiert bleibt und nicht nur fix auf bereits trainierte Zustände angewandt werden kann </w:t>
      </w:r>
      <w:sdt>
        <w:sdtPr>
          <w:rPr>
            <w:rFonts w:eastAsiaTheme="minorEastAsia"/>
          </w:rPr>
          <w:alias w:val="To edit, see citavi.com/edit"/>
          <w:tag w:val="CitaviPlaceholder#3072b39a-b15a-479d-886e-135d4131480c"/>
          <w:id w:val="-1592161188"/>
          <w:placeholder>
            <w:docPart w:val="A972E5E3A4EE44E79C14A90F1C14D18D"/>
          </w:placeholder>
        </w:sdtPr>
        <w:sdtEndPr/>
        <w:sdtContent>
          <w:r>
            <w:rPr>
              <w:rFonts w:eastAsiaTheme="minorEastAsia"/>
            </w:rPr>
            <w:fldChar w:fldCharType="begin"/>
          </w:r>
          <w:r>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ODUzOTIwLTM5ZDQtNDc5Ni04ZmU5LWZlYTY5NDNiNTU3MS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giLCJTdGFydFBhZ2UiOnsiJGlkIjoiNSIsIiR0eXBlIjoiU3dpc3NBY2FkZW1pYy5QYWdlTnVtYmVyLCBTd2lzc0FjYWRlbWljIiwiSXNGdWxseU51bWVyaWMiOnRydWUsIk51bWJlciI6MTgsIk51bWJlcmluZ1R5cGUiOjAsIk51bWVyYWxTeXN0ZW0iOjAsIk9yaWdpbmFsU3RyaW5nIjoiMTgiLCJQcmV0dHlTdHJpbmciOiIxOC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4KSJ9XX0sIlRhZyI6IkNpdGF2aVBsYWNlaG9sZGVyIzMwNzJiMzlhLWIxNWEtNDc5ZC04ODZlLTEzNWQ0MTMxNDgwYyIsIlRleHQiOiIodmdsLiBTY2htaXR6IDIwMTcsIFMuIDE4KSIsIldBSVZlcnNpb24iOiI2LjEwLjAuMCJ9}</w:instrText>
          </w:r>
          <w:r>
            <w:rPr>
              <w:rFonts w:eastAsiaTheme="minorEastAsia"/>
            </w:rPr>
            <w:fldChar w:fldCharType="separate"/>
          </w:r>
          <w:r w:rsidR="00A95B2B">
            <w:rPr>
              <w:rFonts w:eastAsiaTheme="minorEastAsia"/>
            </w:rPr>
            <w:t>(vgl. Schmitz 2017, S. 18)</w:t>
          </w:r>
          <w:r>
            <w:rPr>
              <w:rFonts w:eastAsiaTheme="minorEastAsia"/>
            </w:rPr>
            <w:fldChar w:fldCharType="end"/>
          </w:r>
        </w:sdtContent>
      </w:sdt>
      <w:r>
        <w:rPr>
          <w:rFonts w:eastAsiaTheme="minorEastAsia"/>
        </w:rPr>
        <w:t>.</w:t>
      </w:r>
    </w:p>
    <w:p w14:paraId="76B4F848" w14:textId="77777777" w:rsidR="00DC1428" w:rsidRDefault="00DC1428" w:rsidP="00DC1428">
      <w:pPr>
        <w:pStyle w:val="berschrift3"/>
      </w:pPr>
      <w:bookmarkStart w:id="28" w:name="_Toc122335833"/>
      <w:r>
        <w:t>Wert- und Strategieapproximation</w:t>
      </w:r>
      <w:bookmarkEnd w:id="28"/>
    </w:p>
    <w:p w14:paraId="17A5CA02" w14:textId="36CF4B4B" w:rsidR="00DC1428" w:rsidRDefault="00DC1428" w:rsidP="00DC1428">
      <w:r>
        <w:t xml:space="preserve">Weiter gilt es zu unterscheiden zwischen Wert- und Strategie-Approximationsalgorithmen. Diese werden respektive auch als Off-Policy- und On-Policy-Algorithmen bezeichnet. Während On-Policy-Algorithmen dieselbe Funktion zur Bewertung und Steuerung des Agenten eingesetzt wird, können diese Funktionen bei Off-Policy-Algorithmen diese beiden Funktionen getrennt betrachtet werden </w:t>
      </w:r>
      <w:sdt>
        <w:sdtPr>
          <w:alias w:val="To edit, see citavi.com/edit"/>
          <w:tag w:val="CitaviPlaceholder#54ad88d9-e812-468b-ad25-021f204b16d0"/>
          <w:id w:val="-1565562974"/>
          <w:placeholder>
            <w:docPart w:val="B1DA918E4565461C8DF30F7A1FF9863E"/>
          </w:placeholder>
        </w:sdtPr>
        <w:sdtEnd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ZDcyN2YzLWM3NzgtNDYyMS05MzRmLTBjMDViN2RkMmQyZi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IiLCJTdGFydFBhZ2UiOnsiJGlkIjoiNSIsIiR0eXBlIjoiU3dpc3NBY2FkZW1pYy5QYWdlTnVtYmVyLCBTd2lzc0FjYWRlbWljIiwiSXNGdWxseU51bWVyaWMiOnRydWUsIk51bWJlciI6NjIsIk51bWJlcmluZ1R5cGUiOjAsIk51bWVyYWxTeXN0ZW0iOjAsIk9yaWdpbmFsU3RyaW5nIjoiNjIiLCJQcmV0dHlTdHJpbmciOiI2M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YyKSJ9XX0sIlRhZyI6IkNpdGF2aVBsYWNlaG9sZGVyIzU0YWQ4OGQ5LWU4MTItNDY4Yi1hZDI1LTAyMWYyMDRiMTZkMCIsIlRleHQiOiIodmdsLiBMb3JlbnogMjAyMCwgUy4gNjIpIiwiV0FJVmVyc2lvbiI6IjYuMTAuMC4wIn0=}</w:instrText>
          </w:r>
          <w:r>
            <w:fldChar w:fldCharType="separate"/>
          </w:r>
          <w:r w:rsidR="00A95B2B">
            <w:t>(vgl. Lorenz 2020, S. 62)</w:t>
          </w:r>
          <w:r>
            <w:fldChar w:fldCharType="end"/>
          </w:r>
        </w:sdtContent>
      </w:sdt>
      <w:r>
        <w:t xml:space="preserve">. In diesem Fall gibt es also jeweils eine Value- und eine Policy-Funktion. Während erstere für die Bewertung der Ausführung einer Aktion in einem bestimmten Zustand </w:t>
      </w:r>
      <w:sdt>
        <w:sdtPr>
          <w:alias w:val="To edit, see citavi.com/edit"/>
          <w:tag w:val="CitaviPlaceholder#c952b43a-f9e6-42a5-9431-8abafb17532b"/>
          <w:id w:val="-902371208"/>
          <w:placeholder>
            <w:docPart w:val="B1DA918E4565461C8DF30F7A1FF9863E"/>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ZTU3NDk4LThkMjgtNDdkZC1iZDM5LTU4ZjdhYmI1ZjJjOS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MiLCJTdGFydFBhZ2UiOnsiJGlkIjoiNSIsIiR0eXBlIjoiU3dpc3NBY2FkZW1pYy5QYWdlTnVtYmVyLCBTd2lzc0FjYWRlbWljIiwiSXNGdWxseU51bWVyaWMiOnRydWUsIk51bWJlciI6MTMsIk51bWJlcmluZ1R5cGUiOjAsIk51bWVyYWxTeXN0ZW0iOjAsIk9yaWdpbmFsU3RyaW5nIjoiMTMiLCJQcmV0dHlTdHJpbmciOiIxMy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zKSJ9XX0sIlRhZyI6IkNpdGF2aVBsYWNlaG9sZGVyI2M5NTJiNDNhLWY5ZTYtNDJhNS05NDMxLThhYmFmYjE3NTMyYiIsIlRleHQiOiIodmdsLiBTY2htaXR6IDIwMTcsIFMuIDEzKSIsIldBSVZlcnNpb24iOiI2LjEwLjAuMCJ9}</w:instrText>
          </w:r>
          <w:r>
            <w:fldChar w:fldCharType="separate"/>
          </w:r>
          <w:r w:rsidR="00A95B2B">
            <w:t>(vgl. Schmitz 2017, S. 13)</w:t>
          </w:r>
          <w:r>
            <w:fldChar w:fldCharType="end"/>
          </w:r>
        </w:sdtContent>
      </w:sdt>
      <w:r>
        <w:t xml:space="preserve"> verantwortlich ist, steuert letztere das Verhalten des Agenten in der Umgebung durch die Auswahl einer Aktion in einem bestimmten Zustand anhand ihrer Auswahlwahrscheinlichkeit </w:t>
      </w:r>
      <w:sdt>
        <w:sdtPr>
          <w:alias w:val="To edit, see citavi.com/edit"/>
          <w:tag w:val="CitaviPlaceholder#5961b03c-3b24-4684-8358-5fddd87ed51c"/>
          <w:id w:val="-1482613115"/>
          <w:placeholder>
            <w:docPart w:val="B1DA918E4565461C8DF30F7A1FF9863E"/>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M2QyYmNkLWFhYmMtNDgyNi1iNjE3LWU5ZDYyYjRhN2NmNS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2KSJ9XX0sIlRhZyI6IkNpdGF2aVBsYWNlaG9sZGVyIzU5NjFiMDNjLTNiMjQtNDY4NC04MzU4LTVmZGRkODdlZDUxYyIsIlRleHQiOiIodmdsLiBTY2htaXR6IDIwMTcsIFMuIDE2KSIsIldBSVZlcnNpb24iOiI2LjEwLjAuMCJ9}</w:instrText>
          </w:r>
          <w:r>
            <w:fldChar w:fldCharType="separate"/>
          </w:r>
          <w:r w:rsidR="00A95B2B">
            <w:t>(vgl. Schmitz 2017, S. 16)</w:t>
          </w:r>
          <w:r>
            <w:fldChar w:fldCharType="end"/>
          </w:r>
        </w:sdtContent>
      </w:sdt>
      <w:r>
        <w:t>. In diesem Unterkapitel werden die wesentlichen Unterschiede beider Approximationsarten erläutert.</w:t>
      </w:r>
    </w:p>
    <w:p w14:paraId="4E437F46" w14:textId="612F29DB" w:rsidR="00DC1428" w:rsidRDefault="00DC1428" w:rsidP="00DC1428">
      <w:r>
        <w:t xml:space="preserve">Bei Off-Policy-Algorithmen wird eine Wert-Funktion definiert, welche einzelne mögliche Zustände oder mögliche Aktionen innerhalb eines Zustandes bewertet. Hierzu wird das Ursprungsproblem in mehrere Teilprobleme zerlegt, deren optimale Teillösungen dann zur einer optimalen Gesamtlösung führen. Nach Ausführen einer Aktion und dem Erreichen eines Folgezustandes wird die erwartete und die tatsächlich erhaltene Belohnung des Agenten überprüft und die Parameter der Wert-Funktion entsprechend angepasst </w:t>
      </w:r>
      <w:sdt>
        <w:sdtPr>
          <w:alias w:val="To edit, see citavi.com/edit"/>
          <w:tag w:val="CitaviPlaceholder#7fe2f010-a207-43ea-adac-40a77a87d178"/>
          <w:id w:val="449510697"/>
          <w:placeholder>
            <w:docPart w:val="B1DA918E4565461C8DF30F7A1FF9863E"/>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zBmOTk1LTNhOTUtNDI4OS1iNWY2LTU4ZTFkMjVkNjYyYiIsIlJhbmdlTGVuZ3RoIjoyNSwiUmVmZXJlbmNlSWQiOiJlNWQzNWUxNi02YmVmLTRiMzktYjhiYS1hMDYyOTJhZDVhN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hjaS5pd3IudW5pLWhlaWRlbGJlcmcuZGUvc3lzdGVtL2ZpbGVzL3ByaXZhdGUvZG93bmxvYWRzLzU0MTY0NTY4MS9kYW1tYW5uX3JlaW5mb2NlbWVudC1sZWFybmluZy1yZXBvcnQucGRmIiwiVXJpU3RyaW5nIjoiaHR0cHM6Ly9oY2kuaXdyLnVuaS1oZWlkZWxiZXJnLmRlL3N5c3RlbS9maWxlcy9wcml2YXRlL2Rvd25sb2Fkcy81NDE2NDU2ODEvZGFtbWFubl9yZWluZm9jZW1lbnQtbGVhcm5pbmctcmVwb3J0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ih2Z2wuIERhbW1hbm4gby5ELiwgUy4gNikifV19LCJUYWciOiJDaXRhdmlQbGFjZWhvbGRlciM3ZmUyZjAxMC1hMjA3LTQzZWEtYWRhYy00MGE3N2E4N2QxNzgiLCJUZXh0IjoiKHZnbC4gRGFtbWFubiBvLkQuLCBTLiA2KSIsIldBSVZlcnNpb24iOiI2LjEwLjAuMCJ9}</w:instrText>
          </w:r>
          <w:r>
            <w:fldChar w:fldCharType="separate"/>
          </w:r>
          <w:r w:rsidR="00A95B2B">
            <w:t xml:space="preserve">(vgl. Dammann o.D., </w:t>
          </w:r>
          <w:r w:rsidR="00A95B2B">
            <w:lastRenderedPageBreak/>
            <w:t>S. 6)</w:t>
          </w:r>
          <w:r>
            <w:fldChar w:fldCharType="end"/>
          </w:r>
        </w:sdtContent>
      </w:sdt>
      <w:r>
        <w:t xml:space="preserve">. Durch die Initialisierung der Wert-Funktion mit niedrigen Bewertungen bleiben die die Bewertungen von Zuständen oder Aktionen in bestimmten Zuständen nach jedem Schritt entweder gleich oder werden verbessert, bis sie schließlich gegen eine Maximalbewertung konvergieren. Unterschreitet die maximale Bewertungsänderung nach einem Schritt einen festzulegenden Schwellenwert, kann das Training als beendet betrachtet werden. Das Ausführen der Aktionen, welche zur entsprechend höchsten Bewertung führen, beschreibt dann die optimale Strategie eines Agenten </w:t>
      </w:r>
      <w:sdt>
        <w:sdtPr>
          <w:alias w:val="To edit, see citavi.com/edit"/>
          <w:tag w:val="CitaviPlaceholder#c6ae503a-ba7b-417d-be7e-2576e8149c46"/>
          <w:id w:val="798342982"/>
          <w:placeholder>
            <w:docPart w:val="B1DA918E4565461C8DF30F7A1FF9863E"/>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ZDNiNjBkLWRmNWItNDFmOS1hNTM3LTk4NmM4Y2NlMWJkMy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MiLCJTdGFydFBhZ2UiOnsiJGlkIjoiNSIsIiR0eXBlIjoiU3dpc3NBY2FkZW1pYy5QYWdlTnVtYmVyLCBTd2lzc0FjYWRlbWljIiwiSXNGdWxseU51bWVyaWMiOnRydWUsIk51bWJlciI6MjMsIk51bWJlcmluZ1R5cGUiOjAsIk51bWVyYWxTeXN0ZW0iOjAsIk9yaWdpbmFsU3RyaW5nIjoiMjMiLCJQcmV0dHlTdHJpbmciOiIyMy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IzKSJ9XX0sIlRhZyI6IkNpdGF2aVBsYWNlaG9sZGVyI2M2YWU1MDNhLWJhN2ItNDE3ZC1iZTdlLTI1NzZlODE0OWM0NiIsIlRleHQiOiIodmdsLiBMb3JlbnogMjAyMCwgUy4gMjMpIiwiV0FJVmVyc2lvbiI6IjYuMTAuMC4wIn0=}</w:instrText>
          </w:r>
          <w:r>
            <w:fldChar w:fldCharType="separate"/>
          </w:r>
          <w:r w:rsidR="00A95B2B">
            <w:t>(vgl. Lorenz 2020, S. 23)</w:t>
          </w:r>
          <w:r>
            <w:fldChar w:fldCharType="end"/>
          </w:r>
        </w:sdtContent>
      </w:sdt>
      <w:r>
        <w:t>.</w:t>
      </w:r>
    </w:p>
    <w:p w14:paraId="0E768463" w14:textId="4376263E" w:rsidR="00DC1428" w:rsidRDefault="00DC1428" w:rsidP="00DC1428">
      <w:r>
        <w:t xml:space="preserve">Im Gegensatz dazu wird bei On-Policy-Algorithmen versucht, direkt die Parameter der Strategie-Funktion anzupassen. Der Weg über die Bewertungsfunktion entfällt dabei. Die Strategie-Funktion beschreibt eine Wahrscheinlichkeit dafür in einem Zustand eine bestimmte Aktion zu wählen </w:t>
      </w:r>
      <w:sdt>
        <w:sdtPr>
          <w:alias w:val="To edit, see citavi.com/edit"/>
          <w:tag w:val="CitaviPlaceholder#cbb7e394-6191-4f42-8d9d-8dd058173b38"/>
          <w:id w:val="180565120"/>
          <w:placeholder>
            <w:docPart w:val="B1DA918E4565461C8DF30F7A1FF9863E"/>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YmQwMmM5LTNmMzAtNDMwNS1hMjlhLTk1YmMzNzJkNTc2MC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2KSJ9XX0sIlRhZyI6IkNpdGF2aVBsYWNlaG9sZGVyI2NiYjdlMzk0LTYxOTEtNGY0Mi04ZDlkLThkZDA1ODE3M2IzOCIsIlRleHQiOiIodmdsLiBTY2htaXR6IDIwMTcsIFMuIDE2KSIsIldBSVZlcnNpb24iOiI2LjEwLjAuMCJ9}</w:instrText>
          </w:r>
          <w:r>
            <w:fldChar w:fldCharType="separate"/>
          </w:r>
          <w:r w:rsidR="00A95B2B">
            <w:t>(vgl. Schmitz 2017, S. 16)</w:t>
          </w:r>
          <w:r>
            <w:fldChar w:fldCharType="end"/>
          </w:r>
        </w:sdtContent>
      </w:sdt>
      <w:r>
        <w:t xml:space="preserve">. Bei der Strategieapproximation gilt es, die Parameter der Strategie-Funktion derart anzupassen, dass Aktionen </w:t>
      </w:r>
      <w:r w:rsidR="006A2CCE">
        <w:t>mit möglichst hohem erwartetem Gewinn</w:t>
      </w:r>
      <w:r>
        <w:t xml:space="preserve"> gewählt werden. Das Parameterupdate kann dazu nach jedem Einzelschritt, aber auch erst nach Abschluss einer gesamten Episode durchgeführt werden </w:t>
      </w:r>
      <w:sdt>
        <w:sdtPr>
          <w:alias w:val="To edit, see citavi.com/edit"/>
          <w:tag w:val="CitaviPlaceholder#cddf4ae5-40f0-4150-a51a-11d8ecd6e693"/>
          <w:id w:val="1296257440"/>
          <w:placeholder>
            <w:docPart w:val="B1DA918E4565461C8DF30F7A1FF9863E"/>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MjJjOGQzLTVhNjgtNDAxOC05OWFhLWJjYmU4NTdhM2JhZC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2KSJ9XX0sIlRhZyI6IkNpdGF2aVBsYWNlaG9sZGVyI2NkZGY0YWU1LTQwZjAtNDE1MC1hNTFhLTExZDhlY2Q2ZTY5MyIsIlRleHQiOiIodmdsLiBTY2htaXR6IDIwMTcsIFMuIDE2KSIsIldBSVZlcnNpb24iOiI2LjEwLjAuMCJ9}</w:instrText>
          </w:r>
          <w:r>
            <w:fldChar w:fldCharType="separate"/>
          </w:r>
          <w:r w:rsidR="00A95B2B">
            <w:t>(vgl. Schmitz 2017, S. 16)</w:t>
          </w:r>
          <w:r>
            <w:fldChar w:fldCharType="end"/>
          </w:r>
        </w:sdtContent>
      </w:sdt>
      <w:r>
        <w:t xml:space="preserve">. In gefährlichen Umgebungen, in denen auch kleine Fehler schwerwiegende Folgen haben können, sind On-Policy-Algorithmen besser geeignet, da sie Verluste aus dem Training berücksichtigen und generell Aktionen mit höherer Bewertung bevorzugen </w:t>
      </w:r>
      <w:sdt>
        <w:sdtPr>
          <w:alias w:val="To edit, see citavi.com/edit"/>
          <w:tag w:val="CitaviPlaceholder#235dfbd9-a476-4658-b1ba-dafe1468cd4b"/>
          <w:id w:val="1286076269"/>
          <w:placeholder>
            <w:docPart w:val="B1DA918E4565461C8DF30F7A1FF9863E"/>
          </w:placeholder>
        </w:sdtPr>
        <w:sdtEndPr/>
        <w:sdtContent>
          <w:r>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MjZiZWUzLTIzMzItNDMwNi04NTBmLWI3Yjc2MzQxMmE0ZiIsIlJhbmdlTGVuZ3RoIjoyOCwiUmVmZXJlbmNlSWQiOiIwNTI0ZjZkMi03NzZmLTQ4OWQtYWFjZC04ZmJjYTYxNDY4M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g4IiwiU3RhcnRQYWdlIjp7IiRpZCI6IjUiLCIkdHlwZSI6IlN3aXNzQWNhZGVtaWMuUGFnZU51bWJlciwgU3dpc3NBY2FkZW1pYyIsIklzRnVsbHlOdW1lcmljIjp0cnVlLCJOdW1iZXIiOjI4OCwiTnVtYmVyaW5nVHlwZSI6MCwiTnVtZXJhbFN5c3RlbSI6MCwiT3JpZ2luYWxTdHJpbmciOiIyODgiLCJQcmV0dHlTdHJpbmciOiIyODg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bmFsZCIsIkxhc3ROYW1lIjoiV2lsbGlhbXMiLCJNaWRkbGVOYW1lIjoiSi4iLCJQcm90ZWN0ZWQiOmZhbHNlLCJTZXgiOjAsIkNyZWF0ZWRCeSI6Il9TZWJhc3RpYW4gS25vcGYiLCJDcmVhdGVkT24iOiIyMDIyLTEyLTExVDE0OjIzOjM3IiwiTW9kaWZpZWRCeSI6Il9TZWJhc3RpYW4gS25vcGYiLCJJZCI6IjRhMDAyM2IwLWZkMDctNDQ0Ny1hYWQ1LWI3NDVjZjcwZjJjMiIsIk1vZGlmaWVkT24iOiIyMDIyLTEyLTExVDE0OjIzOjM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w0eDVxaDJwYy5qcGciLCJVcmlTdHJpbmciOiIwNTI0ZjZkMi03NzZmLTQ4OWQtYWFjZC04ZmJjYTYxNDY4MW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0JGMDA5OTI2OTY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0JGMDA5OTI2OTYiLCJVcmlTdHJpbmciOiJodHRwczovL2RvaS5vcmcvMTAuMTAwNy9CRjAwOTkyNjk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ih2Z2wuIFdpbGxpYW1zIDE5OTIsIFMuIDI4OCkifV19LCJUYWciOiJDaXRhdmlQbGFjZWhvbGRlciMyMzVkZmJkOS1hNDc2LTQ2NTgtYjFiYS1kYWZlMTQ2OGNkNGIiLCJUZXh0IjoiKHZnbC4gV2lsbGlhbXMgMTk5MiwgUy4gMjg4KSIsIldBSVZlcnNpb24iOiI2LjEwLjAuMCJ9}</w:instrText>
          </w:r>
          <w:r>
            <w:fldChar w:fldCharType="separate"/>
          </w:r>
          <w:r w:rsidR="00A95B2B">
            <w:t>(vgl. Williams 1992, S. 288)</w:t>
          </w:r>
          <w:r>
            <w:fldChar w:fldCharType="end"/>
          </w:r>
        </w:sdtContent>
      </w:sdt>
      <w:r>
        <w:t xml:space="preserve">. </w:t>
      </w:r>
    </w:p>
    <w:p w14:paraId="73C18947" w14:textId="3903D4E9" w:rsidR="00DC1428" w:rsidRDefault="00DC1428" w:rsidP="00DC1428">
      <w:r>
        <w:t xml:space="preserve">Jeder RL-Algorithmus nutzt zumindest eine Wert- oder Strategiefunktion zur Steuerung seines Agenten </w:t>
      </w:r>
      <w:sdt>
        <w:sdtPr>
          <w:alias w:val="To edit, see citavi.com/edit"/>
          <w:tag w:val="CitaviPlaceholder#23c82f37-5ff6-43a3-97dc-8368945d6de3"/>
          <w:id w:val="-413629310"/>
          <w:placeholder>
            <w:docPart w:val="B1DA918E4565461C8DF30F7A1FF9863E"/>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YTU1N2UzLTgyYmUtNDdlYi04MWVkLTk4YTI0OWE0NGJhNC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giLCJTdGFydFBhZ2UiOnsiJGlkIjoiNSIsIiR0eXBlIjoiU3dpc3NBY2FkZW1pYy5QYWdlTnVtYmVyLCBTd2lzc0FjYWRlbWljIiwiSXNGdWxseU51bWVyaWMiOnRydWUsIk51bWJlciI6MTgsIk51bWJlcmluZ1R5cGUiOjAsIk51bWVyYWxTeXN0ZW0iOjAsIk9yaWdpbmFsU3RyaW5nIjoiMTgiLCJQcmV0dHlTdHJpbmciOiIxOC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4KSJ9XX0sIlRhZyI6IkNpdGF2aVBsYWNlaG9sZGVyIzIzYzgyZjM3LTVmZjYtNDNhMy05N2RjLTgzNjg5NDVkNmRlMyIsIlRleHQiOiIodmdsLiBTY2htaXR6IDIwMTcsIFMuIDE4KSIsIldBSVZlcnNpb24iOiI2LjEwLjAuMCJ9}</w:instrText>
          </w:r>
          <w:r>
            <w:fldChar w:fldCharType="separate"/>
          </w:r>
          <w:r w:rsidR="00A95B2B">
            <w:t>(vgl. Schmitz 2017, S. 18)</w:t>
          </w:r>
          <w:r>
            <w:fldChar w:fldCharType="end"/>
          </w:r>
        </w:sdtContent>
      </w:sdt>
      <w:r>
        <w:t>. Einer der Hauptunterschiede beider Strategien ist, dass Off-Policy-Algorithmen zunächst den erwarteten Gewinn des Agenten schätzen, jedoch erst nach dem tatsächlichen Ausführen einer Aktion Kenntnis über den tatsächlichen Gewinn erlangen. On-Policy-Algorithmen arbeiten hingegen ausschließlich auch den Erfahrungswerten tatsächlich ausgeführter Episoden.</w:t>
      </w:r>
    </w:p>
    <w:p w14:paraId="62BC554A" w14:textId="77777777" w:rsidR="00DC1428" w:rsidRDefault="00DC1428" w:rsidP="00DC1428">
      <w:pPr>
        <w:pStyle w:val="berschrift3"/>
      </w:pPr>
      <w:bookmarkStart w:id="29" w:name="_Toc122335834"/>
      <w:r>
        <w:t>Monte-Carlo- und Temporal-Difference-Methoden</w:t>
      </w:r>
      <w:bookmarkEnd w:id="29"/>
    </w:p>
    <w:p w14:paraId="6E20D252" w14:textId="77777777" w:rsidR="00DC1428" w:rsidRDefault="00DC1428" w:rsidP="00DC1428">
      <w:r>
        <w:t>Außerdem können RL-Algorithmen in den Monte-Carlo-Methoden (MC</w:t>
      </w:r>
      <w:r>
        <w:fldChar w:fldCharType="begin"/>
      </w:r>
      <w:r>
        <w:instrText xml:space="preserve"> XE "</w:instrText>
      </w:r>
      <w:r w:rsidRPr="00E07F2C">
        <w:instrText>MC</w:instrText>
      </w:r>
      <w:r>
        <w:instrText>" \t "</w:instrText>
      </w:r>
      <w:r w:rsidRPr="00A451F4">
        <w:rPr>
          <w:i/>
        </w:rPr>
        <w:instrText>Monte-Carlo-Methode</w:instrText>
      </w:r>
      <w:r>
        <w:instrText xml:space="preserve">" </w:instrText>
      </w:r>
      <w:r>
        <w:fldChar w:fldCharType="end"/>
      </w:r>
      <w:r>
        <w:t>-Methoden) oder Temporal-Difference-Methoden (TD</w:t>
      </w:r>
      <w:r>
        <w:fldChar w:fldCharType="begin"/>
      </w:r>
      <w:r>
        <w:instrText xml:space="preserve"> XE "</w:instrText>
      </w:r>
      <w:r w:rsidRPr="003F6344">
        <w:instrText>TD</w:instrText>
      </w:r>
      <w:r>
        <w:instrText>" \t "</w:instrText>
      </w:r>
      <w:r w:rsidRPr="00173F65">
        <w:rPr>
          <w:i/>
        </w:rPr>
        <w:instrText>Temporal-Difference-Methode</w:instrText>
      </w:r>
      <w:r>
        <w:instrText xml:space="preserve">" </w:instrText>
      </w:r>
      <w:r>
        <w:fldChar w:fldCharType="end"/>
      </w:r>
      <w:r>
        <w:t xml:space="preserve">-Methoden) zugeordnet werden. </w:t>
      </w:r>
    </w:p>
    <w:p w14:paraId="7C3176D7" w14:textId="5835020B" w:rsidR="00DC1428" w:rsidRDefault="00DC1428" w:rsidP="00DC1428">
      <w:r>
        <w:t xml:space="preserve">MC-Algorithmen basieren auf einer zufallsbasierten Exploration. Zunächst wird eine hinreichend große Anzahl Episoden ausgehend von einem bestimmten Zustand durchgeführt, welche im Nachgang bewertet werden. Die Bewertungen der unterschiedlichen Episoden werden anschließend gemittelt </w:t>
      </w:r>
      <w:sdt>
        <w:sdtPr>
          <w:alias w:val="To edit, see citavi.com/edit"/>
          <w:tag w:val="CitaviPlaceholder#43239c3b-ebd8-40ba-b881-770756a692b0"/>
          <w:id w:val="1831321780"/>
          <w:placeholder>
            <w:docPart w:val="B1DA918E4565461C8DF30F7A1FF9863E"/>
          </w:placeholder>
        </w:sdtPr>
        <w:sdtEnd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ZGJkMDA1LWU4NmItNDMxZS05N2M3LWU5MTkwODQ0NjMyYSIsIlJhbmdlTGVuZ3RoIjoyNSwiUmVmZXJlbmNlSWQiOiIzYjAxNDhmZS0xZDI3LTRlNjctYjRjOS02YmEwNjdmMWZlZ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BbmRyZWFzIiwiTGFzdE5hbWUiOiJNZWlzZWwiLCJQcm90ZWN0ZWQiOmZhbHNlLCJTZXgiOjIsIkNyZWF0ZWRCeSI6Il9TZWJhc3RpYW4gS25vcGYiLCJDcmVhdGVkT24iOiIyMDIyLTEyLTA3VDExOjU2OjE3IiwiTW9kaWZpZWRCeSI6Il9TZWJhc3RpYW4gS25vcGYiLCJJZCI6ImZkNmZlZGExLTk1MGQtNGQzZC04NjY2LTUyYTQ3NjkwMWZmNyIsIk1vZGlmaWVkT24iOiIyMDIyLTEyLTA3VDExOjU2OjE3IiwiUHJvamVjdCI6eyIkcmVmIjoiOCJ9fV0sIkRhdGUiOiIyMD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hdXRvc3lzLmluZm9ybWF0aWsuaGF3LWhhbWJ1cmcuZGUvcGFwZXJzLzIwMThXYWduZXIucGRmIiwiVXJpU3RyaW5nIjoiaHR0cHM6Ly9hdXRvc3lzLmluZm9ybWF0aWsuaGF3LWhhbWJ1cmcuZGUvcGFwZXJzLzIwMThXYWduZXI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}</w:instrText>
          </w:r>
          <w:r>
            <w:fldChar w:fldCharType="separate"/>
          </w:r>
          <w:r w:rsidR="00A95B2B">
            <w:t>(vgl. Wagner 2018, S. 31)</w:t>
          </w:r>
          <w:r>
            <w:fldChar w:fldCharType="end"/>
          </w:r>
        </w:sdtContent>
      </w:sdt>
      <w:r>
        <w:t xml:space="preserve">. Die Bewertung führt anschließend zu einem Update der Bewertungsfunktion </w:t>
      </w:r>
      <w:sdt>
        <w:sdtPr>
          <w:alias w:val="To edit, see citavi.com/edit"/>
          <w:tag w:val="CitaviPlaceholder#6c9abfc3-17a3-4fd4-91e1-3eb581cebf7f"/>
          <w:id w:val="-981066419"/>
          <w:placeholder>
            <w:docPart w:val="B1DA918E4565461C8DF30F7A1FF9863E"/>
          </w:placeholder>
        </w:sdtPr>
        <w:sdtEnd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Yzk0OTg1LWFmMTUtNGI4OS05ODIzLTliY2I5ZDhkMmFlNi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YiLCJTdGFydFBhZ2UiOnsiJGlkIjoiNSIsIiR0eXBlIjoiU3dpc3NBY2FkZW1pYy5QYWdlTnVtYmVyLCBTd2lzc0FjYWRlbWljIiwiSXNGdWxseU51bWVyaWMiOnRydWUsIk51bWJlciI6NTYsIk51bWJlcmluZ1R5cGUiOjAsIk51bWVyYWxTeXN0ZW0iOjAsIk9yaWdpbmFsU3RyaW5nIjoiNTYiLCJQcmV0dHlTdHJpbmciOiI1N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U2KSJ9XX0sIlRhZyI6IkNpdGF2aVBsYWNlaG9sZGVyIzZjOWFiZmMzLTE3YTMtNGZkNC05MWUxLTNlYjU4MWNlYmY3ZiIsIlRleHQiOiIodmdsLiBMb3JlbnogMjAyMCwgUy4gNTYpIiwiV0FJVmVyc2lvbiI6IjYuMTAuMC4wIn0=}</w:instrText>
          </w:r>
          <w:r>
            <w:fldChar w:fldCharType="separate"/>
          </w:r>
          <w:r w:rsidR="00A95B2B">
            <w:t>(vgl. Lorenz 2020, S. 56)</w:t>
          </w:r>
          <w:r>
            <w:fldChar w:fldCharType="end"/>
          </w:r>
        </w:sdtContent>
      </w:sdt>
      <w:r>
        <w:t xml:space="preserve">. Entsprechend setzen MC-Algorithmen voraus, dass es mindestens einen Terminalzustand gibt </w:t>
      </w:r>
      <w:sdt>
        <w:sdtPr>
          <w:alias w:val="To edit, see citavi.com/edit"/>
          <w:tag w:val="CitaviPlaceholder#8146d2b7-ae3f-4220-934a-636824265181"/>
          <w:id w:val="-155382151"/>
          <w:placeholder>
            <w:docPart w:val="B1DA918E4565461C8DF30F7A1FF9863E"/>
          </w:placeholder>
        </w:sdtPr>
        <w:sdtEnd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ZmQ2ZTdlLTg4YzItNDdkYi05MjVmLTA5NWVmZWE3NjIwNSIsIlJhbmdlTGVuZ3RoIjoyNSwiUmVmZXJlbmNlSWQiOiIzYjAxNDhmZS0xZDI3LTRlNjctYjRjOS02YmEwNjdmMWZlZ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BbmRyZWFzIiwiTGFzdE5hbWUiOiJNZWlzZWwiLCJQcm90ZWN0ZWQiOmZhbHNlLCJTZXgiOjIsIkNyZWF0ZWRCeSI6Il9TZWJhc3RpYW4gS25vcGYiLCJDcmVhdGVkT24iOiIyMDIyLTEyLTA3VDExOjU2OjE3IiwiTW9kaWZpZWRCeSI6Il9TZWJhc3RpYW4gS25vcGYiLCJJZCI6ImZkNmZlZGExLTk1MGQtNGQzZC04NjY2LTUyYTQ3NjkwMWZmNyIsIk1vZGlmaWVkT24iOiIyMDIyLTEyLTA3VDExOjU2OjE3IiwiUHJvamVjdCI6eyIkcmVmIjoiOCJ9fV0sIkRhdGUiOiIyMD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hdXRvc3lzLmluZm9ybWF0aWsuaGF3LWhhbWJ1cmcuZGUvcGFwZXJzLzIwMThXYWduZXIucGRmIiwiVXJpU3RyaW5nIjoiaHR0cHM6Ly9hdXRvc3lzLmluZm9ybWF0aWsuaGF3LWhhbWJ1cmcuZGUvcGFwZXJzLzIwMThXYWduZXI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}</w:instrText>
          </w:r>
          <w:r>
            <w:fldChar w:fldCharType="separate"/>
          </w:r>
          <w:r w:rsidR="00A95B2B">
            <w:t>(vgl. Wagner 2018, S. 31)</w:t>
          </w:r>
          <w:r>
            <w:fldChar w:fldCharType="end"/>
          </w:r>
        </w:sdtContent>
      </w:sdt>
      <w:r>
        <w:t xml:space="preserve">. Da MC-Algorithmen ausschließlich auf der Erhebung und Auswertung von </w:t>
      </w:r>
      <w:r>
        <w:lastRenderedPageBreak/>
        <w:t xml:space="preserve">Zufallsexperimenten basieren, kommen sie gänzlich ohne ein mathematisches Modell aus. Man spricht daher auch von </w:t>
      </w:r>
      <w:r w:rsidRPr="00CB35F8">
        <w:rPr>
          <w:i/>
          <w:iCs/>
        </w:rPr>
        <w:t>modellfreien Algorithmen</w:t>
      </w:r>
      <w:r>
        <w:t>.</w:t>
      </w:r>
    </w:p>
    <w:p w14:paraId="10A91B68" w14:textId="44D3294C" w:rsidR="00DC1428" w:rsidRDefault="00DC1428" w:rsidP="00DC1428">
      <w:r>
        <w:t xml:space="preserve">Im Gegensatz dazu stehen TD-Algorithmen, welche anstelle von ganzen Episoden jeweils Einzelschritte in zeitlichen Abständen betrachten und bewerten </w:t>
      </w:r>
      <w:sdt>
        <w:sdtPr>
          <w:alias w:val="To edit, see citavi.com/edit"/>
          <w:tag w:val="CitaviPlaceholder#7dca3f73-d730-4b29-af2c-0c5c6fea49dc"/>
          <w:id w:val="1526980956"/>
          <w:placeholder>
            <w:docPart w:val="B1DA918E4565461C8DF30F7A1FF9863E"/>
          </w:placeholder>
        </w:sdtPr>
        <w:sdtEnd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OGE3NTA1LTAxMzAtNDg4My04YzBhLTJkOTc2OWNlZDVhZi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kiLCJTdGFydFBhZ2UiOnsiJGlkIjoiNSIsIiR0eXBlIjoiU3dpc3NBY2FkZW1pYy5QYWdlTnVtYmVyLCBTd2lzc0FjYWRlbWljIiwiSXNGdWxseU51bWVyaWMiOnRydWUsIk51bWJlciI6NTksIk51bWJlcmluZ1R5cGUiOjAsIk51bWVyYWxTeXN0ZW0iOjAsIk9yaWdpbmFsU3RyaW5nIjoiNTkiLCJQcmV0dHlTdHJpbmciOiI1O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U5KSJ9XX0sIlRhZyI6IkNpdGF2aVBsYWNlaG9sZGVyIzdkY2EzZjczLWQ3MzAtNGIyOS1hZjJjLTBjNWM2ZmVhNDlkYyIsIlRleHQiOiIodmdsLiBMb3JlbnogMjAyMCwgUy4gNTkpIiwiV0FJVmVyc2lvbiI6IjYuMTAuMC4wIn0=}</w:instrText>
          </w:r>
          <w:r>
            <w:fldChar w:fldCharType="separate"/>
          </w:r>
          <w:r w:rsidR="00A95B2B">
            <w:t>(vgl. Lorenz 2020, S. 59)</w:t>
          </w:r>
          <w:r>
            <w:fldChar w:fldCharType="end"/>
          </w:r>
        </w:sdtContent>
      </w:sdt>
      <w:r>
        <w:t xml:space="preserve">. Die Bezeichnung rührt aus der Annahme, dass die Einzelschritte zeitlich betrachtet nacheinander ausgeführt und bewertet werden. TD-Algorithmen nutzen die Eigenschaft der Bellmanngleichung aus, der zufolge nach die Bewertung eines Folgezustandes direkt von der Bewertung des aktuellen Zustandes abhängt </w:t>
      </w:r>
      <w:sdt>
        <w:sdtPr>
          <w:alias w:val="To edit, see citavi.com/edit"/>
          <w:tag w:val="CitaviPlaceholder#9d683ce0-713b-4346-bf31-7c332fcbe769"/>
          <w:id w:val="-1854716918"/>
          <w:placeholder>
            <w:docPart w:val="B1DA918E4565461C8DF30F7A1FF9863E"/>
          </w:placeholder>
        </w:sdtPr>
        <w:sdtEnd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YXV0b3N5cy5pbmZvcm1hdGlrLmhhdy1oYW1idXJnLmRlL3BhcGVycy8yMDE4V2FnbmVyLnBkZiIsIlVyaVN0cmluZyI6Imh0dHBzOi8vYXV0b3N5cy5pbmZvcm1hdGlrLmhhdy1oYW1idXJnLmRlL3BhcGVycy8yMDE4V2FnbmVyLnBkZ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}</w:instrText>
          </w:r>
          <w:r>
            <w:fldChar w:fldCharType="separate"/>
          </w:r>
          <w:r w:rsidR="00A95B2B">
            <w:t>(Wagner 2018)</w:t>
          </w:r>
          <w:r>
            <w:fldChar w:fldCharType="end"/>
          </w:r>
        </w:sdtContent>
      </w:sdt>
      <w:r>
        <w:t xml:space="preserve">. Folglich ist ausgehend von einem bestimmten Zustand möglich, die erwartete Belohnung des Agenten für alle möglichen Folgezustände abzuschätzen. Wie MC-Algorithmen auch, können TD-Algorithmen komplett ohne ein Modell der Umgebung auskommen und zählen damit ebenso zu den modellfreien Algorithmen </w:t>
      </w:r>
      <w:sdt>
        <w:sdtPr>
          <w:alias w:val="To edit, see citavi.com/edit"/>
          <w:tag w:val="CitaviPlaceholder#3c890523-de18-4844-9584-e59c82dbc435"/>
          <w:id w:val="580261382"/>
          <w:placeholder>
            <w:docPart w:val="B1DA918E4565461C8DF30F7A1FF9863E"/>
          </w:placeholder>
        </w:sdtPr>
        <w:sdtEnd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YTI2OTY2LTI3MzAtNDIxOC1iOTYyLWNhMTEyM2I2Y2U4ZSIsIlJhbmdlTGVuZ3RoIjoyNSwiUmVmZXJlbmNlSWQiOiJmMTdkYTExMi1iMDAzLTRjMTctODg2OC1lYWE5NGFmODhkN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91bmlwdWIudW5pLWdyYXouYXQvb2J2dWdyaHMvZG93bmxvYWQvcGRmLzY2OTAwNzY/b3JpZ2luYWxGaWxlbmFtZT10cnVlIiwiVXJpU3RyaW5nIjoiaHR0cHM6Ly91bmlwdWIudW5pLWdyYXouYXQvb2J2dWdyaHMvZG93bmxvYWQvcGRmLzY2OTAwNzY/b3JpZ2luYWxGaWxlbmFtZT10cnVl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IodmdsLiBBcm5vbGQgMjAyMSwgUy4gMTMpIn1dfSwiVGFnIjoiQ2l0YXZpUGxhY2Vob2xkZXIjM2M4OTA1MjMtZGUxOC00ODQ0LTk1ODQtZTU5YzgyZGJjNDM1IiwiVGV4dCI6Iih2Z2wuIEFybm9sZCAyMDIxLCBTLiAxMykiLCJXQUlWZXJzaW9uIjoiNi4xMC4wLjAifQ==}</w:instrText>
          </w:r>
          <w:r>
            <w:fldChar w:fldCharType="separate"/>
          </w:r>
          <w:r w:rsidR="00A95B2B">
            <w:t>(vgl. Arnold 2021, S. 13)</w:t>
          </w:r>
          <w:r>
            <w:fldChar w:fldCharType="end"/>
          </w:r>
        </w:sdtContent>
      </w:sdt>
      <w:r>
        <w:t xml:space="preserve">. Durch Berücksichtigen einer Lernrate können die Wahrscheinlichkeiten aus einem Markov-Modell mit einbezogen werden. Im Verlauf des Trainings wird die Lernrate beispielsweise mit jedem Besuch eines Zustandes verkleinert werden, sodass die Bewertung schließlich stabilisiert wird </w:t>
      </w:r>
      <w:sdt>
        <w:sdtPr>
          <w:alias w:val="To edit, see citavi.com/edit"/>
          <w:tag w:val="CitaviPlaceholder#f2f91131-e781-4531-9b77-3db55437b4e8"/>
          <w:id w:val="1011031264"/>
          <w:placeholder>
            <w:docPart w:val="B1DA918E4565461C8DF30F7A1FF9863E"/>
          </w:placeholder>
        </w:sdtPr>
        <w:sdtEnd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OWIzYzljLTU3YmMtNGUyYy04YmYyLTU4OThjYWM4MTkwMi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AiLCJTdGFydFBhZ2UiOnsiJGlkIjoiNSIsIiR0eXBlIjoiU3dpc3NBY2FkZW1pYy5QYWdlTnVtYmVyLCBTd2lzc0FjYWRlbWljIiwiSXNGdWxseU51bWVyaWMiOnRydWUsIk51bWJlciI6NjAsIk51bWJlcmluZ1R5cGUiOjAsIk51bWVyYWxTeXN0ZW0iOjAsIk9yaWdpbmFsU3RyaW5nIjoiNjAiLCJQcmV0dHlTdHJpbmciOiI2MC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YwKSJ9XX0sIlRhZyI6IkNpdGF2aVBsYWNlaG9sZGVyI2YyZjkxMTMxLWU3ODEtNDUzMS05Yjc3LTNkYjU1NDM3YjRlOCIsIlRleHQiOiIodmdsLiBMb3JlbnogMjAyMCwgUy4gNjApIiwiV0FJVmVyc2lvbiI6IjYuMTAuMC4wIn0=}</w:instrText>
          </w:r>
          <w:r>
            <w:fldChar w:fldCharType="separate"/>
          </w:r>
          <w:r w:rsidR="00A95B2B">
            <w:t>(vgl. Lorenz 2020, S. 60)</w:t>
          </w:r>
          <w:r>
            <w:fldChar w:fldCharType="end"/>
          </w:r>
        </w:sdtContent>
      </w:sdt>
      <w:r>
        <w:t>. Die Berücksichtigung von Wahrscheinlichkeiten aus einem Markov-Modell setzt allerdings voraus, dass die Umgebung zumindest mit ihren relevantesten Eigenschaften als solches definiert ist.</w:t>
      </w:r>
    </w:p>
    <w:p w14:paraId="428D1DA7" w14:textId="77777777" w:rsidR="00DC1428" w:rsidRDefault="00DC1428" w:rsidP="00DC1428">
      <w:pPr>
        <w:pStyle w:val="berschrift3"/>
      </w:pPr>
      <w:bookmarkStart w:id="30" w:name="_Ref121895695"/>
      <w:bookmarkStart w:id="31" w:name="_Ref121895704"/>
      <w:bookmarkStart w:id="32" w:name="_Ref121895780"/>
      <w:bookmarkStart w:id="33" w:name="_Toc122335835"/>
      <w:r>
        <w:t>Einordnung bekannter RL-Algorithmen</w:t>
      </w:r>
      <w:bookmarkEnd w:id="30"/>
      <w:bookmarkEnd w:id="31"/>
      <w:bookmarkEnd w:id="32"/>
      <w:bookmarkEnd w:id="33"/>
    </w:p>
    <w:p w14:paraId="3AB76456" w14:textId="77777777" w:rsidR="00DC1428" w:rsidRDefault="00DC1428" w:rsidP="00DC1428">
      <w:r>
        <w:t>In den vorhergehenden Unterkapiteln wurden zwei Klassifizierungsarten für RL-Algorithmen eingeführt. In diesem Unterkapitel werden ausgewählte RL-Algorithmen vorgestellt und in ihre entsprechende Klasse eingeordnet. Diese Einordnung ermöglicht später eine gezielte Auswahl zweier zum Vergleich geeignete RL-Algorithmen.</w:t>
      </w:r>
    </w:p>
    <w:p w14:paraId="28911AD3" w14:textId="77777777" w:rsidR="00DC1428" w:rsidRDefault="00DC1428" w:rsidP="00DC1428">
      <w:pPr>
        <w:pStyle w:val="berschrift4"/>
      </w:pPr>
      <w:r>
        <w:t>Q-Learning</w:t>
      </w:r>
    </w:p>
    <w:p w14:paraId="61BED37D" w14:textId="2ADA9FD4" w:rsidR="00DC1428" w:rsidRDefault="00DC1428" w:rsidP="00DC1428">
      <w:r>
        <w:t xml:space="preserve">Der Q-Learning-Algorithmus, nachfolgend abgekürzt als Q-Learning bezeichnet ist der älteste RL-Algorithmus aus dem Jahr 1989 und kommt ohne Modell einer Umgebung aus </w:t>
      </w:r>
      <w:sdt>
        <w:sdtPr>
          <w:alias w:val="To edit, see citavi.com/edit"/>
          <w:tag w:val="CitaviPlaceholder#5699081b-fe82-4123-a90d-e80c198f6cda"/>
          <w:id w:val="317769295"/>
          <w:placeholder>
            <w:docPart w:val="B1DA918E4565461C8DF30F7A1FF9863E"/>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NWYwMGEyLWY0YzEtNDMyMi1iNmYyLTcwM2UwYzU3NTc0Yy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EiLCJTdGFydFBhZ2UiOnsiJGlkIjoiNSIsIiR0eXBlIjoiU3dpc3NBY2FkZW1pYy5QYWdlTnVtYmVyLCBTd2lzc0FjYWRlbWljIiwiSXNGdWxseU51bWVyaWMiOnRydWUsIk51bWJlciI6NjEsIk51bWJlcmluZ1R5cGUiOjAsIk51bWVyYWxTeXN0ZW0iOjAsIk9yaWdpbmFsU3RyaW5nIjoiNjEiLCJQcmV0dHlTdHJpbmciOiI2M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YxKSJ9XX0sIlRhZyI6IkNpdGF2aVBsYWNlaG9sZGVyIzU2OTkwODFiLWZlODItNDEyMy1hOTBkLWU4MGMxOThmNmNkYSIsIlRleHQiOiIodmdsLiBMb3JlbnogMjAyMCwgUy4gNjEpIiwiV0FJVmVyc2lvbiI6IjYuMTAuMC4wIn0=}</w:instrText>
          </w:r>
          <w:r>
            <w:fldChar w:fldCharType="separate"/>
          </w:r>
          <w:r w:rsidR="00A95B2B">
            <w:t>(vgl. Lorenz 2020, S. 61)</w:t>
          </w:r>
          <w:r>
            <w:fldChar w:fldCharType="end"/>
          </w:r>
        </w:sdtContent>
      </w:sdt>
      <w:r>
        <w:t xml:space="preserve">. Q-Learning basiert auf einer Bewertung durch eine sogenannte </w:t>
      </w:r>
      <w:r w:rsidRPr="00F346E3">
        <w:rPr>
          <w:i/>
          <w:iCs/>
        </w:rPr>
        <w:t>Action</w:t>
      </w:r>
      <w:r>
        <w:t>-</w:t>
      </w:r>
      <w:r w:rsidRPr="00F346E3">
        <w:rPr>
          <w:i/>
          <w:iCs/>
        </w:rPr>
        <w:t>Value</w:t>
      </w:r>
      <w:r>
        <w:t>-</w:t>
      </w:r>
      <w:r w:rsidRPr="00F346E3">
        <w:rPr>
          <w:i/>
          <w:iCs/>
        </w:rPr>
        <w:t>Funktion</w:t>
      </w:r>
      <w:r>
        <w:t xml:space="preserve"> aus der Klasse der Wertfunktionen. Die Action-Value-Funktion gibt an, welchen Gewinn der Agent zu erwarten hat, wenn er ausgehend von einem bestimmten Zustand eine bestimmte Aktion ausführt. Ein trainierter Agent ist in der Lage, eine optimale Strategie für Handlungen in einem MEP zu finden. Voraussetzung dafür ist eine hinreichend große Anzahl an Trainingsversuchen mit entsprechend ausführlicher Exploration in der Trainingsphase </w:t>
      </w:r>
      <w:sdt>
        <w:sdtPr>
          <w:alias w:val="To edit, see citavi.com/edit"/>
          <w:tag w:val="CitaviPlaceholder#76094d64-e78b-4b1b-a29b-1a31a139db91"/>
          <w:id w:val="-1528405785"/>
          <w:placeholder>
            <w:docPart w:val="B1DA918E4565461C8DF30F7A1FF9863E"/>
          </w:placeholder>
        </w:sdtPr>
        <w:sdtEnd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DY2NzIwLTZmOTctNDUzNy1iNzNlLTMzMDEyMTc4ZTJhZSIsIlJhbmdlTGVuZ3RoIjoyNSwiUmVmZXJlbmNlSWQiOiJmMTdkYTExMi1iMDAzLTRjMTctODg2OC1lYWE5NGFmODhkN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91bmlwdWIudW5pLWdyYXouYXQvb2J2dWdyaHMvZG93bmxvYWQvcGRmLzY2OTAwNzY/b3JpZ2luYWxGaWxlbmFtZT10cnVlIiwiVXJpU3RyaW5nIjoiaHR0cHM6Ly91bmlwdWIudW5pLWdyYXouYXQvb2J2dWdyaHMvZG93bmxvYWQvcGRmLzY2OTAwNzY/b3JpZ2luYWxGaWxlbmFtZT10cnVl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IodmdsLiBBcm5vbGQgMjAyMSwgUy4gMTQpIn1dfSwiVGFnIjoiQ2l0YXZpUGxhY2Vob2xkZXIjNzYwOTRkNjQtZTc4Yi00YjFiLWEyOWItMWEzMWExMzlkYjkxIiwiVGV4dCI6Iih2Z2wuIEFybm9sZCAyMDIxLCBTLiAxNCkiLCJXQUlWZXJzaW9uIjoiNi4xMC4wLjAifQ==}</w:instrText>
          </w:r>
          <w:r>
            <w:fldChar w:fldCharType="separate"/>
          </w:r>
          <w:r w:rsidR="00A95B2B">
            <w:t>(vgl. Arnold 2021, S. 14)</w:t>
          </w:r>
          <w:r>
            <w:fldChar w:fldCharType="end"/>
          </w:r>
        </w:sdtContent>
      </w:sdt>
      <w:r>
        <w:t xml:space="preserve">. Nach dem Training wird in jedem Zustand jene Aktion gewählt, die dem Agenten den höchsten erwarteten Gewinn einbringt </w:t>
      </w:r>
      <w:sdt>
        <w:sdtPr>
          <w:alias w:val="To edit, see citavi.com/edit"/>
          <w:tag w:val="CitaviPlaceholder#d9929ade-cfd5-4bf5-954f-8326426d0d9c"/>
          <w:id w:val="117104658"/>
          <w:placeholder>
            <w:docPart w:val="B1DA918E4565461C8DF30F7A1FF9863E"/>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YTJmZmVjLWQwYTktNDNmOS1iOWZjLTc2NDRjZWIzMzg0MC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MiLCJTdGFydFBhZ2UiOnsiJGlkIjoiNSIsIiR0eXBlIjoiU3dpc3NBY2FkZW1pYy5QYWdlTnVtYmVyLCBTd2lzc0FjYWRlbWljIiwiSXNGdWxseU51bWVyaWMiOnRydWUsIk51bWJlciI6MTMsIk51bWJlcmluZ1R5cGUiOjAsIk51bWVyYWxTeXN0ZW0iOjAsIk9yaWdpbmFsU3RyaW5nIjoiMTMiLCJQcmV0dHlTdHJpbmciOiIxMy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zKSJ9XX0sIlRhZyI6IkNpdGF2aVBsYWNlaG9sZGVyI2Q5OTI5YWRlLWNmZDUtNGJmNS05NTRmLTgzMjY0MjZkMGQ5YyIsIlRleHQiOiIodmdsLiBTY2htaXR6IDIwMTcsIFMuIDEzKSIsIldBSVZlcnNpb24iOiI2LjEwLjAuMCJ9}</w:instrText>
          </w:r>
          <w:r>
            <w:fldChar w:fldCharType="separate"/>
          </w:r>
          <w:r w:rsidR="00A95B2B">
            <w:t>(vgl. Schmitz 2017, S. 13)</w:t>
          </w:r>
          <w:r>
            <w:fldChar w:fldCharType="end"/>
          </w:r>
        </w:sdtContent>
      </w:sdt>
      <w:r>
        <w:t xml:space="preserve">. Das gierige Verhalten entspricht einer Greedy-Strategie </w:t>
      </w:r>
      <w:sdt>
        <w:sdtPr>
          <w:alias w:val="To edit, see citavi.com/edit"/>
          <w:tag w:val="CitaviPlaceholder#c33bef28-8fdf-4e37-8ca4-1f803c56a475"/>
          <w:id w:val="1486433769"/>
          <w:placeholder>
            <w:docPart w:val="B1DA918E4565461C8DF30F7A1FF9863E"/>
          </w:placeholder>
        </w:sdtPr>
        <w:sdtEndPr/>
        <w:sdtContent>
          <w:r>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M2I2NTNmLTU1MmQtNDVmMy04NTgyLWIzMzkzOTU3NWRlMSIsIlJhbmdlTGVuZ3RoIjozMSwiUmVmZXJlbmNlSWQiOiJhMWY2MGQ2Yy0xNjJkLTQ5NjItYjkyNy01ZmM3ZDI0NDM3Y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DcvOTc4LTEtNDQxOS0xMTUzLTciLCJVcmlTdHJpbmciOiJodHRwczovL2RvaS5vcmcvMTAuMTAwNy85NzgtMS00NDE5LTExNTMt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}</w:instrText>
          </w:r>
          <w:r>
            <w:fldChar w:fldCharType="separate"/>
          </w:r>
          <w:r w:rsidR="00A95B2B">
            <w:t>(vgl. Gass und Fu 2013, S. 666)</w:t>
          </w:r>
          <w:r>
            <w:fldChar w:fldCharType="end"/>
          </w:r>
        </w:sdtContent>
      </w:sdt>
      <w:r>
        <w:t>.</w:t>
      </w:r>
    </w:p>
    <w:p w14:paraId="70C43D25" w14:textId="7B2C6F83" w:rsidR="00DC1428" w:rsidRDefault="00DC1428" w:rsidP="00DC1428">
      <w:r>
        <w:lastRenderedPageBreak/>
        <w:t xml:space="preserve">Das Training in Q-Learning kann beispielsweise durch Hinzufügen eines zusätzlichen Zufallsparameters in die Strategie-Funktion erfolgen. Mit diesem Zufallsparameter wird festgelegt, dass der Agent mit der Wahrscheinlichkeit des Zufallsparameters die Aktion mit der höchsten Bewertung auswählt. Alternativ wird eine beliebige, andere Aktion </w:t>
      </w:r>
      <w:r w:rsidR="008450FA">
        <w:t>mit einer niedrigeren Bewertung</w:t>
      </w:r>
      <w:r>
        <w:t xml:space="preserve"> gewählt. Je größer der Zufallsparameter ist, desto höher ist die Explorationsrate, durch die der Agent verschiedene Aktionen auswählt und letztendlich trainiert wird </w:t>
      </w:r>
      <w:sdt>
        <w:sdtPr>
          <w:alias w:val="To edit, see citavi.com/edit"/>
          <w:tag w:val="CitaviPlaceholder#afe912db-7494-4125-a52b-3157f3b45bb2"/>
          <w:id w:val="-1961956514"/>
          <w:placeholder>
            <w:docPart w:val="B1DA918E4565461C8DF30F7A1FF9863E"/>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ZDQ4ZjM3LWQ3YmUtNDdhMy04Y2Y1LWIwODVkNDhmNDZhZiIsIlJhbmdlTGVuZ3RoIjoyNSwiUmVmZXJlbmNlSWQiOiJlNWQzNWUxNi02YmVmLTRiMzktYjhiYS1hMDYyOTJhZDVhN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hjaS5pd3IudW5pLWhlaWRlbGJlcmcuZGUvc3lzdGVtL2ZpbGVzL3ByaXZhdGUvZG93bmxvYWRzLzU0MTY0NTY4MS9kYW1tYW5uX3JlaW5mb2NlbWVudC1sZWFybmluZy1yZXBvcnQucGRmIiwiVXJpU3RyaW5nIjoiaHR0cHM6Ly9oY2kuaXdyLnVuaS1oZWlkZWxiZXJnLmRlL3N5c3RlbS9maWxlcy9wcml2YXRlL2Rvd25sb2Fkcy81NDE2NDU2ODEvZGFtbWFubl9yZWluZm9jZW1lbnQtbGVhcm5pbmctcmVwb3J0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ih2Z2wuIERhbW1hbm4gby5ELiwgUy4gOCkifV19LCJUYWciOiJDaXRhdmlQbGFjZWhvbGRlciNhZmU5MTJkYi03NDk0LTQxMjUtYTUyYi0zMTU3ZjNiNDViYjIiLCJUZXh0IjoiKHZnbC4gRGFtbWFubiBvLkQuLCBTLiA4KSIsIldBSVZlcnNpb24iOiI2LjEwLjAuMCJ9}</w:instrText>
          </w:r>
          <w:r>
            <w:fldChar w:fldCharType="separate"/>
          </w:r>
          <w:r w:rsidR="00A95B2B">
            <w:t>(vgl. Dammann o.D., S. 8)</w:t>
          </w:r>
          <w:r>
            <w:fldChar w:fldCharType="end"/>
          </w:r>
        </w:sdtContent>
      </w:sdt>
      <w:r>
        <w:t xml:space="preserve">. Der Zufallsparameter kann zu Beginn des Trainings sehr groß gewählt werden, um die Exploration zu fördern und mit fortschreitendem Training schrittweise verkleinert werden. Bedingt durch den Zufallsparameter ist es dadurch auch möglich, dass die tatsächlich gewählte Aktion nicht jene mit dem höchsten erwarteten Gewinn ist. Die Episode mehrerer Aktionen spielt für die im Q-Learning erarbeitete Strategie daher keine Rolle </w:t>
      </w:r>
      <w:sdt>
        <w:sdtPr>
          <w:alias w:val="To edit, see citavi.com/edit"/>
          <w:tag w:val="CitaviPlaceholder#9dba2f81-067f-4a2a-b905-a30146ad6b2d"/>
          <w:id w:val="-1131167228"/>
          <w:placeholder>
            <w:docPart w:val="B1DA918E4565461C8DF30F7A1FF9863E"/>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NTdhZDgxLTUyYWEtNGYwMy1hYjkxLWYxNTY0MzdkOWM4Ny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iLCJTdGFydFBhZ2UiOnsiJGlkIjoiNSIsIiR0eXBlIjoiU3dpc3NBY2FkZW1pYy5QYWdlTnVtYmVyLCBTd2lzc0FjYWRlbWljIiwiSXNGdWxseU51bWVyaWMiOnRydWUsIk51bWJlciI6MTQsIk51bWJlcmluZ1R5cGUiOjAsIk51bWVyYWxTeXN0ZW0iOjAsIk9yaWdpbmFsU3RyaW5nIjoiMTQiLCJQcmV0dHlTdHJpbmciOiIxNC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0KSJ9XX0sIlRhZyI6IkNpdGF2aVBsYWNlaG9sZGVyIzlkYmEyZjgxLTA2N2YtNGEyYS1iOTA1LWEzMDE0NmFkNmIyZCIsIlRleHQiOiIodmdsLiBTY2htaXR6IDIwMTcsIFMuIDE0KSIsIldBSVZlcnNpb24iOiI2LjEwLjAuMCJ9}</w:instrText>
          </w:r>
          <w:r>
            <w:fldChar w:fldCharType="separate"/>
          </w:r>
          <w:r w:rsidR="00A95B2B">
            <w:t>(vgl. Schmitz 2017, S. 14)</w:t>
          </w:r>
          <w:r>
            <w:fldChar w:fldCharType="end"/>
          </w:r>
        </w:sdtContent>
      </w:sdt>
      <w:r>
        <w:t>.</w:t>
      </w:r>
    </w:p>
    <w:p w14:paraId="336AB35F" w14:textId="77777777" w:rsidR="00DC1428" w:rsidRDefault="00DC1428" w:rsidP="00DC1428">
      <w:r>
        <w:t>Da Wert- und Strategiefunktion in diesem Fall getrennt betrachtet werden können, kann Q-Learning also den Off-Policy-Algorithmen zugeordnet werden. Die schrittweise, nicht-episodische Bewertung macht außerdem eine Einordnung des Q-Learning bei den TD-Algorithmen möglich.</w:t>
      </w:r>
    </w:p>
    <w:p w14:paraId="1F7011F7" w14:textId="77777777" w:rsidR="00DC1428" w:rsidRDefault="00DC1428" w:rsidP="00DC1428">
      <w:pPr>
        <w:pStyle w:val="berschrift4"/>
      </w:pPr>
      <w:bookmarkStart w:id="34" w:name="_Ref122255260"/>
      <w:r>
        <w:t>Deep Q-Learning</w:t>
      </w:r>
      <w:bookmarkEnd w:id="34"/>
    </w:p>
    <w:p w14:paraId="296DEB07" w14:textId="2BDBB74A" w:rsidR="00DC1428" w:rsidRDefault="00DC1428" w:rsidP="00DC1428">
      <w:r>
        <w:t>Eine Sonderform des Q-Learning stellt das Deep Q-Learning dar. Nachfolgend wird das Deep Q-Learning auch als Deep Q-Network (DQN</w:t>
      </w:r>
      <w:r>
        <w:fldChar w:fldCharType="begin"/>
      </w:r>
      <w:r>
        <w:instrText xml:space="preserve"> XE "</w:instrText>
      </w:r>
      <w:r w:rsidRPr="006707F1">
        <w:instrText>DQN</w:instrText>
      </w:r>
      <w:r>
        <w:instrText>" \t "</w:instrText>
      </w:r>
      <w:r w:rsidRPr="00783CAA">
        <w:rPr>
          <w:i/>
        </w:rPr>
        <w:instrText>Deep Q-Network</w:instrText>
      </w:r>
      <w:r>
        <w:instrText xml:space="preserve">" </w:instrText>
      </w:r>
      <w:r>
        <w:fldChar w:fldCharType="end"/>
      </w:r>
      <w:r>
        <w:t xml:space="preserve">) bezeichnet. Hierbei werden klassisches Q-Learning und Deep Learning kombiniert. Ein </w:t>
      </w:r>
      <w:r w:rsidR="000D65E0">
        <w:t xml:space="preserve">künstliches </w:t>
      </w:r>
      <w:r>
        <w:t>neuronales Netz (</w:t>
      </w:r>
      <w:r w:rsidR="000D65E0">
        <w:t>K</w:t>
      </w:r>
      <w:r>
        <w:t>NN</w:t>
      </w:r>
      <w:r>
        <w:fldChar w:fldCharType="begin"/>
      </w:r>
      <w:r>
        <w:instrText xml:space="preserve"> XE "</w:instrText>
      </w:r>
      <w:r w:rsidR="000D65E0">
        <w:instrText>K</w:instrText>
      </w:r>
      <w:r w:rsidRPr="0021112B">
        <w:instrText>NN</w:instrText>
      </w:r>
      <w:r>
        <w:instrText>" \t "</w:instrText>
      </w:r>
      <w:r w:rsidR="000D65E0" w:rsidRPr="000D65E0">
        <w:rPr>
          <w:i/>
          <w:iCs/>
        </w:rPr>
        <w:instrText>Künstliches n</w:instrText>
      </w:r>
      <w:r w:rsidRPr="000D65E0">
        <w:rPr>
          <w:i/>
          <w:iCs/>
        </w:rPr>
        <w:instrText>euronales</w:instrText>
      </w:r>
      <w:r w:rsidRPr="00641A61">
        <w:rPr>
          <w:i/>
        </w:rPr>
        <w:instrText xml:space="preserve"> Netz</w:instrText>
      </w:r>
      <w:r>
        <w:instrText xml:space="preserve">" </w:instrText>
      </w:r>
      <w:r>
        <w:fldChar w:fldCharType="end"/>
      </w:r>
      <w:r>
        <w:t xml:space="preserve">) wird dabei als Funktionsapproximator für die Wert-Funktion eingesetzt </w:t>
      </w:r>
      <w:sdt>
        <w:sdtPr>
          <w:alias w:val="To edit, see citavi.com/edit"/>
          <w:tag w:val="CitaviPlaceholder#93c6c049-5179-47a3-b016-73a38e4b9c41"/>
          <w:id w:val="-1681192039"/>
          <w:placeholder>
            <w:docPart w:val="B1DA918E4565461C8DF30F7A1FF9863E"/>
          </w:placeholder>
        </w:sdtPr>
        <w:sdtEnd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RlZTljLWMzYWEtNDk5Ni1hZjkyLTNkYjRmMWVmNDZmYyIsIlJhbmdlTGVuZ3RoIjoyNiwiUmVmZXJlbmNlSWQiOiI3OGE1Nzk0Zi1jMzYyLTRlMGItYWJiYS02OTUwNjA4N2Y1Z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}</w:instrText>
          </w:r>
          <w:r>
            <w:fldChar w:fldCharType="separate"/>
          </w:r>
          <w:r w:rsidR="00A95B2B">
            <w:t>(vgl. Larsson 2018, S. 19)</w:t>
          </w:r>
          <w:r>
            <w:fldChar w:fldCharType="end"/>
          </w:r>
        </w:sdtContent>
      </w:sdt>
      <w:r>
        <w:t xml:space="preserve">. Als Eingangsdaten erhält das </w:t>
      </w:r>
      <w:r w:rsidR="00446A6A">
        <w:t xml:space="preserve">KNN </w:t>
      </w:r>
      <w:r>
        <w:t xml:space="preserve">den aktuellen Zustand, als Ergebnis erhält man die Bewertungen der einzelnen Aktionen </w:t>
      </w:r>
      <w:sdt>
        <w:sdtPr>
          <w:alias w:val="To edit, see citavi.com/edit"/>
          <w:tag w:val="CitaviPlaceholder#91f5dac6-21cd-4dc0-9c97-24a75c4562c9"/>
          <w:id w:val="-1874756152"/>
          <w:placeholder>
            <w:docPart w:val="B1DA918E4565461C8DF30F7A1FF9863E"/>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YzU3ZjU4LWMwYTEtNDhmMS1hZGE5LWJhNDJhOWUyNTM0YiIsIlJhbmdlTGVuZ3RoIjoyNSwiUmVmZXJlbmNlSWQiOiJlNWQzNWUxNi02YmVmLTRiMzktYjhiYS1hMDYyOTJhZDVhN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oY2kuaXdyLnVuaS1oZWlkZWxiZXJnLmRlL3N5c3RlbS9maWxlcy9wcml2YXRlL2Rvd25sb2Fkcy81NDE2NDU2ODEvZGFtbWFubl9yZWluZm9jZW1lbnQtbGVhcm5pbmctcmVwb3J0LnBkZiIsIlVyaVN0cmluZyI6Imh0dHBzOi8vaGNpLml3ci51bmktaGVpZGVsYmVyZy5kZS9zeXN0ZW0vZmlsZXMvcHJpdmF0ZS9kb3dubG9hZHMvNTQxNjQ1NjgxL2RhbW1hbm5fcmVpbmZvY2VtZW50LWxlYXJuaW5nLXJlcG9ydC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aHR0cHM6Ly9oY2kuaXdyLnVuaS1oZWlkZWxiZXJnLmRlL3N5c3RlbS9maWxlcy9wcml2YXRlL2Rvd25sb2Fkcy8yMTM3OTcxNDUvcmVwb3J0X2NhcnN0ZW5fbHVldGhfaHVtYW5fbGV2ZWxfY29udHJvbC5wZGYiLCJVcmlTdHJpbmciOiJodHRwczovL2hjaS5pd3IudW5pLWhlaWRlbGJlcmcuZGUvc3lzdGVtL2ZpbGVzL3ByaXZhdGUvZG93bmxvYWRzLzIxMzc5NzE0NS9yZXBvcnRfY2Fyc3Rlbl9sdWV0aF9odW1hbl9sZXZlbF9jb250cm9s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}</w:instrText>
          </w:r>
          <w:r>
            <w:fldChar w:fldCharType="separate"/>
          </w:r>
          <w:r w:rsidR="00A95B2B">
            <w:t>(vgl. Dammann o.D., S. 11; Lüth 2019, S. 8)</w:t>
          </w:r>
          <w:r>
            <w:fldChar w:fldCharType="end"/>
          </w:r>
        </w:sdtContent>
      </w:sdt>
      <w:r>
        <w:t xml:space="preserve">. Anstelle einer initial definierten Wert-Funktion wird lediglich eine </w:t>
      </w:r>
      <w:r w:rsidR="006704F9">
        <w:t>Bewertungs</w:t>
      </w:r>
      <w:r>
        <w:t xml:space="preserve">-Funktion benötigt, welche „beurteilt, wie gut die gewählten Input-Output-Paare sind“ </w:t>
      </w:r>
      <w:sdt>
        <w:sdtPr>
          <w:alias w:val="To edit, see citavi.com/edit"/>
          <w:tag w:val="CitaviPlaceholder#1bda1882-f5b7-424c-b35b-0483f703dec1"/>
          <w:id w:val="873279758"/>
          <w:placeholder>
            <w:docPart w:val="B1DA918E4565461C8DF30F7A1FF9863E"/>
          </w:placeholder>
        </w:sdtPr>
        <w:sdtEnd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ODM1MzgxLTg3ODYtNDIwZC04NTc0LTZkYWQ0YThmYWUyMCIsIlJhbmdlTGVuZ3RoIjoxOSwiUmVmZXJlbmNlSWQiOiJmYWJjNzZjOC0zYmI0LTQyNWQtYTJhNS1jNjU2MzQzYWY3Mz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MiLCJTdGFydFBhZ2UiOnsiJGlkIjoiNSIsIiR0eXBlIjoiU3dpc3NBY2FkZW1pYy5QYWdlTnVtYmVyLCBTd2lzc0FjYWRlbWljIiwiSXNGdWxseU51bWVyaWMiOnRydWUsIk51bWJlciI6MjMsIk51bWJlcmluZ1R5cGUiOjAsIk51bWVyYWxTeXN0ZW0iOjAsIk9yaWdpbmFsU3RyaW5nIjoiMjMiLCJQcmV0dHlTdHJpbmciOiIy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YmlhcyIsIkxhc3ROYW1lIjoiSHViZXIiLCJQcm90ZWN0ZWQiOmZhbHNlLCJTZXgiOjIsIkNyZWF0ZWRCeSI6Il9TZWJhc3RpYW4gS25vcGYiLCJDcmVhdGVkT24iOiIyMDIyLTEyLTEyVDEwOjIzOjU5IiwiTW9kaWZpZWRCeSI6Il9TZWJhc3RpYW4gS25vcGYiLCJJZCI6Ijc5ODdjNzFhLTkxM2MtNDkyMS1hYzZhLTk5MzExNWZmZGI2MSIsIk1vZGlmaWVkT24iOiIyMDIyLTEyLTEyVDEwOjIzOjU5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}</w:instrText>
          </w:r>
          <w:r>
            <w:fldChar w:fldCharType="separate"/>
          </w:r>
          <w:r w:rsidR="00A95B2B">
            <w:t>(Huber 2018, S. 23)</w:t>
          </w:r>
          <w:r>
            <w:fldChar w:fldCharType="end"/>
          </w:r>
        </w:sdtContent>
      </w:sdt>
      <w:r>
        <w:t xml:space="preserve">. Eine Anpassung der gesonderten Strategie-Funktion durch das Training erfolgt nicht, weshalb auch das Q-Learning den Off-Policy-Verfahren zugeordnet werden kann </w:t>
      </w:r>
      <w:sdt>
        <w:sdtPr>
          <w:alias w:val="To edit, see citavi.com/edit"/>
          <w:tag w:val="CitaviPlaceholder#39a594be-3d58-4a0c-8495-05b24704f5c5"/>
          <w:id w:val="-109745182"/>
          <w:placeholder>
            <w:docPart w:val="B1DA918E4565461C8DF30F7A1FF9863E"/>
          </w:placeholder>
        </w:sdtPr>
        <w:sdtEnd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MDc4ZWMzLWE4YmQtNDUwNS1iNTA3LWI1ZTNlNjAxZWZjZSIsIlJhbmdlTGVuZ3RoIjoyNCwiUmVmZXJlbmNlSWQiOiJmYWJjNzZjOC0zYmI0LTQyNWQtYTJhNS1jNjU2MzQzYWY3Mz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ciLCJTdGFydFBhZ2UiOnsiJGlkIjoiNSIsIiR0eXBlIjoiU3dpc3NBY2FkZW1pYy5QYWdlTnVtYmVyLCBTd2lzc0FjYWRlbWljIiwiSXNGdWxseU51bWVyaWMiOnRydWUsIk51bWJlciI6MjcsIk51bWJlcmluZ1R5cGUiOjAsIk51bWVyYWxTeXN0ZW0iOjAsIk9yaWdpbmFsU3RyaW5nIjoiMjciLCJQcmV0dHlTdHJpbmciOiIyNy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G9iaWFzIiwiTGFzdE5hbWUiOiJIdWJlciIsIlByb3RlY3RlZCI6ZmFsc2UsIlNleCI6MiwiQ3JlYXRlZEJ5IjoiX1NlYmFzdGlhbiBLbm9wZiIsIkNyZWF0ZWRPbiI6IjIwMjItMTItMTJUMTA6MjM6NTkiLCJNb2RpZmllZEJ5IjoiX1NlYmFzdGlhbiBLbm9wZiIsIklkIjoiNzk4N2M3MWEtOTEzYy00OTIxLWFjNmEtOTkzMTE1ZmZkYjYxIiwiTW9kaWZpZWRPbiI6IjIwMjItMTItMTJUMTA6MjM6NTk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TWFsdGUiLCJMYXN0TmFtZSI6IlBldGVyIiwiUHJvdGVjdGVkIjpmYWxzZSwiU2V4IjowLCJDcmVhdGVkQnkiOiJfU2ViYXN0aWFuIEtub3BmIiwiQ3JlYXRlZE9uIjoiMjAyMi0xMi0xMlQxMDoyNDozMyIsIk1vZGlmaWVkQnkiOiJfU2ViYXN0aWFuIEtub3BmIiwiSWQiOiJhYjliZmFhZS0yMDczLTRiMGQtYTUzMS0zNTNiN2NmYzRkYWYiLCJNb2RpZmllZE9uIjoiMjAyMi0xMi0xMlQxMDoyNDozMyIsIlByb2plY3QiOnsiJHJlZiI6IjgifX1dLCJEYXRlIjoiMjAxO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}</w:instrText>
          </w:r>
          <w:r>
            <w:fldChar w:fldCharType="separate"/>
          </w:r>
          <w:r w:rsidR="00A95B2B">
            <w:t>(vgl. Huber 2018, S. 27)</w:t>
          </w:r>
          <w:r>
            <w:fldChar w:fldCharType="end"/>
          </w:r>
        </w:sdtContent>
      </w:sdt>
      <w:r>
        <w:t>. Die Updates erfolgen jeweils nach jedem Einzelschritt, weshalb eine Zuordnung zu den TD-Algorithmen nahe liegt.</w:t>
      </w:r>
    </w:p>
    <w:p w14:paraId="78DE2B27" w14:textId="641AC2A3" w:rsidR="00DC1428" w:rsidRPr="0022075D" w:rsidRDefault="00DC1428" w:rsidP="00DC1428">
      <w:r>
        <w:t xml:space="preserve">Das Training von </w:t>
      </w:r>
      <w:bookmarkStart w:id="35" w:name="_Hlk122011245"/>
      <w:r w:rsidR="008A0D40">
        <w:t>KNN</w:t>
      </w:r>
      <w:r>
        <w:t xml:space="preserve"> </w:t>
      </w:r>
      <w:bookmarkEnd w:id="35"/>
      <w:r>
        <w:t xml:space="preserve">mit sequenziellen Updates, wie es beim RL der Fall ist, kann bedingt durch unerwünschte Korrelationen zwischen den Daten zu einer Verfälschung durch Fehlanpassung des </w:t>
      </w:r>
      <w:r w:rsidR="008A0D40">
        <w:t xml:space="preserve">KNN </w:t>
      </w:r>
      <w:r>
        <w:t xml:space="preserve">führen </w:t>
      </w:r>
      <w:sdt>
        <w:sdtPr>
          <w:alias w:val="To edit, see citavi.com/edit"/>
          <w:tag w:val="CitaviPlaceholder#79ab6a88-9d53-4743-b994-6be7ffac608a"/>
          <w:id w:val="-2126376723"/>
          <w:placeholder>
            <w:docPart w:val="B1DA918E4565461C8DF30F7A1FF9863E"/>
          </w:placeholder>
        </w:sdtPr>
        <w:sdtEnd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ZWJjYTdiLWQyMGItNGViZi1iYzAyLTBiZjhjNWEzYmE5ZSIsIlJhbmdlTGVuZ3RoIjoyNiwiUmVmZXJlbmNlSWQiOiI3OGE1Nzk0Zi1jMzYyLTRlMGItYWJiYS02OTUwNjA4N2Y1Z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}</w:instrText>
          </w:r>
          <w:r>
            <w:fldChar w:fldCharType="separate"/>
          </w:r>
          <w:r w:rsidR="00A95B2B">
            <w:t>(vgl. Larsson 2018, S. 19)</w:t>
          </w:r>
          <w:r>
            <w:fldChar w:fldCharType="end"/>
          </w:r>
        </w:sdtContent>
      </w:sdt>
      <w:r>
        <w:t xml:space="preserve">. Der DQN-Algorithmus kompensiert dieses Verhalten zum einen durch die Verwendung zweier </w:t>
      </w:r>
      <w:r w:rsidR="00446A6A">
        <w:t xml:space="preserve">KNN </w:t>
      </w:r>
      <w:r>
        <w:t xml:space="preserve">mit unterschiedlichen Parametern und zum anderen durch die regelmäßige Einbindung von Erfahrungswerten während des Trainings. Die beiden </w:t>
      </w:r>
      <w:r w:rsidR="008A0D40">
        <w:t xml:space="preserve">KNN </w:t>
      </w:r>
      <w:r>
        <w:t xml:space="preserve">werden jeweils als </w:t>
      </w:r>
      <w:r w:rsidRPr="00E503DB">
        <w:rPr>
          <w:i/>
          <w:iCs/>
        </w:rPr>
        <w:t>Online Network</w:t>
      </w:r>
      <w:r>
        <w:t xml:space="preserve"> und als </w:t>
      </w:r>
      <w:r w:rsidRPr="00E503DB">
        <w:rPr>
          <w:i/>
          <w:iCs/>
        </w:rPr>
        <w:t>Target Network</w:t>
      </w:r>
      <w:r>
        <w:t xml:space="preserve"> bezeichnet. Zwar führt diese Verfahrensweise zu einem langsameren, dafür stabileren </w:t>
      </w:r>
      <w:r>
        <w:lastRenderedPageBreak/>
        <w:t xml:space="preserve">Training des </w:t>
      </w:r>
      <w:r w:rsidR="008A0D40">
        <w:t xml:space="preserve">KNN </w:t>
      </w:r>
      <w:r>
        <w:t xml:space="preserve">und folglich zu einer exakteren Approximation der Wert-Funktion </w:t>
      </w:r>
      <w:sdt>
        <w:sdtPr>
          <w:alias w:val="To edit, see citavi.com/edit"/>
          <w:tag w:val="CitaviPlaceholder#dd0204e8-a3d1-47e6-b3f7-6393edf5a820"/>
          <w:id w:val="1849207130"/>
          <w:placeholder>
            <w:docPart w:val="B1DA918E4565461C8DF30F7A1FF9863E"/>
          </w:placeholder>
        </w:sdtPr>
        <w:sdtEndPr/>
        <w:sdtContent>
          <w:r>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N2I3NDIyLTgxN2EtNGY5NC04MzI5LTEzNDI4OGQ4Yjg0YiIsIlJhbmdlTGVuZ3RoIjoyNiwiUmVmZXJlbmNlSWQiOiI3OGE1Nzk0Zi1jMzYyLTRlMGItYWJiYS02OTUwNjA4N2Y1Z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E5IGYuIiwiU3RhcnRQYWdlIjp7IiRpZCI6IjUiLCIkdHlwZSI6IlN3aXNzQWNhZGVtaWMuUGFnZU51bWJlciwgU3dpc3NBY2FkZW1pYyIsIklzRnVsbHlOdW1lcmljIjpmYWxzZSwiTnVtYmVyIjoxOSwiTnVtYmVyaW5nVHlwZSI6MCwiTnVtZXJhbFN5c3RlbSI6LTEsIk9yaWdpbmFsU3RyaW5nIjoiMTkgZi4iLCJQcmV0dHlTdHJpbmciOiIxOSBmL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}</w:instrText>
          </w:r>
          <w:r>
            <w:fldChar w:fldCharType="separate"/>
          </w:r>
          <w:r w:rsidR="00A95B2B">
            <w:t>(vgl. Larsson 2018, 19 f.)</w:t>
          </w:r>
          <w:r>
            <w:fldChar w:fldCharType="end"/>
          </w:r>
        </w:sdtContent>
      </w:sdt>
      <w:r>
        <w:t>.</w:t>
      </w:r>
    </w:p>
    <w:p w14:paraId="7E2A7F89" w14:textId="77777777" w:rsidR="00DC1428" w:rsidRDefault="00DC1428" w:rsidP="00DC1428">
      <w:pPr>
        <w:pStyle w:val="berschrift4"/>
      </w:pPr>
      <w:bookmarkStart w:id="36" w:name="_Ref121896136"/>
      <w:r>
        <w:t>SARSA</w:t>
      </w:r>
      <w:bookmarkEnd w:id="36"/>
    </w:p>
    <w:p w14:paraId="3F6B9B16" w14:textId="0803A216" w:rsidR="00DC1428" w:rsidRDefault="00DC1428" w:rsidP="00DC1428">
      <w:r>
        <w:t xml:space="preserve">Der SARSA-Algorithmus lernt im Vergleich zum Q-Learning nicht aus dem nächsten beobachteten Zustand, sondern aus dem tatsächlich erreichten Gewinn, der durch den Übergang ein einen Zustand erreicht wurde </w:t>
      </w:r>
      <w:sdt>
        <w:sdtPr>
          <w:alias w:val="To edit, see citavi.com/edit"/>
          <w:tag w:val="CitaviPlaceholder#75b9b7c1-ca43-4b5e-af02-171fa96fd5c8"/>
          <w:id w:val="-595020949"/>
          <w:placeholder>
            <w:docPart w:val="B1DA918E4565461C8DF30F7A1FF9863E"/>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NTlhMDdjLWFiMWMtNDczNS1iOGM5LTBiMjJmNWY4MzFiMC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IiLCJTdGFydFBhZ2UiOnsiJGlkIjoiNSIsIiR0eXBlIjoiU3dpc3NBY2FkZW1pYy5QYWdlTnVtYmVyLCBTd2lzc0FjYWRlbWljIiwiSXNGdWxseU51bWVyaWMiOnRydWUsIk51bWJlciI6NjIsIk51bWJlcmluZ1R5cGUiOjAsIk51bWVyYWxTeXN0ZW0iOjAsIk9yaWdpbmFsU3RyaW5nIjoiNjIiLCJQcmV0dHlTdHJpbmciOiI2M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YyKSJ9XX0sIlRhZyI6IkNpdGF2aVBsYWNlaG9sZGVyIzc1YjliN2MxLWNhNDMtNGI1ZS1hZjAyLTE3MWZhOTZmZDVjOCIsIlRleHQiOiIodmdsLiBMb3JlbnogMjAyMCwgUy4gNjIpIiwiV0FJVmVyc2lvbiI6IjYuMTAuMC4wIn0=}</w:instrText>
          </w:r>
          <w:r>
            <w:fldChar w:fldCharType="separate"/>
          </w:r>
          <w:r w:rsidR="00A95B2B">
            <w:t>(vgl. Lorenz 2020, S. 62)</w:t>
          </w:r>
          <w:r>
            <w:fldChar w:fldCharType="end"/>
          </w:r>
        </w:sdtContent>
      </w:sdt>
      <w:r>
        <w:t xml:space="preserve">. Der wesentliche Unterschied zum Q-Learning besteht in der Steuerung des Agenten. Im SARSA-Algorithmus wird der Agent ausschließlich über seine Strategie-Funktion gesteuert, die gleichzeitig explorativ ausgeprägt ist </w:t>
      </w:r>
      <w:sdt>
        <w:sdtPr>
          <w:alias w:val="To edit, see citavi.com/edit"/>
          <w:tag w:val="CitaviPlaceholder#f5a058f9-7441-4f6a-9e40-1efc9b4d28de"/>
          <w:id w:val="2053106965"/>
          <w:placeholder>
            <w:docPart w:val="B1DA918E4565461C8DF30F7A1FF9863E"/>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NTBmYThhLTdkYzYtNGZiMC04ZjhjLTMxNzc1NzJkZGUyZC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IiLCJTdGFydFBhZ2UiOnsiJGlkIjoiNSIsIiR0eXBlIjoiU3dpc3NBY2FkZW1pYy5QYWdlTnVtYmVyLCBTd2lzc0FjYWRlbWljIiwiSXNGdWxseU51bWVyaWMiOnRydWUsIk51bWJlciI6NjIsIk51bWJlcmluZ1R5cGUiOjAsIk51bWVyYWxTeXN0ZW0iOjAsIk9yaWdpbmFsU3RyaW5nIjoiNjIiLCJQcmV0dHlTdHJpbmciOiI2M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YyKSJ9XX0sIlRhZyI6IkNpdGF2aVBsYWNlaG9sZGVyI2Y1YTA1OGY5LTc0NDEtNGY2YS05ZTQwLTFlZmM5YjRkMjhkZSIsIlRleHQiOiIodmdsLiBMb3JlbnogMjAyMCwgUy4gNjIpIiwiV0FJVmVyc2lvbiI6IjYuMTAuMC4wIn0=}</w:instrText>
          </w:r>
          <w:r>
            <w:fldChar w:fldCharType="separate"/>
          </w:r>
          <w:r w:rsidR="00A95B2B">
            <w:t>(vgl. Lorenz 2020, S. 62)</w:t>
          </w:r>
          <w:r>
            <w:fldChar w:fldCharType="end"/>
          </w:r>
        </w:sdtContent>
      </w:sdt>
      <w:r>
        <w:t>. SARSA ist folglich den On-Policy-Algorithmen zuzuordnen.</w:t>
      </w:r>
    </w:p>
    <w:p w14:paraId="238B7C14" w14:textId="04F89697" w:rsidR="00163926" w:rsidRDefault="006607C4" w:rsidP="00DC1428">
      <w:r>
        <w:t>SARSA ist ein TD-Algorithmus, das heißt, die Updates folgen jeweils nach dem nächsten Schritt</w:t>
      </w:r>
      <w:r w:rsidR="0030409D">
        <w:t xml:space="preserve"> </w:t>
      </w:r>
      <w:sdt>
        <w:sdtPr>
          <w:alias w:val="To edit, see citavi.com/edit"/>
          <w:tag w:val="CitaviPlaceholder#6c05f75f-113b-44a6-a553-6200729a148f"/>
          <w:id w:val="829022661"/>
          <w:placeholder>
            <w:docPart w:val="DefaultPlaceholder_-1854013440"/>
          </w:placeholder>
        </w:sdtPr>
        <w:sdtEndPr/>
        <w:sdtContent>
          <w:r w:rsidR="0030409D">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NDQzYWY0LTI0M2ItNDU2Yy04MjdmLTM2YjYxOWIxODQ2MCIsIlJhbmdlTGVuZ3RoIjozMSwiUmVmZXJlbmNlSWQiOiJkMWJmODc0My1iNDc3LTRiY2EtOTMwNi0xODJiODMwMGYzY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gxL1pFTk9ETy40NDEzNDA0IiwiVXJpU3RyaW5nIjoiaHR0cHM6Ly9kb2kub3JnLzEwLjUyODEvemVub2RvLjQ0MTM0MD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}</w:instrText>
          </w:r>
          <w:r w:rsidR="0030409D">
            <w:fldChar w:fldCharType="separate"/>
          </w:r>
          <w:r w:rsidR="00A95B2B">
            <w:t>(vgl. Arruda et al. 2020, S. 4)</w:t>
          </w:r>
          <w:r w:rsidR="0030409D">
            <w:fldChar w:fldCharType="end"/>
          </w:r>
        </w:sdtContent>
      </w:sdt>
      <w:r w:rsidR="00DD6454">
        <w:t>.</w:t>
      </w:r>
      <w:r w:rsidR="00F51B01">
        <w:t xml:space="preserve"> </w:t>
      </w:r>
      <w:r w:rsidR="00941C14">
        <w:t>Alternativ</w:t>
      </w:r>
      <w:r w:rsidR="00F51B01">
        <w:t xml:space="preserve"> besteht beim SARSA-Algorithmus auch die Möglichkeit, eine sogenannte </w:t>
      </w:r>
      <w:r w:rsidR="00387D63">
        <w:rPr>
          <w:i/>
          <w:iCs/>
        </w:rPr>
        <w:t>Aktionshistorie</w:t>
      </w:r>
      <w:r w:rsidR="00FA0373">
        <w:t xml:space="preserve"> zu führen. </w:t>
      </w:r>
      <w:r w:rsidR="00CA513D">
        <w:t xml:space="preserve">In dieser </w:t>
      </w:r>
      <w:r w:rsidR="00387D63">
        <w:t>Aktionshistorie</w:t>
      </w:r>
      <w:r w:rsidR="00CA513D">
        <w:t xml:space="preserve"> werden alle </w:t>
      </w:r>
      <w:r w:rsidR="00941C14">
        <w:t>Aktionen</w:t>
      </w:r>
      <w:r w:rsidR="00452060">
        <w:t xml:space="preserve">, die </w:t>
      </w:r>
      <w:r w:rsidR="002860DA">
        <w:t>Teil einer</w:t>
      </w:r>
      <w:r w:rsidR="00596A7B">
        <w:t xml:space="preserve"> bestimmte</w:t>
      </w:r>
      <w:r w:rsidR="002860DA">
        <w:t>n</w:t>
      </w:r>
      <w:r w:rsidR="00596A7B">
        <w:t xml:space="preserve"> </w:t>
      </w:r>
      <w:r w:rsidR="002860DA">
        <w:t>Episode</w:t>
      </w:r>
      <w:r w:rsidR="00452060">
        <w:t xml:space="preserve"> </w:t>
      </w:r>
      <w:r w:rsidR="002860DA">
        <w:t>sind</w:t>
      </w:r>
      <w:r w:rsidR="00596A7B">
        <w:t>,</w:t>
      </w:r>
      <w:r w:rsidR="00452060">
        <w:t xml:space="preserve"> rückwirkend gespeichert. </w:t>
      </w:r>
      <w:r w:rsidR="00596A7B">
        <w:t xml:space="preserve">Über einen Parameter wird geregelt, wie viele Episoden rückwirkend berücksichtigt werden. </w:t>
      </w:r>
      <w:r w:rsidR="006563CC">
        <w:t>Hat dieser Parameter den Wert</w:t>
      </w:r>
      <w:r w:rsidR="002860DA">
        <w:t xml:space="preserve"> 1, </w:t>
      </w:r>
      <w:r w:rsidR="006563CC">
        <w:t xml:space="preserve">wird exakt eine rückwirkende Episode berücksichtigt. </w:t>
      </w:r>
      <w:r w:rsidR="002860DA">
        <w:t xml:space="preserve">SARSA </w:t>
      </w:r>
      <w:r w:rsidR="006563CC">
        <w:t xml:space="preserve">wird dadurch </w:t>
      </w:r>
      <w:r w:rsidR="002860DA">
        <w:t xml:space="preserve">zu einem MC-Algorithmus </w:t>
      </w:r>
      <w:sdt>
        <w:sdtPr>
          <w:alias w:val="To edit, see citavi.com/edit"/>
          <w:tag w:val="CitaviPlaceholder#13d01f09-bbde-49c6-bd72-99e2e463a3c9"/>
          <w:id w:val="947741625"/>
          <w:placeholder>
            <w:docPart w:val="DefaultPlaceholder_-1854013440"/>
          </w:placeholder>
        </w:sdtPr>
        <w:sdtEndPr/>
        <w:sdtContent>
          <w:r w:rsidR="00760C32">
            <w:fldChar w:fldCharType="begin"/>
          </w:r>
          <w:r w:rsidR="0019635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MWEyNjc4LTM3MTgtNDNlMi1iZDQ3LWE1NWNmMjA2NmZkOC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AiLCJTdGFydFBhZ2UiOnsiJGlkIjoiNSIsIiR0eXBlIjoiU3dpc3NBY2FkZW1pYy5QYWdlTnVtYmVyLCBTd2lzc0FjYWRlbWljIiwiSXNGdWxseU51bWVyaWMiOnRydWUsIk51bWJlciI6NzAsIk51bWJlcmluZ1R5cGUiOjAsIk51bWVyYWxTeXN0ZW0iOjAsIk9yaWdpbmFsU3RyaW5nIjoiNzAiLCJQcmV0dHlTdHJpbmciOiI3MC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cwKSJ9XX0sIlRhZyI6IkNpdGF2aVBsYWNlaG9sZGVyIzEzZDAxZjA5LWJiZGUtNDljNi1iZDcyLTk5ZTJlNDYzYTNjOSIsIlRleHQiOiIodmdsLiBMb3JlbnogMjAyMCwgUy4gNzApIiwiV0FJVmVyc2lvbiI6IjYuMTAuMC4wIn0=}</w:instrText>
          </w:r>
          <w:r w:rsidR="00760C32">
            <w:fldChar w:fldCharType="separate"/>
          </w:r>
          <w:r w:rsidR="00A95B2B">
            <w:t>(vgl. Lorenz 2020, S. 70)</w:t>
          </w:r>
          <w:r w:rsidR="00760C32">
            <w:fldChar w:fldCharType="end"/>
          </w:r>
        </w:sdtContent>
      </w:sdt>
      <w:r w:rsidR="00196356">
        <w:t>. Je nach Ausprägung des Parameters werden die Eigenschaften von MC- und TD-Algorithmen kombiniert.</w:t>
      </w:r>
      <w:r w:rsidR="00BC1C17">
        <w:t xml:space="preserve"> Oft genutzte Aktionen, welche Teil vieler erfolgsversprechender Episoden sind, </w:t>
      </w:r>
      <w:r w:rsidR="00F271D8">
        <w:t xml:space="preserve">bremsen allerdings die Exploration aus, da diese Aktionen nur schwer wieder verlassen werden </w:t>
      </w:r>
      <w:sdt>
        <w:sdtPr>
          <w:alias w:val="To edit, see citavi.com/edit"/>
          <w:tag w:val="CitaviPlaceholder#fc8e4431-6990-4edf-bd02-e39321046956"/>
          <w:id w:val="1660891709"/>
          <w:placeholder>
            <w:docPart w:val="DefaultPlaceholder_-1854013440"/>
          </w:placeholder>
        </w:sdtPr>
        <w:sdtEndPr/>
        <w:sdtContent>
          <w:r w:rsidR="00F271D8">
            <w:fldChar w:fldCharType="begin"/>
          </w:r>
          <w:r w:rsidR="00EA312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jU4ZjBiLTEyOWItNDQ3Mi1iMDY1LTBkZDQxNGJhN2MwMC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EiLCJTdGFydFBhZ2UiOnsiJGlkIjoiNSIsIiR0eXBlIjoiU3dpc3NBY2FkZW1pYy5QYWdlTnVtYmVyLCBTd2lzc0FjYWRlbWljIiwiSXNGdWxseU51bWVyaWMiOnRydWUsIk51bWJlciI6NzEsIk51bWJlcmluZ1R5cGUiOjAsIk51bWVyYWxTeXN0ZW0iOjAsIk9yaWdpbmFsU3RyaW5nIjoiNzEiLCJQcmV0dHlTdHJpbmciOiI3M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cxKSJ9XX0sIlRhZyI6IkNpdGF2aVBsYWNlaG9sZGVyI2ZjOGU0NDMxLTY5OTAtNGVkZi1iZDAyLWUzOTMyMTA0Njk1NiIsIlRleHQiOiIodmdsLiBMb3JlbnogMjAyMCwgUy4gNzEpIiwiV0FJVmVyc2lvbiI6IjYuMTAuMC4wIn0=}</w:instrText>
          </w:r>
          <w:r w:rsidR="00F271D8">
            <w:fldChar w:fldCharType="separate"/>
          </w:r>
          <w:r w:rsidR="00A95B2B">
            <w:t>(vgl. Lorenz 2020, S. 71)</w:t>
          </w:r>
          <w:r w:rsidR="00F271D8">
            <w:fldChar w:fldCharType="end"/>
          </w:r>
        </w:sdtContent>
      </w:sdt>
      <w:r w:rsidR="00EA3121">
        <w:t>.</w:t>
      </w:r>
      <w:r w:rsidR="00AD633A">
        <w:t xml:space="preserve"> </w:t>
      </w:r>
      <w:r w:rsidR="00C96A8E">
        <w:t>Letztendlich kommt es also auf die genaue Implementierung des SARSA-Algorithmus an, in welcher Klasse SARSA eingeordnet werden kann.</w:t>
      </w:r>
    </w:p>
    <w:p w14:paraId="1E297FA0" w14:textId="52788AF0" w:rsidR="00DC1428" w:rsidRDefault="00DC1428" w:rsidP="00DC1428">
      <w:r>
        <w:t>Verglichen mit Q-Learning kann SARSA Ergebnisse näher an der Realität erzielen</w:t>
      </w:r>
      <w:r w:rsidR="00E50F0B">
        <w:t xml:space="preserve">, da </w:t>
      </w:r>
      <w:r w:rsidR="006C7257">
        <w:t xml:space="preserve">nicht ausschließlich </w:t>
      </w:r>
      <w:r w:rsidR="00653302">
        <w:t xml:space="preserve">die Aktionen mit dem erwarteten höchsten Gewinn gewählt werden, sondern insbesondere auch Erfahrungswerte aus vergangenen Episoden </w:t>
      </w:r>
      <w:r w:rsidR="004B3E2A">
        <w:t>mit in die Entscheidungsfindung der Strategie-Funktion mit einbezogen werden.</w:t>
      </w:r>
      <w:r w:rsidR="00995695">
        <w:t xml:space="preserve"> Außerdem findet auch nach dem Training Exploration statt, die jedoch besonders in gefährlichen Umgebungen kritisch zu beurteilen ist.</w:t>
      </w:r>
    </w:p>
    <w:p w14:paraId="70C054EB" w14:textId="501150B9" w:rsidR="00995695" w:rsidRPr="00F3718F" w:rsidRDefault="00995695" w:rsidP="00DC1428">
      <w:r>
        <w:t xml:space="preserve">Wie auch Q-Learning kann SARSA </w:t>
      </w:r>
      <w:r w:rsidR="004A4E16">
        <w:t xml:space="preserve">durch Nutzung eines </w:t>
      </w:r>
      <w:r w:rsidR="008A0D40">
        <w:t xml:space="preserve">KNN </w:t>
      </w:r>
      <w:r w:rsidR="004A4E16">
        <w:t xml:space="preserve">umgesetzt werden. In diesem Fall spricht man von Deep SARSA, bei dem dann die Strategie-Funktion durch ein </w:t>
      </w:r>
      <w:r w:rsidR="008A0D40">
        <w:t xml:space="preserve">KNN </w:t>
      </w:r>
      <w:r w:rsidR="004A4E16">
        <w:t>approximiert wird. Die Funktionsweise ist dabei gleich, wie auch beim Q-Learning.</w:t>
      </w:r>
    </w:p>
    <w:p w14:paraId="3911CE6E" w14:textId="77777777" w:rsidR="00DC1428" w:rsidRDefault="00DC1428" w:rsidP="00DC1428">
      <w:pPr>
        <w:pStyle w:val="berschrift4"/>
      </w:pPr>
      <w:r>
        <w:lastRenderedPageBreak/>
        <w:t xml:space="preserve">REINFORCE </w:t>
      </w:r>
    </w:p>
    <w:p w14:paraId="0E41AA5F" w14:textId="66B09C7E" w:rsidR="009B36B8" w:rsidRDefault="00DC1428" w:rsidP="00DC1428">
      <w:r>
        <w:t xml:space="preserve">Im Jahr 1992 von Williams definiert, arbeitet der klassische REINFORCE-Algorithmus Ergebnisse aus dem Sampling der Gesamtbewertung verschiedener Episoden </w:t>
      </w:r>
      <w:sdt>
        <w:sdtPr>
          <w:alias w:val="To edit, see citavi.com/edit"/>
          <w:tag w:val="CitaviPlaceholder#e1bfa404-ef2c-4325-99cb-33f4d46b6443"/>
          <w:id w:val="-1979053708"/>
          <w:placeholder>
            <w:docPart w:val="B1DA918E4565461C8DF30F7A1FF9863E"/>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YWJiZDg1LTEyNzctNGE0YS05ODNlLTlmNDkzYzViZTA4My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2KSJ9XX0sIlRhZyI6IkNpdGF2aVBsYWNlaG9sZGVyI2UxYmZhNDA0LWVmMmMtNDMyNS05OWNiLTMzZjRkNDZiNjQ0MyIsIlRleHQiOiIodmdsLiBTY2htaXR6IDIwMTcsIFMuIDE2KSIsIldBSVZlcnNpb24iOiI2LjEwLjAuMCJ9}</w:instrText>
          </w:r>
          <w:r>
            <w:fldChar w:fldCharType="separate"/>
          </w:r>
          <w:r w:rsidR="00A95B2B">
            <w:t>(vgl. Schmitz 2017, S. 16)</w:t>
          </w:r>
          <w:r>
            <w:fldChar w:fldCharType="end"/>
          </w:r>
        </w:sdtContent>
      </w:sdt>
      <w:r>
        <w:t xml:space="preserve">. Er ist damit klar den MC-Algorithmen zuzuordnen. Prinzipiell ist die Funktionsweise des REINFORCE-Algorithmus ähnlich wie beim Q-Learning. Wesentliche Unterschiede bestehen allerdings zum einen darin, welche Rückschlüsse aus der approximierten Funktion gezogen werden und andererseits in der </w:t>
      </w:r>
      <w:r w:rsidR="002E55D8">
        <w:t>Art und Weise</w:t>
      </w:r>
      <w:r w:rsidR="00B255F6">
        <w:t xml:space="preserve"> des Trainings</w:t>
      </w:r>
      <w:r w:rsidR="002E55D8">
        <w:t xml:space="preserve"> </w:t>
      </w:r>
      <w:sdt>
        <w:sdtPr>
          <w:alias w:val="To edit, see citavi.com/edit"/>
          <w:tag w:val="CitaviPlaceholder#627e5df2-68ac-4727-bfe9-9653f5101b7b"/>
          <w:id w:val="1035160081"/>
          <w:placeholder>
            <w:docPart w:val="B1DA918E4565461C8DF30F7A1FF9863E"/>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MTBkMzBlLTFhNWQtNGUzMS1hMGUzLWU4Yjg3NmUzNjdiMy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E3IGYuIiwiU3RhcnRQYWdlIjp7IiRpZCI6IjUiLCIkdHlwZSI6IlN3aXNzQWNhZGVtaWMuUGFnZU51bWJlciwgU3dpc3NBY2FkZW1pYyIsIklzRnVsbHlOdW1lcmljIjpmYWxzZSwiTnVtYmVyIjoxNywiTnVtYmVyaW5nVHlwZSI6MCwiTnVtZXJhbFN5c3RlbSI6LTEsIk9yaWdpbmFsU3RyaW5nIjoiMTcgZi4iLCJQcmV0dHlTdHJpbmciOiIxNyBmL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DE3IGYuKSJ9XX0sIlRhZyI6IkNpdGF2aVBsYWNlaG9sZGVyIzYyN2U1ZGYyLTY4YWMtNDcyNy1iZmU5LTk2NTNmNTEwMWI3YiIsIlRleHQiOiIodmdsLiBTY2htaXR6IDIwMTcsIDE3IGYuKSIsIldBSVZlcnNpb24iOiI2LjEwLjAuMCJ9}</w:instrText>
          </w:r>
          <w:r>
            <w:fldChar w:fldCharType="separate"/>
          </w:r>
          <w:r w:rsidR="00A95B2B">
            <w:t>(vgl. Schmitz 2017, 17 f.)</w:t>
          </w:r>
          <w:r>
            <w:fldChar w:fldCharType="end"/>
          </w:r>
        </w:sdtContent>
      </w:sdt>
      <w:r>
        <w:t>.</w:t>
      </w:r>
      <w:r w:rsidR="00075655">
        <w:t xml:space="preserve"> </w:t>
      </w:r>
    </w:p>
    <w:p w14:paraId="35D2DB96" w14:textId="38ACA8F7" w:rsidR="001678DB" w:rsidRDefault="00075655" w:rsidP="00DC1428">
      <w:r>
        <w:t xml:space="preserve">Die approximierte Strategie-Funktion gibt an, mit welcher Wahrscheinlichkeit </w:t>
      </w:r>
      <w:r w:rsidR="00BF3255">
        <w:t xml:space="preserve">eine bestimmte Aktion in einem bestimmten Zustand gewählt wird </w:t>
      </w:r>
      <w:sdt>
        <w:sdtPr>
          <w:alias w:val="To edit, see citavi.com/edit"/>
          <w:tag w:val="CitaviPlaceholder#bdfbdd8e-9e45-416e-81ca-3e4e2a52feff"/>
          <w:id w:val="177468112"/>
          <w:placeholder>
            <w:docPart w:val="DefaultPlaceholder_-1854013440"/>
          </w:placeholder>
        </w:sdtPr>
        <w:sdtEndPr/>
        <w:sdtContent>
          <w:r w:rsidR="00D215E5">
            <w:fldChar w:fldCharType="begin"/>
          </w:r>
          <w:r w:rsidR="00D215E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ZDFmZTZlLWZmNjYtNDg4NS1hMTM2LWZkMzFjOGQxYzU3Mi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2KSJ9XX0sIlRhZyI6IkNpdGF2aVBsYWNlaG9sZGVyI2JkZmJkZDhlLTllNDUtNDE2ZS04MWNhLTNlNGUyYTUyZmVmZiIsIlRleHQiOiIodmdsLiBTY2htaXR6IDIwMTcsIFMuIDE2KSIsIldBSVZlcnNpb24iOiI2LjEwLjAuMCJ9}</w:instrText>
          </w:r>
          <w:r w:rsidR="00D215E5">
            <w:fldChar w:fldCharType="separate"/>
          </w:r>
          <w:r w:rsidR="00A95B2B">
            <w:t>(vgl. Schmitz 2017, S. 16)</w:t>
          </w:r>
          <w:r w:rsidR="00D215E5">
            <w:fldChar w:fldCharType="end"/>
          </w:r>
        </w:sdtContent>
      </w:sdt>
      <w:r w:rsidR="002E55D8">
        <w:t>. Entsprechend handelt es sich nicht um eine deterministische, sondern um eine stochastische Strategie-Funktion.</w:t>
      </w:r>
      <w:r w:rsidR="00392DAF">
        <w:t xml:space="preserve"> Eine Wert-Funktion gibt es bei REINFORCE nicht, daher zählt REINFORCE zu den </w:t>
      </w:r>
      <w:r w:rsidR="00D806CB">
        <w:t>On-Policy-Algorithmen.</w:t>
      </w:r>
      <w:r w:rsidR="002E55D8">
        <w:t xml:space="preserve"> </w:t>
      </w:r>
      <w:r w:rsidR="008A1C3C">
        <w:t>Beim Training</w:t>
      </w:r>
      <w:r w:rsidR="00322501">
        <w:t xml:space="preserve"> wird statt einzelner Schritte jeweils eine ganze Episode ausgeführt, weshalb REINFORCE zweifelsfrei den MC-Algorithmen zuzuordnen ist</w:t>
      </w:r>
      <w:r w:rsidR="00B73BC3">
        <w:t>. Zwar könnte das Update auch nach jedem Schritt erfolgen, allerdings steht der zu berücksichtigende, erreichte Gesamtgewinn erst nach Abschluss einer Episode fest</w:t>
      </w:r>
      <w:r w:rsidR="003D4CFC">
        <w:t xml:space="preserve"> </w:t>
      </w:r>
      <w:sdt>
        <w:sdtPr>
          <w:alias w:val="To edit, see citavi.com/edit"/>
          <w:tag w:val="CitaviPlaceholder#8b0e1d8d-2f94-46e1-989c-0b806100563d"/>
          <w:id w:val="1215933585"/>
          <w:placeholder>
            <w:docPart w:val="DefaultPlaceholder_-1854013440"/>
          </w:placeholder>
        </w:sdtPr>
        <w:sdtEndPr/>
        <w:sdtContent>
          <w:r w:rsidR="003D4CFC">
            <w:fldChar w:fldCharType="begin"/>
          </w:r>
          <w:r w:rsidR="003D4C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DVlZjViLWNmZGMtNDNlNS05NmNmLWI2OTEwYzVhNmFlZS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ciLCJTdGFydFBhZ2UiOnsiJGlkIjoiNSIsIiR0eXBlIjoiU3dpc3NBY2FkZW1pYy5QYWdlTnVtYmVyLCBTd2lzc0FjYWRlbWljIiwiSXNGdWxseU51bWVyaWMiOnRydWUsIk51bWJlciI6MTcsIk51bWJlcmluZ1R5cGUiOjAsIk51bWVyYWxTeXN0ZW0iOjAsIk9yaWdpbmFsU3RyaW5nIjoiMTciLCJQcmV0dHlTdHJpbmciOiIxNy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3KSJ9XX0sIlRhZyI6IkNpdGF2aVBsYWNlaG9sZGVyIzhiMGUxZDhkLTJmOTQtNDZlMS05ODljLTBiODA2MTAwNTYzZCIsIlRleHQiOiIodmdsLiBTY2htaXR6IDIwMTcsIFMuIDE3KSIsIldBSVZlcnNpb24iOiI2LjEwLjAuMCJ9}</w:instrText>
          </w:r>
          <w:r w:rsidR="003D4CFC">
            <w:fldChar w:fldCharType="separate"/>
          </w:r>
          <w:r w:rsidR="00A95B2B">
            <w:t>(vgl. Schmitz 2017, S. 17)</w:t>
          </w:r>
          <w:r w:rsidR="003D4CFC">
            <w:fldChar w:fldCharType="end"/>
          </w:r>
        </w:sdtContent>
      </w:sdt>
      <w:r w:rsidR="00322501">
        <w:t>.</w:t>
      </w:r>
      <w:r w:rsidR="009A6680">
        <w:t xml:space="preserve"> </w:t>
      </w:r>
      <w:r w:rsidR="001678DB">
        <w:t>Wie auch bei SARSA kann bei REINFORCE ein</w:t>
      </w:r>
      <w:r w:rsidR="00DB3450">
        <w:t xml:space="preserve">e </w:t>
      </w:r>
      <w:r w:rsidR="00387D63">
        <w:t>Aktionshistorie</w:t>
      </w:r>
      <w:r w:rsidR="00DB3450">
        <w:t xml:space="preserve"> geführt werden, die dann in der Strategie-Funktion fortlaufend eingebunden wird</w:t>
      </w:r>
      <w:r w:rsidR="00C704F3">
        <w:t xml:space="preserve"> </w:t>
      </w:r>
      <w:sdt>
        <w:sdtPr>
          <w:alias w:val="To edit, see citavi.com/edit"/>
          <w:tag w:val="CitaviPlaceholder#6aee2051-cfef-4224-be7d-977b56562318"/>
          <w:id w:val="1169137435"/>
          <w:placeholder>
            <w:docPart w:val="DefaultPlaceholder_-1854013440"/>
          </w:placeholder>
        </w:sdtPr>
        <w:sdtEndPr/>
        <w:sdtContent>
          <w:r w:rsidR="00C704F3">
            <w:fldChar w:fldCharType="begin"/>
          </w:r>
          <w:r w:rsidR="009A668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NzY4YWIwLTMyYTctNGJkZC1iNjY0LWZlZmNmMGI3M2I4Yi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ciLCJTdGFydFBhZ2UiOnsiJGlkIjoiNSIsIiR0eXBlIjoiU3dpc3NBY2FkZW1pYy5QYWdlTnVtYmVyLCBTd2lzc0FjYWRlbWljIiwiSXNGdWxseU51bWVyaWMiOnRydWUsIk51bWJlciI6MTcsIk51bWJlcmluZ1R5cGUiOjAsIk51bWVyYWxTeXN0ZW0iOjAsIk9yaWdpbmFsU3RyaW5nIjoiMTciLCJQcmV0dHlTdHJpbmciOiIxNy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3KSJ9XX0sIlRhZyI6IkNpdGF2aVBsYWNlaG9sZGVyIzZhZWUyMDUxLWNmZWYtNDIyNC1iZTdkLTk3N2I1NjU2MjMxOCIsIlRleHQiOiIodmdsLiBTY2htaXR6IDIwMTcsIFMuIDE3KSIsIldBSVZlcnNpb24iOiI2LjEwLjAuMCJ9}</w:instrText>
          </w:r>
          <w:r w:rsidR="00C704F3">
            <w:fldChar w:fldCharType="separate"/>
          </w:r>
          <w:r w:rsidR="00A95B2B">
            <w:t>(vgl. Schmitz 2017, S. 17)</w:t>
          </w:r>
          <w:r w:rsidR="00C704F3">
            <w:fldChar w:fldCharType="end"/>
          </w:r>
        </w:sdtContent>
      </w:sdt>
      <w:r w:rsidR="00DB3450">
        <w:t>.</w:t>
      </w:r>
    </w:p>
    <w:p w14:paraId="33FB51DC" w14:textId="7F3D82F3" w:rsidR="00EC2303" w:rsidRDefault="00CD3286" w:rsidP="005517AB">
      <w:pPr>
        <w:pStyle w:val="berschrift2"/>
      </w:pPr>
      <w:bookmarkStart w:id="37" w:name="_Toc122335836"/>
      <w:r>
        <w:t>Grundbegriffe aus dem ÖPNV-Betrieb</w:t>
      </w:r>
      <w:bookmarkEnd w:id="37"/>
    </w:p>
    <w:p w14:paraId="1CFA7820" w14:textId="470C7CCE" w:rsidR="00CD3286" w:rsidRDefault="00CD3286" w:rsidP="002C662F">
      <w:r>
        <w:t>In diesem Unterkapitel werden der Reihe nach einige wichtige Grundbegriffe aus dem Betrieb des öffentlichen Personen</w:t>
      </w:r>
      <w:r w:rsidR="00D263D8">
        <w:t>nah</w:t>
      </w:r>
      <w:r>
        <w:t xml:space="preserve">verkehrs </w:t>
      </w:r>
      <w:r w:rsidR="00D263D8">
        <w:t>definiert, welche für das spätere Verständnis der Arbeit von Nöten sind.</w:t>
      </w:r>
    </w:p>
    <w:p w14:paraId="052552F4" w14:textId="572311A5" w:rsidR="0096636C" w:rsidRDefault="0096636C" w:rsidP="0096636C">
      <w:pPr>
        <w:pStyle w:val="berschrift3"/>
      </w:pPr>
      <w:bookmarkStart w:id="38" w:name="_Toc122335837"/>
      <w:r>
        <w:t>Betriebstag</w:t>
      </w:r>
      <w:bookmarkEnd w:id="38"/>
    </w:p>
    <w:p w14:paraId="0B986939" w14:textId="0DA0114A" w:rsidR="00337E7D" w:rsidRDefault="00BE2503" w:rsidP="002C662F">
      <w:r>
        <w:t xml:space="preserve">Generell betrachtet geht man davon aus, dass ein Tag 24 Stunden hat. Diese </w:t>
      </w:r>
      <w:r w:rsidR="005D16E5">
        <w:t xml:space="preserve">Sichtweise stößt dann an ihre Grenzen, wenn </w:t>
      </w:r>
      <w:r w:rsidR="00631367">
        <w:t>Fahrten</w:t>
      </w:r>
      <w:r w:rsidR="005D16E5">
        <w:t xml:space="preserve"> abgebildet werden sollen, die über 23:59 Uhr hinaus verkehren. </w:t>
      </w:r>
      <w:r w:rsidR="00631367">
        <w:t xml:space="preserve">Im Fachjargon spricht man daher von </w:t>
      </w:r>
      <w:r w:rsidR="00631367" w:rsidRPr="00631367">
        <w:rPr>
          <w:i/>
          <w:iCs/>
        </w:rPr>
        <w:t>Betriebstagen</w:t>
      </w:r>
      <w:r w:rsidR="00631367">
        <w:t xml:space="preserve">, die auch länger als 24 Stunden sein können. </w:t>
      </w:r>
      <w:r w:rsidR="00DE6E12">
        <w:t xml:space="preserve">Entsprechend gibt es im </w:t>
      </w:r>
      <w:r w:rsidR="00A54DDD">
        <w:t>betrieblichen Sinne auch Zeiten wie 25:08 Uhr. Gemeint ist damit beispielsweise der folgende Kalendertag um 01:08 Uhr morgens. D</w:t>
      </w:r>
      <w:r w:rsidR="00D42A37">
        <w:t>er</w:t>
      </w:r>
      <w:r w:rsidR="00A54DDD">
        <w:t xml:space="preserve"> </w:t>
      </w:r>
      <w:r w:rsidR="00D42A37" w:rsidRPr="00D42A37">
        <w:rPr>
          <w:i/>
          <w:iCs/>
        </w:rPr>
        <w:t>Betriebsschluss</w:t>
      </w:r>
      <w:r w:rsidR="00A54DDD">
        <w:t xml:space="preserve"> gibt die </w:t>
      </w:r>
      <w:r w:rsidR="00895D2A">
        <w:t>Zeit an, zu der die letzte Fahrt endet. Zur Vereinheitlichung wurde d</w:t>
      </w:r>
      <w:r w:rsidR="00D42A37">
        <w:t>er</w:t>
      </w:r>
      <w:r w:rsidR="00895D2A">
        <w:t xml:space="preserve"> Betriebsschluss </w:t>
      </w:r>
      <w:r w:rsidR="00D42A37">
        <w:lastRenderedPageBreak/>
        <w:t>weitestgehend einheitlich auf 03:00 Uhr festgelegt. Ein Betriebstag hat demzufolge 26 Stunden und 59 Minuten.</w:t>
      </w:r>
    </w:p>
    <w:p w14:paraId="6912B469" w14:textId="6CEA00E3" w:rsidR="0096636C" w:rsidRDefault="00337E7D" w:rsidP="00337E7D">
      <w:pPr>
        <w:pStyle w:val="berschrift3"/>
      </w:pPr>
      <w:bookmarkStart w:id="39" w:name="_Toc122335838"/>
      <w:r>
        <w:t>Linie und Linienvariante</w:t>
      </w:r>
      <w:bookmarkEnd w:id="39"/>
    </w:p>
    <w:p w14:paraId="0181F419" w14:textId="4FB2ABE9" w:rsidR="002C662F" w:rsidRDefault="002C662F" w:rsidP="002C662F">
      <w:r>
        <w:t xml:space="preserve">Typischerweise sind </w:t>
      </w:r>
      <w:r w:rsidR="001D4622">
        <w:t xml:space="preserve">ÖPNV-Netze </w:t>
      </w:r>
      <w:r>
        <w:t xml:space="preserve">in </w:t>
      </w:r>
      <w:r w:rsidRPr="009C6ECB">
        <w:rPr>
          <w:i/>
          <w:iCs/>
        </w:rPr>
        <w:t>Linien</w:t>
      </w:r>
      <w:r>
        <w:t xml:space="preserve"> eingeteilt. Eine </w:t>
      </w:r>
      <w:r w:rsidR="001D4622">
        <w:t xml:space="preserve">Linie ist </w:t>
      </w:r>
      <w:r w:rsidR="00574681">
        <w:t>per Definition eine Streckenführung</w:t>
      </w:r>
      <w:r w:rsidR="00813F7B">
        <w:t xml:space="preserve"> mit einem </w:t>
      </w:r>
      <w:r w:rsidR="007275DC">
        <w:t xml:space="preserve">regelmäßig in beide Richtungen </w:t>
      </w:r>
      <w:r w:rsidR="003C2B41">
        <w:t xml:space="preserve">verkehrenden Fahrtenangebot </w:t>
      </w:r>
      <w:r w:rsidR="007275DC">
        <w:t xml:space="preserve">entlang fest definierter Haltestellen </w:t>
      </w:r>
      <w:sdt>
        <w:sdtPr>
          <w:alias w:val="To edit, see citavi.com/edit"/>
          <w:tag w:val="CitaviPlaceholder#eef67d2b-6f24-4820-adad-27c509db2a76"/>
          <w:id w:val="303201151"/>
          <w:placeholder>
            <w:docPart w:val="D902276A0BD94D41B2F06A0115BBBE00"/>
          </w:placeholder>
        </w:sdtPr>
        <w:sdtEndPr/>
        <w:sdtContent>
          <w:r w:rsidR="003C2B41">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2Q1ZjhmLTM0YTctNGMxMC1iYWQ2LTliZmQ0OGUyN2QzNSIsIlJhbmdlTGVuZ3RoIjoyOSwiUmVmZXJlbmNlSWQiOiJkZWFlMzEzMS00N2M0LTQwOGMtYmRkZS02ODBjODNiZmVm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U2IiwiU3RhcnRQYWdlIjp7IiRpZCI6IjUiLCIkdHlwZSI6IlN3aXNzQWNhZGVtaWMuUGFnZU51bWJlciwgU3dpc3NBY2FkZW1pYyIsIklzRnVsbHlOdW1lcmljIjp0cnVlLCJOdW1iZXIiOjQ1NiwiTnVtYmVyaW5nVHlwZSI6MCwiTnVtZXJhbFN5c3RlbSI6MCwiT3JpZ2luYWxTdHJpbmciOiI0NTYiLCJQcmV0dHlTdHJpbmciOiI0NTY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mZyaWVkIiwiTGFzdE5hbWUiOiJSZWluaGFyZHQiLCJQcm90ZWN0ZWQiOmZhbHNlLCJTZXgiOjIsIkNyZWF0ZWRCeSI6Il9TZWJhc3RpYW4gS25vcGYiLCJDcmVhdGVkT24iOiIyMDIyLTExLTE0VDE0OjE2OjE4IiwiTW9kaWZpZWRCeSI6Il9TZWJhc3RpYW4gS25vcGYiLCJJZCI6IjI3OTFhM2Y0LWY0MWYtNDBhNC1hNThjLTkyNGJkMjA5OTM2MCIsIk1vZGlmaWVkT24iOiIyMDIyLTExLTE0VDE0OjE2OjE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M2F2enRtMTMuanBnIiwiVXJpU3RyaW5nIjoiZGVhZTMxMzEtNDdjNC00MDhjLWJkZGUtNjgwYzgzYmZlZjF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LiwgYWt0dWFsaXNpZXJ0ZSBBdWZsYWdlIiwiRXZhbHVhdGlvbkNvbXBsZXhpdHkiOjAsIkV2YWx1YXRpb25Tb3VyY2VUZXh0Rm9ybWF0IjowLCJHcm91cHMiOltdLCJIYXNMYWJlbDEiOmZhbHNlLCJIYXNMYWJlbDIiOmZhbHNlLCJJc2JuIjoiOTc4LTMtNjU4LTIyMDU4LTc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kZXBvc2l0LmRuYi5kZS9jZ2ktYmluL2Rva3NlcnY/aWQ9MjAwOTVlYWVmZjA1NDU4ZWI1YzhmYTA0NDEyOTFlZGQmcHJvdj1NJmRva192YXI9MSZkb2tfZXh0PWh0bSIsIlVyaVN0cmluZyI6Imh0dHA6Ly9kZXBvc2l0LmRuYi5kZS9jZ2ktYmluL2Rva3NlcnY/aWQ9MjAwOTVlYWVmZjA1NDU4ZWI1YzhmYTA0NDEyOTFlZGQmcHJvdj1NJmRva192YXI9MSZkb2tfZXh0PWh0b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Etub3BmIiwiQ3JlYXRlZE9uIjoiMjAyMi0xMS0xNFQxNDoxNjoxOCIsIk1vZGlmaWVkQnkiOiJfU2ViYXN0aWFuIEtub3BmIiwiSWQiOiJmY2FlOTZiZi1mMmQwLTQzYzItYWIzMi04N2UxZGU4NmNkM2QiLCJNb2RpZmllZE9uIjoiMjAyMi0xMS0xNFQxNDoxNjox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Z2J2LmRlL2Rtcy90aWItdWItaGFubm92ZXIvMTAzMjU3MTUwMC5wZGYiLCJVcmlTdHJpbmciOiJodHRwOi8vd3d3Lmdidi5kZS9kbXMvdGliLXViLWhhbm5vdmVyLzEwMzI1NzE1MDA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U2ViYXN0aWFuIEtub3BmIiwiQ3JlYXRlZE9uIjoiMjAyMi0xMS0xNFQxNDoxNjoxOCIsIk1vZGlmaWVkQnkiOiJfU2ViYXN0aWFuIEtub3BmIiwiSWQiOiJmZDk2ZDIyMy0yZWNmLTRmODYtYmJjNC04ZTdjZDNlYmUxMWYiLCJNb2RpZmllZE9uIjoiMjAyMi0xMS0xNFQxNDoxNjoxO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93d3cuc3ByaW5nZXIuY29tLyIsIlVyaVN0cmluZyI6Imh0dHA6Ly93d3cuc3ByaW5nZXIuY29tL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}</w:instrText>
          </w:r>
          <w:r w:rsidR="003C2B41">
            <w:fldChar w:fldCharType="separate"/>
          </w:r>
          <w:r w:rsidR="00A95B2B">
            <w:t>(vgl. Reinhardt 2018, S. 456)</w:t>
          </w:r>
          <w:r w:rsidR="003C2B41">
            <w:fldChar w:fldCharType="end"/>
          </w:r>
        </w:sdtContent>
      </w:sdt>
      <w:r w:rsidR="00A912D9">
        <w:t>.</w:t>
      </w:r>
      <w:r w:rsidR="00B752E5">
        <w:t xml:space="preserve"> Einzelne Fahrten können in Teilen von der Linienführung abweichen und beispielsweise nur einen Abschnitt der Linie bedienen. Ein typisches Beispiel hierfür sind Schnellbuslinien, die </w:t>
      </w:r>
      <w:r w:rsidR="00D324AC">
        <w:t xml:space="preserve">als Zu- und Abbringer zum </w:t>
      </w:r>
      <w:r w:rsidR="002E1EDF">
        <w:t>nächstgrößeren</w:t>
      </w:r>
      <w:r w:rsidR="00D324AC">
        <w:t xml:space="preserve"> Verkehrsknotenpunkt dienen.</w:t>
      </w:r>
      <w:r w:rsidR="003D379E">
        <w:t xml:space="preserve"> Die </w:t>
      </w:r>
      <w:r w:rsidR="006F5565">
        <w:t xml:space="preserve">einzelnen Fahrwege aller Fahrten einer Linie werden in diversen Planungssystemen </w:t>
      </w:r>
      <w:r w:rsidR="0047553D">
        <w:t xml:space="preserve">als </w:t>
      </w:r>
      <w:r w:rsidR="0047553D" w:rsidRPr="0047553D">
        <w:rPr>
          <w:i/>
          <w:iCs/>
        </w:rPr>
        <w:t>Linienvariante</w:t>
      </w:r>
      <w:r w:rsidR="0047553D">
        <w:t xml:space="preserve"> hinterlegt. Auch im Fachjargon unter Verkehrsunternehmen hat sich dieser Begriff durchgesetzt. Entsprechend besteht eine Linie grundlegend aus einer Linienvariante für die Hin</w:t>
      </w:r>
      <w:r w:rsidR="002E1EDF">
        <w:t xml:space="preserve">-Richtung und einer Linienvariante für die Rück-Richtung. Weitere Linienvarianten kommen für jeden abweichenden </w:t>
      </w:r>
      <w:r w:rsidR="00FB492A">
        <w:t>oder auch verkürzten Fahrweg respektive hinzu.</w:t>
      </w:r>
    </w:p>
    <w:p w14:paraId="2A948A3F" w14:textId="761B3440" w:rsidR="00337E7D" w:rsidRDefault="0005432C" w:rsidP="00337E7D">
      <w:pPr>
        <w:pStyle w:val="berschrift3"/>
      </w:pPr>
      <w:bookmarkStart w:id="40" w:name="_Toc122335839"/>
      <w:r>
        <w:t>Umlauf- und Dienstplan</w:t>
      </w:r>
      <w:bookmarkEnd w:id="40"/>
    </w:p>
    <w:p w14:paraId="0FB566F0" w14:textId="5115ECB1" w:rsidR="002A7CA4" w:rsidRDefault="0088796D" w:rsidP="002C662F">
      <w:r>
        <w:t xml:space="preserve">Jede Fahrt innerhalb einer Linie muss mit mindestens einem Fahrzeug besetzt sein. Alle Fahrten, die ein Fahrzeug an einem Betriebstag durchführt, werden durch den sogenannten </w:t>
      </w:r>
      <w:r w:rsidRPr="0088796D">
        <w:rPr>
          <w:i/>
          <w:iCs/>
        </w:rPr>
        <w:t>Umlauf</w:t>
      </w:r>
      <w:r>
        <w:t xml:space="preserve"> zusammengefasst. </w:t>
      </w:r>
      <w:r w:rsidR="000B2A94">
        <w:t>Anhand eines Umlaufes können alle Fahrten ermittelt werden, die von einem bestimmten Fahrzeug planmäßig durchgeführt werden</w:t>
      </w:r>
      <w:r w:rsidR="00CB28E4">
        <w:t xml:space="preserve">. Muss ein Umlauf bedingt durch Abweichungen im Betriebsablauf </w:t>
      </w:r>
      <w:r w:rsidR="00314C63">
        <w:t xml:space="preserve">neu besetzt werden, gilt es dabei eine Vielzahl an Parametern zu beachten. Auszugsweise genannt seien hier </w:t>
      </w:r>
      <w:r w:rsidR="004F19BB">
        <w:t xml:space="preserve">Wendezeiten an den Endhaltestellen, </w:t>
      </w:r>
      <w:r w:rsidR="002A7CA4">
        <w:t xml:space="preserve">eventuelle Folgefahrten- und Umläufe eines Fahrzeuges und </w:t>
      </w:r>
      <w:r w:rsidR="006E6EA5">
        <w:t xml:space="preserve">zugewiesene Stellplätze </w:t>
      </w:r>
      <w:r w:rsidR="002A7CA4">
        <w:t>in Betriebshöfen und Abstellanlagen</w:t>
      </w:r>
      <w:r w:rsidR="006E6EA5">
        <w:t xml:space="preserve"> </w:t>
      </w:r>
      <w:r w:rsidR="00162E20">
        <w:t xml:space="preserve"> </w:t>
      </w:r>
      <w:sdt>
        <w:sdtPr>
          <w:alias w:val="To edit, see citavi.com/edit"/>
          <w:tag w:val="CitaviPlaceholder#38146c0d-e707-46c7-ac01-d02084a4a12e"/>
          <w:id w:val="1718625413"/>
          <w:placeholder>
            <w:docPart w:val="CCF8047129854168A217FEAB99D0DA80"/>
          </w:placeholder>
        </w:sdtPr>
        <w:sdtEndPr/>
        <w:sdtContent>
          <w:r w:rsidR="00CB28E4">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NmE5OGUzLWY0ZGQtNGRjZS05MmQ4LTczNjRmMzNhN2MwZCIsIlJhbmdlTGVuZ3RoIjoyOSwiUmVmZXJlbmNlSWQiOiJkZWFlMzEzMS00N2M0LTQwOGMtYmRkZS02ODBjODNiZmVm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Q5NiBmLiIsIlN0YXJ0UGFnZSI6eyIkaWQiOiI1IiwiJHR5cGUiOiJTd2lzc0FjYWRlbWljLlBhZ2VOdW1iZXIsIFN3aXNzQWNhZGVtaWMiLCJJc0Z1bGx5TnVtZXJpYyI6ZmFsc2UsIk51bWJlciI6NDk2LCJOdW1iZXJpbmdUeXBlIjowLCJOdW1lcmFsU3lzdGVtIjotMSwiT3JpZ2luYWxTdHJpbmciOiI0OTYgZi4iLCJQcmV0dHlTdHJpbmciOiI0OTYgZi4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mZyaWVkIiwiTGFzdE5hbWUiOiJSZWluaGFyZHQiLCJQcm90ZWN0ZWQiOmZhbHNlLCJTZXgiOjIsIkNyZWF0ZWRCeSI6Il9TZWJhc3RpYW4gS25vcGYiLCJDcmVhdGVkT24iOiIyMDIyLTExLTE0VDE0OjE2OjE4IiwiTW9kaWZpZWRCeSI6Il9TZWJhc3RpYW4gS25vcGYiLCJJZCI6IjI3OTFhM2Y0LWY0MWYtNDBhNC1hNThjLTkyNGJkMjA5OTM2MCIsIk1vZGlmaWVkT24iOiIyMDIyLTExLTE0VDE0OjE2OjE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M2F2enRtMTMuanBnIiwiVXJpU3RyaW5nIjoiZGVhZTMxMzEtNDdjNC00MDhjLWJkZGUtNjgwYzgzYmZlZjF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LiwgYWt0dWFsaXNpZXJ0ZSBBdWZsYWdlIiwiRXZhbHVhdGlvbkNvbXBsZXhpdHkiOjAsIkV2YWx1YXRpb25Tb3VyY2VUZXh0Rm9ybWF0IjowLCJHcm91cHMiOltdLCJIYXNMYWJlbDEiOmZhbHNlLCJIYXNMYWJlbDIiOmZhbHNlLCJJc2JuIjoiOTc4LTMtNjU4LTIyMDU4LTc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kZXBvc2l0LmRuYi5kZS9jZ2ktYmluL2Rva3NlcnY/aWQ9MjAwOTVlYWVmZjA1NDU4ZWI1YzhmYTA0NDEyOTFlZGQmcHJvdj1NJmRva192YXI9MSZkb2tfZXh0PWh0bSIsIlVyaVN0cmluZyI6Imh0dHA6Ly9kZXBvc2l0LmRuYi5kZS9jZ2ktYmluL2Rva3NlcnY/aWQ9MjAwOTVlYWVmZjA1NDU4ZWI1YzhmYTA0NDEyOTFlZGQmcHJvdj1NJmRva192YXI9MSZkb2tfZXh0PWh0b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Etub3BmIiwiQ3JlYXRlZE9uIjoiMjAyMi0xMS0xNFQxNDoxNjoxOCIsIk1vZGlmaWVkQnkiOiJfU2ViYXN0aWFuIEtub3BmIiwiSWQiOiJmY2FlOTZiZi1mMmQwLTQzYzItYWIzMi04N2UxZGU4NmNkM2QiLCJNb2RpZmllZE9uIjoiMjAyMi0xMS0xNFQxNDoxNjox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Z2J2LmRlL2Rtcy90aWItdWItaGFubm92ZXIvMTAzMjU3MTUwMC5wZGYiLCJVcmlTdHJpbmciOiJodHRwOi8vd3d3Lmdidi5kZS9kbXMvdGliLXViLWhhbm5vdmVyLzEwMzI1NzE1MDA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U2ViYXN0aWFuIEtub3BmIiwiQ3JlYXRlZE9uIjoiMjAyMi0xMS0xNFQxNDoxNjoxOCIsIk1vZGlmaWVkQnkiOiJfU2ViYXN0aWFuIEtub3BmIiwiSWQiOiJmZDk2ZDIyMy0yZWNmLTRmODYtYmJjNC04ZTdjZDNlYmUxMWYiLCJNb2RpZmllZE9uIjoiMjAyMi0xMS0xNFQxNDoxNjoxO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93d3cuc3ByaW5nZXIuY29tLyIsIlVyaVN0cmluZyI6Imh0dHA6Ly93d3cuc3ByaW5nZXIuY29tL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}</w:instrText>
          </w:r>
          <w:r w:rsidR="00CB28E4">
            <w:fldChar w:fldCharType="separate"/>
          </w:r>
          <w:r w:rsidR="00A95B2B">
            <w:t>(vgl. Reinhardt 2018, 496 f.)</w:t>
          </w:r>
          <w:r w:rsidR="00CB28E4">
            <w:fldChar w:fldCharType="end"/>
          </w:r>
        </w:sdtContent>
      </w:sdt>
      <w:r w:rsidR="000B2A94">
        <w:t>.</w:t>
      </w:r>
      <w:r w:rsidR="00965E74">
        <w:t xml:space="preserve"> </w:t>
      </w:r>
      <w:r w:rsidR="003A76B9">
        <w:t xml:space="preserve">Während der Umlauf den geplanten Einsatz eines Fahrzeuges vorgibt, regelt ein </w:t>
      </w:r>
      <w:r w:rsidR="003A76B9" w:rsidRPr="00965E74">
        <w:rPr>
          <w:i/>
          <w:iCs/>
        </w:rPr>
        <w:t>Dienst</w:t>
      </w:r>
      <w:r w:rsidR="003A76B9">
        <w:t xml:space="preserve"> die Abfolge von Tätigkeiten, die das Fahrpersonal </w:t>
      </w:r>
      <w:r w:rsidR="00261FA6">
        <w:t xml:space="preserve">über einen Betriebstag hinweg verteilt durchführt. </w:t>
      </w:r>
      <w:r w:rsidR="00D96F77">
        <w:t xml:space="preserve">Analog dazu gilt es </w:t>
      </w:r>
      <w:r w:rsidR="0006430A">
        <w:t xml:space="preserve">einen noch größeren Umfang an Parametern bei der Planung von Diensten und </w:t>
      </w:r>
      <w:r w:rsidR="00487D9B">
        <w:t>eventuellen Eingriffen im Tagesverlauf zu beachten. Allen voran seien hier das Arbeitszeitgesetzt, die Lenk- und Ruhezeiten und eventuell</w:t>
      </w:r>
      <w:r w:rsidR="003A02AF">
        <w:t xml:space="preserve"> anzuwendende Regeln aus einem Tarifvertrag genannt.</w:t>
      </w:r>
      <w:r w:rsidR="00965E74">
        <w:t xml:space="preserve"> In bestimmten betrieblichen Konstellationen können Dienst- und Umlaufplan </w:t>
      </w:r>
      <w:r w:rsidR="004B2253">
        <w:t>gleich sein.</w:t>
      </w:r>
    </w:p>
    <w:p w14:paraId="66E4E0AF" w14:textId="150A6C4D" w:rsidR="0005432C" w:rsidRDefault="0005432C" w:rsidP="0005432C">
      <w:pPr>
        <w:pStyle w:val="berschrift3"/>
      </w:pPr>
      <w:bookmarkStart w:id="41" w:name="_Toc122335840"/>
      <w:r>
        <w:lastRenderedPageBreak/>
        <w:t>Betriebsstabilität</w:t>
      </w:r>
      <w:r w:rsidR="00A33513">
        <w:t xml:space="preserve"> und dispositive Maßnahme</w:t>
      </w:r>
      <w:bookmarkEnd w:id="41"/>
    </w:p>
    <w:p w14:paraId="4710E94D" w14:textId="505D346E" w:rsidR="001E6BBE" w:rsidRDefault="006D2E38" w:rsidP="004712F7">
      <w:r>
        <w:t xml:space="preserve">Das Ziel während einem Betriebstag </w:t>
      </w:r>
      <w:r w:rsidR="00297895">
        <w:t xml:space="preserve">ist es, den Sollfahrplan so gut wie möglich einzuhalten. Man spricht von einem entsprechend </w:t>
      </w:r>
      <w:r w:rsidR="00297895" w:rsidRPr="003F11D2">
        <w:rPr>
          <w:i/>
          <w:iCs/>
        </w:rPr>
        <w:t>stabilen Betrieb</w:t>
      </w:r>
      <w:r w:rsidR="00297895">
        <w:t xml:space="preserve">. </w:t>
      </w:r>
      <w:r w:rsidR="0083035E">
        <w:t xml:space="preserve">Dennoch kommt es im Verlauf des Betriebstages immer wieder zu Abweichungen, die ein Eingreifen notwendig machen. </w:t>
      </w:r>
      <w:r w:rsidR="006703B9">
        <w:t>Optimalerweise erfolgt dieser Eingriff durch die Betriebsleitstelle oder eine andere befugte Person</w:t>
      </w:r>
      <w:r w:rsidR="00A827FB">
        <w:t xml:space="preserve">. </w:t>
      </w:r>
      <w:r w:rsidR="006C60D2">
        <w:t xml:space="preserve">Vielfach angewandt wird der </w:t>
      </w:r>
      <w:r w:rsidR="003A6F34">
        <w:t xml:space="preserve">sogenannte </w:t>
      </w:r>
      <w:r w:rsidR="003A6F34" w:rsidRPr="003573A8">
        <w:rPr>
          <w:i/>
          <w:iCs/>
        </w:rPr>
        <w:t>Verspätungsausgleich</w:t>
      </w:r>
      <w:r w:rsidR="003A6F34">
        <w:t xml:space="preserve">, bei dem </w:t>
      </w:r>
      <w:r w:rsidR="00A65117">
        <w:t xml:space="preserve">eine Fahrt gegen Ende vorzeitig beendet und auf die Folgefahrt gewechselt wird. Dadurch entfällt zwar ein Teil einer </w:t>
      </w:r>
      <w:r w:rsidR="00B1192F">
        <w:t xml:space="preserve">der ursprünglichen </w:t>
      </w:r>
      <w:r w:rsidR="003573A8">
        <w:t>Fahrt, dafür kann die Folgefahrt im Optimalfall pünktlich gestartet werden.</w:t>
      </w:r>
      <w:r w:rsidR="005800FB">
        <w:t xml:space="preserve"> Wird hingegen ein Streckenabschnitt </w:t>
      </w:r>
      <w:r w:rsidR="0090685A">
        <w:t xml:space="preserve">kurzfristig über längere Zeit </w:t>
      </w:r>
      <w:r w:rsidR="005800FB">
        <w:t xml:space="preserve">gesperrt, </w:t>
      </w:r>
      <w:r w:rsidR="006C1745">
        <w:t xml:space="preserve">muss </w:t>
      </w:r>
      <w:r w:rsidR="0090685A">
        <w:t xml:space="preserve">eine </w:t>
      </w:r>
      <w:r w:rsidR="0090685A" w:rsidRPr="0090685A">
        <w:rPr>
          <w:i/>
          <w:iCs/>
        </w:rPr>
        <w:t>Umleitung</w:t>
      </w:r>
      <w:r w:rsidR="0090685A">
        <w:t xml:space="preserve"> angeordnet werden</w:t>
      </w:r>
      <w:r w:rsidR="005800FB">
        <w:t xml:space="preserve">. Optimalerweise erfolgt die Umleitung so, dass ersatzweise </w:t>
      </w:r>
      <w:r w:rsidR="006C1745">
        <w:t>Haltestellen bedient werden, die geographisch möglichst nahe an den planmäßigen Haltestellen einer Fahrt liegen</w:t>
      </w:r>
      <w:r w:rsidR="00C5751B">
        <w:t xml:space="preserve">, zur Sicherung der Betriebsstabilität können aber einzeln zu bestimmende Halte </w:t>
      </w:r>
      <w:r w:rsidR="00FE71C4">
        <w:t>gezielt entfallen.</w:t>
      </w:r>
      <w:r w:rsidR="006C1745">
        <w:t xml:space="preserve"> </w:t>
      </w:r>
      <w:r w:rsidR="00736F5C">
        <w:t>Ziel der Umleitung ist es, eine größere Verspätung des Fahrzeuges abzufedern</w:t>
      </w:r>
      <w:r w:rsidR="00FB2F4D">
        <w:t xml:space="preserve">, was jedoch nicht immer erreicht werden kann. </w:t>
      </w:r>
      <w:r w:rsidR="00105491">
        <w:t>Solche und vergleichbare</w:t>
      </w:r>
      <w:r w:rsidR="00FE71C4">
        <w:t xml:space="preserve"> Eingriff</w:t>
      </w:r>
      <w:r w:rsidR="00105491">
        <w:t>e</w:t>
      </w:r>
      <w:r w:rsidR="00FE71C4">
        <w:t xml:space="preserve"> </w:t>
      </w:r>
      <w:r w:rsidR="00105491">
        <w:t xml:space="preserve">in den Betriebsablauf </w:t>
      </w:r>
      <w:r w:rsidR="00FE71C4">
        <w:t>w</w:t>
      </w:r>
      <w:r w:rsidR="00105491">
        <w:t>erden</w:t>
      </w:r>
      <w:r w:rsidR="00FE71C4">
        <w:t xml:space="preserve"> als </w:t>
      </w:r>
      <w:r w:rsidR="00105491">
        <w:rPr>
          <w:i/>
          <w:iCs/>
        </w:rPr>
        <w:t>Dispositionsmaßnahmen</w:t>
      </w:r>
      <w:r w:rsidR="00FE71C4">
        <w:t xml:space="preserve"> bezeichnet </w:t>
      </w:r>
      <w:sdt>
        <w:sdtPr>
          <w:alias w:val="To edit, see citavi.com/edit"/>
          <w:tag w:val="CitaviPlaceholder#aed7207f-e46e-4a7f-9458-580e11f779a7"/>
          <w:id w:val="1455757874"/>
          <w:placeholder>
            <w:docPart w:val="2EABA3BB4260457DABF31D366C0DA3B6"/>
          </w:placeholder>
        </w:sdtPr>
        <w:sdtEndPr/>
        <w:sdtContent>
          <w:r w:rsidR="004452EC">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MzUzMThkLTQ5NGEtNDZjNi1iM2M4LTNiZDgzMDY0N2I3ZiIsIlJhbmdlTGVuZ3RoIjoyOCwiUmVmZXJlbmNlSWQiOiJiZTIxNzZmMC0zZGNlLTQ4OGEtOTFjOS1hMmExNTFhYWU5M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zkyOS9FVEhaLUEtMDA5OTk1MTk5IiwiVXJpU3RyaW5nIjoiaHR0cHM6Ly9kb2kub3JnLzEwLjM5MjkvZXRoei1hLTAwOTk5NTE5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U2NocmFuaWwgMjAxMywgUy4gMTI0KSJ9XX0sIlRhZyI6IkNpdGF2aVBsYWNlaG9sZGVyI2FlZDcyMDdmLWU0NmUtNGE3Zi05NDU4LTU4MGUxMWY3NzlhNyIsIlRleHQiOiIodmdsLiBTY2hyYW5pbCAyMDEzLCBTLiAxMjQpIiwiV0FJVmVyc2lvbiI6IjYuMTAuMC4wIn0=}</w:instrText>
          </w:r>
          <w:r w:rsidR="004452EC">
            <w:fldChar w:fldCharType="separate"/>
          </w:r>
          <w:r w:rsidR="00A95B2B">
            <w:t>(vgl. Schranil 2013, S. 124)</w:t>
          </w:r>
          <w:r w:rsidR="004452EC">
            <w:fldChar w:fldCharType="end"/>
          </w:r>
        </w:sdtContent>
      </w:sdt>
      <w:r w:rsidR="00FE71C4">
        <w:t xml:space="preserve">. </w:t>
      </w:r>
      <w:r w:rsidR="0089394B">
        <w:t xml:space="preserve">In Extremfällen kann es notwendig sein, mehrere dispositive Maßnahmen </w:t>
      </w:r>
      <w:r w:rsidR="007E3531">
        <w:t xml:space="preserve">nacheinander </w:t>
      </w:r>
      <w:r w:rsidR="0089394B">
        <w:t>anzuordnen, um die Betriebsstabilität zu gewährleisten.</w:t>
      </w:r>
      <w:r w:rsidR="00D15506">
        <w:t xml:space="preserve"> Zusätzlich zu den Beispielen von Umlauf- und Dienstplanung seien</w:t>
      </w:r>
      <w:r w:rsidR="00792758">
        <w:t xml:space="preserve"> hier das Fahrgastaufkommen und mögliche Anschlüsse an Knotenpunkten genannt.</w:t>
      </w:r>
      <w:r w:rsidR="0089394B">
        <w:t xml:space="preserve"> Letztendlich hängt </w:t>
      </w:r>
      <w:r w:rsidR="00197660">
        <w:t>es von einer Vielzahl von Einflussfaktoren ab, welche Maßnahmen in welchem Fall geeignet sind.</w:t>
      </w:r>
      <w:r w:rsidR="00255F0A">
        <w:t xml:space="preserve"> </w:t>
      </w:r>
      <w:r w:rsidR="00FF3E27">
        <w:t xml:space="preserve">Im Fokus dieser Arbeit steht die automatische Suche nach Umleitungen </w:t>
      </w:r>
      <w:r w:rsidR="00A00417">
        <w:t xml:space="preserve">für Linienbusse </w:t>
      </w:r>
      <w:r w:rsidR="00FF3E27">
        <w:t xml:space="preserve">im Störungsfall, </w:t>
      </w:r>
      <w:r w:rsidR="00A00417">
        <w:t>andere dispositive Maßnahmen werden daher nicht weiter betrachtet.</w:t>
      </w:r>
    </w:p>
    <w:p w14:paraId="3502AC09" w14:textId="7CB8AE8D" w:rsidR="00472F85" w:rsidRDefault="00472F85" w:rsidP="00472F85">
      <w:pPr>
        <w:pStyle w:val="berschrift3"/>
      </w:pPr>
      <w:bookmarkStart w:id="42" w:name="_Toc122335841"/>
      <w:r>
        <w:t>Betriebsstörung</w:t>
      </w:r>
      <w:bookmarkEnd w:id="42"/>
    </w:p>
    <w:p w14:paraId="1E6427D5" w14:textId="5EBF65E5" w:rsidR="00472F85" w:rsidRPr="00472F85" w:rsidRDefault="006D0AD5" w:rsidP="00472F85">
      <w:r>
        <w:t xml:space="preserve">Als </w:t>
      </w:r>
      <w:r w:rsidR="00983F44">
        <w:t xml:space="preserve">Arbeitsdefinition für den Begriff der </w:t>
      </w:r>
      <w:r>
        <w:t xml:space="preserve">Störung kann zunächst jede Veränderung eines Systems betrachtet werden, welche eine Abweichung vom Plan erforderlich macht oder unmittelbar </w:t>
      </w:r>
      <w:r w:rsidR="00171C33">
        <w:t xml:space="preserve">zur Folge hat. Zu unterscheiden ist dabei in </w:t>
      </w:r>
      <w:r w:rsidR="00171C33" w:rsidRPr="00F5314D">
        <w:rPr>
          <w:i/>
          <w:iCs/>
        </w:rPr>
        <w:t>technische</w:t>
      </w:r>
      <w:r w:rsidR="00171C33">
        <w:t xml:space="preserve"> und </w:t>
      </w:r>
      <w:r w:rsidR="00171C33" w:rsidRPr="00F5314D">
        <w:rPr>
          <w:i/>
          <w:iCs/>
        </w:rPr>
        <w:t>betriebliche</w:t>
      </w:r>
      <w:r w:rsidR="00171C33">
        <w:t xml:space="preserve"> </w:t>
      </w:r>
      <w:r w:rsidR="00171C33" w:rsidRPr="00F5314D">
        <w:rPr>
          <w:i/>
          <w:iCs/>
        </w:rPr>
        <w:t>Störung</w:t>
      </w:r>
      <w:r w:rsidR="00171C33">
        <w:t xml:space="preserve">. Während erstere eine bestimmte Funktion außer Kraft setzt, hat sie nicht zwangsläufig einen Einfluss auf den laufenden Betrieb. Letztere ist für diese Arbeit von Relevanz und beschreibt eine Störung des planmäßig geregelten Betriebsablaufs </w:t>
      </w:r>
      <w:sdt>
        <w:sdtPr>
          <w:alias w:val="To edit, see citavi.com/edit"/>
          <w:tag w:val="CitaviPlaceholder#a36811c7-daa7-4ef2-99d5-9e7b4dffcc30"/>
          <w:id w:val="1769039789"/>
          <w:placeholder>
            <w:docPart w:val="9C4B10F3345444719025E46491732C0B"/>
          </w:placeholder>
        </w:sdtPr>
        <w:sdtEndPr/>
        <w:sdtContent>
          <w:r w:rsidR="00171C33">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NWM1ZDljLWJlYTYtNGE3MS05YTBlLTMwNTE4ZTU1ZTExOCIsIlJhbmdlTGVuZ3RoIjoyNywiUmVmZXJlbmNlSWQiOiJiZTIxNzZmMC0zZGNlLTQ4OGEtOTFjOS1hMmExNTFhYWU5M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zOTI5L0VUSFotQS0wMDk5OTUxOTkiLCJVcmlTdHJpbmciOiJodHRwczovL2RvaS5vcmcvMTAuMzkyOS9ldGh6LWEtMDA5OTk1MTk5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yYW5pbCAyMDEzLCBTLiAxNikifV19LCJUYWciOiJDaXRhdmlQbGFjZWhvbGRlciNhMzY4MTFjNy1kYWE3LTRlZjItOTlkNS05ZTdiNGRmZmNjMzAiLCJUZXh0IjoiKHZnbC4gU2NocmFuaWwgMjAxMywgUy4gMTYpIiwiV0FJVmVyc2lvbiI6IjYuMTAuMC4wIn0=}</w:instrText>
          </w:r>
          <w:r w:rsidR="00171C33">
            <w:fldChar w:fldCharType="separate"/>
          </w:r>
          <w:r w:rsidR="00A95B2B">
            <w:t>(vgl. Schranil 2013, S. 16)</w:t>
          </w:r>
          <w:r w:rsidR="00171C33">
            <w:fldChar w:fldCharType="end"/>
          </w:r>
        </w:sdtContent>
      </w:sdt>
      <w:r w:rsidR="00171C33">
        <w:t xml:space="preserve">. </w:t>
      </w:r>
      <w:r w:rsidR="009E4A1E">
        <w:t xml:space="preserve">So handelt es sich beispielsweise beim Ausfall </w:t>
      </w:r>
      <w:r w:rsidR="00B720AF">
        <w:t xml:space="preserve">der Haltestellenbeleuchtung um eine technische Störung, die jedoch betrieblich keine unmittelbare Auswirkung </w:t>
      </w:r>
      <w:r w:rsidR="00A322A0">
        <w:t xml:space="preserve">auf den laufenden Betrieb hat. Störungen auf der Strecke machen hingegen die Umleitung einzelner Fahrten erforderlich und sind damit den betrieblichen Störungen zuzuordnen. </w:t>
      </w:r>
      <w:r w:rsidR="00983F44">
        <w:t xml:space="preserve">Eine Fahrzeugstörung kann sowohl den technischen als auch den betrieblichen Störungen zugeordnet werden, da die zunächst technische Störung </w:t>
      </w:r>
      <w:r w:rsidR="00983F44">
        <w:lastRenderedPageBreak/>
        <w:t xml:space="preserve">unmittelbare Auswirkungen auf den Betrieb hat. </w:t>
      </w:r>
      <w:r w:rsidR="00171C33">
        <w:t>In dieser Arbeit wird stellvertretend für alle betrieblichen Störungen</w:t>
      </w:r>
      <w:r w:rsidR="009E4A1E">
        <w:t xml:space="preserve"> der Begriff </w:t>
      </w:r>
      <w:r w:rsidR="009E4A1E" w:rsidRPr="009E4A1E">
        <w:rPr>
          <w:i/>
          <w:iCs/>
        </w:rPr>
        <w:t>Betriebsstörung</w:t>
      </w:r>
      <w:r w:rsidR="009E4A1E">
        <w:t xml:space="preserve"> festgelegt.</w:t>
      </w:r>
    </w:p>
    <w:p w14:paraId="3C9AE7FA" w14:textId="49E60164" w:rsidR="00C3565F" w:rsidRDefault="00C3565F" w:rsidP="00C3565F">
      <w:pPr>
        <w:pStyle w:val="berschrift3"/>
      </w:pPr>
      <w:bookmarkStart w:id="43" w:name="_Toc122335842"/>
      <w:r>
        <w:t>Innerbetriebliche und öffentliche Information</w:t>
      </w:r>
      <w:bookmarkEnd w:id="43"/>
    </w:p>
    <w:p w14:paraId="571D452D" w14:textId="43937223" w:rsidR="007C3BD8" w:rsidRDefault="001E6BBE" w:rsidP="004712F7">
      <w:r>
        <w:t xml:space="preserve">Der </w:t>
      </w:r>
      <w:r w:rsidRPr="00DE018A">
        <w:rPr>
          <w:i/>
          <w:iCs/>
        </w:rPr>
        <w:t>innerbetriebliche und öffentliche Informationsfluss</w:t>
      </w:r>
      <w:r>
        <w:t xml:space="preserve"> </w:t>
      </w:r>
      <w:r w:rsidR="00DE018A">
        <w:t xml:space="preserve">ist essenziell zum Aufrechterhalten der Betriebsstabilität. </w:t>
      </w:r>
      <w:r w:rsidR="007C3BD8" w:rsidRPr="007C3BD8">
        <w:t>Bei dispositiven Maßnahmen wollen Fahrgäste erwiesenermaßen zeitnah über die Störung selbst und mögliche Alternativen informiert werden</w:t>
      </w:r>
      <w:r w:rsidR="00AE1EB4">
        <w:t xml:space="preserve"> </w:t>
      </w:r>
      <w:sdt>
        <w:sdtPr>
          <w:alias w:val="To edit, see citavi.com/edit"/>
          <w:tag w:val="CitaviPlaceholder#237d6b78-e1b0-4e22-a973-5ea54575e3a2"/>
          <w:id w:val="864494164"/>
          <w:placeholder>
            <w:docPart w:val="7D15CACF66D14749BB016A6EB632D495"/>
          </w:placeholder>
        </w:sdtPr>
        <w:sdtEndPr/>
        <w:sdtContent>
          <w:r w:rsidR="00AE1EB4">
            <w:fldChar w:fldCharType="begin"/>
          </w:r>
          <w:r w:rsidR="001214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2I3YjRjLWY3YTUtNDNmZS05MDJhLTRjZGRlZGE0NGY4NiIsIlJhbmdlTGVuZ3RoIjozMywiUmVmZXJlbmNlSWQiOiI0YzBhN2FhMS1mOGQxLTRiNTctYjc1MS03NmJmM2VhNmQxM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}</w:instrText>
          </w:r>
          <w:r w:rsidR="00AE1EB4">
            <w:fldChar w:fldCharType="separate"/>
          </w:r>
          <w:r w:rsidR="00A95B2B">
            <w:t>(vgl. Brezina et al. 2012, S. 11)</w:t>
          </w:r>
          <w:r w:rsidR="00AE1EB4">
            <w:fldChar w:fldCharType="end"/>
          </w:r>
        </w:sdtContent>
      </w:sdt>
      <w:r w:rsidR="007D2556">
        <w:t>.</w:t>
      </w:r>
      <w:r w:rsidR="00162F62">
        <w:t xml:space="preserve"> </w:t>
      </w:r>
      <w:r w:rsidR="00162F62" w:rsidRPr="00162F62">
        <w:t>Die innerbetriebliche Information stellt darüber hinaus einen geregelten und gleichmäßigen Betriebsablauf sicher</w:t>
      </w:r>
      <w:r w:rsidR="00162F62">
        <w:t xml:space="preserve"> </w:t>
      </w:r>
      <w:sdt>
        <w:sdtPr>
          <w:alias w:val="To edit, see citavi.com/edit"/>
          <w:tag w:val="CitaviPlaceholder#ba31d8e1-a581-4cfc-98cf-8723c918cc9a"/>
          <w:id w:val="-1487477171"/>
          <w:placeholder>
            <w:docPart w:val="7D15CACF66D14749BB016A6EB632D495"/>
          </w:placeholder>
        </w:sdtPr>
        <w:sdtEndPr/>
        <w:sdtContent>
          <w:r w:rsidR="004F07F1">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YjUzMDY0LWEyNTktNGY5Zi05NDIzLWRlMjdmM2ZmMjU1ZiIsIlJhbmdlTGVuZ3RoIjozMiwiUmVmZXJlbmNlSWQiOiJhN2M5MDgyZC1kMWJiLTQ2MWMtYjg4YS1lNDE3Njg0ZjU1Yz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4NDE5L29wdXMtODcxNSIsIlVyaVN0cmluZyI6Imh0dHBzOi8vZG9pLm9yZy8xMC4xODQxOS9vcHVzLTg3MT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}</w:instrText>
          </w:r>
          <w:r w:rsidR="004F07F1">
            <w:fldChar w:fldCharType="separate"/>
          </w:r>
          <w:r w:rsidR="00A95B2B">
            <w:t>(vgl. Scherm et al. 2001, 44 f.)</w:t>
          </w:r>
          <w:r w:rsidR="004F07F1">
            <w:fldChar w:fldCharType="end"/>
          </w:r>
        </w:sdtContent>
      </w:sdt>
      <w:r w:rsidR="004E21F6">
        <w:t xml:space="preserve">. </w:t>
      </w:r>
      <w:r w:rsidR="004D3AF5">
        <w:t xml:space="preserve">Die </w:t>
      </w:r>
      <w:r w:rsidR="004D3AF5" w:rsidRPr="004D3AF5">
        <w:t>Pünktlichkeit und damit einhergehend die Betriebsstabilität ist ähnlich hoch zu bewerten</w:t>
      </w:r>
      <w:r w:rsidR="00D25CDD">
        <w:t xml:space="preserve"> </w:t>
      </w:r>
      <w:sdt>
        <w:sdtPr>
          <w:alias w:val="To edit, see citavi.com/edit"/>
          <w:tag w:val="CitaviPlaceholder#c0e54f89-080a-4b73-bfec-3bfba7f590d9"/>
          <w:id w:val="828789788"/>
          <w:placeholder>
            <w:docPart w:val="7D15CACF66D14749BB016A6EB632D495"/>
          </w:placeholder>
        </w:sdtPr>
        <w:sdtEndPr/>
        <w:sdtContent>
          <w:r w:rsidR="00D25CDD">
            <w:fldChar w:fldCharType="begin"/>
          </w:r>
          <w:r w:rsidR="001214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MGM4YzVkLTcxMjMtNDhiOS1iNzYyLWY1NzllMTRhYTdlOSIsIlJhbmdlTGVuZ3RoIjozMCwiUmVmZXJlbmNlSWQiOiJlNTZlOGJhOS02ZDFmLTRjNjgtYjZiNC1iZjgwZjExZWFmY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wc3lkb2sucHN5Y2hhcmNoaXZlcy5kZS9qc3B1aS9iaXRzdHJlYW0vMjAuNTAwLjExNzgwLzM0MzMvMS9maW5kbC5wZGYiLCJVcmlTdHJpbmciOiJodHRwczovL3BzeWRvay5wc3ljaGFyY2hpdmVzLmRlL2pzcHVpL2JpdHN0cmVhbS8yMC41MDAuMTE3ODAvMzQzMy8xL2ZpbmRs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}</w:instrText>
          </w:r>
          <w:r w:rsidR="00D25CDD">
            <w:fldChar w:fldCharType="separate"/>
          </w:r>
          <w:r w:rsidR="00A95B2B">
            <w:t>(vgl. Findl et al. 2022, S. 6)</w:t>
          </w:r>
          <w:r w:rsidR="00D25CDD">
            <w:fldChar w:fldCharType="end"/>
          </w:r>
        </w:sdtContent>
      </w:sdt>
      <w:r w:rsidR="007E3531">
        <w:t>.</w:t>
      </w:r>
      <w:r w:rsidR="00303EDE">
        <w:t xml:space="preserve"> </w:t>
      </w:r>
      <w:r w:rsidR="00303EDE" w:rsidRPr="00303EDE">
        <w:t xml:space="preserve">Qualifiziertes und erfahrenes Leitstellenpersonal </w:t>
      </w:r>
      <w:r w:rsidR="00926A76">
        <w:t>ist in der Lage, Informationen zielgerichtet und korrekt einzubringen</w:t>
      </w:r>
      <w:r w:rsidR="00303EDE" w:rsidRPr="00303EDE">
        <w:t xml:space="preserve"> und trägt damit einen erheblichen Teil zu einer stabilen Betriebsabwicklung und damit nicht zuletzt auch zur wahrgenommenen Qualität des Verkehrsangebotes auf Seiten der Fahrgäste bei.</w:t>
      </w:r>
    </w:p>
    <w:p w14:paraId="2C3EBF28" w14:textId="7EB99777" w:rsidR="00C3565F" w:rsidRDefault="00C3565F" w:rsidP="00C3565F">
      <w:pPr>
        <w:pStyle w:val="berschrift3"/>
      </w:pPr>
      <w:bookmarkStart w:id="44" w:name="_Toc122335843"/>
      <w:r>
        <w:t>Rechnergestütztes Betriebsleitsystem</w:t>
      </w:r>
      <w:bookmarkEnd w:id="44"/>
    </w:p>
    <w:p w14:paraId="39BBDDFD" w14:textId="58389782" w:rsidR="00FB492A" w:rsidRDefault="00A1545C" w:rsidP="0026228B">
      <w:r>
        <w:t xml:space="preserve">Das </w:t>
      </w:r>
      <w:r w:rsidRPr="00B07BAE">
        <w:rPr>
          <w:i/>
          <w:iCs/>
        </w:rPr>
        <w:t>rechnergestützte Betriebsleitsystem</w:t>
      </w:r>
      <w:r>
        <w:t xml:space="preserve"> (RBL</w:t>
      </w:r>
      <w:r w:rsidR="00A81181">
        <w:fldChar w:fldCharType="begin"/>
      </w:r>
      <w:r w:rsidR="00A81181">
        <w:instrText xml:space="preserve"> XE "</w:instrText>
      </w:r>
      <w:r w:rsidR="00A81181" w:rsidRPr="00C3563A">
        <w:instrText>RBL</w:instrText>
      </w:r>
      <w:r w:rsidR="00A81181">
        <w:instrText>" \t "</w:instrText>
      </w:r>
      <w:r w:rsidR="00A81181" w:rsidRPr="00A368A1">
        <w:rPr>
          <w:i/>
        </w:rPr>
        <w:instrText>Rechnergestütztes Betriebsleitsystem</w:instrText>
      </w:r>
      <w:r w:rsidR="00A81181">
        <w:instrText xml:space="preserve">" </w:instrText>
      </w:r>
      <w:r w:rsidR="00A81181">
        <w:fldChar w:fldCharType="end"/>
      </w:r>
      <w:r>
        <w:t>)</w:t>
      </w:r>
      <w:r w:rsidR="00A81181">
        <w:t xml:space="preserve"> ist die </w:t>
      </w:r>
      <w:r w:rsidR="0047454E">
        <w:t xml:space="preserve">zentrale Steuereinheit zwischen Betriebsleitstelle und Fahrzeug im ÖPNV-Betrieb. </w:t>
      </w:r>
      <w:r w:rsidR="00BB110D">
        <w:t xml:space="preserve">Sie umfasst </w:t>
      </w:r>
      <w:r w:rsidR="008B73D8">
        <w:t>„</w:t>
      </w:r>
      <w:r w:rsidR="00725B37" w:rsidRPr="00725B37">
        <w:t>die Steuerung der Informations- und Kommunikationsmöglichkeit</w:t>
      </w:r>
      <w:r w:rsidR="00725B37">
        <w:t xml:space="preserve"> </w:t>
      </w:r>
      <w:r w:rsidR="0026228B">
        <w:t xml:space="preserve">zwischen Fahrzeugen und Leitstelle, die Steuerung des Fahrbetriebs und die Aktualisierung der Fahrgastinformation in den Fahrzeugen und an den Haltestellen“ </w:t>
      </w:r>
      <w:sdt>
        <w:sdtPr>
          <w:alias w:val="To edit, see citavi.com/edit"/>
          <w:tag w:val="CitaviPlaceholder#f6ec0292-f633-4e4f-bcb3-4825ab069d9a"/>
          <w:id w:val="378605471"/>
          <w:placeholder>
            <w:docPart w:val="71118BC879174646AE516C3952525605"/>
          </w:placeholder>
        </w:sdtPr>
        <w:sdtEndPr/>
        <w:sdtContent>
          <w:r w:rsidR="0026228B">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YjNlN2M0LWJiNzktNDFkZS1iZmQ3LTRmZDM4MGEwYTU4OCIsIlJhbmdlTGVuZ3RoIjoyNCwiUmVmZXJlbmNlSWQiOiJkZWFlMzEzMS00N2M0LTQwOGMtYmRkZS02ODBjODNiZmVm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UyMCBmLiIsIlN0YXJ0UGFnZSI6eyIkaWQiOiI1IiwiJHR5cGUiOiJTd2lzc0FjYWRlbWljLlBhZ2VOdW1iZXIsIFN3aXNzQWNhZGVtaWMiLCJJc0Z1bGx5TnVtZXJpYyI6ZmFsc2UsIk51bWJlciI6NTIwLCJOdW1iZXJpbmdUeXBlIjowLCJOdW1lcmFsU3lzdGVtIjotMSwiT3JpZ2luYWxTdHJpbmciOiI1MjAgZi4iLCJQcmV0dHlTdHJpbmciOiI1MjAgZi4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XaW5mcmllZCIsIkxhc3ROYW1lIjoiUmVpbmhhcmR0IiwiUHJvdGVjdGVkIjpmYWxzZSwiU2V4IjoyLCJDcmVhdGVkQnkiOiJfU2ViYXN0aWFuIEtub3BmIiwiQ3JlYXRlZE9uIjoiMjAyMi0xMS0xNFQxNDoxNjoxOCIsIk1vZGlmaWVkQnkiOiJfU2ViYXN0aWFuIEtub3BmIiwiSWQiOiIyNzkxYTNmNC1mNDFmLTQwYTQtYTU4Yy05MjRiZDIwOTkzNjAiLCJNb2RpZmllZE9uIjoiMjAyMi0xMS0xNFQxNDoxNjoxOC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VXNlclxcQXBwRGF0YVxcTG9jYWxcXFRlbXBcXDNhdnp0bTEzLmpwZyIsIlVyaVN0cmluZyI6ImRlYWUzMTMxLTQ3YzQtNDA4Yy1iZGRlLTY4MGM4M2JmZWYxY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sIGFrdHVhbGlzaWVydGUgQXVmbGFnZSIsIkV2YWx1YXRpb25Db21wbGV4aXR5IjowLCJFdmFsdWF0aW9uU291cmNlVGV4dEZvcm1hdCI6MCwiR3JvdXBzIjpbXSwiSGFzTGFiZWwxIjpmYWxzZSwiSGFzTGFiZWwyIjpmYWxzZSwiSXNibiI6Ijk3OC0zLTY1OC0yMjA1OC03IiwiS2V5d29yZHMiOltdLCJMYW5ndWFnZSI6Imdlc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ZGVwb3NpdC5kbmIuZGUvY2dpLWJpbi9kb2tzZXJ2P2lkPTIwMDk1ZWFlZmYwNTQ1OGViNWM4ZmEwNDQxMjkxZWRkJnByb3Y9TSZkb2tfdmFyPTEmZG9rX2V4dD1odG0iLCJVcmlTdHJpbmciOiJodHRwOi8vZGVwb3NpdC5kbmIuZGUvY2dpLWJpbi9kb2tzZXJ2P2lkPTIwMDk1ZWFlZmYwNTQ1OGViNWM4ZmEwNDQxMjkxZWRkJnByb3Y9TSZkb2tfdmFyPTEmZG9rX2V4dD1odG0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Lbm9wZiIsIkNyZWF0ZWRPbiI6IjIwMjItMTEtMTRUMTQ6MTY6MTgiLCJNb2RpZmllZEJ5IjoiX1NlYmFzdGlhbiBLbm9wZiIsIklkIjoiZmNhZTk2YmYtZjJkMC00M2MyLWFiMzItODdlMWRlODZjZDNkIiwiTW9kaWZpZWRPbiI6IjIwMjItMTEtMTRUMTQ6MTY6MTg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d3d3Lmdidi5kZS9kbXMvdGliLXViLWhhbm5vdmVyLzEwMzI1NzE1MDAucGRmIiwiVXJpU3RyaW5nIjoiaHR0cDovL3d3dy5nYnYuZGUvZG1zL3RpYi11Yi1oYW5ub3Zlci8xMDMyNTcxNTAw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SW5oYWx0c3ZlcnplaWNobmlzIiwiQ3JlYXRlZEJ5IjoiX1NlYmFzdGlhbiBLbm9wZiIsIkNyZWF0ZWRPbiI6IjIwMjItMTEtMTRUMTQ6MTY6MTgiLCJNb2RpZmllZEJ5IjoiX1NlYmFzdGlhbiBLbm9wZiIsIklkIjoiZmQ5NmQyMjMtMmVjZi00Zjg2LWJiYzQtOGU3Y2QzZWJlMTFmIiwiTW9kaWZpZWRPbiI6IjIwMjItMTEtMTRUMTQ6MTY6MT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d3d3LnNwcmluZ2VyLmNvbS8iLCJVcmlTdHJpbmciOiJodHRwOi8vd3d3LnNwcmluZ2VyLmNvbS8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}</w:instrText>
          </w:r>
          <w:r w:rsidR="0026228B">
            <w:fldChar w:fldCharType="separate"/>
          </w:r>
          <w:r w:rsidR="00A95B2B">
            <w:t>(Reinhardt 2018, 520 f.)</w:t>
          </w:r>
          <w:r w:rsidR="0026228B">
            <w:fldChar w:fldCharType="end"/>
          </w:r>
        </w:sdtContent>
      </w:sdt>
      <w:r w:rsidR="00E93237">
        <w:t>.</w:t>
      </w:r>
      <w:r w:rsidR="0026228B">
        <w:t xml:space="preserve"> </w:t>
      </w:r>
      <w:r w:rsidR="0047454E">
        <w:t xml:space="preserve">Zwischenzeitlich ist der Begriff </w:t>
      </w:r>
      <w:r w:rsidR="0047454E" w:rsidRPr="00B07BAE">
        <w:rPr>
          <w:i/>
          <w:iCs/>
        </w:rPr>
        <w:t>Intermodal Transportation Control System</w:t>
      </w:r>
      <w:r w:rsidR="0047454E">
        <w:t xml:space="preserve"> (ITCS</w:t>
      </w:r>
      <w:r w:rsidR="00BB110D">
        <w:fldChar w:fldCharType="begin"/>
      </w:r>
      <w:r w:rsidR="00BB110D">
        <w:instrText xml:space="preserve"> XE "</w:instrText>
      </w:r>
      <w:r w:rsidR="00BB110D" w:rsidRPr="001E4F3F">
        <w:instrText>ITCS</w:instrText>
      </w:r>
      <w:r w:rsidR="00BB110D">
        <w:instrText>" \t "</w:instrText>
      </w:r>
      <w:r w:rsidR="00BB110D" w:rsidRPr="00D05031">
        <w:rPr>
          <w:i/>
        </w:rPr>
        <w:instrText>Intermodal Transportation Control System</w:instrText>
      </w:r>
      <w:r w:rsidR="00BB110D">
        <w:instrText xml:space="preserve">" </w:instrText>
      </w:r>
      <w:r w:rsidR="00BB110D">
        <w:fldChar w:fldCharType="end"/>
      </w:r>
      <w:r w:rsidR="0047454E">
        <w:t xml:space="preserve">) </w:t>
      </w:r>
      <w:r w:rsidR="00E76B09">
        <w:t xml:space="preserve">als Synonym </w:t>
      </w:r>
      <w:r w:rsidR="0047454E">
        <w:t xml:space="preserve">anstelle des RBL getreten. Zur Vereinheitlichung </w:t>
      </w:r>
      <w:r w:rsidR="00E76B09">
        <w:t xml:space="preserve">wird in dieser Arbeit jedoch ausschließlich </w:t>
      </w:r>
      <w:r w:rsidR="002E7126">
        <w:t>letztere Bezeichnung verwendet.</w:t>
      </w:r>
      <w:r w:rsidR="00E93237">
        <w:t xml:space="preserve"> Über das ITCS besteht eine bidirektionale Kommunikationsschnittstelle zwischen Betriebsleitstell</w:t>
      </w:r>
      <w:r w:rsidR="001532BE">
        <w:t>e und Fahr</w:t>
      </w:r>
      <w:r w:rsidR="004F7025">
        <w:t xml:space="preserve">zeug beziehungsweise Fahrpersonal. Durch </w:t>
      </w:r>
      <w:r w:rsidR="00B147FA">
        <w:t xml:space="preserve">die Ortung im Fahrzeug hat die Betriebsleitstelle stets Kenntnis vom aktuellen Standort eines Fahrzeugs. </w:t>
      </w:r>
      <w:r w:rsidR="003C13B0">
        <w:t xml:space="preserve">Ist zudem ein Soll-Fahrplan im System hinterlegt, kann die Betriebsleitstelle auf einen Blick Fahrzeuge sehen, die vom Soll abweichen. Das betrifft sowohl Fahrzeiten als auch Fahrweg. Über eine Mobilfunkschnittstelle kann die </w:t>
      </w:r>
      <w:r w:rsidR="00435033">
        <w:t>Betriebsl</w:t>
      </w:r>
      <w:r w:rsidR="003C13B0">
        <w:t>eitstelle dem Fahrpersonal Anweisungen erteilen</w:t>
      </w:r>
      <w:r w:rsidR="00435033">
        <w:t xml:space="preserve"> und das Fahrpersonal die Betriebsleitstelle außerdem über Störungen im Betriebsablauf informieren. </w:t>
      </w:r>
      <w:r w:rsidR="00693E47">
        <w:t xml:space="preserve">Ebenso können über das ITCS Fahrgäste über die Informationsbildschirme im Fahrzeug und an den Haltestelle </w:t>
      </w:r>
      <w:r w:rsidR="00F02957">
        <w:t xml:space="preserve">über Abweichungen informiert werden </w:t>
      </w:r>
      <w:sdt>
        <w:sdtPr>
          <w:alias w:val="To edit, see citavi.com/edit"/>
          <w:tag w:val="CitaviPlaceholder#5bbe6f84-fec4-4ebb-9731-e91ddfeaac42"/>
          <w:id w:val="-759986901"/>
          <w:placeholder>
            <w:docPart w:val="71118BC879174646AE516C3952525605"/>
          </w:placeholder>
        </w:sdtPr>
        <w:sdtEndPr/>
        <w:sdtContent>
          <w:r w:rsidR="0038155A">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YzNhNTNiLTYyN2MtNDIyZi1hMzAyLWFmOGMyYTdiYzUzNSIsIlJhbmdlTGVuZ3RoIjoyOSwiUmVmZXJlbmNlSWQiOiJkZWFlMzEzMS00N2M0LTQwOGMtYmRkZS02ODBjODNiZmVm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UyMCBmLiIsIlN0YXJ0UGFnZSI6eyIkaWQiOiI1IiwiJHR5cGUiOiJTd2lzc0FjYWRlbWljLlBhZ2VOdW1iZXIsIFN3aXNzQWNhZGVtaWMiLCJJc0Z1bGx5TnVtZXJpYyI6ZmFsc2UsIk51bWJlciI6NTIwLCJOdW1iZXJpbmdUeXBlIjowLCJOdW1lcmFsU3lzdGVtIjotMSwiT3JpZ2luYWxTdHJpbmciOiI1MjAgZi4iLCJQcmV0dHlTdHJpbmciOiI1MjAgZi4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mZyaWVkIiwiTGFzdE5hbWUiOiJSZWluaGFyZHQiLCJQcm90ZWN0ZWQiOmZhbHNlLCJTZXgiOjIsIkNyZWF0ZWRCeSI6Il9TZWJhc3RpYW4gS25vcGYiLCJDcmVhdGVkT24iOiIyMDIyLTExLTE0VDE0OjE2OjE4IiwiTW9kaWZpZWRCeSI6Il9TZWJhc3RpYW4gS25vcGYiLCJJZCI6IjI3OTFhM2Y0LWY0MWYtNDBhNC1hNThjLTkyNGJkMjA5OTM2MCIsIk1vZGlmaWVkT24iOiIyMDIyLTExLTE0VDE0OjE2OjE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M2F2enRtMTMuanBnIiwiVXJpU3RyaW5nIjoiZGVhZTMxMzEtNDdjNC00MDhjLWJkZGUtNjgwYzgzYmZlZjF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LiwgYWt0dWFsaXNpZXJ0ZSBBdWZsYWdlIiwiRXZhbHVhdGlvbkNvbXBsZXhpdHkiOjAsIkV2YWx1YXRpb25Tb3VyY2VUZXh0Rm9ybWF0IjowLCJHcm91cHMiOltdLCJIYXNMYWJlbDEiOmZhbHNlLCJIYXNMYWJlbDIiOmZhbHNlLCJJc2JuIjoiOTc4LTMtNjU4LTIyMDU4LTc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kZXBvc2l0LmRuYi5kZS9jZ2ktYmluL2Rva3NlcnY/aWQ9MjAwOTVlYWVmZjA1NDU4ZWI1YzhmYTA0NDEyOTFlZGQmcHJvdj1NJmRva192YXI9MSZkb2tfZXh0PWh0bSIsIlVyaVN0cmluZyI6Imh0dHA6Ly9kZXBvc2l0LmRuYi5kZS9jZ2ktYmluL2Rva3NlcnY/aWQ9MjAwOTVlYWVmZjA1NDU4ZWI1YzhmYTA0NDEyOTFlZGQmcHJvdj1NJmRva192YXI9MSZkb2tfZXh0PWh0b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Etub3BmIiwiQ3JlYXRlZE9uIjoiMjAyMi0xMS0xNFQxNDoxNjoxOCIsIk1vZGlmaWVkQnkiOiJfU2ViYXN0aWFuIEtub3BmIiwiSWQiOiJmY2FlOTZiZi1mMmQwLTQzYzItYWIzMi04N2UxZGU4NmNkM2QiLCJNb2RpZmllZE9uIjoiMjAyMi0xMS0xNFQxNDoxNjox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Z2J2LmRlL2Rtcy90aWItdWItaGFubm92ZXIvMTAzMjU3MTUwMC5wZGYiLCJVcmlTdHJpbmciOiJodHRwOi8vd3d3Lmdidi5kZS9kbXMvdGliLXViLWhhbm5vdmVyLzEwMzI1NzE1MDA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U2ViYXN0aWFuIEtub3BmIiwiQ3JlYXRlZE9uIjoiMjAyMi0xMS0xNFQxNDoxNjoxOCIsIk1vZGlmaWVkQnkiOiJfU2ViYXN0aWFuIEtub3BmIiwiSWQiOiJmZDk2ZDIyMy0yZWNmLTRmODYtYmJjNC04ZTdjZDNlYmUxMWYiLCJNb2RpZmllZE9uIjoiMjAyMi0xMS0xNFQxNDoxNjoxO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93d3cuc3ByaW5nZXIuY29tLyIsIlVyaVN0cmluZyI6Imh0dHA6Ly93d3cuc3ByaW5nZXIuY29tL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}</w:instrText>
          </w:r>
          <w:r w:rsidR="0038155A">
            <w:fldChar w:fldCharType="separate"/>
          </w:r>
          <w:r w:rsidR="00A95B2B">
            <w:t>(vgl. Reinhardt 2018, 520 f.)</w:t>
          </w:r>
          <w:r w:rsidR="0038155A">
            <w:fldChar w:fldCharType="end"/>
          </w:r>
        </w:sdtContent>
      </w:sdt>
      <w:r w:rsidR="0038155A">
        <w:t>.</w:t>
      </w:r>
    </w:p>
    <w:p w14:paraId="61E28CE8" w14:textId="1FC6F9C7" w:rsidR="00C3565F" w:rsidRDefault="00C3565F" w:rsidP="00C3565F">
      <w:pPr>
        <w:pStyle w:val="berschrift3"/>
      </w:pPr>
      <w:bookmarkStart w:id="45" w:name="_Toc122335844"/>
      <w:r>
        <w:lastRenderedPageBreak/>
        <w:t>Bordrechner</w:t>
      </w:r>
      <w:bookmarkEnd w:id="45"/>
    </w:p>
    <w:p w14:paraId="61B73014" w14:textId="7C9F1FCD" w:rsidR="008C693A" w:rsidRDefault="00CF5E76" w:rsidP="00D8311F">
      <w:r>
        <w:t xml:space="preserve">Der </w:t>
      </w:r>
      <w:r w:rsidRPr="002D557B">
        <w:rPr>
          <w:i/>
          <w:iCs/>
        </w:rPr>
        <w:t>Bordrechner</w:t>
      </w:r>
      <w:r>
        <w:t>, oftmals auch als Bord</w:t>
      </w:r>
      <w:r w:rsidR="00DA51DD">
        <w:t>-U</w:t>
      </w:r>
      <w:r>
        <w:t xml:space="preserve">nit bezeichnet, </w:t>
      </w:r>
      <w:r w:rsidR="00CB6A64">
        <w:t>ist das Gegenstück zum ITCS auf Fahrzeugebene. Der Bordrechner hält den Sollfahrplan vor, sodass selbst bei unterbrochener Mobilfunkverbindung ein autonomer Betrieb mit funktionierenden Haltestellenansagen und</w:t>
      </w:r>
      <w:r w:rsidR="00561D0F">
        <w:t xml:space="preserve"> Fahrastinformation möglich ist und bündelt darüber hinaus alle Informationen, die im Fahrzeug zusammenlaufen</w:t>
      </w:r>
      <w:r w:rsidR="00732638">
        <w:t xml:space="preserve"> </w:t>
      </w:r>
      <w:sdt>
        <w:sdtPr>
          <w:alias w:val="To edit, see citavi.com/edit"/>
          <w:tag w:val="CitaviPlaceholder#fedcbd7f-5b4a-401c-ac18-c95f26f4dc5b"/>
          <w:id w:val="2080786558"/>
          <w:placeholder>
            <w:docPart w:val="1A0AD325178842E3A7884E7E86CFC6DC"/>
          </w:placeholder>
        </w:sdtPr>
        <w:sdtEndPr/>
        <w:sdtContent>
          <w:r w:rsidR="00732638">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MzEzOWI4LWMzODYtNDZiYy05MGZmLTAxZTA1NmZkYjBlNiIsIlJhbmdlTGVuZ3RoIjoyOSwiUmVmZXJlbmNlSWQiOiJkZWFlMzEzMS00N2M0LTQwOGMtYmRkZS02ODBjODNiZmVm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IxIiwiU3RhcnRQYWdlIjp7IiRpZCI6IjUiLCIkdHlwZSI6IlN3aXNzQWNhZGVtaWMuUGFnZU51bWJlciwgU3dpc3NBY2FkZW1pYyIsIklzRnVsbHlOdW1lcmljIjp0cnVlLCJOdW1iZXIiOjUyMSwiTnVtYmVyaW5nVHlwZSI6MCwiTnVtZXJhbFN5c3RlbSI6MCwiT3JpZ2luYWxTdHJpbmciOiI1MjEiLCJQcmV0dHlTdHJpbmciOiI1MjE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mZyaWVkIiwiTGFzdE5hbWUiOiJSZWluaGFyZHQiLCJQcm90ZWN0ZWQiOmZhbHNlLCJTZXgiOjIsIkNyZWF0ZWRCeSI6Il9TZWJhc3RpYW4gS25vcGYiLCJDcmVhdGVkT24iOiIyMDIyLTExLTE0VDE0OjE2OjE4IiwiTW9kaWZpZWRCeSI6Il9TZWJhc3RpYW4gS25vcGYiLCJJZCI6IjI3OTFhM2Y0LWY0MWYtNDBhNC1hNThjLTkyNGJkMjA5OTM2MCIsIk1vZGlmaWVkT24iOiIyMDIyLTExLTE0VDE0OjE2OjE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M2F2enRtMTMuanBnIiwiVXJpU3RyaW5nIjoiZGVhZTMxMzEtNDdjNC00MDhjLWJkZGUtNjgwYzgzYmZlZjF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LiwgYWt0dWFsaXNpZXJ0ZSBBdWZsYWdlIiwiRXZhbHVhdGlvbkNvbXBsZXhpdHkiOjAsIkV2YWx1YXRpb25Tb3VyY2VUZXh0Rm9ybWF0IjowLCJHcm91cHMiOltdLCJIYXNMYWJlbDEiOmZhbHNlLCJIYXNMYWJlbDIiOmZhbHNlLCJJc2JuIjoiOTc4LTMtNjU4LTIyMDU4LTc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kZXBvc2l0LmRuYi5kZS9jZ2ktYmluL2Rva3NlcnY/aWQ9MjAwOTVlYWVmZjA1NDU4ZWI1YzhmYTA0NDEyOTFlZGQmcHJvdj1NJmRva192YXI9MSZkb2tfZXh0PWh0bSIsIlVyaVN0cmluZyI6Imh0dHA6Ly9kZXBvc2l0LmRuYi5kZS9jZ2ktYmluL2Rva3NlcnY/aWQ9MjAwOTVlYWVmZjA1NDU4ZWI1YzhmYTA0NDEyOTFlZGQmcHJvdj1NJmRva192YXI9MSZkb2tfZXh0PWh0b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Etub3BmIiwiQ3JlYXRlZE9uIjoiMjAyMi0xMS0xNFQxNDoxNjoxOCIsIk1vZGlmaWVkQnkiOiJfU2ViYXN0aWFuIEtub3BmIiwiSWQiOiJmY2FlOTZiZi1mMmQwLTQzYzItYWIzMi04N2UxZGU4NmNkM2QiLCJNb2RpZmllZE9uIjoiMjAyMi0xMS0xNFQxNDoxNjox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Z2J2LmRlL2Rtcy90aWItdWItaGFubm92ZXIvMTAzMjU3MTUwMC5wZGYiLCJVcmlTdHJpbmciOiJodHRwOi8vd3d3Lmdidi5kZS9kbXMvdGliLXViLWhhbm5vdmVyLzEwMzI1NzE1MDA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U2ViYXN0aWFuIEtub3BmIiwiQ3JlYXRlZE9uIjoiMjAyMi0xMS0xNFQxNDoxNjoxOCIsIk1vZGlmaWVkQnkiOiJfU2ViYXN0aWFuIEtub3BmIiwiSWQiOiJmZDk2ZDIyMy0yZWNmLTRmODYtYmJjNC04ZTdjZDNlYmUxMWYiLCJNb2RpZmllZE9uIjoiMjAyMi0xMS0xNFQxNDoxNjoxO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93d3cuc3ByaW5nZXIuY29tLyIsIlVyaVN0cmluZyI6Imh0dHA6Ly93d3cuc3ByaW5nZXIuY29tL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}</w:instrText>
          </w:r>
          <w:r w:rsidR="00732638">
            <w:fldChar w:fldCharType="separate"/>
          </w:r>
          <w:r w:rsidR="00A95B2B">
            <w:t>(vgl. Reinhardt 2018, S. 521)</w:t>
          </w:r>
          <w:r w:rsidR="00732638">
            <w:fldChar w:fldCharType="end"/>
          </w:r>
        </w:sdtContent>
      </w:sdt>
      <w:r w:rsidR="00561D0F">
        <w:t xml:space="preserve">. Hierzu zählen </w:t>
      </w:r>
      <w:r w:rsidR="00DF6E4D">
        <w:t xml:space="preserve">unter </w:t>
      </w:r>
      <w:r w:rsidR="00BE7EAF">
        <w:t>anderem</w:t>
      </w:r>
      <w:r w:rsidR="00DF6E4D">
        <w:t xml:space="preserve"> Standort, </w:t>
      </w:r>
      <w:r w:rsidR="00DA51DD">
        <w:t xml:space="preserve">Wegzählerimpuls und </w:t>
      </w:r>
      <w:r w:rsidR="006E369E">
        <w:t xml:space="preserve">Protokolle über </w:t>
      </w:r>
      <w:r w:rsidR="00E673BD">
        <w:t>Handlungen des Fahrpersonals.</w:t>
      </w:r>
      <w:r w:rsidR="006E369E">
        <w:t xml:space="preserve"> </w:t>
      </w:r>
      <w:r w:rsidR="00683969">
        <w:t xml:space="preserve">Durch den Bordrechner werden all diese Daten schließlich dem ITCS </w:t>
      </w:r>
      <w:r w:rsidR="00BE7EAF">
        <w:t>übergeben.</w:t>
      </w:r>
      <w:r w:rsidR="008C693A">
        <w:br w:type="page"/>
      </w:r>
    </w:p>
    <w:p w14:paraId="3D5D05D4" w14:textId="7223E6B2" w:rsidR="000F21E6" w:rsidRDefault="00616BC3" w:rsidP="008C693A">
      <w:pPr>
        <w:pStyle w:val="berschrift1"/>
      </w:pPr>
      <w:bookmarkStart w:id="46" w:name="_Toc122335845"/>
      <w:r>
        <w:lastRenderedPageBreak/>
        <w:t xml:space="preserve">Theoretische </w:t>
      </w:r>
      <w:r w:rsidR="0092314B">
        <w:t>Modellierung und Konzeption</w:t>
      </w:r>
      <w:bookmarkEnd w:id="46"/>
    </w:p>
    <w:p w14:paraId="2348A35C" w14:textId="4FA997B0" w:rsidR="008C693A" w:rsidRPr="00C232AA" w:rsidRDefault="008C693A" w:rsidP="008C693A">
      <w:r>
        <w:t>In diesem Kapite</w:t>
      </w:r>
      <w:r w:rsidR="00473C85">
        <w:t xml:space="preserve">l werden zunächst die theoretischen Grundlagen zur Modellierung </w:t>
      </w:r>
      <w:r w:rsidR="008541B4">
        <w:t>de</w:t>
      </w:r>
      <w:r w:rsidR="00B863AC">
        <w:t>s</w:t>
      </w:r>
      <w:r w:rsidR="008541B4">
        <w:t xml:space="preserve"> Problems erörtert. Hierzu werden zunächst</w:t>
      </w:r>
      <w:r w:rsidR="00B863AC">
        <w:t xml:space="preserve"> praxisnahe Beispielszenarien </w:t>
      </w:r>
      <w:r w:rsidR="00DC0E16">
        <w:t xml:space="preserve">konstruiert, welche im Nachgang als Grundlage zur Evaluation dienen sollen. </w:t>
      </w:r>
      <w:r w:rsidR="00D2025A">
        <w:t>Im folgenden Unterkapitel wird ermittelt, welche</w:t>
      </w:r>
      <w:r w:rsidR="00CD07FC">
        <w:t>r Umfang an Daten zumindest benötigt wird. Anschließend w</w:t>
      </w:r>
      <w:r w:rsidR="00C232AA">
        <w:t>erden</w:t>
      </w:r>
      <w:r w:rsidR="00CD07FC">
        <w:t xml:space="preserve"> basierend auf der Verfügbarkeit der Daten und den ersten Erkenntnissen </w:t>
      </w:r>
      <w:r w:rsidR="001B7460">
        <w:t xml:space="preserve">aus </w:t>
      </w:r>
      <w:r w:rsidR="001B7460" w:rsidRPr="001B7460">
        <w:rPr>
          <w:b/>
          <w:bCs/>
        </w:rPr>
        <w:t xml:space="preserve">Kapitel </w:t>
      </w:r>
      <w:r w:rsidR="001B7460" w:rsidRPr="001B7460">
        <w:rPr>
          <w:b/>
          <w:bCs/>
        </w:rPr>
        <w:fldChar w:fldCharType="begin"/>
      </w:r>
      <w:r w:rsidR="001B7460" w:rsidRPr="001B7460">
        <w:rPr>
          <w:b/>
          <w:bCs/>
        </w:rPr>
        <w:instrText xml:space="preserve"> REF _Ref119658271 \r \h </w:instrText>
      </w:r>
      <w:r w:rsidR="001B7460">
        <w:rPr>
          <w:b/>
          <w:bCs/>
        </w:rPr>
        <w:instrText xml:space="preserve"> \* MERGEFORMAT </w:instrText>
      </w:r>
      <w:r w:rsidR="001B7460" w:rsidRPr="001B7460">
        <w:rPr>
          <w:b/>
          <w:bCs/>
        </w:rPr>
      </w:r>
      <w:r w:rsidR="001B7460" w:rsidRPr="001B7460">
        <w:rPr>
          <w:b/>
          <w:bCs/>
        </w:rPr>
        <w:fldChar w:fldCharType="separate"/>
      </w:r>
      <w:r w:rsidR="00BA2F70">
        <w:rPr>
          <w:b/>
          <w:bCs/>
        </w:rPr>
        <w:t>2</w:t>
      </w:r>
      <w:r w:rsidR="001B7460" w:rsidRPr="001B7460">
        <w:rPr>
          <w:b/>
          <w:bCs/>
        </w:rPr>
        <w:fldChar w:fldCharType="end"/>
      </w:r>
      <w:r w:rsidR="00C232AA">
        <w:rPr>
          <w:b/>
          <w:bCs/>
        </w:rPr>
        <w:t xml:space="preserve"> </w:t>
      </w:r>
      <w:r w:rsidR="00C232AA" w:rsidRPr="00C232AA">
        <w:t>zwei geeignet erscheinende Algorithmen aus dem Bereich des Reinforcement Learning ausgewählt.</w:t>
      </w:r>
      <w:r w:rsidR="007F67B2">
        <w:t xml:space="preserve"> Das Kapitel schließt mit der Aufstellung eines theoretischen Modells, welches im folgenden Kapitel prototypisch für Versuchszwecke umgesetzt wird.</w:t>
      </w:r>
    </w:p>
    <w:p w14:paraId="1AF39798" w14:textId="5055F29E" w:rsidR="008C693A" w:rsidRDefault="003641DC" w:rsidP="008C693A">
      <w:pPr>
        <w:pStyle w:val="berschrift2"/>
      </w:pPr>
      <w:bookmarkStart w:id="47" w:name="_Ref120178867"/>
      <w:bookmarkStart w:id="48" w:name="_Toc122335846"/>
      <w:r>
        <w:t>Aufstellung</w:t>
      </w:r>
      <w:r w:rsidR="00852006">
        <w:t xml:space="preserve"> geeigneter Beispielszenarien</w:t>
      </w:r>
      <w:bookmarkEnd w:id="47"/>
      <w:bookmarkEnd w:id="48"/>
    </w:p>
    <w:p w14:paraId="0FAFE24B" w14:textId="77777777" w:rsidR="00DD342A" w:rsidRDefault="00DD342A" w:rsidP="00DD342A">
      <w:r>
        <w:t>Im Rahmen der Arbeit sollen die Ergebnisse zweier ML-Algorithmen miteinander verglichen werden. Hierzu ist es zunächst erforderlich, geeignete Szenarien festzulegen, welche einen praxisnahen objektiven und subjektiven Vergleich der Ergebnisse ermöglichen. Die Szenarien sollen zumindest folgende Anforderungen erfüllen:</w:t>
      </w:r>
    </w:p>
    <w:p w14:paraId="4B83D4D3" w14:textId="569A02FD" w:rsidR="00DD342A" w:rsidRDefault="00DD342A" w:rsidP="001A5F54">
      <w:pPr>
        <w:pStyle w:val="Listenabsatz"/>
        <w:numPr>
          <w:ilvl w:val="0"/>
          <w:numId w:val="32"/>
        </w:numPr>
      </w:pPr>
      <w:r>
        <w:t>Es sollen sowohl städtische als auch ländliche Gebiete erfasst werden</w:t>
      </w:r>
    </w:p>
    <w:p w14:paraId="3BA96FC7" w14:textId="77777777" w:rsidR="001A5F54" w:rsidRDefault="001A5F54" w:rsidP="001A5F54">
      <w:pPr>
        <w:pStyle w:val="Listenabsatz"/>
        <w:numPr>
          <w:ilvl w:val="0"/>
          <w:numId w:val="32"/>
        </w:numPr>
      </w:pPr>
      <w:r>
        <w:t>Stadt- und Regionalbuslinien sollen gleichermaßen inkludiert sein</w:t>
      </w:r>
    </w:p>
    <w:p w14:paraId="1A9F865E" w14:textId="77777777" w:rsidR="001A5F54" w:rsidRDefault="001A5F54" w:rsidP="001A5F54">
      <w:pPr>
        <w:pStyle w:val="Listenabsatz"/>
        <w:numPr>
          <w:ilvl w:val="0"/>
          <w:numId w:val="32"/>
        </w:numPr>
      </w:pPr>
      <w:r>
        <w:t>Betrachtete Buslinien sollen möglichst unterschiedliche Regelfahrwege oder Haltestellenfolgen aufweisen</w:t>
      </w:r>
    </w:p>
    <w:p w14:paraId="619861B3" w14:textId="77777777" w:rsidR="001A5F54" w:rsidRDefault="001A5F54" w:rsidP="001A5F54">
      <w:pPr>
        <w:pStyle w:val="Listenabsatz"/>
        <w:numPr>
          <w:ilvl w:val="0"/>
          <w:numId w:val="32"/>
        </w:numPr>
      </w:pPr>
      <w:r>
        <w:t>Je Szenario soll ein Störfall trainiert werden</w:t>
      </w:r>
    </w:p>
    <w:p w14:paraId="3E1C010B" w14:textId="77777777" w:rsidR="00DD342A" w:rsidRDefault="00DD342A" w:rsidP="00DD342A">
      <w:r>
        <w:t xml:space="preserve">Basierend auf diesen Maßregeln werden zwei Szenarien aus dem Raum Pforzheim und Umland ausgewählt. Betroffen sind jeweils zwei Regionalbuslinien, eine davon als Schnellbuslinie und eine Stadtbuslinie. Bedingt durch die unterschiedliche Haltepolitik der Linien ergibt sich je nach geographischem Betrachtungsraum ein unterschiedlicher Fahrweg mit entsprechend voneinander abweichenden Haltestellenfolgen. </w:t>
      </w:r>
    </w:p>
    <w:p w14:paraId="4316912B" w14:textId="77777777" w:rsidR="00DD342A" w:rsidRPr="00DD342A" w:rsidRDefault="00DD342A" w:rsidP="00DD342A">
      <w:pPr>
        <w:rPr>
          <w:b/>
          <w:bCs/>
        </w:rPr>
      </w:pPr>
      <w:r w:rsidRPr="00DD342A">
        <w:rPr>
          <w:b/>
          <w:bCs/>
        </w:rPr>
        <w:t>Stadt-Szenario</w:t>
      </w:r>
    </w:p>
    <w:p w14:paraId="53CBF96F" w14:textId="2C356487" w:rsidR="00DD342A" w:rsidRDefault="00DD342A" w:rsidP="00DD342A">
      <w:r>
        <w:t xml:space="preserve">Betrachtet werden soll der Abschnitt </w:t>
      </w:r>
      <w:r w:rsidR="007175B6">
        <w:t>der</w:t>
      </w:r>
      <w:r>
        <w:t xml:space="preserve"> </w:t>
      </w:r>
      <w:r w:rsidR="00EE63DC">
        <w:t>Kaiser-Friedrich-Straße</w:t>
      </w:r>
      <w:r>
        <w:t xml:space="preserve"> in der Stadt Pforzheim. Auf diesem Abschnitt verkehren die Regionalbuslinien 743 und 744, sowie die Stadtbuslinie 2 jeweils in beide Fahrtrichtungen. Alle Linien haben auf diesem Abschnitt denselben Regelfahrweg, die Regionalbuslinien bedienen im Gegensatz zur Stadtbuslinie jedoch zwei </w:t>
      </w:r>
      <w:r>
        <w:lastRenderedPageBreak/>
        <w:t xml:space="preserve">Haltestellen nur zum Ausstieg. Die Regionalbuslinien verkehren in einem 15/30min-Takt, die Stadtbuslinie verkehrt im 15min-Takt. Aufgrund eines schweren Verkehrsunfalls ist die </w:t>
      </w:r>
      <w:r w:rsidR="0081725B">
        <w:t xml:space="preserve">Kaiser-Friedrich-Straße im östlichen Teil </w:t>
      </w:r>
      <w:r>
        <w:t xml:space="preserve">für mindestens zwei Stunden voll gesperrt, sodass die Buslinien weiträumig umgeleitet werden müssen. Die folgende Abbildung zeigt den </w:t>
      </w:r>
      <w:r w:rsidR="00FF2DE6">
        <w:rPr>
          <w:noProof/>
        </w:rPr>
        <mc:AlternateContent>
          <mc:Choice Requires="wps">
            <w:drawing>
              <wp:anchor distT="0" distB="0" distL="114300" distR="114300" simplePos="0" relativeHeight="251651089" behindDoc="0" locked="0" layoutInCell="1" allowOverlap="1" wp14:anchorId="0917D3BB" wp14:editId="7AC5C99E">
                <wp:simplePos x="0" y="0"/>
                <wp:positionH relativeFrom="column">
                  <wp:posOffset>-1905</wp:posOffset>
                </wp:positionH>
                <wp:positionV relativeFrom="paragraph">
                  <wp:posOffset>3845560</wp:posOffset>
                </wp:positionV>
                <wp:extent cx="5579745"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A24A6EC" w14:textId="45C4BE77" w:rsidR="00FF2DE6" w:rsidRPr="00020D65" w:rsidRDefault="00FF2DE6" w:rsidP="00FF2DE6">
                            <w:pPr>
                              <w:pStyle w:val="Beschriftung"/>
                              <w:rPr>
                                <w:sz w:val="21"/>
                              </w:rPr>
                            </w:pPr>
                            <w:bookmarkStart w:id="49" w:name="_Toc122335933"/>
                            <w:r w:rsidRPr="00FF2DE6">
                              <w:rPr>
                                <w:b/>
                                <w:bCs w:val="0"/>
                              </w:rPr>
                              <w:t xml:space="preserve">Abbildung </w:t>
                            </w:r>
                            <w:r w:rsidRPr="00FF2DE6">
                              <w:rPr>
                                <w:b/>
                                <w:bCs w:val="0"/>
                              </w:rPr>
                              <w:fldChar w:fldCharType="begin"/>
                            </w:r>
                            <w:r w:rsidRPr="00FF2DE6">
                              <w:rPr>
                                <w:b/>
                                <w:bCs w:val="0"/>
                              </w:rPr>
                              <w:instrText xml:space="preserve"> SEQ Abbildung \* ARABIC </w:instrText>
                            </w:r>
                            <w:r w:rsidRPr="00FF2DE6">
                              <w:rPr>
                                <w:b/>
                                <w:bCs w:val="0"/>
                              </w:rPr>
                              <w:fldChar w:fldCharType="separate"/>
                            </w:r>
                            <w:r w:rsidR="00BA2F70">
                              <w:rPr>
                                <w:b/>
                                <w:bCs w:val="0"/>
                                <w:noProof/>
                              </w:rPr>
                              <w:t>5</w:t>
                            </w:r>
                            <w:r w:rsidRPr="00FF2DE6">
                              <w:rPr>
                                <w:b/>
                                <w:bCs w:val="0"/>
                              </w:rPr>
                              <w:fldChar w:fldCharType="end"/>
                            </w:r>
                            <w:r>
                              <w:t>: Beispielszenario für Linienbusse im Stadtverkehr</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7D3BB" id="Textfeld 30" o:spid="_x0000_s1045" type="#_x0000_t202" style="position:absolute;left:0;text-align:left;margin-left:-.15pt;margin-top:302.8pt;width:439.35pt;height:.05pt;z-index:2516510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" stroked="f">
                <v:textbox style="mso-fit-shape-to-text:t" inset="0,0,0,0">
                  <w:txbxContent>
                    <w:p w14:paraId="5A24A6EC" w14:textId="45C4BE77" w:rsidR="00FF2DE6" w:rsidRPr="00020D65" w:rsidRDefault="00FF2DE6" w:rsidP="00FF2DE6">
                      <w:pPr>
                        <w:pStyle w:val="Beschriftung"/>
                        <w:rPr>
                          <w:sz w:val="21"/>
                        </w:rPr>
                      </w:pPr>
                      <w:bookmarkStart w:id="50" w:name="_Toc122335933"/>
                      <w:r w:rsidRPr="00FF2DE6">
                        <w:rPr>
                          <w:b/>
                          <w:bCs w:val="0"/>
                        </w:rPr>
                        <w:t xml:space="preserve">Abbildung </w:t>
                      </w:r>
                      <w:r w:rsidRPr="00FF2DE6">
                        <w:rPr>
                          <w:b/>
                          <w:bCs w:val="0"/>
                        </w:rPr>
                        <w:fldChar w:fldCharType="begin"/>
                      </w:r>
                      <w:r w:rsidRPr="00FF2DE6">
                        <w:rPr>
                          <w:b/>
                          <w:bCs w:val="0"/>
                        </w:rPr>
                        <w:instrText xml:space="preserve"> SEQ Abbildung \* ARABIC </w:instrText>
                      </w:r>
                      <w:r w:rsidRPr="00FF2DE6">
                        <w:rPr>
                          <w:b/>
                          <w:bCs w:val="0"/>
                        </w:rPr>
                        <w:fldChar w:fldCharType="separate"/>
                      </w:r>
                      <w:r w:rsidR="00BA2F70">
                        <w:rPr>
                          <w:b/>
                          <w:bCs w:val="0"/>
                          <w:noProof/>
                        </w:rPr>
                        <w:t>5</w:t>
                      </w:r>
                      <w:r w:rsidRPr="00FF2DE6">
                        <w:rPr>
                          <w:b/>
                          <w:bCs w:val="0"/>
                        </w:rPr>
                        <w:fldChar w:fldCharType="end"/>
                      </w:r>
                      <w:r>
                        <w:t>: Beispielszenario für Linienbusse im Stadtverkehr</w:t>
                      </w:r>
                      <w:bookmarkEnd w:id="50"/>
                    </w:p>
                  </w:txbxContent>
                </v:textbox>
                <w10:wrap type="topAndBottom"/>
              </v:shape>
            </w:pict>
          </mc:Fallback>
        </mc:AlternateContent>
      </w:r>
      <w:r w:rsidR="00401552">
        <w:rPr>
          <w:noProof/>
        </w:rPr>
        <w:drawing>
          <wp:anchor distT="0" distB="0" distL="114300" distR="114300" simplePos="0" relativeHeight="251651087" behindDoc="0" locked="0" layoutInCell="1" allowOverlap="1" wp14:anchorId="483859CC" wp14:editId="4C4FD9C3">
            <wp:simplePos x="0" y="0"/>
            <wp:positionH relativeFrom="margin">
              <wp:align>right</wp:align>
            </wp:positionH>
            <wp:positionV relativeFrom="paragraph">
              <wp:posOffset>1141730</wp:posOffset>
            </wp:positionV>
            <wp:extent cx="5579745" cy="2646680"/>
            <wp:effectExtent l="0" t="0" r="1905" b="1270"/>
            <wp:wrapTopAndBottom/>
            <wp:docPr id="27" name="Grafik 27"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Karte enthält.&#10;&#10;Automatisch generierte Beschreibung"/>
                    <pic:cNvPicPr/>
                  </pic:nvPicPr>
                  <pic:blipFill>
                    <a:blip r:embed="rId47"/>
                    <a:stretch>
                      <a:fillRect/>
                    </a:stretch>
                  </pic:blipFill>
                  <pic:spPr>
                    <a:xfrm>
                      <a:off x="0" y="0"/>
                      <a:ext cx="5579745" cy="2646680"/>
                    </a:xfrm>
                    <a:prstGeom prst="rect">
                      <a:avLst/>
                    </a:prstGeom>
                  </pic:spPr>
                </pic:pic>
              </a:graphicData>
            </a:graphic>
          </wp:anchor>
        </w:drawing>
      </w:r>
      <w:r>
        <w:t>betrachteten Raum als Kartenansicht:</w:t>
      </w:r>
    </w:p>
    <w:p w14:paraId="7F072019" w14:textId="6D4796C0" w:rsidR="00DD342A" w:rsidRDefault="00DD342A" w:rsidP="00DD342A">
      <w:r>
        <w:t xml:space="preserve">In blau markiert sind der Fahrweg der Stadtbuslinie und deren zum Einstieg bediente Haltestellen, in orange markiert entsprechend die der Regionalbuslinien. </w:t>
      </w:r>
      <w:r w:rsidR="00FC0A8D">
        <w:t xml:space="preserve">Darüber hinaus sind weitere Haltestellen </w:t>
      </w:r>
      <w:r w:rsidR="007652AB">
        <w:t xml:space="preserve">im Stadtgebiet mit entsprechenden Symbolen dargestellt. </w:t>
      </w:r>
      <w:r>
        <w:t xml:space="preserve">Der rote </w:t>
      </w:r>
      <w:r w:rsidR="00500722">
        <w:t>Blitz</w:t>
      </w:r>
      <w:r>
        <w:t xml:space="preserve"> markiert die Unfallstelle.</w:t>
      </w:r>
      <w:r w:rsidR="00D672EF">
        <w:t xml:space="preserve"> Die Karte ist in vergrößerter Ansicht im Anhang zu finden.</w:t>
      </w:r>
    </w:p>
    <w:p w14:paraId="4ABC90E8" w14:textId="77777777" w:rsidR="00DD342A" w:rsidRPr="00231D5E" w:rsidRDefault="00DD342A" w:rsidP="00DD342A">
      <w:pPr>
        <w:rPr>
          <w:b/>
          <w:bCs/>
        </w:rPr>
      </w:pPr>
      <w:r w:rsidRPr="00231D5E">
        <w:rPr>
          <w:b/>
          <w:bCs/>
        </w:rPr>
        <w:t>Land-Szenario</w:t>
      </w:r>
    </w:p>
    <w:p w14:paraId="3F0FE7E7" w14:textId="4B8ABDD9" w:rsidR="00DD342A" w:rsidRDefault="00DD342A" w:rsidP="00DD342A">
      <w:r>
        <w:t xml:space="preserve">Betrachtet werden soll der Abschnitt zwischen den Gemeinden </w:t>
      </w:r>
      <w:r w:rsidR="00FE12C6">
        <w:t>Langenbrand mit Ortsteil Brückenäcker im Südwesten</w:t>
      </w:r>
      <w:r>
        <w:t xml:space="preserve"> und Engelsbrand</w:t>
      </w:r>
      <w:r w:rsidR="00FE12C6">
        <w:t xml:space="preserve"> mit den Ortsteilen Salmbach und Grunbach im Norden</w:t>
      </w:r>
      <w:r>
        <w:t xml:space="preserve">. Auf diesem Abschnitt verkehren die Regionalbuslinien 743 und 744. Die Linie 743 ist eine Schnellbuslinie und bedient in der Gemeinde Engelsbrand nur den Ortsteil Salmbach und fährt dann direkt weiter in Richtung Pforzheim. Die Linie 744 beginnt im Ortsteil Salmbach, bedient dann die Ortsteile Engelsbrand und Grundbach und fährt dann in Richtung Pforzheim. Einige Fahrten der Linie 744 beginnen bereits in Kapfenhardt und verkehren ab Salmbach dann über den regulären Fahrweg der Linie 744 in Richtung Pforzheim. Die Linie 743 verkehrt im 60min-Takt, die Linie 744 im 30min-Takt jeweils in beide Fahrtrichtungen. Aufgrund eines umgestürzten Baumes ist die Landstraße zwischen den Orten Langenbrand und Salmbach in Richtung Salmbach einseitig gesperrt, sodass die Busse </w:t>
      </w:r>
      <w:r w:rsidR="003641DC">
        <w:t>aus Richtung</w:t>
      </w:r>
      <w:r>
        <w:t xml:space="preserve"> Schömberg und </w:t>
      </w:r>
      <w:r>
        <w:lastRenderedPageBreak/>
        <w:t xml:space="preserve">Kapfenhardt kommend umgeleitet werden müssen. Die Gegenrichtung ist mit vorsichtiger </w:t>
      </w:r>
      <w:r w:rsidR="00FF2DE6">
        <w:rPr>
          <w:noProof/>
        </w:rPr>
        <mc:AlternateContent>
          <mc:Choice Requires="wps">
            <w:drawing>
              <wp:anchor distT="0" distB="0" distL="114300" distR="114300" simplePos="0" relativeHeight="251651090" behindDoc="0" locked="0" layoutInCell="1" allowOverlap="1" wp14:anchorId="24A1FADC" wp14:editId="10D49A41">
                <wp:simplePos x="0" y="0"/>
                <wp:positionH relativeFrom="column">
                  <wp:posOffset>0</wp:posOffset>
                </wp:positionH>
                <wp:positionV relativeFrom="paragraph">
                  <wp:posOffset>4349750</wp:posOffset>
                </wp:positionV>
                <wp:extent cx="5579745" cy="635"/>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A53DA4E" w14:textId="5F81749A" w:rsidR="00FF2DE6" w:rsidRPr="00066495" w:rsidRDefault="00FF2DE6" w:rsidP="00FF2DE6">
                            <w:pPr>
                              <w:pStyle w:val="Beschriftung"/>
                              <w:rPr>
                                <w:sz w:val="21"/>
                              </w:rPr>
                            </w:pPr>
                            <w:bookmarkStart w:id="51" w:name="_Toc122335934"/>
                            <w:r w:rsidRPr="00FF2DE6">
                              <w:rPr>
                                <w:b/>
                                <w:bCs w:val="0"/>
                              </w:rPr>
                              <w:t xml:space="preserve">Abbildung </w:t>
                            </w:r>
                            <w:r w:rsidRPr="00FF2DE6">
                              <w:rPr>
                                <w:b/>
                                <w:bCs w:val="0"/>
                              </w:rPr>
                              <w:fldChar w:fldCharType="begin"/>
                            </w:r>
                            <w:r w:rsidRPr="00FF2DE6">
                              <w:rPr>
                                <w:b/>
                                <w:bCs w:val="0"/>
                              </w:rPr>
                              <w:instrText xml:space="preserve"> SEQ Abbildung \* ARABIC </w:instrText>
                            </w:r>
                            <w:r w:rsidRPr="00FF2DE6">
                              <w:rPr>
                                <w:b/>
                                <w:bCs w:val="0"/>
                              </w:rPr>
                              <w:fldChar w:fldCharType="separate"/>
                            </w:r>
                            <w:r w:rsidR="00BA2F70">
                              <w:rPr>
                                <w:b/>
                                <w:bCs w:val="0"/>
                                <w:noProof/>
                              </w:rPr>
                              <w:t>6</w:t>
                            </w:r>
                            <w:r w:rsidRPr="00FF2DE6">
                              <w:rPr>
                                <w:b/>
                                <w:bCs w:val="0"/>
                              </w:rPr>
                              <w:fldChar w:fldCharType="end"/>
                            </w:r>
                            <w:r w:rsidRPr="00FF2DE6">
                              <w:rPr>
                                <w:b/>
                                <w:bCs w:val="0"/>
                              </w:rPr>
                              <w:t>:</w:t>
                            </w:r>
                            <w:r>
                              <w:t xml:space="preserve"> Beispielszenario für Linienbusse im Regionalverkehr</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1FADC" id="Textfeld 31" o:spid="_x0000_s1046" type="#_x0000_t202" style="position:absolute;left:0;text-align:left;margin-left:0;margin-top:342.5pt;width:439.35pt;height:.05pt;z-index:2516510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" stroked="f">
                <v:textbox style="mso-fit-shape-to-text:t" inset="0,0,0,0">
                  <w:txbxContent>
                    <w:p w14:paraId="1A53DA4E" w14:textId="5F81749A" w:rsidR="00FF2DE6" w:rsidRPr="00066495" w:rsidRDefault="00FF2DE6" w:rsidP="00FF2DE6">
                      <w:pPr>
                        <w:pStyle w:val="Beschriftung"/>
                        <w:rPr>
                          <w:sz w:val="21"/>
                        </w:rPr>
                      </w:pPr>
                      <w:bookmarkStart w:id="52" w:name="_Toc122335934"/>
                      <w:r w:rsidRPr="00FF2DE6">
                        <w:rPr>
                          <w:b/>
                          <w:bCs w:val="0"/>
                        </w:rPr>
                        <w:t xml:space="preserve">Abbildung </w:t>
                      </w:r>
                      <w:r w:rsidRPr="00FF2DE6">
                        <w:rPr>
                          <w:b/>
                          <w:bCs w:val="0"/>
                        </w:rPr>
                        <w:fldChar w:fldCharType="begin"/>
                      </w:r>
                      <w:r w:rsidRPr="00FF2DE6">
                        <w:rPr>
                          <w:b/>
                          <w:bCs w:val="0"/>
                        </w:rPr>
                        <w:instrText xml:space="preserve"> SEQ Abbildung \* ARABIC </w:instrText>
                      </w:r>
                      <w:r w:rsidRPr="00FF2DE6">
                        <w:rPr>
                          <w:b/>
                          <w:bCs w:val="0"/>
                        </w:rPr>
                        <w:fldChar w:fldCharType="separate"/>
                      </w:r>
                      <w:r w:rsidR="00BA2F70">
                        <w:rPr>
                          <w:b/>
                          <w:bCs w:val="0"/>
                          <w:noProof/>
                        </w:rPr>
                        <w:t>6</w:t>
                      </w:r>
                      <w:r w:rsidRPr="00FF2DE6">
                        <w:rPr>
                          <w:b/>
                          <w:bCs w:val="0"/>
                        </w:rPr>
                        <w:fldChar w:fldCharType="end"/>
                      </w:r>
                      <w:r w:rsidRPr="00FF2DE6">
                        <w:rPr>
                          <w:b/>
                          <w:bCs w:val="0"/>
                        </w:rPr>
                        <w:t>:</w:t>
                      </w:r>
                      <w:r>
                        <w:t xml:space="preserve"> Beispielszenario für Linienbusse im Regionalverkehr</w:t>
                      </w:r>
                      <w:bookmarkEnd w:id="52"/>
                    </w:p>
                  </w:txbxContent>
                </v:textbox>
                <w10:wrap type="topAndBottom"/>
              </v:shape>
            </w:pict>
          </mc:Fallback>
        </mc:AlternateContent>
      </w:r>
      <w:r w:rsidR="00FF2DE6">
        <w:rPr>
          <w:noProof/>
        </w:rPr>
        <w:drawing>
          <wp:anchor distT="0" distB="0" distL="114300" distR="114300" simplePos="0" relativeHeight="251651088" behindDoc="0" locked="0" layoutInCell="1" allowOverlap="1" wp14:anchorId="7BE46CE6" wp14:editId="2E61D8C5">
            <wp:simplePos x="0" y="0"/>
            <wp:positionH relativeFrom="margin">
              <wp:align>left</wp:align>
            </wp:positionH>
            <wp:positionV relativeFrom="paragraph">
              <wp:posOffset>514350</wp:posOffset>
            </wp:positionV>
            <wp:extent cx="5579745" cy="3778250"/>
            <wp:effectExtent l="0" t="0" r="1905" b="0"/>
            <wp:wrapTopAndBottom/>
            <wp:docPr id="28" name="Grafik 28"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Karte enthält.&#10;&#10;Automatisch generierte Beschreibung"/>
                    <pic:cNvPicPr/>
                  </pic:nvPicPr>
                  <pic:blipFill>
                    <a:blip r:embed="rId48"/>
                    <a:stretch>
                      <a:fillRect/>
                    </a:stretch>
                  </pic:blipFill>
                  <pic:spPr>
                    <a:xfrm>
                      <a:off x="0" y="0"/>
                      <a:ext cx="5579745" cy="3778250"/>
                    </a:xfrm>
                    <a:prstGeom prst="rect">
                      <a:avLst/>
                    </a:prstGeom>
                  </pic:spPr>
                </pic:pic>
              </a:graphicData>
            </a:graphic>
          </wp:anchor>
        </w:drawing>
      </w:r>
      <w:r>
        <w:t>Fahrweise befahrbar. Die folgende Abbildung zeigt den betrachteten Raum als Kartenansicht:</w:t>
      </w:r>
    </w:p>
    <w:p w14:paraId="17BB1FEB" w14:textId="66DE0709" w:rsidR="00852006" w:rsidRDefault="00DD342A" w:rsidP="00DD342A">
      <w:r>
        <w:t>Zu sehen sind die Regionalbuslinien 743 in orange, die Linie 744 in grau</w:t>
      </w:r>
      <w:r w:rsidR="001E66A4">
        <w:t xml:space="preserve"> mit den entsprechend planmäßig bedienten Haltestellen</w:t>
      </w:r>
      <w:r>
        <w:t xml:space="preserve">. </w:t>
      </w:r>
      <w:r w:rsidR="001E66A4">
        <w:t>Weitere</w:t>
      </w:r>
      <w:r>
        <w:t xml:space="preserve"> </w:t>
      </w:r>
      <w:r w:rsidR="00E016D3">
        <w:t xml:space="preserve">Haltestellen sind in dieser Ansicht nicht gesondert </w:t>
      </w:r>
      <w:r w:rsidR="001E66A4">
        <w:t>dargestellt</w:t>
      </w:r>
      <w:r w:rsidR="00E016D3">
        <w:t xml:space="preserve">, da diese bedingt durch die Zoomstufe der Karte </w:t>
      </w:r>
      <w:r w:rsidR="00950708">
        <w:t xml:space="preserve">eher zu ein Überfrachtung führen würden, als zweckdienlich zu sein. </w:t>
      </w:r>
      <w:r w:rsidR="00A525BF">
        <w:t xml:space="preserve">Zur Orientierung sind außerdem die Fahrtrichtungen </w:t>
      </w:r>
      <w:r w:rsidR="00C9083F">
        <w:t>gekennzeichnet</w:t>
      </w:r>
      <w:r w:rsidR="00A525BF">
        <w:t xml:space="preserve">. </w:t>
      </w:r>
      <w:r>
        <w:t xml:space="preserve">Der rote </w:t>
      </w:r>
      <w:r w:rsidR="001E66A4">
        <w:t>Blitz</w:t>
      </w:r>
      <w:r>
        <w:t xml:space="preserve"> markiert die Stelle, an der die Straße einseitig unterbrochen ist.</w:t>
      </w:r>
      <w:r w:rsidR="00D672EF">
        <w:t xml:space="preserve"> Die Karte ist in vergrößerter Ansicht im Anhang zu finden.</w:t>
      </w:r>
    </w:p>
    <w:p w14:paraId="77E62A33" w14:textId="7678F361" w:rsidR="003641DC" w:rsidRDefault="003334BB" w:rsidP="003641DC">
      <w:pPr>
        <w:pStyle w:val="berschrift2"/>
      </w:pPr>
      <w:bookmarkStart w:id="53" w:name="_Toc122335847"/>
      <w:r>
        <w:t>Auswahl verfügbarer Eingangsdaten</w:t>
      </w:r>
      <w:bookmarkEnd w:id="53"/>
    </w:p>
    <w:p w14:paraId="191DB9AA" w14:textId="17EC3513" w:rsidR="003334BB" w:rsidRDefault="003334BB" w:rsidP="003334BB">
      <w:r>
        <w:t xml:space="preserve">Anstatt eine vollständige Auflistung aller teils sogar frei unter OpenData-Lizenzen verfügbaren Daten </w:t>
      </w:r>
      <w:r w:rsidR="006E68C0">
        <w:t>anzustreben, ist es sinngemäßer zunächst nach dem gewünschten Zweck zu kategorisieren und dann dazu passende Daten auszuwählen.</w:t>
      </w:r>
      <w:r w:rsidR="002374C7">
        <w:t xml:space="preserve"> In diesem Unterkapitel werden </w:t>
      </w:r>
      <w:r w:rsidR="002374C7">
        <w:lastRenderedPageBreak/>
        <w:t xml:space="preserve">zunächst die Zwecke aufgelistet und passend dazu jeweils verfügbare Datenquellen </w:t>
      </w:r>
      <w:r w:rsidR="00E7746B">
        <w:t>erläutert. Zudem werden notwendige Transformationen und Anpassungen an den Daten beschrieben.</w:t>
      </w:r>
    </w:p>
    <w:p w14:paraId="5BBCEA13" w14:textId="6F48FE78" w:rsidR="00E7746B" w:rsidRDefault="00AC0341" w:rsidP="00AC0341">
      <w:pPr>
        <w:pStyle w:val="berschrift3"/>
      </w:pPr>
      <w:bookmarkStart w:id="54" w:name="_Toc122335848"/>
      <w:r>
        <w:t xml:space="preserve">Betriebliche Daten </w:t>
      </w:r>
      <w:r w:rsidR="00C5510B">
        <w:t>für Fahrplan und Liniennetz</w:t>
      </w:r>
      <w:bookmarkEnd w:id="54"/>
    </w:p>
    <w:p w14:paraId="429F7A72" w14:textId="6533FC81" w:rsidR="00512FF6" w:rsidRDefault="00C5510B" w:rsidP="00C5510B">
      <w:r>
        <w:t xml:space="preserve">Grundlage des </w:t>
      </w:r>
      <w:r w:rsidR="001146A1">
        <w:t>klassischen</w:t>
      </w:r>
      <w:r>
        <w:t xml:space="preserve"> Linienverkehrs ist ein Fahrplan</w:t>
      </w:r>
      <w:r w:rsidR="001146A1">
        <w:t xml:space="preserve"> </w:t>
      </w:r>
      <w:sdt>
        <w:sdtPr>
          <w:alias w:val="To edit, see citavi.com/edit"/>
          <w:tag w:val="CitaviPlaceholder#45f0c3fc-8d1d-4c4c-af7d-77c33cbc4380"/>
          <w:id w:val="-914558493"/>
          <w:placeholder>
            <w:docPart w:val="78638D02F7D14F2885EC9C63582654FD"/>
          </w:placeholder>
        </w:sdtPr>
        <w:sdtEndPr/>
        <w:sdtContent>
          <w:r w:rsidR="001146A1">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jdjYjA0LWJhYzEtNDA3YS1hNWE3LWM3MTU3YWQ3MDhlNSIsIlJhbmdlTGVuZ3RoIjoyOSwiUmVmZXJlbmNlSWQiOiJkZWFlMzEzMS00N2M0LTQwOGMtYmRkZS02ODBjODNiZmVm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U2IiwiU3RhcnRQYWdlIjp7IiRpZCI6IjUiLCIkdHlwZSI6IlN3aXNzQWNhZGVtaWMuUGFnZU51bWJlciwgU3dpc3NBY2FkZW1pYyIsIklzRnVsbHlOdW1lcmljIjp0cnVlLCJOdW1iZXIiOjQ1NiwiTnVtYmVyaW5nVHlwZSI6MCwiTnVtZXJhbFN5c3RlbSI6MCwiT3JpZ2luYWxTdHJpbmciOiI0NTYiLCJQcmV0dHlTdHJpbmciOiI0NTY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mZyaWVkIiwiTGFzdE5hbWUiOiJSZWluaGFyZHQiLCJQcm90ZWN0ZWQiOmZhbHNlLCJTZXgiOjIsIkNyZWF0ZWRCeSI6Il9TZWJhc3RpYW4gS25vcGYiLCJDcmVhdGVkT24iOiIyMDIyLTExLTE0VDE0OjE2OjE4IiwiTW9kaWZpZWRCeSI6Il9TZWJhc3RpYW4gS25vcGYiLCJJZCI6IjI3OTFhM2Y0LWY0MWYtNDBhNC1hNThjLTkyNGJkMjA5OTM2MCIsIk1vZGlmaWVkT24iOiIyMDIyLTExLTE0VDE0OjE2OjE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Vc2VyXFxBcHBEYXRhXFxMb2NhbFxcVGVtcFxcM2F2enRtMTMuanBnIiwiVXJpU3RyaW5nIjoiZGVhZTMxMzEtNDdjNC00MDhjLWJkZGUtNjgwYzgzYmZlZjF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LiwgYWt0dWFsaXNpZXJ0ZSBBdWZsYWdlIiwiRXZhbHVhdGlvbkNvbXBsZXhpdHkiOjAsIkV2YWx1YXRpb25Tb3VyY2VUZXh0Rm9ybWF0IjowLCJHcm91cHMiOltdLCJIYXNMYWJlbDEiOmZhbHNlLCJIYXNMYWJlbDIiOmZhbHNlLCJJc2JuIjoiOTc4LTMtNjU4LTIyMDU4LTc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kZXBvc2l0LmRuYi5kZS9jZ2ktYmluL2Rva3NlcnY/aWQ9MjAwOTVlYWVmZjA1NDU4ZWI1YzhmYTA0NDEyOTFlZGQmcHJvdj1NJmRva192YXI9MSZkb2tfZXh0PWh0bSIsIlVyaVN0cmluZyI6Imh0dHA6Ly9kZXBvc2l0LmRuYi5kZS9jZ2ktYmluL2Rva3NlcnY/aWQ9MjAwOTVlYWVmZjA1NDU4ZWI1YzhmYTA0NDEyOTFlZGQmcHJvdj1NJmRva192YXI9MSZkb2tfZXh0PWh0b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Etub3BmIiwiQ3JlYXRlZE9uIjoiMjAyMi0xMS0xNFQxNDoxNjoxOCIsIk1vZGlmaWVkQnkiOiJfU2ViYXN0aWFuIEtub3BmIiwiSWQiOiJmY2FlOTZiZi1mMmQwLTQzYzItYWIzMi04N2UxZGU4NmNkM2QiLCJNb2RpZmllZE9uIjoiMjAyMi0xMS0xNFQxNDoxNjox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Z2J2LmRlL2Rtcy90aWItdWItaGFubm92ZXIvMTAzMjU3MTUwMC5wZGYiLCJVcmlTdHJpbmciOiJodHRwOi8vd3d3Lmdidi5kZS9kbXMvdGliLXViLWhhbm5vdmVyLzEwMzI1NzE1MDA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U2ViYXN0aWFuIEtub3BmIiwiQ3JlYXRlZE9uIjoiMjAyMi0xMS0xNFQxNDoxNjoxOCIsIk1vZGlmaWVkQnkiOiJfU2ViYXN0aWFuIEtub3BmIiwiSWQiOiJmZDk2ZDIyMy0yZWNmLTRmODYtYmJjNC04ZTdjZDNlYmUxMWYiLCJNb2RpZmllZE9uIjoiMjAyMi0xMS0xNFQxNDoxNjoxO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93d3cuc3ByaW5nZXIuY29tLyIsIlVyaVN0cmluZyI6Imh0dHA6Ly93d3cuc3ByaW5nZXIuY29tL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}</w:instrText>
          </w:r>
          <w:r w:rsidR="001146A1">
            <w:fldChar w:fldCharType="separate"/>
          </w:r>
          <w:r w:rsidR="00A95B2B">
            <w:t>(vgl. Reinhardt 2018, S. 456)</w:t>
          </w:r>
          <w:r w:rsidR="001146A1">
            <w:fldChar w:fldCharType="end"/>
          </w:r>
        </w:sdtContent>
      </w:sdt>
      <w:r w:rsidR="001146A1">
        <w:t>.</w:t>
      </w:r>
      <w:r w:rsidR="00C81757">
        <w:t xml:space="preserve"> Dieser bildet darüber hinaus auch den Maßstab für die Arbeit des Leitstellenpersonals.</w:t>
      </w:r>
    </w:p>
    <w:p w14:paraId="5E52BE17" w14:textId="34980956" w:rsidR="00D9437F" w:rsidRDefault="00D9437F" w:rsidP="00C5510B">
      <w:r>
        <w:t>Ein bekanntes Format zum Austausch von Soll-Fahrplandaten wurde vom Verband Deutscher Verkehrsunternehmen (VDV</w:t>
      </w:r>
      <w:r w:rsidR="00E75CE7">
        <w:fldChar w:fldCharType="begin"/>
      </w:r>
      <w:r w:rsidR="00E75CE7">
        <w:instrText xml:space="preserve"> XE "</w:instrText>
      </w:r>
      <w:r w:rsidR="00E75CE7" w:rsidRPr="00E342F4">
        <w:instrText>VDV</w:instrText>
      </w:r>
      <w:r w:rsidR="00E75CE7">
        <w:instrText>" \t "</w:instrText>
      </w:r>
      <w:r w:rsidR="00E75CE7" w:rsidRPr="00F65CCB">
        <w:rPr>
          <w:i/>
        </w:rPr>
        <w:instrText>Verband Deutscher Verkehrsunternehmen</w:instrText>
      </w:r>
      <w:r w:rsidR="00E75CE7">
        <w:instrText xml:space="preserve">" </w:instrText>
      </w:r>
      <w:r w:rsidR="00E75CE7">
        <w:fldChar w:fldCharType="end"/>
      </w:r>
      <w:r>
        <w:t xml:space="preserve">) mit der VDV-Schrift 452 veröffentlicht. Seitdem gilt </w:t>
      </w:r>
      <w:r w:rsidR="00481984">
        <w:t>VDV 452 als de-facto zum Datenaustausch von Fahrplandaten zwischen verschiedensten Systemen im ÖPNV</w:t>
      </w:r>
      <w:r w:rsidR="00E75CE7">
        <w:t xml:space="preserve"> und ist </w:t>
      </w:r>
      <w:r w:rsidR="00B11B4D">
        <w:t>als Schnittstelle zwischen zahlreichen Systemen auch im produktiven Einsatz.</w:t>
      </w:r>
    </w:p>
    <w:p w14:paraId="0531202D" w14:textId="544460D3" w:rsidR="00B11B4D" w:rsidRDefault="00B11B4D" w:rsidP="00C5510B">
      <w:r>
        <w:t>Ein weiteres Fahrplandatenformat ist das von der EU spezifizierte Format NeTEx. Dabei handelt es sich um XML</w:t>
      </w:r>
      <w:r w:rsidR="005E5CB2">
        <w:fldChar w:fldCharType="begin"/>
      </w:r>
      <w:r w:rsidR="005E5CB2">
        <w:instrText xml:space="preserve"> XE "</w:instrText>
      </w:r>
      <w:r w:rsidR="005E5CB2" w:rsidRPr="004C5327">
        <w:instrText>XML</w:instrText>
      </w:r>
      <w:r w:rsidR="005E5CB2">
        <w:instrText>" \t "</w:instrText>
      </w:r>
      <w:r w:rsidR="005E5CB2" w:rsidRPr="00FC25D9">
        <w:rPr>
          <w:i/>
        </w:rPr>
        <w:instrText>Extensible Markup Language</w:instrText>
      </w:r>
      <w:r w:rsidR="005E5CB2">
        <w:instrText xml:space="preserve">" </w:instrText>
      </w:r>
      <w:r w:rsidR="005E5CB2">
        <w:fldChar w:fldCharType="end"/>
      </w:r>
      <w:r>
        <w:t xml:space="preserve">-Dateien, die </w:t>
      </w:r>
      <w:r w:rsidR="005E5CB2">
        <w:t xml:space="preserve">Daten </w:t>
      </w:r>
      <w:r>
        <w:t>gemäß der NeTEx-Spe</w:t>
      </w:r>
      <w:r w:rsidR="004F5DE4">
        <w:t>z</w:t>
      </w:r>
      <w:r>
        <w:t>i</w:t>
      </w:r>
      <w:r w:rsidR="004F5DE4">
        <w:t>f</w:t>
      </w:r>
      <w:r>
        <w:t>i</w:t>
      </w:r>
      <w:r w:rsidR="000B23C1">
        <w:t>zi</w:t>
      </w:r>
      <w:r>
        <w:t>erung enthalten.</w:t>
      </w:r>
      <w:r w:rsidR="005E5CB2">
        <w:t xml:space="preserve"> </w:t>
      </w:r>
      <w:r w:rsidR="00DE123D">
        <w:t xml:space="preserve">Bedingt durch den großen Anwendungsraum von NeTEx wurden zwischenzeitlich auch für einige Länder nationale </w:t>
      </w:r>
      <w:r w:rsidR="00F239B6">
        <w:t>Dialekte, sogenannte Länderprofile, erstellt. Diese Länderprofile ermöglichen wiederrum eine Abbildung von länderspezifischen Eigenschaften. Bei NeTEx handelt es sich damit um ein alternatives Format zu VDV 452, welches aber im Regelfall gesondert aus einem System exportiert beziehungsweise in ein weiteres System importiert werden muss.</w:t>
      </w:r>
    </w:p>
    <w:p w14:paraId="0B20BB4C" w14:textId="4A44F368" w:rsidR="009E74A9" w:rsidRDefault="001146A1" w:rsidP="00C5510B">
      <w:r>
        <w:t>Sei</w:t>
      </w:r>
      <w:r w:rsidR="007436BC">
        <w:t xml:space="preserve">t der Änderung des Personenbeförderungsgesetz sind unter </w:t>
      </w:r>
      <w:proofErr w:type="spellStart"/>
      <w:r w:rsidR="007436BC">
        <w:t>Anderem</w:t>
      </w:r>
      <w:proofErr w:type="spellEnd"/>
      <w:r w:rsidR="007436BC">
        <w:t xml:space="preserve"> auch Verkehrsunternehmen dazu verpflichtet, </w:t>
      </w:r>
      <w:r w:rsidR="00E8623E">
        <w:t>Fahrplan</w:t>
      </w:r>
      <w:r w:rsidR="00C81757">
        <w:t xml:space="preserve">- und Netzdaten </w:t>
      </w:r>
      <w:r w:rsidR="00E8623E">
        <w:t>öffentlich zur Verfügung zu stellen</w:t>
      </w:r>
      <w:r w:rsidR="00B83F17">
        <w:t xml:space="preserve"> </w:t>
      </w:r>
      <w:sdt>
        <w:sdtPr>
          <w:alias w:val="To edit, see citavi.com/edit"/>
          <w:tag w:val="CitaviPlaceholder#0f8d3168-4b11-4bb3-8a14-4c39f882892b"/>
          <w:id w:val="901173084"/>
          <w:placeholder>
            <w:docPart w:val="FE0AE5BD38A74164B6408397B68A7EE3"/>
          </w:placeholder>
        </w:sdtPr>
        <w:sdtEndPr/>
        <w:sdtContent>
          <w:r w:rsidR="004425B1">
            <w:fldChar w:fldCharType="begin"/>
          </w:r>
          <w:r w:rsidR="001214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0ZWU3MmQwLThmNDgtNGQyNi1iOGM5LTM3ZGI1MTlkYzY1ZiIsIlJhbmdlTGVuZ3RoIjo0MSwiUmVmZXJlbmNlSWQiOiI0N2YzNjRjMC00NWE3LTQzYjktYjQ5ZS02MzIwNzA2ZWZiY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sKnM2EiLCJTdGFydFBhZ2UiOnsiJGlkIjoiNSIsIiR0eXBlIjoiU3dpc3NBY2FkZW1pYy5QYWdlTnVtYmVyLCBTd2lzc0FjYWRlbWljIiwiSXNGdWxseU51bWVyaWMiOmZhbHNlLCJOdW1iZXIiOjMsIk51bWJlcmluZ1R5cGUiOjAsIk51bWVyYWxTeXN0ZW0iOi0xLCJPcmlnaW5hbFN0cmluZyI6IsKnM2EiLCJQcmV0dHlTdHJpbmciOiLCpzNhIn19LCJQcmVmaXgiOiJ2Z2wuICIsIlJlZmVyZW5jZSI6eyIkaWQiOiI2IiwiJHR5cGUiOiJTd2lzc0FjYWRlbWljLkNpdGF2aS5SZWZlcmVuY2UsIFN3aXNzQWNhZGVtaWMuQ2l0YXZpIiwiQWJzdHJhY3RDb21wbGV4aXR5IjowLCJBYnN0cmFjdFNvdXJjZVRleHRGb3JtYXQiOjAsIkFjY2Vzc0RhdGUiOiIxOC4xMS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3dy5nZXNldHplLWltLWludGVybmV0LmRlL3BiZWZnL2luZGV4Lmh0bWwjQkpOUjAwMjQxMDk2MUJKTkUwMDE4MDIzMDUiLCJVcmlTdHJpbmciOiJodHRwczovL3d3dy5nZXNldHplLWltLWludGVybmV0LmRlL3BiZWZnL2luZGV4Lmh0bWwjQkpOUjAwMjQxMDk2MUJKTkUwMDE4MDIzMD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}</w:instrText>
          </w:r>
          <w:r w:rsidR="004425B1">
            <w:fldChar w:fldCharType="separate"/>
          </w:r>
          <w:r w:rsidR="00A95B2B">
            <w:t>(vgl. Bundesministerium für Verkehr, §3a)</w:t>
          </w:r>
          <w:r w:rsidR="004425B1">
            <w:fldChar w:fldCharType="end"/>
          </w:r>
        </w:sdtContent>
      </w:sdt>
      <w:r w:rsidR="00E8623E">
        <w:t>.</w:t>
      </w:r>
      <w:r w:rsidR="00C81757">
        <w:t xml:space="preserve"> </w:t>
      </w:r>
      <w:r w:rsidR="00703E88">
        <w:t xml:space="preserve">In den meisten Fällen werden die Daten im von Google definierten </w:t>
      </w:r>
      <w:r w:rsidR="00703E88" w:rsidRPr="00703E88">
        <w:rPr>
          <w:i/>
          <w:iCs/>
        </w:rPr>
        <w:t>General Transfer Feed Specification</w:t>
      </w:r>
      <w:r w:rsidR="00703E88">
        <w:t xml:space="preserve"> (GTFS</w:t>
      </w:r>
      <w:r w:rsidR="008D035C">
        <w:fldChar w:fldCharType="begin"/>
      </w:r>
      <w:r w:rsidR="008D035C">
        <w:instrText xml:space="preserve"> XE "</w:instrText>
      </w:r>
      <w:r w:rsidR="008D035C" w:rsidRPr="00374451">
        <w:instrText>GTFS</w:instrText>
      </w:r>
      <w:r w:rsidR="008D035C">
        <w:instrText>" \t "</w:instrText>
      </w:r>
      <w:r w:rsidR="008D035C" w:rsidRPr="00815BC3">
        <w:rPr>
          <w:i/>
        </w:rPr>
        <w:instrText>General Transfer Feed Specification</w:instrText>
      </w:r>
      <w:r w:rsidR="008D035C">
        <w:instrText xml:space="preserve">" </w:instrText>
      </w:r>
      <w:r w:rsidR="008D035C">
        <w:fldChar w:fldCharType="end"/>
      </w:r>
      <w:r w:rsidR="00703E88">
        <w:t xml:space="preserve">) Format bereitgestellt. </w:t>
      </w:r>
      <w:r w:rsidR="008D035C">
        <w:t xml:space="preserve">Dabei handelt es sich um </w:t>
      </w:r>
      <w:r w:rsidR="002913E4">
        <w:t>CSV</w:t>
      </w:r>
      <w:r w:rsidR="00815075">
        <w:fldChar w:fldCharType="begin"/>
      </w:r>
      <w:r w:rsidR="00815075">
        <w:instrText xml:space="preserve"> XE "</w:instrText>
      </w:r>
      <w:r w:rsidR="00815075" w:rsidRPr="006C5614">
        <w:instrText>CSV</w:instrText>
      </w:r>
      <w:r w:rsidR="00815075">
        <w:instrText>" \t "</w:instrText>
      </w:r>
      <w:proofErr w:type="spellStart"/>
      <w:r w:rsidR="00815075" w:rsidRPr="0053143C">
        <w:rPr>
          <w:i/>
        </w:rPr>
        <w:instrText>Comma</w:instrText>
      </w:r>
      <w:proofErr w:type="spellEnd"/>
      <w:r w:rsidR="00815075" w:rsidRPr="0053143C">
        <w:rPr>
          <w:i/>
        </w:rPr>
        <w:instrText xml:space="preserve"> </w:instrText>
      </w:r>
      <w:proofErr w:type="spellStart"/>
      <w:r w:rsidR="00815075" w:rsidRPr="0053143C">
        <w:rPr>
          <w:i/>
        </w:rPr>
        <w:instrText>Separated</w:instrText>
      </w:r>
      <w:proofErr w:type="spellEnd"/>
      <w:r w:rsidR="00815075" w:rsidRPr="0053143C">
        <w:rPr>
          <w:i/>
        </w:rPr>
        <w:instrText xml:space="preserve"> Values</w:instrText>
      </w:r>
      <w:r w:rsidR="00815075">
        <w:instrText xml:space="preserve">" </w:instrText>
      </w:r>
      <w:r w:rsidR="00815075">
        <w:fldChar w:fldCharType="end"/>
      </w:r>
      <w:r w:rsidR="002913E4">
        <w:t xml:space="preserve">-ähnliche </w:t>
      </w:r>
      <w:r w:rsidR="008D035C">
        <w:t>Textdateien mit Informationen zu Fahrzeiten, Fahrten, Linien und Haltestellen</w:t>
      </w:r>
      <w:r w:rsidR="002913E4">
        <w:t>, wie wiederrum in einer ZIP-Datei verteilt werden</w:t>
      </w:r>
      <w:r w:rsidR="002F3B33">
        <w:t xml:space="preserve"> </w:t>
      </w:r>
      <w:sdt>
        <w:sdtPr>
          <w:alias w:val="To edit, see citavi.com/edit"/>
          <w:tag w:val="CitaviPlaceholder#d5d95e21-aa83-47a9-b5f6-76f4c90be9c4"/>
          <w:id w:val="-1680341270"/>
          <w:placeholder>
            <w:docPart w:val="FE0AE5BD38A74164B6408397B68A7EE3"/>
          </w:placeholder>
        </w:sdtPr>
        <w:sdtEndPr/>
        <w:sdtContent>
          <w:r w:rsidR="00EE70E2">
            <w:fldChar w:fldCharType="begin"/>
          </w:r>
          <w:r w:rsidR="001214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RldmVsb3BlcnMuZ29vZ2xlLmNvbS90cmFuc2l0L2d0ZnM/aGw9ZGUiLCJVcmlTdHJpbmciOiJodHRwczovL2RldmVsb3BlcnMuZ29vZ2xlLmNvbS90cmFuc2l0L2d0ZnM/aGw9ZG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}</w:instrText>
          </w:r>
          <w:r w:rsidR="00EE70E2">
            <w:fldChar w:fldCharType="separate"/>
          </w:r>
          <w:r w:rsidR="00A95B2B">
            <w:t>(vgl. Google 2022)</w:t>
          </w:r>
          <w:r w:rsidR="00EE70E2">
            <w:fldChar w:fldCharType="end"/>
          </w:r>
        </w:sdtContent>
      </w:sdt>
      <w:r w:rsidR="00EE70E2">
        <w:t xml:space="preserve">. Für betriebliche Anwendungen, zu denen ein ITCS nebst zugehöriger Bordrechner gehört, ist GTFS nur eingeschränkt geeignet, </w:t>
      </w:r>
      <w:r w:rsidR="00CB42B8">
        <w:t>da wichtige Betriebsdaten wie Umläufe in der Spezifikation nicht vorgesehen sind.</w:t>
      </w:r>
    </w:p>
    <w:p w14:paraId="5E57319C" w14:textId="1DFE079B" w:rsidR="00C5510B" w:rsidRDefault="00E62B45" w:rsidP="00C5510B">
      <w:r>
        <w:t xml:space="preserve">Um Zwischenschritte für möglicherweise nötige Datenkonvertierungen zu sparen, </w:t>
      </w:r>
      <w:r w:rsidR="00554D82">
        <w:t xml:space="preserve">wird für den Einsatz in einem produktiven ITCS das Format VDV 452 empfohlen. </w:t>
      </w:r>
      <w:r w:rsidR="009E74A9">
        <w:t>F</w:t>
      </w:r>
      <w:r w:rsidR="00193D35">
        <w:t xml:space="preserve">ür die </w:t>
      </w:r>
      <w:r w:rsidR="00AC33DD">
        <w:t xml:space="preserve">Verwendung im Prototyp sind </w:t>
      </w:r>
      <w:r w:rsidR="009E74A9">
        <w:t>GTFS-Daten</w:t>
      </w:r>
      <w:r w:rsidR="00AC33DD">
        <w:t xml:space="preserve"> aber allemal zu gebrauchen. </w:t>
      </w:r>
      <w:r w:rsidR="00190416">
        <w:t>Aufgrund der einfachen Zugänglichkeit und des gut verarbeitbaren Datenformates werden GTFS-Daten als Grundlage für den Prototyp und dessen Evaluation genutzt.</w:t>
      </w:r>
    </w:p>
    <w:p w14:paraId="5FDE000A" w14:textId="3E18D66D" w:rsidR="00716B1A" w:rsidRDefault="00FA46A0" w:rsidP="00716B1A">
      <w:pPr>
        <w:pStyle w:val="berschrift3"/>
      </w:pPr>
      <w:bookmarkStart w:id="55" w:name="_Toc122335849"/>
      <w:r>
        <w:lastRenderedPageBreak/>
        <w:t>Kartendaten und Routing</w:t>
      </w:r>
      <w:bookmarkEnd w:id="55"/>
    </w:p>
    <w:p w14:paraId="219B64AA" w14:textId="1B88AAA7" w:rsidR="003A3BDF" w:rsidRDefault="003A3BDF" w:rsidP="00DE5BED">
      <w:r>
        <w:t xml:space="preserve">An dieser Stelle muss zunächst </w:t>
      </w:r>
      <w:r w:rsidR="00436FBD">
        <w:t xml:space="preserve">der spätere Einsatzzweck differenziert werden. Der Fokus liegt </w:t>
      </w:r>
      <w:r w:rsidR="00BE5F43">
        <w:t xml:space="preserve">auf der Umleitungssuche für Linienbusse im Störungsfall. </w:t>
      </w:r>
      <w:r w:rsidR="00B813CB">
        <w:t xml:space="preserve">Hierbei </w:t>
      </w:r>
      <w:r w:rsidR="006547CD">
        <w:t xml:space="preserve">ist das Routing von </w:t>
      </w:r>
      <w:r w:rsidR="006F7BD3">
        <w:t>essenzieller</w:t>
      </w:r>
      <w:r w:rsidR="006547CD">
        <w:t xml:space="preserve"> Bedeutung, es gilt das Routing im Sinne einer Stabili</w:t>
      </w:r>
      <w:r w:rsidR="00604B0B">
        <w:t>sierung des Betriebes im Störungsfall zu optimieren.</w:t>
      </w:r>
      <w:r w:rsidR="006F7BD3">
        <w:t xml:space="preserve"> An dieser Stelle bietet sich die Verwendung offener Geodaten an. Diese enthalten nicht nu</w:t>
      </w:r>
      <w:r w:rsidR="00627FD9">
        <w:t xml:space="preserve">r geographische Informationen, die später wieder für die Anzeige in einer Karte genutzt werden können, sondern bieten darüber hinaus auch die Möglichkeit, </w:t>
      </w:r>
      <w:r w:rsidR="00DE5BED">
        <w:t>mit gängigen Frameworks Informationen und Daten zur weiteren Verarbeitung extrahieren zu können.</w:t>
      </w:r>
    </w:p>
    <w:p w14:paraId="4343EEF5" w14:textId="77777777" w:rsidR="000C036A" w:rsidRDefault="00E75366" w:rsidP="003A3BDF">
      <w:r>
        <w:t xml:space="preserve">Der wohl bekannteste Anbieter für offene Geodaten im deutschsprachigen Raum dürfte OpenStreetMap </w:t>
      </w:r>
      <w:r w:rsidR="00A12ADF">
        <w:t>(OSM</w:t>
      </w:r>
      <w:r w:rsidR="000F7698">
        <w:fldChar w:fldCharType="begin"/>
      </w:r>
      <w:r w:rsidR="000F7698">
        <w:instrText xml:space="preserve"> XE "</w:instrText>
      </w:r>
      <w:r w:rsidR="000F7698" w:rsidRPr="007F0194">
        <w:instrText>OSM</w:instrText>
      </w:r>
      <w:r w:rsidR="000F7698">
        <w:instrText>" \t "</w:instrText>
      </w:r>
      <w:r w:rsidR="000F7698" w:rsidRPr="0055731B">
        <w:rPr>
          <w:i/>
        </w:rPr>
        <w:instrText>OpenStreetMap</w:instrText>
      </w:r>
      <w:r w:rsidR="000F7698">
        <w:instrText xml:space="preserve">" </w:instrText>
      </w:r>
      <w:r w:rsidR="000F7698">
        <w:fldChar w:fldCharType="end"/>
      </w:r>
      <w:r w:rsidR="00A12ADF">
        <w:t xml:space="preserve">) </w:t>
      </w:r>
      <w:r>
        <w:t xml:space="preserve">sein. Die Nutzungsbedingungen lassen </w:t>
      </w:r>
      <w:r w:rsidR="00A12ADF">
        <w:t>fast alle Verwendungsarten, darunter auch kommerzielle, zu. Einzige Voraussetzung ist, dass die OSM-Mitwirkenden als Quelle genannt werden.</w:t>
      </w:r>
      <w:r w:rsidR="00711BE4">
        <w:t xml:space="preserve"> Der Anbieter Geofabrik bietet darüber hinaus </w:t>
      </w:r>
      <w:r w:rsidR="00655677">
        <w:t xml:space="preserve">täglich aktualisierte, vorab zugeschnittene Datensätze für einzelne Städte, Landkreise oder Bundesländer zum Download als OSM-Datei an. Eine OSM-Datei enthält zunächst jedoch alle </w:t>
      </w:r>
      <w:r w:rsidR="00EB4DF3">
        <w:t xml:space="preserve">auf einem Kartenausschnitt enthaltenen Daten in einer XML-Struktur. Bedingt durch den damit einhergehenden Overhead können selbst Datensätze von kleinen Kartenausschnitten beachtliche </w:t>
      </w:r>
      <w:r w:rsidR="00F15BBA">
        <w:t xml:space="preserve">Mengen an Daten enthalten, die dann weiterverarbeitet werden müssten. </w:t>
      </w:r>
      <w:r w:rsidR="000C23A9">
        <w:t xml:space="preserve">Die Daten in einem OSM-Datensatz sind </w:t>
      </w:r>
      <w:r w:rsidR="006464C3">
        <w:t xml:space="preserve">generell unterteilt in Punkte (Nodes), Wege (Ways) und sogenannte Relationen (Relations). Eine Relation </w:t>
      </w:r>
      <w:r w:rsidR="00A879C6">
        <w:t xml:space="preserve">fasst bestehende Punkte und Wege zu neuen Informationen zusammen und baut damit hierarchisch auf dem OSM-Datenmodell auf. </w:t>
      </w:r>
    </w:p>
    <w:p w14:paraId="17E1A5CA" w14:textId="431FF2A4" w:rsidR="009D2B25" w:rsidRDefault="000C036A" w:rsidP="003A3BDF">
      <w:r>
        <w:t>Für das Routing werden</w:t>
      </w:r>
      <w:r w:rsidR="005E67FE">
        <w:t xml:space="preserve"> nur Straßendaten benötigt, Daten über Häuser und POIs sind nicht notwendig. Eine nennenswerte Alternative zu den </w:t>
      </w:r>
      <w:r w:rsidR="00EB14EA">
        <w:t>fertig verfügbaren Datensätzen der Geofabrik bietet die sogenannte Overpass-API</w:t>
      </w:r>
      <w:r w:rsidR="009A3410">
        <w:t xml:space="preserve"> mit dem </w:t>
      </w:r>
      <w:r w:rsidR="00F85B43">
        <w:t>Webinterface</w:t>
      </w:r>
      <w:r w:rsidR="009A3410">
        <w:t xml:space="preserve"> Overpass-Turbo</w:t>
      </w:r>
      <w:r w:rsidR="00F85B43">
        <w:t>.</w:t>
      </w:r>
      <w:r w:rsidR="00EB14EA">
        <w:t xml:space="preserve"> Mittels einer </w:t>
      </w:r>
      <w:r w:rsidR="005A7C16">
        <w:t xml:space="preserve">skriptähnlichen Beschreibungssprache können gezielt Daten selektiert und in alle gängigen Formate exportiert werden. </w:t>
      </w:r>
      <w:r w:rsidR="007D17EA">
        <w:t xml:space="preserve">Neben dem Eingabefeld für die Abfrage enthält Overpass-Turbo </w:t>
      </w:r>
      <w:r w:rsidR="004514A3">
        <w:t>außerdem eine Vorschau, in der nach Ausführung einer Abfrage die selektierten Daten hervorgehoben werden. Somit ist auf einfachem Weg möglich</w:t>
      </w:r>
      <w:r w:rsidR="00F40984">
        <w:t xml:space="preserve"> zu prüfen, ob die Abfrage zum gewünschten Ergebnis führt. </w:t>
      </w:r>
      <w:r w:rsidR="006162FD">
        <w:t xml:space="preserve">Die von Straßendaten </w:t>
      </w:r>
      <w:r w:rsidR="0021551F">
        <w:t>lässt sich über das</w:t>
      </w:r>
      <w:r w:rsidR="006162FD">
        <w:t xml:space="preserve"> Attribut </w:t>
      </w:r>
      <w:r w:rsidR="006162FD" w:rsidRPr="00C56C80">
        <w:rPr>
          <w:i/>
          <w:iCs/>
        </w:rPr>
        <w:t>highway</w:t>
      </w:r>
      <w:r w:rsidR="0021551F">
        <w:t xml:space="preserve"> eingrenzen</w:t>
      </w:r>
      <w:r w:rsidR="00CC1BE2">
        <w:t xml:space="preserve">, in dem die jeweilige </w:t>
      </w:r>
      <w:r w:rsidR="00E473C2">
        <w:t xml:space="preserve">Straßenkategorie abgelegt ist. </w:t>
      </w:r>
    </w:p>
    <w:p w14:paraId="4E5B9A29" w14:textId="77777777" w:rsidR="009D2B25" w:rsidRDefault="009D2B25">
      <w:pPr>
        <w:jc w:val="left"/>
      </w:pPr>
      <w:r>
        <w:br w:type="page"/>
      </w:r>
    </w:p>
    <w:p w14:paraId="709966E2" w14:textId="46A1F5B2" w:rsidR="006162FD" w:rsidRDefault="00D71CF3" w:rsidP="003A3BDF">
      <w:r>
        <w:lastRenderedPageBreak/>
        <w:t>Die folgende Tabelle gibt eine Übersicht über die in OSM vergebenen Straßenkategorien:</w:t>
      </w:r>
    </w:p>
    <w:tbl>
      <w:tblPr>
        <w:tblStyle w:val="EinfacheTabelle2"/>
        <w:tblW w:w="0" w:type="auto"/>
        <w:tblLook w:val="04A0" w:firstRow="1" w:lastRow="0" w:firstColumn="1" w:lastColumn="0" w:noHBand="0" w:noVBand="1"/>
      </w:tblPr>
      <w:tblGrid>
        <w:gridCol w:w="2972"/>
        <w:gridCol w:w="5805"/>
      </w:tblGrid>
      <w:tr w:rsidR="005139F4" w14:paraId="2CA3C792" w14:textId="77777777" w:rsidTr="00A36F0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DCD333F" w14:textId="5B02705B" w:rsidR="005139F4" w:rsidRPr="002E1BC0" w:rsidRDefault="005139F4" w:rsidP="00A36F0E">
            <w:pPr>
              <w:jc w:val="left"/>
            </w:pPr>
            <w:r w:rsidRPr="002E1BC0">
              <w:t>Attribut (highway=)</w:t>
            </w:r>
          </w:p>
        </w:tc>
        <w:tc>
          <w:tcPr>
            <w:tcW w:w="5805" w:type="dxa"/>
            <w:vAlign w:val="center"/>
          </w:tcPr>
          <w:p w14:paraId="6433A73D" w14:textId="6792EF3C" w:rsidR="005139F4" w:rsidRPr="002E1BC0" w:rsidRDefault="00F2770B" w:rsidP="00A36F0E">
            <w:pPr>
              <w:jc w:val="left"/>
              <w:cnfStyle w:val="100000000000" w:firstRow="1" w:lastRow="0" w:firstColumn="0" w:lastColumn="0" w:oddVBand="0" w:evenVBand="0" w:oddHBand="0" w:evenHBand="0" w:firstRowFirstColumn="0" w:firstRowLastColumn="0" w:lastRowFirstColumn="0" w:lastRowLastColumn="0"/>
            </w:pPr>
            <w:r w:rsidRPr="002E1BC0">
              <w:t>Straßenkategorie</w:t>
            </w:r>
          </w:p>
        </w:tc>
      </w:tr>
      <w:tr w:rsidR="005139F4" w14:paraId="1E075B55" w14:textId="77777777" w:rsidTr="00A36F0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22C01E9" w14:textId="0468F342" w:rsidR="005139F4" w:rsidRPr="002E1BC0" w:rsidRDefault="00C50D49" w:rsidP="00A36F0E">
            <w:pPr>
              <w:jc w:val="left"/>
              <w:rPr>
                <w:b w:val="0"/>
                <w:bCs w:val="0"/>
              </w:rPr>
            </w:pPr>
            <w:proofErr w:type="spellStart"/>
            <w:r w:rsidRPr="002E1BC0">
              <w:rPr>
                <w:b w:val="0"/>
                <w:bCs w:val="0"/>
              </w:rPr>
              <w:t>m</w:t>
            </w:r>
            <w:r w:rsidR="005139F4" w:rsidRPr="002E1BC0">
              <w:rPr>
                <w:b w:val="0"/>
                <w:bCs w:val="0"/>
              </w:rPr>
              <w:t>otorway</w:t>
            </w:r>
            <w:proofErr w:type="spellEnd"/>
            <w:r w:rsidR="005139F4" w:rsidRPr="002E1BC0">
              <w:rPr>
                <w:b w:val="0"/>
                <w:bCs w:val="0"/>
              </w:rPr>
              <w:t xml:space="preserve"> / </w:t>
            </w:r>
            <w:proofErr w:type="spellStart"/>
            <w:r w:rsidR="005139F4" w:rsidRPr="002E1BC0">
              <w:rPr>
                <w:b w:val="0"/>
                <w:bCs w:val="0"/>
              </w:rPr>
              <w:t>motorway_link</w:t>
            </w:r>
            <w:proofErr w:type="spellEnd"/>
          </w:p>
        </w:tc>
        <w:tc>
          <w:tcPr>
            <w:tcW w:w="5805" w:type="dxa"/>
            <w:vAlign w:val="center"/>
          </w:tcPr>
          <w:p w14:paraId="0D520145" w14:textId="4AEDC3BD" w:rsidR="005139F4" w:rsidRPr="002E1BC0" w:rsidRDefault="00D43436" w:rsidP="00A36F0E">
            <w:pPr>
              <w:jc w:val="left"/>
              <w:cnfStyle w:val="000000100000" w:firstRow="0" w:lastRow="0" w:firstColumn="0" w:lastColumn="0" w:oddVBand="0" w:evenVBand="0" w:oddHBand="1" w:evenHBand="0" w:firstRowFirstColumn="0" w:firstRowLastColumn="0" w:lastRowFirstColumn="0" w:lastRowLastColumn="0"/>
            </w:pPr>
            <w:r w:rsidRPr="002E1BC0">
              <w:t>Autobahn</w:t>
            </w:r>
          </w:p>
        </w:tc>
      </w:tr>
      <w:tr w:rsidR="005139F4" w14:paraId="7730C843" w14:textId="77777777" w:rsidTr="00A36F0E">
        <w:trPr>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B478640" w14:textId="55777C68" w:rsidR="005139F4" w:rsidRPr="002E1BC0" w:rsidRDefault="00C50D49" w:rsidP="00A36F0E">
            <w:pPr>
              <w:jc w:val="left"/>
              <w:rPr>
                <w:b w:val="0"/>
                <w:bCs w:val="0"/>
              </w:rPr>
            </w:pPr>
            <w:proofErr w:type="spellStart"/>
            <w:r w:rsidRPr="002E1BC0">
              <w:rPr>
                <w:b w:val="0"/>
                <w:bCs w:val="0"/>
              </w:rPr>
              <w:t>trunk</w:t>
            </w:r>
            <w:proofErr w:type="spellEnd"/>
            <w:r w:rsidRPr="002E1BC0">
              <w:rPr>
                <w:b w:val="0"/>
                <w:bCs w:val="0"/>
              </w:rPr>
              <w:t xml:space="preserve"> / </w:t>
            </w:r>
            <w:proofErr w:type="spellStart"/>
            <w:r w:rsidRPr="002E1BC0">
              <w:rPr>
                <w:b w:val="0"/>
                <w:bCs w:val="0"/>
              </w:rPr>
              <w:t>trunk_link</w:t>
            </w:r>
            <w:proofErr w:type="spellEnd"/>
          </w:p>
        </w:tc>
        <w:tc>
          <w:tcPr>
            <w:tcW w:w="5805" w:type="dxa"/>
            <w:vAlign w:val="center"/>
          </w:tcPr>
          <w:p w14:paraId="21F60BD6" w14:textId="58BCD481" w:rsidR="005139F4" w:rsidRPr="002E1BC0" w:rsidRDefault="00C50D49" w:rsidP="00A36F0E">
            <w:pPr>
              <w:jc w:val="left"/>
              <w:cnfStyle w:val="000000000000" w:firstRow="0" w:lastRow="0" w:firstColumn="0" w:lastColumn="0" w:oddVBand="0" w:evenVBand="0" w:oddHBand="0" w:evenHBand="0" w:firstRowFirstColumn="0" w:firstRowLastColumn="0" w:lastRowFirstColumn="0" w:lastRowLastColumn="0"/>
            </w:pPr>
            <w:r w:rsidRPr="002E1BC0">
              <w:t>Schnellstraße</w:t>
            </w:r>
          </w:p>
        </w:tc>
      </w:tr>
      <w:tr w:rsidR="005139F4" w14:paraId="4FADBBA5" w14:textId="77777777" w:rsidTr="00A36F0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57FA309" w14:textId="2A6DC26F" w:rsidR="005139F4" w:rsidRPr="002E1BC0" w:rsidRDefault="00C50D49" w:rsidP="00A36F0E">
            <w:pPr>
              <w:jc w:val="left"/>
              <w:rPr>
                <w:b w:val="0"/>
                <w:bCs w:val="0"/>
              </w:rPr>
            </w:pPr>
            <w:proofErr w:type="spellStart"/>
            <w:r w:rsidRPr="002E1BC0">
              <w:rPr>
                <w:b w:val="0"/>
                <w:bCs w:val="0"/>
              </w:rPr>
              <w:t>primary</w:t>
            </w:r>
            <w:proofErr w:type="spellEnd"/>
            <w:r w:rsidR="00782617" w:rsidRPr="002E1BC0">
              <w:rPr>
                <w:b w:val="0"/>
                <w:bCs w:val="0"/>
              </w:rPr>
              <w:t xml:space="preserve"> / </w:t>
            </w:r>
            <w:proofErr w:type="spellStart"/>
            <w:r w:rsidR="00782617" w:rsidRPr="002E1BC0">
              <w:rPr>
                <w:b w:val="0"/>
                <w:bCs w:val="0"/>
              </w:rPr>
              <w:t>primary_link</w:t>
            </w:r>
            <w:proofErr w:type="spellEnd"/>
          </w:p>
        </w:tc>
        <w:tc>
          <w:tcPr>
            <w:tcW w:w="5805" w:type="dxa"/>
            <w:vAlign w:val="center"/>
          </w:tcPr>
          <w:p w14:paraId="2C9E4AF1" w14:textId="00F2276B" w:rsidR="005139F4" w:rsidRPr="002E1BC0" w:rsidRDefault="00733E6F" w:rsidP="00A36F0E">
            <w:pPr>
              <w:jc w:val="left"/>
              <w:cnfStyle w:val="000000100000" w:firstRow="0" w:lastRow="0" w:firstColumn="0" w:lastColumn="0" w:oddVBand="0" w:evenVBand="0" w:oddHBand="1" w:evenHBand="0" w:firstRowFirstColumn="0" w:firstRowLastColumn="0" w:lastRowFirstColumn="0" w:lastRowLastColumn="0"/>
            </w:pPr>
            <w:r w:rsidRPr="002E1BC0">
              <w:t>Bundesstraße</w:t>
            </w:r>
          </w:p>
        </w:tc>
      </w:tr>
      <w:tr w:rsidR="005139F4" w14:paraId="767C3A0D" w14:textId="77777777" w:rsidTr="00A36F0E">
        <w:trPr>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7047657" w14:textId="776A8A26" w:rsidR="005139F4" w:rsidRPr="002E1BC0" w:rsidRDefault="00782617" w:rsidP="00A36F0E">
            <w:pPr>
              <w:jc w:val="left"/>
              <w:rPr>
                <w:b w:val="0"/>
                <w:bCs w:val="0"/>
              </w:rPr>
            </w:pPr>
            <w:proofErr w:type="spellStart"/>
            <w:r w:rsidRPr="002E1BC0">
              <w:rPr>
                <w:b w:val="0"/>
                <w:bCs w:val="0"/>
              </w:rPr>
              <w:t>secondary</w:t>
            </w:r>
            <w:proofErr w:type="spellEnd"/>
            <w:r w:rsidRPr="002E1BC0">
              <w:rPr>
                <w:b w:val="0"/>
                <w:bCs w:val="0"/>
              </w:rPr>
              <w:t xml:space="preserve"> / </w:t>
            </w:r>
            <w:proofErr w:type="spellStart"/>
            <w:r w:rsidRPr="002E1BC0">
              <w:rPr>
                <w:b w:val="0"/>
                <w:bCs w:val="0"/>
              </w:rPr>
              <w:t>secondary_link</w:t>
            </w:r>
            <w:proofErr w:type="spellEnd"/>
          </w:p>
        </w:tc>
        <w:tc>
          <w:tcPr>
            <w:tcW w:w="5805" w:type="dxa"/>
            <w:vAlign w:val="center"/>
          </w:tcPr>
          <w:p w14:paraId="613CD9CB" w14:textId="4D5E6158" w:rsidR="005139F4" w:rsidRPr="002E1BC0" w:rsidRDefault="00A904F9" w:rsidP="00A36F0E">
            <w:pPr>
              <w:jc w:val="left"/>
              <w:cnfStyle w:val="000000000000" w:firstRow="0" w:lastRow="0" w:firstColumn="0" w:lastColumn="0" w:oddVBand="0" w:evenVBand="0" w:oddHBand="0" w:evenHBand="0" w:firstRowFirstColumn="0" w:firstRowLastColumn="0" w:lastRowFirstColumn="0" w:lastRowLastColumn="0"/>
            </w:pPr>
            <w:r w:rsidRPr="002E1BC0">
              <w:t>Kreisstraße / Landstraße</w:t>
            </w:r>
          </w:p>
        </w:tc>
      </w:tr>
      <w:tr w:rsidR="005139F4" w14:paraId="763A456E" w14:textId="77777777" w:rsidTr="00A36F0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6CC07DA" w14:textId="3ADB9BB4" w:rsidR="005139F4" w:rsidRPr="002E1BC0" w:rsidRDefault="00782617" w:rsidP="00A36F0E">
            <w:pPr>
              <w:jc w:val="left"/>
              <w:rPr>
                <w:b w:val="0"/>
                <w:bCs w:val="0"/>
              </w:rPr>
            </w:pPr>
            <w:proofErr w:type="spellStart"/>
            <w:r w:rsidRPr="002E1BC0">
              <w:rPr>
                <w:b w:val="0"/>
                <w:bCs w:val="0"/>
              </w:rPr>
              <w:t>tertiary</w:t>
            </w:r>
            <w:proofErr w:type="spellEnd"/>
            <w:r w:rsidRPr="002E1BC0">
              <w:rPr>
                <w:b w:val="0"/>
                <w:bCs w:val="0"/>
              </w:rPr>
              <w:t xml:space="preserve"> / </w:t>
            </w:r>
            <w:proofErr w:type="spellStart"/>
            <w:r w:rsidRPr="002E1BC0">
              <w:rPr>
                <w:b w:val="0"/>
                <w:bCs w:val="0"/>
              </w:rPr>
              <w:t>tertiary_link</w:t>
            </w:r>
            <w:proofErr w:type="spellEnd"/>
          </w:p>
        </w:tc>
        <w:tc>
          <w:tcPr>
            <w:tcW w:w="5805" w:type="dxa"/>
            <w:vAlign w:val="center"/>
          </w:tcPr>
          <w:p w14:paraId="2C55E4E1" w14:textId="22977F6C" w:rsidR="005139F4" w:rsidRPr="002E1BC0" w:rsidRDefault="005E3AAD" w:rsidP="00A36F0E">
            <w:pPr>
              <w:jc w:val="left"/>
              <w:cnfStyle w:val="000000100000" w:firstRow="0" w:lastRow="0" w:firstColumn="0" w:lastColumn="0" w:oddVBand="0" w:evenVBand="0" w:oddHBand="1" w:evenHBand="0" w:firstRowFirstColumn="0" w:firstRowLastColumn="0" w:lastRowFirstColumn="0" w:lastRowLastColumn="0"/>
            </w:pPr>
            <w:r w:rsidRPr="002E1BC0">
              <w:t>Vorfahrts</w:t>
            </w:r>
            <w:r w:rsidR="00373C4C" w:rsidRPr="002E1BC0">
              <w:t>traße (Innerorts)</w:t>
            </w:r>
          </w:p>
        </w:tc>
      </w:tr>
      <w:tr w:rsidR="00BF7141" w14:paraId="71ABF1D9" w14:textId="77777777" w:rsidTr="00A36F0E">
        <w:trPr>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2F8338A" w14:textId="0A2126B5" w:rsidR="00BF7141" w:rsidRPr="002E1BC0" w:rsidRDefault="002B788B" w:rsidP="00A36F0E">
            <w:pPr>
              <w:jc w:val="left"/>
              <w:rPr>
                <w:b w:val="0"/>
                <w:bCs w:val="0"/>
              </w:rPr>
            </w:pPr>
            <w:proofErr w:type="spellStart"/>
            <w:r w:rsidRPr="002E1BC0">
              <w:rPr>
                <w:b w:val="0"/>
                <w:bCs w:val="0"/>
              </w:rPr>
              <w:t>residential</w:t>
            </w:r>
            <w:proofErr w:type="spellEnd"/>
          </w:p>
        </w:tc>
        <w:tc>
          <w:tcPr>
            <w:tcW w:w="5805" w:type="dxa"/>
            <w:vAlign w:val="center"/>
          </w:tcPr>
          <w:p w14:paraId="66DE1A83" w14:textId="5B5D174F" w:rsidR="00BF7141" w:rsidRPr="002E1BC0" w:rsidRDefault="002B788B" w:rsidP="00A36F0E">
            <w:pPr>
              <w:jc w:val="left"/>
              <w:cnfStyle w:val="000000000000" w:firstRow="0" w:lastRow="0" w:firstColumn="0" w:lastColumn="0" w:oddVBand="0" w:evenVBand="0" w:oddHBand="0" w:evenHBand="0" w:firstRowFirstColumn="0" w:firstRowLastColumn="0" w:lastRowFirstColumn="0" w:lastRowLastColumn="0"/>
            </w:pPr>
            <w:r w:rsidRPr="002E1BC0">
              <w:t>Innerortsstraße</w:t>
            </w:r>
          </w:p>
        </w:tc>
      </w:tr>
      <w:tr w:rsidR="002B788B" w14:paraId="4F62A70D" w14:textId="77777777" w:rsidTr="00A36F0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296B980" w14:textId="6B8934E9" w:rsidR="002B788B" w:rsidRPr="002E1BC0" w:rsidRDefault="007E135B" w:rsidP="00A36F0E">
            <w:pPr>
              <w:jc w:val="left"/>
              <w:rPr>
                <w:b w:val="0"/>
                <w:bCs w:val="0"/>
              </w:rPr>
            </w:pPr>
            <w:proofErr w:type="spellStart"/>
            <w:r w:rsidRPr="002E1BC0">
              <w:rPr>
                <w:b w:val="0"/>
                <w:bCs w:val="0"/>
              </w:rPr>
              <w:t>living_street</w:t>
            </w:r>
            <w:proofErr w:type="spellEnd"/>
          </w:p>
        </w:tc>
        <w:tc>
          <w:tcPr>
            <w:tcW w:w="5805" w:type="dxa"/>
            <w:vAlign w:val="center"/>
          </w:tcPr>
          <w:p w14:paraId="2B574E46" w14:textId="2FE7AD02" w:rsidR="002B788B" w:rsidRPr="002E1BC0" w:rsidRDefault="007E135B" w:rsidP="00A36F0E">
            <w:pPr>
              <w:jc w:val="left"/>
              <w:cnfStyle w:val="000000100000" w:firstRow="0" w:lastRow="0" w:firstColumn="0" w:lastColumn="0" w:oddVBand="0" w:evenVBand="0" w:oddHBand="1" w:evenHBand="0" w:firstRowFirstColumn="0" w:firstRowLastColumn="0" w:lastRowFirstColumn="0" w:lastRowLastColumn="0"/>
            </w:pPr>
            <w:r w:rsidRPr="002E1BC0">
              <w:t>Spielstraße</w:t>
            </w:r>
          </w:p>
        </w:tc>
      </w:tr>
      <w:tr w:rsidR="006A581C" w14:paraId="6BF0FA4C" w14:textId="77777777" w:rsidTr="00A36F0E">
        <w:trPr>
          <w:trHeight w:val="34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8FE4740" w14:textId="42E8BCB4" w:rsidR="006A581C" w:rsidRPr="002E1BC0" w:rsidRDefault="002E73F1" w:rsidP="00A36F0E">
            <w:pPr>
              <w:jc w:val="left"/>
              <w:rPr>
                <w:b w:val="0"/>
                <w:bCs w:val="0"/>
              </w:rPr>
            </w:pPr>
            <w:proofErr w:type="spellStart"/>
            <w:r w:rsidRPr="002E1BC0">
              <w:rPr>
                <w:b w:val="0"/>
                <w:bCs w:val="0"/>
              </w:rPr>
              <w:t>p</w:t>
            </w:r>
            <w:r w:rsidR="006A581C" w:rsidRPr="002E1BC0">
              <w:rPr>
                <w:b w:val="0"/>
                <w:bCs w:val="0"/>
              </w:rPr>
              <w:t>edestrian</w:t>
            </w:r>
            <w:proofErr w:type="spellEnd"/>
          </w:p>
        </w:tc>
        <w:tc>
          <w:tcPr>
            <w:tcW w:w="5805" w:type="dxa"/>
            <w:vAlign w:val="center"/>
          </w:tcPr>
          <w:p w14:paraId="7E0048AC" w14:textId="705DE4CE" w:rsidR="006A581C" w:rsidRPr="002E1BC0" w:rsidRDefault="006A581C" w:rsidP="0019739D">
            <w:pPr>
              <w:keepNext/>
              <w:jc w:val="left"/>
              <w:cnfStyle w:val="000000000000" w:firstRow="0" w:lastRow="0" w:firstColumn="0" w:lastColumn="0" w:oddVBand="0" w:evenVBand="0" w:oddHBand="0" w:evenHBand="0" w:firstRowFirstColumn="0" w:firstRowLastColumn="0" w:lastRowFirstColumn="0" w:lastRowLastColumn="0"/>
            </w:pPr>
            <w:r w:rsidRPr="002E1BC0">
              <w:t>Fußgängerzone</w:t>
            </w:r>
          </w:p>
        </w:tc>
      </w:tr>
    </w:tbl>
    <w:p w14:paraId="7F3B07D5" w14:textId="72AC7D3A" w:rsidR="0019739D" w:rsidRPr="006E295F" w:rsidRDefault="0019739D" w:rsidP="0019739D">
      <w:pPr>
        <w:pStyle w:val="BeschriftungOhneEintrag"/>
        <w:rPr>
          <w:vanish/>
          <w:specVanish/>
        </w:rPr>
      </w:pPr>
      <w:bookmarkStart w:id="56" w:name="_Toc122104068"/>
      <w:r w:rsidRPr="0019739D">
        <w:rPr>
          <w:b/>
          <w:bCs w:val="0"/>
        </w:rPr>
        <w:t xml:space="preserve">Tabelle </w:t>
      </w:r>
      <w:r w:rsidRPr="0019739D">
        <w:rPr>
          <w:b/>
          <w:bCs w:val="0"/>
        </w:rPr>
        <w:fldChar w:fldCharType="begin"/>
      </w:r>
      <w:r w:rsidRPr="0019739D">
        <w:rPr>
          <w:b/>
          <w:bCs w:val="0"/>
        </w:rPr>
        <w:instrText xml:space="preserve"> SEQ Tabelle \* ARABIC </w:instrText>
      </w:r>
      <w:r w:rsidRPr="0019739D">
        <w:rPr>
          <w:b/>
          <w:bCs w:val="0"/>
        </w:rPr>
        <w:fldChar w:fldCharType="separate"/>
      </w:r>
      <w:r w:rsidR="00BA2F70">
        <w:rPr>
          <w:b/>
          <w:bCs w:val="0"/>
          <w:noProof/>
        </w:rPr>
        <w:t>1</w:t>
      </w:r>
      <w:r w:rsidRPr="0019739D">
        <w:rPr>
          <w:b/>
          <w:bCs w:val="0"/>
        </w:rPr>
        <w:fldChar w:fldCharType="end"/>
      </w:r>
      <w:r w:rsidRPr="0019739D">
        <w:rPr>
          <w:b/>
          <w:bCs w:val="0"/>
        </w:rPr>
        <w:t>:</w:t>
      </w:r>
      <w:r>
        <w:t xml:space="preserve"> Straßenkategorien und deren Schlüssel in OSM-Daten</w:t>
      </w:r>
      <w:bookmarkEnd w:id="56"/>
    </w:p>
    <w:p w14:paraId="4F782CEF" w14:textId="752C8728" w:rsidR="009D2B25" w:rsidRPr="009D2B25" w:rsidRDefault="0019739D" w:rsidP="0019739D">
      <w:pPr>
        <w:pStyle w:val="BeschriftungOhneEintrag"/>
      </w:pPr>
      <w:r>
        <w:t xml:space="preserve"> (Quelle: </w:t>
      </w:r>
      <w:sdt>
        <w:sdtPr>
          <w:alias w:val="To edit, see citavi.com/edit"/>
          <w:tag w:val="CitaviPlaceholder#894224b4-a4bf-46ce-8784-3dd425c4ddf5"/>
          <w:id w:val="1742292754"/>
          <w:placeholder>
            <w:docPart w:val="E01A79CC269841609DFCAADC903093F6"/>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93aWtpLm9wZW5zdHJlZXRtYXAub3JnL3dpa2kvS2V5OmhpZ2h3YXkiLCJVcmlTdHJpbmciOiJodHRwczovL3dpa2kub3BlbnN0cmVldG1hcC5vcmcvd2lraS9LZXk6aGlnaHdhe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}</w:instrText>
          </w:r>
          <w:r>
            <w:fldChar w:fldCharType="separate"/>
          </w:r>
          <w:r w:rsidR="00A95B2B">
            <w:t>OSM-Highway 2022</w:t>
          </w:r>
          <w:r>
            <w:fldChar w:fldCharType="end"/>
          </w:r>
        </w:sdtContent>
      </w:sdt>
      <w:r>
        <w:t>)</w:t>
      </w:r>
    </w:p>
    <w:p w14:paraId="31D269AB" w14:textId="08BB853C" w:rsidR="006162FD" w:rsidRDefault="00E12741" w:rsidP="003A3BDF">
      <w:r>
        <w:t xml:space="preserve">Bei dieser Tabelle handelt sich nicht um eine vollständige Auflistung aller verfügbaren Werte für </w:t>
      </w:r>
      <w:r w:rsidR="0065536D">
        <w:t xml:space="preserve">das Attribut </w:t>
      </w:r>
      <w:r>
        <w:t>highway</w:t>
      </w:r>
      <w:r w:rsidR="008819B8">
        <w:t xml:space="preserve">, sondern ausschließlich um </w:t>
      </w:r>
      <w:r w:rsidR="005E4BDF">
        <w:t xml:space="preserve">jene Straßenkategorien, die </w:t>
      </w:r>
      <w:r w:rsidR="00A91F57">
        <w:t>mit Linienbussen befahren werden können. Feldwege, Behelfs- und Privatstraßen sind bewusst nicht berücksichtigt.</w:t>
      </w:r>
      <w:r w:rsidR="00097DBA">
        <w:t xml:space="preserve"> </w:t>
      </w:r>
      <w:r w:rsidR="00B3733E">
        <w:t xml:space="preserve">Spielstraßen und Fußgängerzonen sind deshalb mit inbegriffen, weil diese in einigen </w:t>
      </w:r>
      <w:r w:rsidR="00D31D88">
        <w:t>Fällen</w:t>
      </w:r>
      <w:r w:rsidR="00B3733E">
        <w:t xml:space="preserve"> durchaus für den Linienverkehr freigegeben sind. Beispiele sind in nahezu jeder größeren Stadt zu finden.</w:t>
      </w:r>
      <w:r w:rsidR="00AE0DC2">
        <w:t xml:space="preserve"> Für Fußgängerzonen wird in OSM-Daten bei einer entsprechenden Freigabe für den Linienverkehr das Attribut </w:t>
      </w:r>
      <w:r w:rsidR="00B30BAE">
        <w:rPr>
          <w:i/>
          <w:iCs/>
        </w:rPr>
        <w:t>PSV</w:t>
      </w:r>
      <w:r w:rsidR="007721EA">
        <w:t xml:space="preserve"> </w:t>
      </w:r>
      <w:r w:rsidR="00572061">
        <w:t xml:space="preserve"> für </w:t>
      </w:r>
      <w:r w:rsidR="00572061" w:rsidRPr="00572061">
        <w:rPr>
          <w:i/>
          <w:iCs/>
        </w:rPr>
        <w:t>Public Services Vehicle</w:t>
      </w:r>
      <w:r w:rsidR="00572061">
        <w:t xml:space="preserve"> </w:t>
      </w:r>
      <w:r w:rsidR="00A153AD">
        <w:t xml:space="preserve">gesetzt </w:t>
      </w:r>
      <w:sdt>
        <w:sdtPr>
          <w:alias w:val="To edit, see citavi.com/edit"/>
          <w:tag w:val="CitaviPlaceholder#4a4425a7-5d4a-4b39-bf36-cce957db1730"/>
          <w:id w:val="1557741024"/>
          <w:placeholder>
            <w:docPart w:val="3E210D63DE0A4D8F819064C5AF367DC8"/>
          </w:placeholder>
        </w:sdtPr>
        <w:sdtEndPr/>
        <w:sdtContent>
          <w:r w:rsidR="00DE2F81">
            <w:fldChar w:fldCharType="begin"/>
          </w:r>
          <w:r w:rsidR="001214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93aWtpLm9wZW5zdHJlZXRtYXAub3JnL3dpa2kvREU6S2V5OnBzdj91c2VsYW5nPWRlIiwiVXJpU3RyaW5nIjoiaHR0cHM6Ly93aWtpLm9wZW5zdHJlZXRtYXAub3JnL3dpa2kvREU6S2V5OnBzdj91c2VsYW5nPW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}</w:instrText>
          </w:r>
          <w:r w:rsidR="00DE2F81">
            <w:fldChar w:fldCharType="separate"/>
          </w:r>
          <w:r w:rsidR="00A95B2B">
            <w:t>(vgl. OSM-PSV 2022)</w:t>
          </w:r>
          <w:r w:rsidR="00DE2F81">
            <w:fldChar w:fldCharType="end"/>
          </w:r>
        </w:sdtContent>
      </w:sdt>
      <w:r w:rsidR="00DE2F81">
        <w:t>.</w:t>
      </w:r>
    </w:p>
    <w:p w14:paraId="77E5886F" w14:textId="4804DC3B" w:rsidR="006B6848" w:rsidRDefault="00A802E1" w:rsidP="003A3BDF">
      <w:r>
        <w:rPr>
          <w:noProof/>
        </w:rPr>
        <w:drawing>
          <wp:anchor distT="0" distB="0" distL="114300" distR="114300" simplePos="0" relativeHeight="251651086" behindDoc="1" locked="0" layoutInCell="1" allowOverlap="1" wp14:anchorId="0920D301" wp14:editId="11BAF4D9">
            <wp:simplePos x="0" y="0"/>
            <wp:positionH relativeFrom="page">
              <wp:posOffset>2276475</wp:posOffset>
            </wp:positionH>
            <wp:positionV relativeFrom="paragraph">
              <wp:posOffset>520700</wp:posOffset>
            </wp:positionV>
            <wp:extent cx="2941320" cy="2628900"/>
            <wp:effectExtent l="0" t="0" r="0" b="0"/>
            <wp:wrapTopAndBottom/>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9">
                      <a:extLst>
                        <a:ext uri="{28A0092B-C50C-407E-A947-70E740481C1C}">
                          <a14:useLocalDpi xmlns:a14="http://schemas.microsoft.com/office/drawing/2010/main" val="0"/>
                        </a:ext>
                      </a:extLst>
                    </a:blip>
                    <a:stretch>
                      <a:fillRect/>
                    </a:stretch>
                  </pic:blipFill>
                  <pic:spPr>
                    <a:xfrm>
                      <a:off x="0" y="0"/>
                      <a:ext cx="2941320" cy="2628900"/>
                    </a:xfrm>
                    <a:prstGeom prst="rect">
                      <a:avLst/>
                    </a:prstGeom>
                  </pic:spPr>
                </pic:pic>
              </a:graphicData>
            </a:graphic>
            <wp14:sizeRelH relativeFrom="page">
              <wp14:pctWidth>0</wp14:pctWidth>
            </wp14:sizeRelH>
            <wp14:sizeRelV relativeFrom="page">
              <wp14:pctHeight>0</wp14:pctHeight>
            </wp14:sizeRelV>
          </wp:anchor>
        </w:drawing>
      </w:r>
      <w:r w:rsidR="00FF2DE6">
        <w:rPr>
          <w:noProof/>
        </w:rPr>
        <mc:AlternateContent>
          <mc:Choice Requires="wps">
            <w:drawing>
              <wp:anchor distT="0" distB="0" distL="114300" distR="114300" simplePos="0" relativeHeight="251651091" behindDoc="0" locked="0" layoutInCell="1" allowOverlap="1" wp14:anchorId="56832AB3" wp14:editId="472E59CC">
                <wp:simplePos x="0" y="0"/>
                <wp:positionH relativeFrom="page">
                  <wp:align>center</wp:align>
                </wp:positionH>
                <wp:positionV relativeFrom="paragraph">
                  <wp:posOffset>3197225</wp:posOffset>
                </wp:positionV>
                <wp:extent cx="3429000" cy="635"/>
                <wp:effectExtent l="0" t="0" r="0" b="0"/>
                <wp:wrapTopAndBottom/>
                <wp:docPr id="192" name="Textfeld 192"/>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67EDFBE9" w14:textId="4CEA52D0" w:rsidR="00FF2DE6" w:rsidRPr="00656EB7" w:rsidRDefault="00FF2DE6" w:rsidP="00FF2DE6">
                            <w:pPr>
                              <w:pStyle w:val="Beschriftung"/>
                              <w:rPr>
                                <w:noProof/>
                                <w:sz w:val="21"/>
                              </w:rPr>
                            </w:pPr>
                            <w:bookmarkStart w:id="57" w:name="_Toc122335935"/>
                            <w:r w:rsidRPr="00FF2DE6">
                              <w:rPr>
                                <w:b/>
                                <w:bCs w:val="0"/>
                              </w:rPr>
                              <w:t xml:space="preserve">Abbildung </w:t>
                            </w:r>
                            <w:r w:rsidRPr="00FF2DE6">
                              <w:rPr>
                                <w:b/>
                                <w:bCs w:val="0"/>
                              </w:rPr>
                              <w:fldChar w:fldCharType="begin"/>
                            </w:r>
                            <w:r w:rsidRPr="00FF2DE6">
                              <w:rPr>
                                <w:b/>
                                <w:bCs w:val="0"/>
                              </w:rPr>
                              <w:instrText xml:space="preserve"> SEQ Abbildung \* ARABIC </w:instrText>
                            </w:r>
                            <w:r w:rsidRPr="00FF2DE6">
                              <w:rPr>
                                <w:b/>
                                <w:bCs w:val="0"/>
                              </w:rPr>
                              <w:fldChar w:fldCharType="separate"/>
                            </w:r>
                            <w:r w:rsidR="00BA2F70">
                              <w:rPr>
                                <w:b/>
                                <w:bCs w:val="0"/>
                                <w:noProof/>
                              </w:rPr>
                              <w:t>7</w:t>
                            </w:r>
                            <w:r w:rsidRPr="00FF2DE6">
                              <w:rPr>
                                <w:b/>
                                <w:bCs w:val="0"/>
                              </w:rPr>
                              <w:fldChar w:fldCharType="end"/>
                            </w:r>
                            <w:r w:rsidRPr="00FF2DE6">
                              <w:rPr>
                                <w:b/>
                                <w:bCs w:val="0"/>
                              </w:rPr>
                              <w:t>:</w:t>
                            </w:r>
                            <w:r>
                              <w:t xml:space="preserve"> Overpass-Abfrage für Straßendaten im Primärnetz</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832AB3" id="Textfeld 192" o:spid="_x0000_s1047" type="#_x0000_t202" style="position:absolute;left:0;text-align:left;margin-left:0;margin-top:251.75pt;width:270pt;height:.05pt;z-index:251651091;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" stroked="f">
                <v:textbox style="mso-fit-shape-to-text:t" inset="0,0,0,0">
                  <w:txbxContent>
                    <w:p w14:paraId="67EDFBE9" w14:textId="4CEA52D0" w:rsidR="00FF2DE6" w:rsidRPr="00656EB7" w:rsidRDefault="00FF2DE6" w:rsidP="00FF2DE6">
                      <w:pPr>
                        <w:pStyle w:val="Beschriftung"/>
                        <w:rPr>
                          <w:noProof/>
                          <w:sz w:val="21"/>
                        </w:rPr>
                      </w:pPr>
                      <w:bookmarkStart w:id="58" w:name="_Toc122335935"/>
                      <w:r w:rsidRPr="00FF2DE6">
                        <w:rPr>
                          <w:b/>
                          <w:bCs w:val="0"/>
                        </w:rPr>
                        <w:t xml:space="preserve">Abbildung </w:t>
                      </w:r>
                      <w:r w:rsidRPr="00FF2DE6">
                        <w:rPr>
                          <w:b/>
                          <w:bCs w:val="0"/>
                        </w:rPr>
                        <w:fldChar w:fldCharType="begin"/>
                      </w:r>
                      <w:r w:rsidRPr="00FF2DE6">
                        <w:rPr>
                          <w:b/>
                          <w:bCs w:val="0"/>
                        </w:rPr>
                        <w:instrText xml:space="preserve"> SEQ Abbildung \* ARABIC </w:instrText>
                      </w:r>
                      <w:r w:rsidRPr="00FF2DE6">
                        <w:rPr>
                          <w:b/>
                          <w:bCs w:val="0"/>
                        </w:rPr>
                        <w:fldChar w:fldCharType="separate"/>
                      </w:r>
                      <w:r w:rsidR="00BA2F70">
                        <w:rPr>
                          <w:b/>
                          <w:bCs w:val="0"/>
                          <w:noProof/>
                        </w:rPr>
                        <w:t>7</w:t>
                      </w:r>
                      <w:r w:rsidRPr="00FF2DE6">
                        <w:rPr>
                          <w:b/>
                          <w:bCs w:val="0"/>
                        </w:rPr>
                        <w:fldChar w:fldCharType="end"/>
                      </w:r>
                      <w:r w:rsidRPr="00FF2DE6">
                        <w:rPr>
                          <w:b/>
                          <w:bCs w:val="0"/>
                        </w:rPr>
                        <w:t>:</w:t>
                      </w:r>
                      <w:r>
                        <w:t xml:space="preserve"> Overpass-Abfrage für Straßendaten im Primärnetz</w:t>
                      </w:r>
                      <w:bookmarkEnd w:id="58"/>
                    </w:p>
                  </w:txbxContent>
                </v:textbox>
                <w10:wrap type="topAndBottom" anchorx="page"/>
              </v:shape>
            </w:pict>
          </mc:Fallback>
        </mc:AlternateContent>
      </w:r>
      <w:r w:rsidR="002D0E43">
        <w:t xml:space="preserve">Die folgende Abfrage liefert zunächst alle </w:t>
      </w:r>
      <w:r w:rsidR="00055601">
        <w:t>Straßendaten aus dem aktuell angezeigten Bereich</w:t>
      </w:r>
      <w:r w:rsidR="0008698F">
        <w:t xml:space="preserve">, der sogenannten </w:t>
      </w:r>
      <w:r w:rsidR="0008698F" w:rsidRPr="0008698F">
        <w:rPr>
          <w:i/>
          <w:iCs/>
        </w:rPr>
        <w:t>BoundingBox</w:t>
      </w:r>
      <w:r w:rsidR="00055601">
        <w:t xml:space="preserve"> in Overpass-Turbo:</w:t>
      </w:r>
    </w:p>
    <w:p w14:paraId="14338252" w14:textId="515D4441" w:rsidR="00F11B2D" w:rsidRDefault="002B4860" w:rsidP="003A3BDF">
      <w:r>
        <w:rPr>
          <w:noProof/>
        </w:rPr>
        <w:lastRenderedPageBreak/>
        <mc:AlternateContent>
          <mc:Choice Requires="wps">
            <w:drawing>
              <wp:anchor distT="0" distB="0" distL="114300" distR="114300" simplePos="0" relativeHeight="251651092" behindDoc="0" locked="0" layoutInCell="1" allowOverlap="1" wp14:anchorId="021046E3" wp14:editId="5837CB10">
                <wp:simplePos x="0" y="0"/>
                <wp:positionH relativeFrom="column">
                  <wp:posOffset>0</wp:posOffset>
                </wp:positionH>
                <wp:positionV relativeFrom="paragraph">
                  <wp:posOffset>4361815</wp:posOffset>
                </wp:positionV>
                <wp:extent cx="5579745" cy="635"/>
                <wp:effectExtent l="0" t="0" r="0" b="0"/>
                <wp:wrapTopAndBottom/>
                <wp:docPr id="193" name="Textfeld 19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8140A42" w14:textId="783FEAB6" w:rsidR="002B4860" w:rsidRPr="00DD50DB" w:rsidRDefault="002B4860" w:rsidP="002B4860">
                            <w:pPr>
                              <w:pStyle w:val="Beschriftung"/>
                              <w:rPr>
                                <w:noProof/>
                                <w:sz w:val="21"/>
                              </w:rPr>
                            </w:pPr>
                            <w:bookmarkStart w:id="59" w:name="_Toc122335936"/>
                            <w:r w:rsidRPr="002B4860">
                              <w:rPr>
                                <w:b/>
                                <w:bCs w:val="0"/>
                              </w:rPr>
                              <w:t xml:space="preserve">Abbildung </w:t>
                            </w:r>
                            <w:r w:rsidRPr="002B4860">
                              <w:rPr>
                                <w:b/>
                                <w:bCs w:val="0"/>
                              </w:rPr>
                              <w:fldChar w:fldCharType="begin"/>
                            </w:r>
                            <w:r w:rsidRPr="002B4860">
                              <w:rPr>
                                <w:b/>
                                <w:bCs w:val="0"/>
                              </w:rPr>
                              <w:instrText xml:space="preserve"> SEQ Abbildung \* ARABIC </w:instrText>
                            </w:r>
                            <w:r w:rsidRPr="002B4860">
                              <w:rPr>
                                <w:b/>
                                <w:bCs w:val="0"/>
                              </w:rPr>
                              <w:fldChar w:fldCharType="separate"/>
                            </w:r>
                            <w:r w:rsidR="00BA2F70">
                              <w:rPr>
                                <w:b/>
                                <w:bCs w:val="0"/>
                                <w:noProof/>
                              </w:rPr>
                              <w:t>8</w:t>
                            </w:r>
                            <w:r w:rsidRPr="002B4860">
                              <w:rPr>
                                <w:b/>
                                <w:bCs w:val="0"/>
                              </w:rPr>
                              <w:fldChar w:fldCharType="end"/>
                            </w:r>
                            <w:r w:rsidRPr="002B4860">
                              <w:rPr>
                                <w:b/>
                                <w:bCs w:val="0"/>
                              </w:rPr>
                              <w:t>:</w:t>
                            </w:r>
                            <w:r>
                              <w:t xml:space="preserve"> Overpass-Vorschau für Straßendatendaten im Primärnetz</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046E3" id="Textfeld 193" o:spid="_x0000_s1048" type="#_x0000_t202" style="position:absolute;left:0;text-align:left;margin-left:0;margin-top:343.45pt;width:439.35pt;height:.05pt;z-index:2516510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" stroked="f">
                <v:textbox style="mso-fit-shape-to-text:t" inset="0,0,0,0">
                  <w:txbxContent>
                    <w:p w14:paraId="68140A42" w14:textId="783FEAB6" w:rsidR="002B4860" w:rsidRPr="00DD50DB" w:rsidRDefault="002B4860" w:rsidP="002B4860">
                      <w:pPr>
                        <w:pStyle w:val="Beschriftung"/>
                        <w:rPr>
                          <w:noProof/>
                          <w:sz w:val="21"/>
                        </w:rPr>
                      </w:pPr>
                      <w:bookmarkStart w:id="60" w:name="_Toc122335936"/>
                      <w:r w:rsidRPr="002B4860">
                        <w:rPr>
                          <w:b/>
                          <w:bCs w:val="0"/>
                        </w:rPr>
                        <w:t xml:space="preserve">Abbildung </w:t>
                      </w:r>
                      <w:r w:rsidRPr="002B4860">
                        <w:rPr>
                          <w:b/>
                          <w:bCs w:val="0"/>
                        </w:rPr>
                        <w:fldChar w:fldCharType="begin"/>
                      </w:r>
                      <w:r w:rsidRPr="002B4860">
                        <w:rPr>
                          <w:b/>
                          <w:bCs w:val="0"/>
                        </w:rPr>
                        <w:instrText xml:space="preserve"> SEQ Abbildung \* ARABIC </w:instrText>
                      </w:r>
                      <w:r w:rsidRPr="002B4860">
                        <w:rPr>
                          <w:b/>
                          <w:bCs w:val="0"/>
                        </w:rPr>
                        <w:fldChar w:fldCharType="separate"/>
                      </w:r>
                      <w:r w:rsidR="00BA2F70">
                        <w:rPr>
                          <w:b/>
                          <w:bCs w:val="0"/>
                          <w:noProof/>
                        </w:rPr>
                        <w:t>8</w:t>
                      </w:r>
                      <w:r w:rsidRPr="002B4860">
                        <w:rPr>
                          <w:b/>
                          <w:bCs w:val="0"/>
                        </w:rPr>
                        <w:fldChar w:fldCharType="end"/>
                      </w:r>
                      <w:r w:rsidRPr="002B4860">
                        <w:rPr>
                          <w:b/>
                          <w:bCs w:val="0"/>
                        </w:rPr>
                        <w:t>:</w:t>
                      </w:r>
                      <w:r>
                        <w:t xml:space="preserve"> Overpass-Vorschau für Straßendatendaten im Primärnetz</w:t>
                      </w:r>
                      <w:bookmarkEnd w:id="60"/>
                    </w:p>
                  </w:txbxContent>
                </v:textbox>
                <w10:wrap type="topAndBottom"/>
              </v:shape>
            </w:pict>
          </mc:Fallback>
        </mc:AlternateContent>
      </w:r>
      <w:r w:rsidR="00B13946">
        <w:rPr>
          <w:noProof/>
        </w:rPr>
        <w:drawing>
          <wp:anchor distT="0" distB="0" distL="114300" distR="114300" simplePos="0" relativeHeight="251651085" behindDoc="0" locked="0" layoutInCell="1" allowOverlap="1" wp14:anchorId="6B8F788C" wp14:editId="3E1A4AF9">
            <wp:simplePos x="0" y="0"/>
            <wp:positionH relativeFrom="margin">
              <wp:align>left</wp:align>
            </wp:positionH>
            <wp:positionV relativeFrom="paragraph">
              <wp:posOffset>897668</wp:posOffset>
            </wp:positionV>
            <wp:extent cx="5579745" cy="3407410"/>
            <wp:effectExtent l="0" t="0" r="1905" b="2540"/>
            <wp:wrapTopAndBottom/>
            <wp:docPr id="20" name="Grafik 20"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Karte enthält.&#10;&#10;Automatisch generierte Beschreibung"/>
                    <pic:cNvPicPr/>
                  </pic:nvPicPr>
                  <pic:blipFill>
                    <a:blip r:embed="rId50">
                      <a:extLst>
                        <a:ext uri="{28A0092B-C50C-407E-A947-70E740481C1C}">
                          <a14:useLocalDpi xmlns:a14="http://schemas.microsoft.com/office/drawing/2010/main" val="0"/>
                        </a:ext>
                      </a:extLst>
                    </a:blip>
                    <a:stretch>
                      <a:fillRect/>
                    </a:stretch>
                  </pic:blipFill>
                  <pic:spPr>
                    <a:xfrm>
                      <a:off x="0" y="0"/>
                      <a:ext cx="5579745" cy="3407410"/>
                    </a:xfrm>
                    <a:prstGeom prst="rect">
                      <a:avLst/>
                    </a:prstGeom>
                  </pic:spPr>
                </pic:pic>
              </a:graphicData>
            </a:graphic>
            <wp14:sizeRelH relativeFrom="page">
              <wp14:pctWidth>0</wp14:pctWidth>
            </wp14:sizeRelH>
            <wp14:sizeRelV relativeFrom="page">
              <wp14:pctHeight>0</wp14:pctHeight>
            </wp14:sizeRelV>
          </wp:anchor>
        </w:drawing>
      </w:r>
      <w:r w:rsidR="00BD1F8B">
        <w:t xml:space="preserve">Enthalten sind dabei alle Straßen </w:t>
      </w:r>
      <w:r w:rsidR="00B13946">
        <w:t xml:space="preserve">mit einer Kategorie zwischen Autobahn und Innerorts-Vorfahrtstraße. </w:t>
      </w:r>
      <w:r w:rsidR="00D07BB0">
        <w:t>Im weiteren Verlauf w</w:t>
      </w:r>
      <w:r w:rsidR="00353620">
        <w:t xml:space="preserve">ird dieses Straßennetz als </w:t>
      </w:r>
      <w:r w:rsidR="00C43CCD">
        <w:rPr>
          <w:i/>
          <w:iCs/>
        </w:rPr>
        <w:t>Primärnetz</w:t>
      </w:r>
      <w:r w:rsidR="00353620">
        <w:t xml:space="preserve"> bezeichnet. </w:t>
      </w:r>
      <w:r w:rsidR="00B13946">
        <w:t>Bestätigt wird dies</w:t>
      </w:r>
      <w:r w:rsidR="00C461CE">
        <w:t>e Selektion</w:t>
      </w:r>
      <w:r w:rsidR="00B13946">
        <w:t xml:space="preserve"> durch die Vorschau in Overpass-Turbo, wie in der folgenden Abbildung zu sehen ist:</w:t>
      </w:r>
    </w:p>
    <w:p w14:paraId="527F622D" w14:textId="5F953D83" w:rsidR="00B13946" w:rsidRDefault="00AF5C24" w:rsidP="003A3BDF">
      <w:r>
        <w:t>In der Auswahl fehlen jedoch wichtige, ebenfalls vom Linienverkehr genutzte Innerortsstraßen</w:t>
      </w:r>
      <w:r w:rsidR="00BE1F78">
        <w:t xml:space="preserve"> und die für den Linienverkehr freigegebene Fußgängerzone. Während letztere durch Einbeziehung des Attributes </w:t>
      </w:r>
      <w:r w:rsidR="00B124FF">
        <w:t xml:space="preserve">PSV mit selektiert werden könnte, wird diese Eingrenzung für Innerortsstraßen schwieriger, da diese nicht weiter kategorisiert oder attribuiert sind. Werden also Innerortsstraßen mit in die Abfrage einbezogen, </w:t>
      </w:r>
      <w:r w:rsidR="00654823">
        <w:t xml:space="preserve">sind automatisch alle Innerortsstraßen enthalten, selbst wenn diese mit einem Linienbus gar nicht befahren werden können. </w:t>
      </w:r>
      <w:r w:rsidR="008451E3">
        <w:t xml:space="preserve">Auch im Routing </w:t>
      </w:r>
      <w:r w:rsidR="00B40731">
        <w:t xml:space="preserve">wäre eine Unterscheidung bestenfalls anhand der verfügbaren Straßenbreite </w:t>
      </w:r>
      <w:r w:rsidR="00457D0F">
        <w:t xml:space="preserve">möglich, was jedoch eine adäquate Versorgung der OSM-Daten mit diesen notwendigen Informationen </w:t>
      </w:r>
      <w:r w:rsidR="004608E5">
        <w:t xml:space="preserve">erforderlich macht. Bei offenen, gemeinschaftlich gepflegten Daten </w:t>
      </w:r>
      <w:r w:rsidR="003C74DC">
        <w:t xml:space="preserve">aus der OpenStreetMap-Gemeinschaft </w:t>
      </w:r>
      <w:r w:rsidR="004608E5">
        <w:t>ist das generell kritisch zu sehen</w:t>
      </w:r>
      <w:r w:rsidR="003C74DC">
        <w:t xml:space="preserve"> </w:t>
      </w:r>
      <w:sdt>
        <w:sdtPr>
          <w:alias w:val="To edit, see citavi.com/edit"/>
          <w:tag w:val="CitaviPlaceholder#58b04437-93e9-46ce-9dcd-0daf829129e7"/>
          <w:id w:val="331652691"/>
          <w:placeholder>
            <w:docPart w:val="B8CA16D8CE4544C2B53BC73E0BDD0EA1"/>
          </w:placeholder>
        </w:sdtPr>
        <w:sdtEndPr/>
        <w:sdtContent>
          <w:r w:rsidR="0084142C">
            <w:fldChar w:fldCharType="begin"/>
          </w:r>
          <w:r w:rsidR="001214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2I2NmFjLTVhYWEtNGU0Yi05NmM0LTgyNTZmYTNjMjk1OCIsIlJhbmdlTGVuZ3RoIjoyMywiUmVmZXJlbmNlSWQiOiJkMGM4YjRhYS02YTcwLTQwNmMtOGY0Mi0yMWUzZjM1YzFjZm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ih2Z2wuIEpvc2kgMjAyMCwgUy4gMTApIn1dfSwiVGFnIjoiQ2l0YXZpUGxhY2Vob2xkZXIjNThiMDQ0MzctOTNlOS00NmNlLTlkY2QtMGRhZjgyOTEyOWU3IiwiVGV4dCI6Iih2Z2wuIEpvc2kgMjAyMCwgUy4gMTApIiwiV0FJVmVyc2lvbiI6IjYuMTAuMC4wIn0=}</w:instrText>
          </w:r>
          <w:r w:rsidR="0084142C">
            <w:fldChar w:fldCharType="separate"/>
          </w:r>
          <w:r w:rsidR="00A95B2B">
            <w:t>(vgl. Josi 2020, S. 10)</w:t>
          </w:r>
          <w:r w:rsidR="0084142C">
            <w:fldChar w:fldCharType="end"/>
          </w:r>
        </w:sdtContent>
      </w:sdt>
      <w:r w:rsidR="004608E5">
        <w:t>, daher eignet sich d</w:t>
      </w:r>
      <w:r w:rsidR="00D70BAF">
        <w:t>er direkte Export</w:t>
      </w:r>
      <w:r w:rsidR="004608E5">
        <w:t xml:space="preserve"> des gesamten Straßennetzes </w:t>
      </w:r>
      <w:r w:rsidR="00D70BAF">
        <w:t>nicht</w:t>
      </w:r>
      <w:r w:rsidR="004608E5">
        <w:t xml:space="preserve"> für das zuverlässige Routing eines Linienbusses.</w:t>
      </w:r>
    </w:p>
    <w:p w14:paraId="7F1028C4" w14:textId="0CD626AA" w:rsidR="00F32994" w:rsidRDefault="00244978" w:rsidP="00F32994">
      <w:r>
        <w:t xml:space="preserve">Ziel muss es sein, </w:t>
      </w:r>
      <w:r w:rsidR="00187646">
        <w:t xml:space="preserve">das </w:t>
      </w:r>
      <w:r w:rsidR="00C43CCD">
        <w:t>Primärnetz</w:t>
      </w:r>
      <w:r>
        <w:t xml:space="preserve"> generell zu selektieren und alle darunter liegenden Straßenkategorien nur dann mit einzubeziehen, wenn diese bekanntermaßen für Linienbusse befahrbar sind. </w:t>
      </w:r>
      <w:r w:rsidR="00187646">
        <w:t xml:space="preserve">Diese zusätzlichen Straßen werden </w:t>
      </w:r>
      <w:r w:rsidR="00BA2F17">
        <w:t xml:space="preserve">fortan </w:t>
      </w:r>
      <w:r w:rsidR="00866973">
        <w:t xml:space="preserve">unter dem Begriff des </w:t>
      </w:r>
      <w:r w:rsidR="00C43CCD">
        <w:rPr>
          <w:i/>
          <w:iCs/>
        </w:rPr>
        <w:t>Sekundärnetz</w:t>
      </w:r>
      <w:r w:rsidR="00CD5366">
        <w:rPr>
          <w:i/>
          <w:iCs/>
        </w:rPr>
        <w:t>es</w:t>
      </w:r>
      <w:r w:rsidR="00866973">
        <w:t xml:space="preserve"> zusammengefasst. </w:t>
      </w:r>
      <w:r w:rsidR="00D46924">
        <w:t>Hierzu bietet sich ein zweistufiges Verfahren an.</w:t>
      </w:r>
      <w:r w:rsidR="00F32994">
        <w:br w:type="page"/>
      </w:r>
    </w:p>
    <w:p w14:paraId="5F1F4AF4" w14:textId="256DC44B" w:rsidR="00F32994" w:rsidRDefault="00D46924" w:rsidP="003A3BDF">
      <w:r>
        <w:lastRenderedPageBreak/>
        <w:t>I</w:t>
      </w:r>
      <w:r w:rsidR="00C00849">
        <w:t>n</w:t>
      </w:r>
      <w:r>
        <w:t xml:space="preserve"> </w:t>
      </w:r>
      <w:r w:rsidR="00B63F9E">
        <w:t xml:space="preserve">der </w:t>
      </w:r>
      <w:r>
        <w:t xml:space="preserve">ersten </w:t>
      </w:r>
      <w:r w:rsidR="00C00849">
        <w:t>Stufe</w:t>
      </w:r>
      <w:r>
        <w:t xml:space="preserve"> werden zunächst Relationen</w:t>
      </w:r>
      <w:r w:rsidR="00B4456F">
        <w:t xml:space="preserve"> als Selektor gewählt, welche </w:t>
      </w:r>
      <w:r w:rsidR="007A1963">
        <w:t>eine Buslinie in den OSM-Daten abbilde</w:t>
      </w:r>
      <w:r w:rsidR="00C00849">
        <w:t>n</w:t>
      </w:r>
      <w:r w:rsidR="007A1963">
        <w:t xml:space="preserve"> und </w:t>
      </w:r>
      <w:r w:rsidR="000346D7">
        <w:t>dadurch auf die entsprechenden Wege verweist.</w:t>
      </w:r>
      <w:r w:rsidR="00C54522">
        <w:t xml:space="preserve"> Dann werden alle Wege selektiert, die</w:t>
      </w:r>
      <w:r w:rsidR="008D7482">
        <w:t xml:space="preserve"> zu</w:t>
      </w:r>
      <w:r w:rsidR="00C54522">
        <w:t xml:space="preserve"> diesem festgelegten Selektor </w:t>
      </w:r>
      <w:r w:rsidR="008D7482">
        <w:t>passen</w:t>
      </w:r>
      <w:r w:rsidR="00C54522">
        <w:t xml:space="preserve">. Hierdurch sind alle Straßen unabhängig von ihrer Kategorie </w:t>
      </w:r>
      <w:r w:rsidR="00DB340F">
        <w:t xml:space="preserve">enthalten, die durch die hinterlegten Linienwege folglich auch mit einem Linienbus befahren werden können. </w:t>
      </w:r>
      <w:r w:rsidR="006B0201">
        <w:t xml:space="preserve">Was jedoch nach wie vor fehlt, sind Innerorts- und Spielstraßen und Fußgängerzonen, welche </w:t>
      </w:r>
      <w:r w:rsidR="00B24C02">
        <w:t>zwar mit Linienbussen</w:t>
      </w:r>
      <w:r w:rsidR="00B01B2F">
        <w:t xml:space="preserve"> befahrbar sind, jedoch planmäßig nicht befahren werden. </w:t>
      </w:r>
    </w:p>
    <w:p w14:paraId="5CAE38A1" w14:textId="4BCE387B" w:rsidR="004608E5" w:rsidRDefault="001E65D4" w:rsidP="003A3BDF">
      <w:r>
        <w:rPr>
          <w:noProof/>
        </w:rPr>
        <w:drawing>
          <wp:anchor distT="0" distB="0" distL="114300" distR="114300" simplePos="0" relativeHeight="251651093" behindDoc="0" locked="0" layoutInCell="1" allowOverlap="1" wp14:anchorId="5C9733E3" wp14:editId="6F760A7D">
            <wp:simplePos x="0" y="0"/>
            <wp:positionH relativeFrom="margin">
              <wp:posOffset>-3810</wp:posOffset>
            </wp:positionH>
            <wp:positionV relativeFrom="paragraph">
              <wp:posOffset>2976880</wp:posOffset>
            </wp:positionV>
            <wp:extent cx="5579745" cy="2312670"/>
            <wp:effectExtent l="0" t="0" r="1905" b="0"/>
            <wp:wrapTopAndBottom/>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2312670"/>
                    </a:xfrm>
                    <a:prstGeom prst="rect">
                      <a:avLst/>
                    </a:prstGeom>
                  </pic:spPr>
                </pic:pic>
              </a:graphicData>
            </a:graphic>
          </wp:anchor>
        </w:drawing>
      </w:r>
      <w:r>
        <w:rPr>
          <w:noProof/>
        </w:rPr>
        <mc:AlternateContent>
          <mc:Choice Requires="wps">
            <w:drawing>
              <wp:anchor distT="0" distB="0" distL="114300" distR="114300" simplePos="0" relativeHeight="251651094" behindDoc="0" locked="0" layoutInCell="1" allowOverlap="1" wp14:anchorId="5FD6CDE8" wp14:editId="1E7D49E9">
                <wp:simplePos x="0" y="0"/>
                <wp:positionH relativeFrom="column">
                  <wp:posOffset>-1905</wp:posOffset>
                </wp:positionH>
                <wp:positionV relativeFrom="paragraph">
                  <wp:posOffset>5349240</wp:posOffset>
                </wp:positionV>
                <wp:extent cx="5579745" cy="635"/>
                <wp:effectExtent l="0" t="0" r="0" b="0"/>
                <wp:wrapTopAndBottom/>
                <wp:docPr id="195" name="Textfeld 19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357548D" w14:textId="36EE700D" w:rsidR="00CE44FE" w:rsidRPr="004C1844" w:rsidRDefault="00CE44FE" w:rsidP="00CE44FE">
                            <w:pPr>
                              <w:pStyle w:val="Beschriftung"/>
                              <w:rPr>
                                <w:sz w:val="21"/>
                              </w:rPr>
                            </w:pPr>
                            <w:bookmarkStart w:id="61" w:name="_Toc122335937"/>
                            <w:r w:rsidRPr="00CE44FE">
                              <w:rPr>
                                <w:b/>
                                <w:bCs w:val="0"/>
                              </w:rPr>
                              <w:t xml:space="preserve">Abbildung </w:t>
                            </w:r>
                            <w:r w:rsidRPr="00CE44FE">
                              <w:rPr>
                                <w:b/>
                                <w:bCs w:val="0"/>
                              </w:rPr>
                              <w:fldChar w:fldCharType="begin"/>
                            </w:r>
                            <w:r w:rsidRPr="00CE44FE">
                              <w:rPr>
                                <w:b/>
                                <w:bCs w:val="0"/>
                              </w:rPr>
                              <w:instrText xml:space="preserve"> SEQ Abbildung \* ARABIC </w:instrText>
                            </w:r>
                            <w:r w:rsidRPr="00CE44FE">
                              <w:rPr>
                                <w:b/>
                                <w:bCs w:val="0"/>
                              </w:rPr>
                              <w:fldChar w:fldCharType="separate"/>
                            </w:r>
                            <w:r w:rsidR="00BA2F70">
                              <w:rPr>
                                <w:b/>
                                <w:bCs w:val="0"/>
                                <w:noProof/>
                              </w:rPr>
                              <w:t>9</w:t>
                            </w:r>
                            <w:r w:rsidRPr="00CE44FE">
                              <w:rPr>
                                <w:b/>
                                <w:bCs w:val="0"/>
                              </w:rPr>
                              <w:fldChar w:fldCharType="end"/>
                            </w:r>
                            <w:r w:rsidRPr="00CE44FE">
                              <w:rPr>
                                <w:b/>
                                <w:bCs w:val="0"/>
                              </w:rPr>
                              <w:t>:</w:t>
                            </w:r>
                            <w:r>
                              <w:t xml:space="preserve"> Ableitung eines für Linienbusse geeigneten </w:t>
                            </w:r>
                            <w:r w:rsidR="006F5931">
                              <w:t>Netzes</w:t>
                            </w:r>
                            <w:r>
                              <w:t xml:space="preserve"> aus OSM-Daten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6CDE8" id="Textfeld 195" o:spid="_x0000_s1049" type="#_x0000_t202" style="position:absolute;left:0;text-align:left;margin-left:-.15pt;margin-top:421.2pt;width:439.35pt;height:.05pt;z-index:2516510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" stroked="f">
                <v:textbox style="mso-fit-shape-to-text:t" inset="0,0,0,0">
                  <w:txbxContent>
                    <w:p w14:paraId="0357548D" w14:textId="36EE700D" w:rsidR="00CE44FE" w:rsidRPr="004C1844" w:rsidRDefault="00CE44FE" w:rsidP="00CE44FE">
                      <w:pPr>
                        <w:pStyle w:val="Beschriftung"/>
                        <w:rPr>
                          <w:sz w:val="21"/>
                        </w:rPr>
                      </w:pPr>
                      <w:bookmarkStart w:id="62" w:name="_Toc122335937"/>
                      <w:r w:rsidRPr="00CE44FE">
                        <w:rPr>
                          <w:b/>
                          <w:bCs w:val="0"/>
                        </w:rPr>
                        <w:t xml:space="preserve">Abbildung </w:t>
                      </w:r>
                      <w:r w:rsidRPr="00CE44FE">
                        <w:rPr>
                          <w:b/>
                          <w:bCs w:val="0"/>
                        </w:rPr>
                        <w:fldChar w:fldCharType="begin"/>
                      </w:r>
                      <w:r w:rsidRPr="00CE44FE">
                        <w:rPr>
                          <w:b/>
                          <w:bCs w:val="0"/>
                        </w:rPr>
                        <w:instrText xml:space="preserve"> SEQ Abbildung \* ARABIC </w:instrText>
                      </w:r>
                      <w:r w:rsidRPr="00CE44FE">
                        <w:rPr>
                          <w:b/>
                          <w:bCs w:val="0"/>
                        </w:rPr>
                        <w:fldChar w:fldCharType="separate"/>
                      </w:r>
                      <w:r w:rsidR="00BA2F70">
                        <w:rPr>
                          <w:b/>
                          <w:bCs w:val="0"/>
                          <w:noProof/>
                        </w:rPr>
                        <w:t>9</w:t>
                      </w:r>
                      <w:r w:rsidRPr="00CE44FE">
                        <w:rPr>
                          <w:b/>
                          <w:bCs w:val="0"/>
                        </w:rPr>
                        <w:fldChar w:fldCharType="end"/>
                      </w:r>
                      <w:r w:rsidRPr="00CE44FE">
                        <w:rPr>
                          <w:b/>
                          <w:bCs w:val="0"/>
                        </w:rPr>
                        <w:t>:</w:t>
                      </w:r>
                      <w:r>
                        <w:t xml:space="preserve"> Ableitung eines für Linienbusse geeigneten </w:t>
                      </w:r>
                      <w:r w:rsidR="006F5931">
                        <w:t>Netzes</w:t>
                      </w:r>
                      <w:r>
                        <w:t xml:space="preserve"> aus OSM-Daten</w:t>
                      </w:r>
                      <w:bookmarkEnd w:id="62"/>
                    </w:p>
                  </w:txbxContent>
                </v:textbox>
                <w10:wrap type="topAndBottom"/>
              </v:shape>
            </w:pict>
          </mc:Fallback>
        </mc:AlternateContent>
      </w:r>
      <w:r w:rsidR="00B01B2F">
        <w:t xml:space="preserve">Hier kommt die nächste Stufe ins Spiel, bei der </w:t>
      </w:r>
      <w:r w:rsidR="00685B49">
        <w:t xml:space="preserve">die von den Bussen aufgezeichneten GPS-Trajektorien mit Hilfe eines sogenannten MapMatching-Algorithmus </w:t>
      </w:r>
      <w:r w:rsidR="00E87F12">
        <w:t xml:space="preserve">einer entsprechenden </w:t>
      </w:r>
      <w:r w:rsidR="00801135">
        <w:t xml:space="preserve">Straße </w:t>
      </w:r>
      <w:r w:rsidR="00746020">
        <w:t xml:space="preserve">im </w:t>
      </w:r>
      <w:r w:rsidR="008B2260">
        <w:t xml:space="preserve">Sekundärnetz </w:t>
      </w:r>
      <w:r w:rsidR="00801135">
        <w:t>zugeordnet werden.</w:t>
      </w:r>
      <w:r w:rsidR="0081229C">
        <w:t xml:space="preserve"> </w:t>
      </w:r>
      <w:r w:rsidR="00F32994">
        <w:t xml:space="preserve">Zum MapMatching bietet sich beispielsweise der ST-Algorithmus </w:t>
      </w:r>
      <w:r w:rsidR="008370C9">
        <w:t>an, da dieser auch für das Matching von GPS-Trajektorien mit geringerer Samplingrate eine hinreichende Genauigkeit liefert</w:t>
      </w:r>
      <w:r w:rsidR="00AD77A5">
        <w:t xml:space="preserve"> </w:t>
      </w:r>
      <w:sdt>
        <w:sdtPr>
          <w:alias w:val="To edit, see citavi.com/edit"/>
          <w:tag w:val="CitaviPlaceholder#84b9802c-afa9-4832-b37d-2461ee70f3d6"/>
          <w:id w:val="553740472"/>
          <w:placeholder>
            <w:docPart w:val="58104A5794C148E3929C544EB9F80360"/>
          </w:placeholder>
        </w:sdtPr>
        <w:sdtEndPr/>
        <w:sdtContent>
          <w:r w:rsidR="00AD77A5">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ZDEzNThlLWFjNmYtNDYyNy1iMmEwLWUyNWJjNzNlZGFkNSIsIlJhbmdlTGVuZ3RoIjoyNywiUmVmZXJlbmNlSWQiOiIxN2IyYzk1Ny1kYjJjLTRjMWEtYmI2NC0xY2E4YWI0MmQ3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Mi5pbmZvcm1hdGlrLnVuaS1zdHV0dGdhcnQuZGUvYmlibGlvdGhlay9mdHAvbWVkb2MudXN0dXR0Z2FydF9maS9CQ0xSLTIwMTctNjIvQkNMUi0yMDE3LTYyLnBkZiIsIlVyaVN0cmluZyI6Imh0dHBzOi8vd3d3Mi5pbmZvcm1hdGlrLnVuaS1zdHV0dGdhcnQuZGUvYmlibGlvdGhlay9mdHAvbWVkb2MudXN0dXR0Z2FydF9maS9CQ0xSLTIwMTctNjIvQkNMUi0yMDE3LT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aW1lb25vdiAyMDE3LCBTLiAyMSkifV19LCJUYWciOiJDaXRhdmlQbGFjZWhvbGRlciM4NGI5ODAyYy1hZmE5LTQ4MzItYjM3ZC0yNDYxZWU3MGYzZDYiLCJUZXh0IjoiKHZnbC4gU2ltZW9ub3YgMjAxNywgUy4gMjEpIiwiV0FJVmVyc2lvbiI6IjYuMTAuMC4wIn0=}</w:instrText>
          </w:r>
          <w:r w:rsidR="00AD77A5">
            <w:fldChar w:fldCharType="separate"/>
          </w:r>
          <w:r w:rsidR="00A95B2B">
            <w:t>(vgl. Simeonov 2017, S. 21)</w:t>
          </w:r>
          <w:r w:rsidR="00AD77A5">
            <w:fldChar w:fldCharType="end"/>
          </w:r>
        </w:sdtContent>
      </w:sdt>
      <w:r w:rsidR="00AD1BD6">
        <w:t xml:space="preserve">. Dass die GPS-Trajektorien der Busse immer erst am Ende eines Betriebstages und nicht in Echtzeit dem Matching zugeführt werden, trägt der Genauigkeit bei </w:t>
      </w:r>
      <w:sdt>
        <w:sdtPr>
          <w:alias w:val="To edit, see citavi.com/edit"/>
          <w:tag w:val="CitaviPlaceholder#abd0433f-7d6c-4ae7-b410-d9fcd99314f5"/>
          <w:id w:val="887840426"/>
          <w:placeholder>
            <w:docPart w:val="58104A5794C148E3929C544EB9F80360"/>
          </w:placeholder>
        </w:sdtPr>
        <w:sdtEndPr/>
        <w:sdtContent>
          <w:r w:rsidR="001D6AD4">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MDA5YTIzLTNjMzQtNGM4NC1hYTFhLWUxZGY2ZDI5MTQ5NyIsIlJhbmdlTGVuZ3RoIjoyMiwiUmVmZXJlbmNlSWQiOiIxN2IyYzk1Ny1kYjJjLTRjMWEtYmI2NC0xY2E4YWI0MmQ3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zIuaW5mb3JtYXRpay51bmktc3R1dHRnYXJ0LmRlL2JpYmxpb3RoZWsvZnRwL21lZG9jLnVzdHV0dGdhcnRfZmkvQkNMUi0yMDE3LTYyL0JDTFItMjAxNy02Mi5wZGYiLCJVcmlTdHJpbmciOiJodHRwczovL3d3dzIuaW5mb3JtYXRpay51bmktc3R1dHRnYXJ0LmRlL2JpYmxpb3RoZWsvZnRwL21lZG9jLnVzdHV0dGdhcnRfZmkvQkNMUi0yMDE3LTYyL0JDTFItMjAxNy02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}</w:instrText>
          </w:r>
          <w:r w:rsidR="001D6AD4">
            <w:fldChar w:fldCharType="separate"/>
          </w:r>
          <w:r w:rsidR="00A95B2B">
            <w:t>(Simeonov 2017, S. 22)</w:t>
          </w:r>
          <w:r w:rsidR="001D6AD4">
            <w:fldChar w:fldCharType="end"/>
          </w:r>
        </w:sdtContent>
      </w:sdt>
      <w:r w:rsidR="00C23E19">
        <w:t>.</w:t>
      </w:r>
      <w:r w:rsidR="008370C9">
        <w:t xml:space="preserve"> </w:t>
      </w:r>
      <w:r w:rsidR="0081229C">
        <w:t xml:space="preserve">Da </w:t>
      </w:r>
      <w:r w:rsidR="00F32994">
        <w:t>bei diesen GPS-Trajektorien</w:t>
      </w:r>
      <w:r w:rsidR="0081229C">
        <w:t xml:space="preserve"> auch Leer- und Betriebsfahrten enthalten sind, </w:t>
      </w:r>
      <w:r w:rsidR="00083B8C">
        <w:t>ergeben sich</w:t>
      </w:r>
      <w:r w:rsidR="00E733E2">
        <w:t xml:space="preserve"> auf diesem Weg</w:t>
      </w:r>
      <w:r w:rsidR="00083B8C">
        <w:t xml:space="preserve"> neue Fahrwege auch außerhalb der planmäßigen Linienwege.</w:t>
      </w:r>
      <w:r w:rsidR="00801135">
        <w:t xml:space="preserve"> Anschließend wird die </w:t>
      </w:r>
      <w:r w:rsidR="00F97607">
        <w:t>Vereinigungsmenge</w:t>
      </w:r>
      <w:r w:rsidR="00801135">
        <w:t xml:space="preserve"> aus dem bestehenden </w:t>
      </w:r>
      <w:r w:rsidR="008B2260">
        <w:t>Primärnetz</w:t>
      </w:r>
      <w:r w:rsidR="0086035F">
        <w:t xml:space="preserve"> und </w:t>
      </w:r>
      <w:r w:rsidR="00F2698B">
        <w:t xml:space="preserve">dem </w:t>
      </w:r>
      <w:r w:rsidR="008B2260">
        <w:t>Sekundärnetz</w:t>
      </w:r>
      <w:r w:rsidR="0086035F">
        <w:t xml:space="preserve"> </w:t>
      </w:r>
      <w:r w:rsidR="00F97607">
        <w:t xml:space="preserve">gebildet. Hierdurch erhält man ein </w:t>
      </w:r>
      <w:r w:rsidR="00083B8C">
        <w:t xml:space="preserve">vollständiges </w:t>
      </w:r>
      <w:r w:rsidR="00F2698B">
        <w:t>Straßennetz</w:t>
      </w:r>
      <w:r w:rsidR="000D05EA">
        <w:t xml:space="preserve"> im Geodatenformat</w:t>
      </w:r>
      <w:r w:rsidR="00006570">
        <w:t>, welche dann von Geoinformationssystemen oder zum Routing weiterverwendet werden kann.</w:t>
      </w:r>
      <w:r w:rsidR="000D05EA">
        <w:t xml:space="preserve"> Die folgende Abbildung fasst schematisch die Ableitung eines für </w:t>
      </w:r>
      <w:r w:rsidR="007C6C4D">
        <w:t>das Routing von Linienbussen geeigneten Straßennetzes aus OSM-Daten zusammen:</w:t>
      </w:r>
    </w:p>
    <w:p w14:paraId="625F0BB1" w14:textId="185A2CDF" w:rsidR="006C072F" w:rsidRDefault="006C072F" w:rsidP="003A3BDF">
      <w:r>
        <w:t xml:space="preserve">Die Aktualisierung des Straßennetzes sollte in regelmäßigen Abständen durchgeführt werden, um stets ein aktuelles Abbild der </w:t>
      </w:r>
      <w:r w:rsidR="00D162C7">
        <w:t xml:space="preserve">tatsächlich verfügbaren </w:t>
      </w:r>
      <w:r w:rsidR="00680059">
        <w:t>Verkehrsi</w:t>
      </w:r>
      <w:r w:rsidR="00D162C7">
        <w:t>nfrastruktur vor Ort zur Verfügung zu haben.</w:t>
      </w:r>
      <w:r w:rsidR="00700FA8">
        <w:t xml:space="preserve"> In einem Produktivsystem könnte die Aktualisierung beispielsweise nachts </w:t>
      </w:r>
      <w:r w:rsidR="00427C66">
        <w:t>zur Betriebsruhe durch einen automatischen Hintergrundprozess durchgeführt werden.</w:t>
      </w:r>
    </w:p>
    <w:p w14:paraId="470969D6" w14:textId="61CC094F" w:rsidR="00786C60" w:rsidRPr="00786C60" w:rsidRDefault="003C1204" w:rsidP="00BC5B59">
      <w:pPr>
        <w:pStyle w:val="berschrift3"/>
      </w:pPr>
      <w:bookmarkStart w:id="63" w:name="_Toc122335850"/>
      <w:r>
        <w:lastRenderedPageBreak/>
        <w:t>Störungsmeldungen und Daten zur Verkehrssituation</w:t>
      </w:r>
      <w:bookmarkEnd w:id="63"/>
    </w:p>
    <w:p w14:paraId="4D256B28" w14:textId="07D0D2D4" w:rsidR="00786C60" w:rsidRDefault="005C77F8" w:rsidP="00786C60">
      <w:r>
        <w:t>Elementar für das automatische Einleiten einer Dispositionsmaßnahme ist für das ITCS die Kenntnis über eine Störung. Anders als</w:t>
      </w:r>
      <w:r w:rsidR="008D1848">
        <w:t xml:space="preserve"> bei den</w:t>
      </w:r>
      <w:r>
        <w:t xml:space="preserve"> Betriebs- und Netzdaten stellt sich die Suche nach geeigneten Datenquellen </w:t>
      </w:r>
      <w:r w:rsidR="008D1848">
        <w:t>hier komplexer dar.</w:t>
      </w:r>
    </w:p>
    <w:p w14:paraId="29C63CAC" w14:textId="15881463" w:rsidR="009A1AA0" w:rsidRPr="00786C60" w:rsidRDefault="00D520AC" w:rsidP="00786C60">
      <w:r>
        <w:t xml:space="preserve">Zunächst setzt jede Störungsinformation ein Ereignis mit entsprechender Diagnose voraus </w:t>
      </w:r>
      <w:sdt>
        <w:sdtPr>
          <w:alias w:val="To edit, see citavi.com/edit"/>
          <w:tag w:val="CitaviPlaceholder#22a311e7-4aed-4dbb-9330-e220c341fe71"/>
          <w:id w:val="-1437903450"/>
          <w:placeholder>
            <w:docPart w:val="E5796F9B8BA14B22BCF3E1E1FBF7D433"/>
          </w:placeholder>
        </w:sdtPr>
        <w:sdtEndPr/>
        <w:sdtContent>
          <w:r w:rsidR="002A4706">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OTc2MzI5LWIyOTMtNDc2Yy04YjU3LWYyZGNiZDRjN2FhYiIsIlJhbmdlTGVuZ3RoIjoyNywiUmVmZXJlbmNlSWQiOiJiZTIxNzZmMC0zZGNlLTQ4OGEtOTFjOS1hMmExNTFhYWU5M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zOTI5L0VUSFotQS0wMDk5OTUxOTkiLCJVcmlTdHJpbmciOiJodHRwczovL2RvaS5vcmcvMTAuMzkyOS9ldGh6LWEtMDA5OTk1MTk5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yYW5pbCAyMDEzLCA2OSBmLikifV19LCJUYWciOiJDaXRhdmlQbGFjZWhvbGRlciMyMmEzMTFlNy00YWVkLTRkYmItOTMzMC1lMjIwYzM0MWZlNzEiLCJUZXh0IjoiKHZnbC4gU2NocmFuaWwgMjAxMywgNjkgZi4pIiwiV0FJVmVyc2lvbiI6IjYuMTAuMC4wIn0=}</w:instrText>
          </w:r>
          <w:r w:rsidR="002A4706">
            <w:fldChar w:fldCharType="separate"/>
          </w:r>
          <w:r w:rsidR="00A95B2B">
            <w:t>(vgl. Schranil 2013, 69 f.)</w:t>
          </w:r>
          <w:r w:rsidR="002A4706">
            <w:fldChar w:fldCharType="end"/>
          </w:r>
        </w:sdtContent>
      </w:sdt>
      <w:r w:rsidR="00442AD0">
        <w:t>. Durch die Kenntnis über das zu Grunde liegende Ereignis können dann</w:t>
      </w:r>
      <w:r w:rsidR="00F13CF1">
        <w:t xml:space="preserve"> die Relevanz eingeschätzt und</w:t>
      </w:r>
      <w:r w:rsidR="00442AD0">
        <w:t xml:space="preserve"> Prognosen zur Dauer </w:t>
      </w:r>
      <w:r w:rsidR="009C10BC">
        <w:t xml:space="preserve">der Störung </w:t>
      </w:r>
      <w:r w:rsidR="00351163">
        <w:t xml:space="preserve">getroffen werden. </w:t>
      </w:r>
      <w:r w:rsidR="00F10BC6">
        <w:t xml:space="preserve">Die voraussichtliche Störungsdauer ist spätestens dann wichtig, wenn entschieden werden muss, ob eine einzelne Fahrt umgeleitet werden muss, oder </w:t>
      </w:r>
      <w:r w:rsidR="002F1F05">
        <w:t>die Störung aller Voraussicht nach beim Eintreffen des Fahrzeuges schon behoben sein wird.</w:t>
      </w:r>
    </w:p>
    <w:p w14:paraId="22EC5C55" w14:textId="47C39E35" w:rsidR="00E7009D" w:rsidRDefault="00C36ACA" w:rsidP="005936E9">
      <w:r>
        <w:t xml:space="preserve">Im Sinne der Digitalisierung </w:t>
      </w:r>
      <w:r w:rsidR="007F29E8">
        <w:t xml:space="preserve">von Kommunen kommt damit schnell der Begriff der </w:t>
      </w:r>
      <w:r w:rsidR="007F29E8" w:rsidRPr="00812C37">
        <w:rPr>
          <w:i/>
          <w:iCs/>
        </w:rPr>
        <w:t>Smart City</w:t>
      </w:r>
      <w:r w:rsidR="007F29E8">
        <w:t xml:space="preserve"> auf. In diesem Zusammenhang </w:t>
      </w:r>
      <w:r w:rsidR="0070204C">
        <w:t xml:space="preserve">wird regelmäßig auch auf den Verkehrssektor verwiesen </w:t>
      </w:r>
      <w:sdt>
        <w:sdtPr>
          <w:alias w:val="To edit, see citavi.com/edit"/>
          <w:tag w:val="CitaviPlaceholder#58076f88-a397-4a58-8d3a-d1c341641124"/>
          <w:id w:val="1891310052"/>
          <w:placeholder>
            <w:docPart w:val="D61A39FEECDD4AC79A190F8819B65253"/>
          </w:placeholder>
        </w:sdtPr>
        <w:sdtEndPr/>
        <w:sdtContent>
          <w:r w:rsidR="006D0291">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MTNkODRjLWU0ODQtNGM1Zi05NjJkLTg2NjhlOTU3NjY2ZiIsIlJhbmdlTGVuZ3RoIjozMywiUmVmZXJlbmNlSWQiOiIwYmQ5NzVjZi01YzQzLTRiMmYtOGI1Yi0zNmY3OTkyNjg1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JlcG9zaXRvcnkuZGlmdS5kZS9qc3B1aS9oYW5kbGUvZGlmdS8yNDgwNTAiLCJVcmlTdHJpbmciOiJodHRwczovL3JlcG9zaXRvcnkuZGlmdS5kZS9qc3B1aS9oYW5kbGUvZGlmdS8yNDgwN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aHR0cHM6Ly93d3cuZ2J2LmRlL2Rtcy96YncvMTcwMDM2NTk5MS5wZGYiLCJVcmlTdHJpbmciOiJodHRwczovL3d3dy5nYnYuZGUvZG1zL3pidy8xNzAwMzY1OTkx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Lbm9wZiIsIkNyZWF0ZWRPbiI6IjIwMjItMTEtMjNUMTY6MDE6NTQiLCJNb2RpZmllZEJ5IjoiX1NlYmFzdGlhbiBLbm9wZiIsIklkIjoiN2Y4MGJkNmUtNWUyNC00NzY3LTlhOGMtYjg1NGIyYWEzY2EzIiwiTW9kaWZpZWRPbiI6IjIwMjItMTEtMjNUMTY6MDE6NTQiLCJQcm9qZWN0Ijp7IiRyZWYiOiI4In19LH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d3d3LnNwcmluZ2VyLmNvbS8iLCJVcmlTdHJpbmciOiJodHRwOi8vd3d3LnNwcmluZ2VyLmNvbS8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}</w:instrText>
          </w:r>
          <w:r w:rsidR="006D0291">
            <w:fldChar w:fldCharType="separate"/>
          </w:r>
          <w:r w:rsidR="00A95B2B">
            <w:t>(vgl. Soike und Libbe 2018, S. 11; Herzner und Schmidpeter 2022, S. 70)</w:t>
          </w:r>
          <w:r w:rsidR="006D0291">
            <w:fldChar w:fldCharType="end"/>
          </w:r>
        </w:sdtContent>
      </w:sdt>
      <w:r w:rsidR="006D112C">
        <w:t>.</w:t>
      </w:r>
      <w:r w:rsidR="00B20C15">
        <w:t xml:space="preserve"> </w:t>
      </w:r>
      <w:r w:rsidR="00E57564">
        <w:t xml:space="preserve">So sind führen </w:t>
      </w:r>
      <w:r w:rsidR="00DE661E">
        <w:t>Meier und Portmann</w:t>
      </w:r>
      <w:r w:rsidR="008E7151">
        <w:t xml:space="preserve"> Lösungsansätze an, die </w:t>
      </w:r>
      <w:r w:rsidR="00DB5B54">
        <w:t>„in Echtzeit flexibel die aktuelle Situation</w:t>
      </w:r>
      <w:r w:rsidR="00387DF8">
        <w:t xml:space="preserve">“ </w:t>
      </w:r>
      <w:sdt>
        <w:sdtPr>
          <w:alias w:val="To edit, see citavi.com/edit"/>
          <w:tag w:val="CitaviPlaceholder#d961c548-9fda-42ea-9e50-60fd36b4b37d"/>
          <w:id w:val="784014013"/>
          <w:placeholder>
            <w:docPart w:val="D61A39FEECDD4AC79A190F8819B65253"/>
          </w:placeholder>
        </w:sdtPr>
        <w:sdtEndPr/>
        <w:sdtContent>
          <w:r w:rsidR="00387DF8">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NjQ0ODRiLWY1NWEtNGY4ZC05ODZlLTE0ZDdkNDVlM2VmOSIsIlJhbmdlTGVuZ3RoIjozMywiUmVmZXJlbmNlSWQiOiIxNTZlZTc2Ni1lNDMxLTRiM2MtOTE3ZC1kMjdmMmE5YWRk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YxIiwiU3RhcnRQYWdlIjp7IiRpZCI6IjUiLCIkdHlwZSI6IlN3aXNzQWNhZGVtaWMuUGFnZU51bWJlciwgU3dpc3NBY2FkZW1pYyIsIklzRnVsbHlOdW1lcmljIjp0cnVlLCJOdW1iZXIiOjI2MSwiTnVtYmVyaW5nVHlwZSI6MCwiTnVtZXJhbFN5c3RlbSI6MCwiT3JpZ2luYWxTdHJpbmciOiIyNjEiLCJQcmV0dHlTdHJpbmciOiIyNjE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U2ViYXN0aWFuXFxBcHBEYXRhXFxMb2NhbFxcVGVtcFxcem9naXF5aWYuanBnIiwiVXJpU3RyaW5nIjoiMTU2ZWU3NjYtZTQzMS00YjNjLTkxN2QtZDI3ZjJhOWFkZDFl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TgtMTU2MTctNiIsIkVkaXRvcnMiOltdLCJFdmFsdWF0aW9uQ29tcGxleGl0eSI6MCwiRXZhbHVhdGlvblNvdXJjZVRleHRGb3JtYXQiOjAsIkdyb3VwcyI6W10sIkhhc0xhYmVsMSI6ZmFsc2UsIkhhc0xhYmVsMiI6ZmFsc2UsIklzYm4iOiI5NzgtMy02NTgtMTU2MTYtOS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DcvOTc4LTMtNjU4LTE1NjE3LTYiLCJVcmlTdHJpbmciOiJodHRwczovL2RvaS5vcmcvMTAuMTAwNy85NzgtMy02NTgtMTU2MTctN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}</w:instrText>
          </w:r>
          <w:r w:rsidR="00387DF8">
            <w:fldChar w:fldCharType="separate"/>
          </w:r>
          <w:r w:rsidR="00A95B2B">
            <w:t>(Meier und Portmann 2016, S. 261)</w:t>
          </w:r>
          <w:r w:rsidR="00387DF8">
            <w:fldChar w:fldCharType="end"/>
          </w:r>
        </w:sdtContent>
      </w:sdt>
      <w:r w:rsidR="00387DF8">
        <w:t xml:space="preserve"> am Beispiel von Staus </w:t>
      </w:r>
      <w:r w:rsidR="00BC5EBE">
        <w:t>berücksichtigen können.</w:t>
      </w:r>
      <w:r w:rsidR="00F8685B">
        <w:t xml:space="preserve"> Schaaf und Wilke </w:t>
      </w:r>
      <w:sdt>
        <w:sdtPr>
          <w:alias w:val="To edit, see citavi.com/edit"/>
          <w:tag w:val="CitaviPlaceholder#328acc91-700e-484f-8063-000e9b112d28"/>
          <w:id w:val="-1509739301"/>
          <w:placeholder>
            <w:docPart w:val="D61A39FEECDD4AC79A190F8819B65253"/>
          </w:placeholder>
        </w:sdtPr>
        <w:sdtEndPr/>
        <w:sdtContent>
          <w:r w:rsidR="00F8685B">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OGMyZTMwLTFmNTktNGM4MC1iMzI4LTZkN2Y5M2YxY2JhYiIsIlJhbmdlTGVuZ3RoIjo2LCJSZWZlcmVuY2VJZCI6IjY4MmIwMzc2LWQ2ZjktNDZjNi04YzdkLWMwMjE4ZjczNzY2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zNjUvczQwNzAyLTAxNS0wMTQ5LXgiLCJVcmlTdHJpbmciOiJodHRwczovL2RvaS5vcmcvMTAuMTM2NS9zNDA3MDItMDE1LTAxNDkte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}</w:instrText>
          </w:r>
          <w:r w:rsidR="00F8685B">
            <w:fldChar w:fldCharType="separate"/>
          </w:r>
          <w:r w:rsidR="00A95B2B">
            <w:t>(2015)</w:t>
          </w:r>
          <w:r w:rsidR="00F8685B">
            <w:fldChar w:fldCharType="end"/>
          </w:r>
        </w:sdtContent>
      </w:sdt>
      <w:r w:rsidR="00BC5EBE">
        <w:t xml:space="preserve"> </w:t>
      </w:r>
      <w:r w:rsidR="00F8685B">
        <w:t xml:space="preserve">konstruieren ein noch umfangreicheres Beispiel, in dem </w:t>
      </w:r>
      <w:r w:rsidR="00595EF0">
        <w:t xml:space="preserve">als Folge eines Verkehrsunfalls beispielsweise </w:t>
      </w:r>
      <w:r w:rsidR="00644429">
        <w:t>Rettungskräfte automatisch alarmiert und zur Einsatzstelle geschickt werden und Linienbusse</w:t>
      </w:r>
      <w:r w:rsidR="00102AC0">
        <w:t xml:space="preserve">, die </w:t>
      </w:r>
      <w:r w:rsidR="00BC0905">
        <w:t xml:space="preserve">durch den Einsatz von Echtzeitdaten </w:t>
      </w:r>
      <w:r w:rsidR="00102AC0">
        <w:t xml:space="preserve">selbstständig planmäßige Anschlüsse über die entstehende Verspätung informieren können </w:t>
      </w:r>
      <w:sdt>
        <w:sdtPr>
          <w:alias w:val="To edit, see citavi.com/edit"/>
          <w:tag w:val="CitaviPlaceholder#ee4fe6fd-94b0-429f-afff-f7f58fbef3c8"/>
          <w:id w:val="1356614296"/>
          <w:placeholder>
            <w:docPart w:val="D61A39FEECDD4AC79A190F8819B65253"/>
          </w:placeholder>
        </w:sdtPr>
        <w:sdtEndPr/>
        <w:sdtContent>
          <w:r w:rsidR="00F049FA">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YjkxYTlhLWIxNTYtNDMzNy1iOGI4LWFkMmNlMGUyODQwNiIsIlJhbmdlTGVuZ3RoIjozNiwiUmVmZXJlbmNlSWQiOiI2ODJiMDM3Ni1kNmY5LTQ2YzYtOGM3ZC1jMDIxOGY3Mzc2N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YzIiwiU3RhcnRQYWdlIjp7IiRpZCI6IjUiLCIkdHlwZSI6IlN3aXNzQWNhZGVtaWMuUGFnZU51bWJlciwgU3dpc3NBY2FkZW1pYyIsIklzRnVsbHlOdW1lcmljIjp0cnVlLCJOdW1iZXIiOjU2MywiTnVtYmVyaW5nVHlwZSI6MCwiTnVtZXJhbFN5c3RlbSI6MCwiT3JpZ2luYWxTdHJpbmciOiI1NjMiLCJQcmV0dHlTdHJpbmciOiI1NjM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zY1L3M0MDcwMi0wMTUtMDE0OS14IiwiVXJpU3RyaW5nIjoiaHR0cHM6Ly9kb2kub3JnLzEwLjEzNjUvczQwNzAyLTAxNS0wMTQ5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}</w:instrText>
          </w:r>
          <w:r w:rsidR="00F049FA">
            <w:fldChar w:fldCharType="separate"/>
          </w:r>
          <w:r w:rsidR="00A95B2B">
            <w:t>(vgl. Schaaf und Wilke 2015, S. 563)</w:t>
          </w:r>
          <w:r w:rsidR="00F049FA">
            <w:fldChar w:fldCharType="end"/>
          </w:r>
        </w:sdtContent>
      </w:sdt>
      <w:r w:rsidR="00F049FA">
        <w:t xml:space="preserve">. </w:t>
      </w:r>
      <w:r w:rsidR="00E2320D">
        <w:t>Alle regelmäßigen ÖV-Nutzenden wissen aus Erfahrung, dass solche Showcase-Beispiele von der Realität der meisten Verkehrsbetriebe und dere</w:t>
      </w:r>
      <w:r w:rsidR="00F868C7">
        <w:t>n</w:t>
      </w:r>
      <w:r w:rsidR="00E2320D">
        <w:t xml:space="preserve"> Umfeld weit divergieren. </w:t>
      </w:r>
      <w:r w:rsidR="00F868C7">
        <w:t>Smart City</w:t>
      </w:r>
      <w:r w:rsidR="005F389C">
        <w:t>-</w:t>
      </w:r>
      <w:r w:rsidR="00BC5EBE">
        <w:t>Lösung</w:t>
      </w:r>
      <w:r w:rsidR="005F389C">
        <w:t>en</w:t>
      </w:r>
      <w:r w:rsidR="00BC5EBE">
        <w:t xml:space="preserve"> setzen erwartungsgemäß die Aufnahme und Verteilung einer </w:t>
      </w:r>
      <w:r w:rsidR="00A665EC">
        <w:t xml:space="preserve">entsprechenden </w:t>
      </w:r>
      <w:r w:rsidR="00BC5EBE">
        <w:t xml:space="preserve">Meldung über ein Ereignis mit einem sichergestellten Wahrheitsgrad voraus. </w:t>
      </w:r>
      <w:r w:rsidR="005B50C2">
        <w:t xml:space="preserve">Falschmeldungen könnten insbesondere in Bezug auf das Beispiel mit den Rettungskräften </w:t>
      </w:r>
      <w:r w:rsidR="00A272BC">
        <w:t>drastische</w:t>
      </w:r>
      <w:r w:rsidR="005B50C2">
        <w:t xml:space="preserve"> Folgen haben. </w:t>
      </w:r>
      <w:r w:rsidR="00301F27">
        <w:t xml:space="preserve">Ferner ist es für ein flächendeckend funktionierendes System eine hinreichend große Ausstattung mit </w:t>
      </w:r>
      <w:r w:rsidR="00F14E64">
        <w:t>aktueller</w:t>
      </w:r>
      <w:r w:rsidR="00301F27">
        <w:t xml:space="preserve"> Sensorik erforderlich</w:t>
      </w:r>
      <w:r w:rsidR="00F14E64">
        <w:t>, um notwendige Datenmengen sammeln und in adäquater Latenzzeit verarbeiten zu können</w:t>
      </w:r>
      <w:r w:rsidR="00900CF6">
        <w:t xml:space="preserve"> </w:t>
      </w:r>
      <w:sdt>
        <w:sdtPr>
          <w:alias w:val="To edit, see citavi.com/edit"/>
          <w:tag w:val="CitaviPlaceholder#d7c47a46-d592-4397-bb06-b2ae7ce5fc74"/>
          <w:id w:val="32779372"/>
          <w:placeholder>
            <w:docPart w:val="D61A39FEECDD4AC79A190F8819B65253"/>
          </w:placeholder>
        </w:sdtPr>
        <w:sdtEndPr/>
        <w:sdtContent>
          <w:r w:rsidR="00900CF6">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OGFmMGFkLTllN2YtNDViZC1iM2YzLWRhOGM2MGQ5ZDQzMSIsIlJhbmdlTGVuZ3RoIjozOCwiUmVmZXJlbmNlSWQiOiIxNTZlZTc2Ni1lNDMxLTRiM2MtOTE3ZC1kMjdmMmE5YWRk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Y2IiwiU3RhcnRQYWdlIjp7IiRpZCI6IjUiLCIkdHlwZSI6IlN3aXNzQWNhZGVtaWMuUGFnZU51bWJlciwgU3dpc3NBY2FkZW1pYyIsIklzRnVsbHlOdW1lcmljIjp0cnVlLCJOdW1iZXIiOjI2NiwiTnVtYmVyaW5nVHlwZSI6MCwiTnVtZXJhbFN5c3RlbSI6MCwiT3JpZ2luYWxTdHJpbmciOiIyNjYiLCJQcmV0dHlTdHJpbmciOiIyNjY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TZWJhc3RpYW5cXEFwcERhdGFcXExvY2FsXFxUZW1wXFx6b2dpcXlpZi5qcGciLCJVcmlTdHJpbmciOiIxNTZlZTc2Ni1lNDMxLTRiM2MtOTE3ZC1kMjdmMmE5YWRkMW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1OC0xNTYxNy02IiwiRWRpdG9ycyI6W10sIkV2YWx1YXRpb25Db21wbGV4aXR5IjowLCJFdmFsdWF0aW9uU291cmNlVGV4dEZvcm1hdCI6MCwiR3JvdXBzIjpbXSwiSGFzTGFiZWwxIjpmYWxzZSwiSGFzTGFiZWwyIjpmYWxzZSwiSXNibiI6Ijk3OC0zLTY1OC0xNTYxNi05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wNy85NzgtMy02NTgtMTU2MTctNiIsIlVyaVN0cmluZyI6Imh0dHBzOi8vZG9pLm9yZy8xMC4xMDA3Lzk3OC0zLTY1OC0xNTYxNy02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}</w:instrText>
          </w:r>
          <w:r w:rsidR="00900CF6">
            <w:fldChar w:fldCharType="separate"/>
          </w:r>
          <w:r w:rsidR="00A95B2B">
            <w:t>(vgl. Meier und Portmann 2016, S. 266)</w:t>
          </w:r>
          <w:r w:rsidR="00900CF6">
            <w:fldChar w:fldCharType="end"/>
          </w:r>
        </w:sdtContent>
      </w:sdt>
      <w:r w:rsidR="00301F27">
        <w:t>.</w:t>
      </w:r>
      <w:r w:rsidR="002077BD">
        <w:t xml:space="preserve"> </w:t>
      </w:r>
      <w:r w:rsidR="00B85153">
        <w:t>Inwiefern</w:t>
      </w:r>
      <w:r w:rsidR="00D73CA1">
        <w:t xml:space="preserve"> Daten aus vorhandenen Smart City</w:t>
      </w:r>
      <w:r w:rsidR="005F389C">
        <w:t>-</w:t>
      </w:r>
      <w:r w:rsidR="00B85153">
        <w:t>Plat</w:t>
      </w:r>
      <w:r w:rsidR="00812C37">
        <w:t>t</w:t>
      </w:r>
      <w:r w:rsidR="00B85153">
        <w:t>formen</w:t>
      </w:r>
      <w:r w:rsidR="00D73CA1">
        <w:t xml:space="preserve"> für den Einsatz als Störungsmelder in einem ITCS dienen kann, hängt also maßgeblich vom Umsetzungsgrad </w:t>
      </w:r>
      <w:r w:rsidR="00CA1E3A">
        <w:t xml:space="preserve">entsprechender Systeme ab. </w:t>
      </w:r>
      <w:r w:rsidR="00B85153">
        <w:t xml:space="preserve">Dieser wurde 2018 </w:t>
      </w:r>
      <w:r w:rsidR="00E7009D">
        <w:t xml:space="preserve">vom Deutschen Institut für Urbanistik </w:t>
      </w:r>
      <w:r w:rsidR="006E0180">
        <w:t xml:space="preserve">für </w:t>
      </w:r>
      <w:r w:rsidR="004805B9">
        <w:t xml:space="preserve">die 200 Städte mit dem höchsten Bevölkerungsgrad in Deutschland </w:t>
      </w:r>
      <w:r w:rsidR="001E4247">
        <w:t>umfangreich erhoben.</w:t>
      </w:r>
      <w:r w:rsidR="00E7009D">
        <w:br w:type="page"/>
      </w:r>
    </w:p>
    <w:p w14:paraId="4316182F" w14:textId="4199C64D" w:rsidR="00786C60" w:rsidRDefault="00E7009D" w:rsidP="00786C60">
      <w:r>
        <w:rPr>
          <w:noProof/>
        </w:rPr>
        <w:lastRenderedPageBreak/>
        <mc:AlternateContent>
          <mc:Choice Requires="wps">
            <w:drawing>
              <wp:anchor distT="0" distB="0" distL="114300" distR="114300" simplePos="0" relativeHeight="251651098" behindDoc="0" locked="0" layoutInCell="1" allowOverlap="1" wp14:anchorId="1282F2C7" wp14:editId="00C35258">
                <wp:simplePos x="0" y="0"/>
                <wp:positionH relativeFrom="column">
                  <wp:posOffset>-1905</wp:posOffset>
                </wp:positionH>
                <wp:positionV relativeFrom="paragraph">
                  <wp:posOffset>4030980</wp:posOffset>
                </wp:positionV>
                <wp:extent cx="5579745" cy="635"/>
                <wp:effectExtent l="0" t="0" r="0" b="0"/>
                <wp:wrapTopAndBottom/>
                <wp:docPr id="199" name="Textfeld 19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AF5326C" w14:textId="29765400" w:rsidR="00121402" w:rsidRPr="00121402" w:rsidRDefault="00121402" w:rsidP="00121402">
                            <w:pPr>
                              <w:pStyle w:val="Beschriftung"/>
                              <w:rPr>
                                <w:noProof/>
                                <w:vanish/>
                                <w:sz w:val="21"/>
                                <w:specVanish/>
                              </w:rPr>
                            </w:pPr>
                            <w:bookmarkStart w:id="64" w:name="_Toc122335938"/>
                            <w:r w:rsidRPr="00E7009D">
                              <w:rPr>
                                <w:b/>
                                <w:bCs w:val="0"/>
                              </w:rPr>
                              <w:t xml:space="preserve">Abbildung </w:t>
                            </w:r>
                            <w:r w:rsidRPr="00E7009D">
                              <w:rPr>
                                <w:b/>
                                <w:bCs w:val="0"/>
                              </w:rPr>
                              <w:fldChar w:fldCharType="begin"/>
                            </w:r>
                            <w:r w:rsidRPr="00E7009D">
                              <w:rPr>
                                <w:b/>
                                <w:bCs w:val="0"/>
                              </w:rPr>
                              <w:instrText xml:space="preserve"> SEQ Abbildung \* ARABIC </w:instrText>
                            </w:r>
                            <w:r w:rsidRPr="00E7009D">
                              <w:rPr>
                                <w:b/>
                                <w:bCs w:val="0"/>
                              </w:rPr>
                              <w:fldChar w:fldCharType="separate"/>
                            </w:r>
                            <w:r w:rsidR="00BA2F70">
                              <w:rPr>
                                <w:b/>
                                <w:bCs w:val="0"/>
                                <w:noProof/>
                              </w:rPr>
                              <w:t>10</w:t>
                            </w:r>
                            <w:r w:rsidRPr="00E7009D">
                              <w:rPr>
                                <w:b/>
                                <w:bCs w:val="0"/>
                              </w:rPr>
                              <w:fldChar w:fldCharType="end"/>
                            </w:r>
                            <w:r w:rsidRPr="00E7009D">
                              <w:rPr>
                                <w:b/>
                                <w:bCs w:val="0"/>
                              </w:rPr>
                              <w:t>:</w:t>
                            </w:r>
                            <w:r>
                              <w:t xml:space="preserve"> Umsetzungsgrad von Smart City Projekten in </w:t>
                            </w:r>
                            <w:r w:rsidR="004A1AB4">
                              <w:t>den</w:t>
                            </w:r>
                            <w:r>
                              <w:t xml:space="preserve"> 200 größten Städten</w:t>
                            </w:r>
                            <w:bookmarkEnd w:id="64"/>
                          </w:p>
                          <w:p w14:paraId="0562EA0B" w14:textId="291890D3" w:rsidR="00E7009D" w:rsidRPr="002C0553" w:rsidRDefault="00121402" w:rsidP="00121402">
                            <w:pPr>
                              <w:pStyle w:val="BeschriftungOhneEintrag"/>
                              <w:rPr>
                                <w:noProof/>
                                <w:sz w:val="21"/>
                              </w:rPr>
                            </w:pPr>
                            <w:r>
                              <w:t xml:space="preserve"> (Quelle: </w:t>
                            </w:r>
                            <w:sdt>
                              <w:sdtPr>
                                <w:alias w:val="To edit, see citavi.com/edit"/>
                                <w:tag w:val="CitaviPlaceholder#20e90bd1-eeda-4f28-9c15-944164c786d1"/>
                                <w:id w:val="147481839"/>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YWFmNzI4LTEyNTktNDcxZC05NjQxLTVmNmE1Mjk2ZjVkYSIsIlJhbmdlTGVuZ3RoIjoyNiwiUmVmZXJlbmNlSWQiOiIwYmQ5NzVjZi01YzQzLTRiMmYtOGI1Yi0zNmY3OTkyNjg1Zj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yZXBvc2l0b3J5LmRpZnUuZGUvanNwdWkvaGFuZGxlL2RpZnUvMjQ4MDUwIiwiVXJpU3RyaW5nIjoiaHR0cHM6Ly9yZXBvc2l0b3J5LmRpZnUuZGUvanNwdWkvaGFuZGxlL2RpZnUvMjQ4MDU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}</w:instrText>
                                </w:r>
                                <w:r>
                                  <w:fldChar w:fldCharType="separate"/>
                                </w:r>
                                <w:r>
                                  <w:t>Soike und Libbe 2018, S. 6</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2F2C7" id="Textfeld 199" o:spid="_x0000_s1050" type="#_x0000_t202" style="position:absolute;left:0;text-align:left;margin-left:-.15pt;margin-top:317.4pt;width:439.35pt;height:.05pt;z-index:2516510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" stroked="f">
                <v:textbox style="mso-fit-shape-to-text:t" inset="0,0,0,0">
                  <w:txbxContent>
                    <w:p w14:paraId="0AF5326C" w14:textId="29765400" w:rsidR="00121402" w:rsidRPr="00121402" w:rsidRDefault="00121402" w:rsidP="00121402">
                      <w:pPr>
                        <w:pStyle w:val="Beschriftung"/>
                        <w:rPr>
                          <w:noProof/>
                          <w:vanish/>
                          <w:sz w:val="21"/>
                          <w:specVanish/>
                        </w:rPr>
                      </w:pPr>
                      <w:bookmarkStart w:id="65" w:name="_Toc122335938"/>
                      <w:r w:rsidRPr="00E7009D">
                        <w:rPr>
                          <w:b/>
                          <w:bCs w:val="0"/>
                        </w:rPr>
                        <w:t xml:space="preserve">Abbildung </w:t>
                      </w:r>
                      <w:r w:rsidRPr="00E7009D">
                        <w:rPr>
                          <w:b/>
                          <w:bCs w:val="0"/>
                        </w:rPr>
                        <w:fldChar w:fldCharType="begin"/>
                      </w:r>
                      <w:r w:rsidRPr="00E7009D">
                        <w:rPr>
                          <w:b/>
                          <w:bCs w:val="0"/>
                        </w:rPr>
                        <w:instrText xml:space="preserve"> SEQ Abbildung \* ARABIC </w:instrText>
                      </w:r>
                      <w:r w:rsidRPr="00E7009D">
                        <w:rPr>
                          <w:b/>
                          <w:bCs w:val="0"/>
                        </w:rPr>
                        <w:fldChar w:fldCharType="separate"/>
                      </w:r>
                      <w:r w:rsidR="00BA2F70">
                        <w:rPr>
                          <w:b/>
                          <w:bCs w:val="0"/>
                          <w:noProof/>
                        </w:rPr>
                        <w:t>10</w:t>
                      </w:r>
                      <w:r w:rsidRPr="00E7009D">
                        <w:rPr>
                          <w:b/>
                          <w:bCs w:val="0"/>
                        </w:rPr>
                        <w:fldChar w:fldCharType="end"/>
                      </w:r>
                      <w:r w:rsidRPr="00E7009D">
                        <w:rPr>
                          <w:b/>
                          <w:bCs w:val="0"/>
                        </w:rPr>
                        <w:t>:</w:t>
                      </w:r>
                      <w:r>
                        <w:t xml:space="preserve"> Umsetzungsgrad von Smart City Projekten in </w:t>
                      </w:r>
                      <w:r w:rsidR="004A1AB4">
                        <w:t>den</w:t>
                      </w:r>
                      <w:r>
                        <w:t xml:space="preserve"> 200 größten Städten</w:t>
                      </w:r>
                      <w:bookmarkEnd w:id="65"/>
                    </w:p>
                    <w:p w14:paraId="0562EA0B" w14:textId="291890D3" w:rsidR="00E7009D" w:rsidRPr="002C0553" w:rsidRDefault="00121402" w:rsidP="00121402">
                      <w:pPr>
                        <w:pStyle w:val="BeschriftungOhneEintrag"/>
                        <w:rPr>
                          <w:noProof/>
                          <w:sz w:val="21"/>
                        </w:rPr>
                      </w:pPr>
                      <w:r>
                        <w:t xml:space="preserve"> (Quelle: </w:t>
                      </w:r>
                      <w:sdt>
                        <w:sdtPr>
                          <w:alias w:val="To edit, see citavi.com/edit"/>
                          <w:tag w:val="CitaviPlaceholder#20e90bd1-eeda-4f28-9c15-944164c786d1"/>
                          <w:id w:val="147481839"/>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YWFmNzI4LTEyNTktNDcxZC05NjQxLTVmNmE1Mjk2ZjVkYSIsIlJhbmdlTGVuZ3RoIjoyNiwiUmVmZXJlbmNlSWQiOiIwYmQ5NzVjZi01YzQzLTRiMmYtOGI1Yi0zNmY3OTkyNjg1Zj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yZXBvc2l0b3J5LmRpZnUuZGUvanNwdWkvaGFuZGxlL2RpZnUvMjQ4MDUwIiwiVXJpU3RyaW5nIjoiaHR0cHM6Ly9yZXBvc2l0b3J5LmRpZnUuZGUvanNwdWkvaGFuZGxlL2RpZnUvMjQ4MDU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}</w:instrText>
                          </w:r>
                          <w:r>
                            <w:fldChar w:fldCharType="separate"/>
                          </w:r>
                          <w:r>
                            <w:t>Soike und Libbe 2018, S. 6</w:t>
                          </w:r>
                          <w:r>
                            <w:fldChar w:fldCharType="end"/>
                          </w:r>
                        </w:sdtContent>
                      </w:sdt>
                      <w:r>
                        <w:t>)</w:t>
                      </w:r>
                    </w:p>
                  </w:txbxContent>
                </v:textbox>
                <w10:wrap type="topAndBottom"/>
              </v:shape>
            </w:pict>
          </mc:Fallback>
        </mc:AlternateContent>
      </w:r>
      <w:r>
        <w:rPr>
          <w:noProof/>
        </w:rPr>
        <w:drawing>
          <wp:anchor distT="0" distB="0" distL="114300" distR="114300" simplePos="0" relativeHeight="251651097" behindDoc="0" locked="0" layoutInCell="1" allowOverlap="1" wp14:anchorId="148EE959" wp14:editId="732C2CE5">
            <wp:simplePos x="0" y="0"/>
            <wp:positionH relativeFrom="margin">
              <wp:align>right</wp:align>
            </wp:positionH>
            <wp:positionV relativeFrom="paragraph">
              <wp:posOffset>532130</wp:posOffset>
            </wp:positionV>
            <wp:extent cx="5579745" cy="3441700"/>
            <wp:effectExtent l="0" t="0" r="1905" b="6350"/>
            <wp:wrapTopAndBottom/>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3441700"/>
                    </a:xfrm>
                    <a:prstGeom prst="rect">
                      <a:avLst/>
                    </a:prstGeom>
                  </pic:spPr>
                </pic:pic>
              </a:graphicData>
            </a:graphic>
          </wp:anchor>
        </w:drawing>
      </w:r>
      <w:r w:rsidR="001E4247">
        <w:t>Die folgende Grafik zeigt den Umsetzungsgrad verschiedener Smart City</w:t>
      </w:r>
      <w:r w:rsidR="005F389C">
        <w:t>-</w:t>
      </w:r>
      <w:r w:rsidR="001E4247">
        <w:t>Projekte in diesen Städten:</w:t>
      </w:r>
    </w:p>
    <w:p w14:paraId="42709EEA" w14:textId="4D322E45" w:rsidR="00786C60" w:rsidRDefault="0074071C" w:rsidP="00786C60">
      <w:r>
        <w:t>Es ist zu erkennen, dass gut zwei Drittel aller betrachteten Städte mit Stand 2018 keine Umsetzung</w:t>
      </w:r>
      <w:r w:rsidR="001B7D49">
        <w:t xml:space="preserve"> von Smart City-Projekten forciert haben. Vom verbleibenden Drittel sind wiederrum nur die Hälfte </w:t>
      </w:r>
      <w:r w:rsidR="00AB3237">
        <w:t xml:space="preserve">von umfangreicherer Natur und spiegeln konkrete Ansätze zur intermodalen Einbindung </w:t>
      </w:r>
      <w:r w:rsidR="00240E0F">
        <w:t xml:space="preserve">in kommunale Dienste vor </w:t>
      </w:r>
      <w:sdt>
        <w:sdtPr>
          <w:alias w:val="To edit, see citavi.com/edit"/>
          <w:tag w:val="CitaviPlaceholder#c5cf7617-d6cb-4fe8-82a0-7e809138ac17"/>
          <w:id w:val="-147973081"/>
          <w:placeholder>
            <w:docPart w:val="5DEFB891F7AD45129389C56799B16D81"/>
          </w:placeholder>
        </w:sdtPr>
        <w:sdtEndPr/>
        <w:sdtContent>
          <w:r w:rsidR="00240E0F">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NWQyODAwLTZhOGMtNDIzYS1iOWYxLTY2OGU0OTQwMTVjYyIsIlJhbmdlTGVuZ3RoIjozMywiUmVmZXJlbmNlSWQiOiIwYmQ5NzVjZi01YzQzLTRiMmYtOGI1Yi0zNmY3OTkyNjg1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cmVwb3NpdG9yeS5kaWZ1LmRlL2pzcHVpL2hhbmRsZS9kaWZ1LzI0ODA1MCIsIlVyaVN0cmluZyI6Imh0dHBzOi8vcmVwb3NpdG9yeS5kaWZ1LmRlL2pzcHVpL2hhbmRsZS9kaWZ1LzI0ODA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b2lrZSB1bmQgTGliYmUgMjAxOCwgUy4gNykifV19LCJUYWciOiJDaXRhdmlQbGFjZWhvbGRlciNjNWNmNzYxNy1kNmNiLTRmZTgtODJhMC03ZTgwOTEzOGFjMTciLCJUZXh0IjoiKHZnbC4gU29pa2UgdW5kIExpYmJlIDIwMTgsIFMuIDcpIiwiV0FJVmVyc2lvbiI6IjYuMTAuMC4wIn0=}</w:instrText>
          </w:r>
          <w:r w:rsidR="00240E0F">
            <w:fldChar w:fldCharType="separate"/>
          </w:r>
          <w:r w:rsidR="00A95B2B">
            <w:t>(vgl. Soike und Libbe 2018, S. 7)</w:t>
          </w:r>
          <w:r w:rsidR="00240E0F">
            <w:fldChar w:fldCharType="end"/>
          </w:r>
        </w:sdtContent>
      </w:sdt>
      <w:r w:rsidR="00240E0F">
        <w:t xml:space="preserve">. </w:t>
      </w:r>
      <w:r w:rsidR="002406A8">
        <w:t xml:space="preserve">Die Stadt Pforzheim belegt dabei immerhin den 63. Platz </w:t>
      </w:r>
      <w:sdt>
        <w:sdtPr>
          <w:alias w:val="To edit, see citavi.com/edit"/>
          <w:tag w:val="CitaviPlaceholder#f4bc4793-5333-4e8e-aced-8e617b38482e"/>
          <w:id w:val="1126740306"/>
          <w:placeholder>
            <w:docPart w:val="5DEFB891F7AD45129389C56799B16D81"/>
          </w:placeholder>
        </w:sdtPr>
        <w:sdtEndPr/>
        <w:sdtContent>
          <w:r w:rsidR="000D356E">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RlLnN0YXRpc3RhLmNvbS9zdGF0aXN0aWsvZGF0ZW4vc3R1ZGllLzEzNTMvdW1mcmFnZS9laW53b2huZXJ6YWhsZW4tZGVyLWdyb3Nzc3RhZWR0ZS1kZXV0c2NobGFuZHMvIiwiVXJpU3RyaW5nIjoiaHR0cHM6Ly9kZS5zdGF0aXN0YS5jb20vc3RhdGlzdGlrL2RhdGVuL3N0dWRpZS8xMzUzL3VtZnJhZ2UvZWlud29obmVyemFobGVuLWRlci1ncm9zc3N0YWVkdGUtZGV1dHNjaGxhbmR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}</w:instrText>
          </w:r>
          <w:r w:rsidR="000D356E">
            <w:fldChar w:fldCharType="separate"/>
          </w:r>
          <w:r w:rsidR="00A95B2B">
            <w:t>(vgl. Statistisches Bundesamt 2020; zitiert nach de.statista.com)</w:t>
          </w:r>
          <w:r w:rsidR="000D356E">
            <w:fldChar w:fldCharType="end"/>
          </w:r>
        </w:sdtContent>
      </w:sdt>
      <w:r w:rsidR="001800A3">
        <w:t xml:space="preserve"> und bietet </w:t>
      </w:r>
      <w:r w:rsidR="00CE0D04">
        <w:t xml:space="preserve">nach aktuellem Stand sogar </w:t>
      </w:r>
      <w:r w:rsidR="00920E2B">
        <w:t xml:space="preserve">öffentliche </w:t>
      </w:r>
      <w:r w:rsidR="00CE0D04">
        <w:t>Smart City-Projekte für die Bürgerschaft an. Bezug zu Verkehrsstörungen hat jedoch nach aktuellem Stand (2022) keines dieser Projekte.</w:t>
      </w:r>
      <w:r w:rsidR="0013065B">
        <w:t xml:space="preserve"> Zusammenfassend lässt sich festhalten, dass </w:t>
      </w:r>
      <w:r w:rsidR="0025002A">
        <w:t>die Mehrheit der deutschen Städte bislang keine Bestrebungen zum Ausbau von Smart City-Projekten zeigt</w:t>
      </w:r>
      <w:r w:rsidR="00D8785D">
        <w:t xml:space="preserve"> und sich die aktiven Städte in der Hauptsache auf Großstädte reduzieren lassen </w:t>
      </w:r>
      <w:sdt>
        <w:sdtPr>
          <w:alias w:val="To edit, see citavi.com/edit"/>
          <w:tag w:val="CitaviPlaceholder#ce9c4f75-698a-4671-b958-6b3afc1ac7c3"/>
          <w:id w:val="587506698"/>
          <w:placeholder>
            <w:docPart w:val="5DEFB891F7AD45129389C56799B16D81"/>
          </w:placeholder>
        </w:sdtPr>
        <w:sdtEndPr/>
        <w:sdtContent>
          <w:r w:rsidR="00D8785D">
            <w:fldChar w:fldCharType="begin"/>
          </w:r>
          <w:r w:rsidR="00EE63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NGVhZmQxLWE2YmQtNDRiYS05MWVkLWUxN2M0MDk1YjA3OSIsIlJhbmdlTGVuZ3RoIjozMywiUmVmZXJlbmNlSWQiOiIwYmQ5NzVjZi01YzQzLTRiMmYtOGI1Yi0zNmY3OTkyNjg1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cmVwb3NpdG9yeS5kaWZ1LmRlL2pzcHVpL2hhbmRsZS9kaWZ1LzI0ODA1MCIsIlVyaVN0cmluZyI6Imh0dHBzOi8vcmVwb3NpdG9yeS5kaWZ1LmRlL2pzcHVpL2hhbmRsZS9kaWZ1LzI0ODA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b2lrZSB1bmQgTGliYmUgMjAxOCwgUy4gOCkifV19LCJUYWciOiJDaXRhdmlQbGFjZWhvbGRlciNjZTljNGY3NS02OThhLTQ2NzEtYjk1OC02YjNhZmMxYWM3YzMiLCJUZXh0IjoiKHZnbC4gU29pa2UgdW5kIExpYmJlIDIwMTgsIFMuIDgpIiwiV0FJVmVyc2lvbiI6IjYuMTAuMC4wIn0=}</w:instrText>
          </w:r>
          <w:r w:rsidR="00D8785D">
            <w:fldChar w:fldCharType="separate"/>
          </w:r>
          <w:r w:rsidR="00A95B2B">
            <w:t>(vgl. Soike und Libbe 2018, S. 8)</w:t>
          </w:r>
          <w:r w:rsidR="00D8785D">
            <w:fldChar w:fldCharType="end"/>
          </w:r>
        </w:sdtContent>
      </w:sdt>
      <w:r w:rsidR="008E53D7">
        <w:t xml:space="preserve">. </w:t>
      </w:r>
      <w:r w:rsidR="008C4DCD">
        <w:t>Beachtet man</w:t>
      </w:r>
      <w:r w:rsidR="002077BD">
        <w:t xml:space="preserve"> zusätzlich</w:t>
      </w:r>
      <w:r w:rsidR="008C4DCD">
        <w:t xml:space="preserve"> noch die fehlende, gesellschaftlich durchgesetzte Definition des Begriffes der Smart City</w:t>
      </w:r>
      <w:r w:rsidR="006533E0">
        <w:t xml:space="preserve"> </w:t>
      </w:r>
      <w:sdt>
        <w:sdtPr>
          <w:alias w:val="To edit, see citavi.com/edit"/>
          <w:tag w:val="CitaviPlaceholder#7ab66024-1967-4339-85eb-951bc69fa312"/>
          <w:id w:val="686717086"/>
          <w:placeholder>
            <w:docPart w:val="5DEFB891F7AD45129389C56799B16D81"/>
          </w:placeholder>
        </w:sdtPr>
        <w:sdtEndPr/>
        <w:sdtContent>
          <w:r w:rsidR="000907A2">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ZDBjMTA4LWQyNmMtNGVkOS1iYmE4LTU0MTdjNzRmOTJiMCIsIlJhbmdlTGVuZ3RoIjo0MiwiUmVmZXJlbmNlSWQiOiI1OTAxNmFhMi03MjUwLTRjNWItODhjNC0yMTVkZjFjZTY1Z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nYnYuZGUvZG1zL3pidy8xNzAwMzY1OTkxLnBkZiIsIlVyaVN0cmluZyI6Imh0dHBzOi8vd3d3Lmdidi5kZS9kbXMvemJ3LzE3MDAzNjU5OTE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U2ViYXN0aWFuIEtub3BmIiwiQ3JlYXRlZE9uIjoiMjAyMi0xMS0yM1QxNjowMTo1NCIsIk1vZGlmaWVkQnkiOiJfU2ViYXN0aWFuIEtub3BmIiwiSWQiOiIxMWNlZWVkMC1iYjIyLTRkNmItODk0OS03N2ViYzg4MTJmNDUiLCJNb2RpZmllZE9uIjoiMjAyMi0xMS0yM1QxNjowMTo1NCIsIlByb2plY3QiOnsiJHJlZiI6Ijg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kZXBvc2l0LmRuYi5kZS9jZ2ktYmluL2Rva3NlcnY/aWQ9NDQ1MTNhZThiZTYzNDMwMjllNWJhMmVlZTJjYmExNDEmcHJvdj1NJmRva192YXI9MSZkb2tfZXh0PWh0bSIsIlVyaVN0cmluZyI6Imh0dHA6Ly9kZXBvc2l0LmRuYi5kZS9jZ2ktYmluL2Rva3NlcnY/aWQ9NDQ1MTNhZThiZTYzNDMwMjllNWJhMmVlZTJjYmExNDEmcHJvdj1NJmRva192YXI9MSZkb2tfZXh0PWh0b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Etub3BmIiwiQ3JlYXRlZE9uIjoiMjAyMi0xMS0yM1QxNjowMTo1NCIsIk1vZGlmaWVkQnkiOiJfU2ViYXN0aWFuIEtub3BmIiwiSWQiOiJhMDQ4ZWVhZC00Nzk0LTQ4YzMtYTc5Mi05YTcxNTFmNjJhZjgiLCJNb2RpZmllZE9uIjoiMjAyMi0xMS0yM1QxNjowMTo1N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DcvOTc4LTMtNjYyLTYxOTU5LTkiLCJVcmlTdHJpbmciOiJodHRwczovL2RvaS5vcmcvMTAuMTAwNy85NzgtMy02NjItNjE5NTktO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xMS0yM1QxNjowMTo1NCIsIk1vZGlmaWVkQnkiOiJfU2ViYXN0aWFuIEtub3BmIiwiSWQiOiI3ZjgwYmQ2ZS01ZTI0LTQ3NjctOWE4Yy1iODU0YjJhYTNjYTMiLCJNb2RpZmllZE9uIjoiMjAyMi0xMS0yM1QxNjowMTo1NC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93d3cuc3ByaW5nZXIuY29tLyIsIlVyaVN0cmluZyI6Imh0dHA6Ly93d3cuc3ByaW5nZXIuY29tL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}</w:instrText>
          </w:r>
          <w:r w:rsidR="000907A2">
            <w:fldChar w:fldCharType="separate"/>
          </w:r>
          <w:r w:rsidR="00A95B2B">
            <w:t>(vgl. Herzner und Schmidpeter 2022, S. 67)</w:t>
          </w:r>
          <w:r w:rsidR="000907A2">
            <w:fldChar w:fldCharType="end"/>
          </w:r>
        </w:sdtContent>
      </w:sdt>
      <w:r w:rsidR="008C4DCD">
        <w:t xml:space="preserve">, erschwert dies </w:t>
      </w:r>
      <w:r w:rsidR="009A71C9">
        <w:t>die Beurteilung des Umsetzungsgrades in deutschen Städten zusätzlich.</w:t>
      </w:r>
      <w:r w:rsidR="00116DEC">
        <w:t xml:space="preserve"> Smart City-Daten scheiden daher als alleinige Quelle für Störungsinformationen in einem ITCS aus und können bestenfalls als </w:t>
      </w:r>
      <w:r w:rsidR="00CA5872">
        <w:t xml:space="preserve">zusätzliche Datenquelle angesehen werden. </w:t>
      </w:r>
      <w:r w:rsidR="00927F77">
        <w:t xml:space="preserve">Die Konzentration auf Großstädte verhindern außerdem eine flächendeckende Nutzung </w:t>
      </w:r>
      <w:r w:rsidR="00526C3A">
        <w:t xml:space="preserve">in einem ITCS, welches auch Regionalbusse überwachen soll. </w:t>
      </w:r>
      <w:r w:rsidR="00F502FA">
        <w:t>Ob in den verteilten Daten Informationen zum zu Grunde liegenden Ereignis</w:t>
      </w:r>
      <w:r w:rsidR="009B0A75">
        <w:t xml:space="preserve"> </w:t>
      </w:r>
      <w:r w:rsidR="009B0A75">
        <w:lastRenderedPageBreak/>
        <w:t xml:space="preserve">oder alternativ direkt zur voraussichtlichen Störungsdauer enthalten sind, hängt von der konkreten Implementierung einer Smart City-Plattform ab. </w:t>
      </w:r>
      <w:r w:rsidR="00CA5872">
        <w:t xml:space="preserve">Es bleibt offen, </w:t>
      </w:r>
      <w:r w:rsidR="001C2A66">
        <w:t>inwieweit</w:t>
      </w:r>
      <w:r w:rsidR="00CA5872">
        <w:t xml:space="preserve"> sich weitere Smart City-Projekte in naher Zukunft etablieren und welchen Informationsgehalt diese mitbringen werden.</w:t>
      </w:r>
    </w:p>
    <w:p w14:paraId="22CFE14B" w14:textId="199A1FE0" w:rsidR="007F2CFC" w:rsidRDefault="00F93B8D" w:rsidP="00786C60">
      <w:r>
        <w:t xml:space="preserve">Ohne die direkte Initiative einer Kommune kommt hingegen das </w:t>
      </w:r>
      <w:r w:rsidR="007C1CC8">
        <w:t xml:space="preserve">deduktive Monitoring aus. Nach diesem Prinzip ermittelt der Anbieter Google Daten zur aktuellen Verkehrssituation. Hierbei werden anonymisierte Standortdaten von Android-Mobilgeräten ausgewertet </w:t>
      </w:r>
      <w:r w:rsidR="00A45505">
        <w:t>und auf d</w:t>
      </w:r>
      <w:r w:rsidR="00B27638">
        <w:t xml:space="preserve">as Verkehrsaufkommen umgelegt </w:t>
      </w:r>
      <w:sdt>
        <w:sdtPr>
          <w:alias w:val="To edit, see citavi.com/edit"/>
          <w:tag w:val="CitaviPlaceholder#a22818a3-125f-4a76-a233-6b3906ebbfd0"/>
          <w:id w:val="890301637"/>
          <w:placeholder>
            <w:docPart w:val="FB78462E9655418383A2A807CF794C70"/>
          </w:placeholder>
        </w:sdtPr>
        <w:sdtEndPr/>
        <w:sdtContent>
          <w:r w:rsidR="00B27638">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Mzc5YjUwLTljZTgtNDY4OC04YzhhLTkxMjRkYzdjMjU2YiIsIlJhbmdlTGVuZ3RoIjoyNCwiUmVmZXJlbmNlSWQiOiI5OWY2ZmE2MS1hOWExLTRkZTQtOTU1YS1mOGQzMjkxMzEyN2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UiLCJTdGFydFBhZ2UiOnsiJGlkIjoiNSIsIiR0eXBlIjoiU3dpc3NBY2FkZW1pYy5QYWdlTnVtYmVyLCBTd2lzc0FjYWRlbWljIiwiSXNGdWxseU51bWVyaWMiOnRydWUsIk51bWJlciI6MjUsIk51bWJlcmluZ1R5cGUiOjAsIk51bWVyYWxTeXN0ZW0iOjAsIk9yaWdpbmFsU3RyaW5nIjoiMjUiLCJQcmV0dHlTdHJpbmciOiIyN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uLVBoaWxpcHAiLCJMYXN0TmFtZSI6IkV4bmVyIiwiUHJvdGVjdGVkIjpmYWxzZSwiU2V4IjowLCJDcmVhdGVkQnkiOiJfU2ViYXN0aWFuIEtub3BmIiwiQ3JlYXRlZE9uIjoiMjAyMi0xMS0yNFQxMDo1MDozNCIsIk1vZGlmaWVkQnkiOiJfU2ViYXN0aWFuIEtub3BmIiwiSWQiOiIyZTA5OWJkMi0xNDZlLTQ5ZWItOTk4YS1mMTQ2YmI0NzYzZDYiLCJNb2RpZmllZE9uIjoiMjAyMi0xMS0yNFQxMDo1MD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}</w:instrText>
          </w:r>
          <w:r w:rsidR="00B27638">
            <w:fldChar w:fldCharType="separate"/>
          </w:r>
          <w:r w:rsidR="00A95B2B">
            <w:t>(vgl. Exner 2012, S. 25)</w:t>
          </w:r>
          <w:r w:rsidR="00B27638">
            <w:fldChar w:fldCharType="end"/>
          </w:r>
        </w:sdtContent>
      </w:sdt>
      <w:r w:rsidR="00B27638">
        <w:t>.</w:t>
      </w:r>
      <w:r w:rsidR="00500AB7">
        <w:t xml:space="preserve"> Google stellt diese Daten gegen Entgelt auch über Programmschnittstellen (API</w:t>
      </w:r>
      <w:r w:rsidR="00203124">
        <w:fldChar w:fldCharType="begin"/>
      </w:r>
      <w:r w:rsidR="00203124">
        <w:instrText xml:space="preserve"> XE "</w:instrText>
      </w:r>
      <w:r w:rsidR="00203124" w:rsidRPr="00020E9E">
        <w:instrText>API</w:instrText>
      </w:r>
      <w:r w:rsidR="00203124">
        <w:instrText>" \t "</w:instrText>
      </w:r>
      <w:r w:rsidR="00203124" w:rsidRPr="005D6E72">
        <w:rPr>
          <w:i/>
        </w:rPr>
        <w:instrText xml:space="preserve">Application </w:instrText>
      </w:r>
      <w:proofErr w:type="spellStart"/>
      <w:r w:rsidR="00203124" w:rsidRPr="005D6E72">
        <w:rPr>
          <w:i/>
        </w:rPr>
        <w:instrText>Programming</w:instrText>
      </w:r>
      <w:proofErr w:type="spellEnd"/>
      <w:r w:rsidR="00203124" w:rsidRPr="005D6E72">
        <w:rPr>
          <w:i/>
        </w:rPr>
        <w:instrText xml:space="preserve"> Interface</w:instrText>
      </w:r>
      <w:r w:rsidR="00203124">
        <w:instrText xml:space="preserve">" </w:instrText>
      </w:r>
      <w:r w:rsidR="00203124">
        <w:fldChar w:fldCharType="end"/>
      </w:r>
      <w:r w:rsidR="00500AB7">
        <w:t>) zur Verfügung.</w:t>
      </w:r>
      <w:r w:rsidR="001308CC">
        <w:t xml:space="preserve"> </w:t>
      </w:r>
      <w:r w:rsidR="00E22B8D">
        <w:t xml:space="preserve">Gerade kommerzielle Anbieter mit </w:t>
      </w:r>
      <w:r w:rsidR="00A85C53">
        <w:t xml:space="preserve">deduktivem Monitoring in ihrem Portfolio stehen insbesondere wegen datenschutzrechtlicher Belange immer wieder in der Kritik </w:t>
      </w:r>
      <w:sdt>
        <w:sdtPr>
          <w:alias w:val="To edit, see citavi.com/edit"/>
          <w:tag w:val="CitaviPlaceholder#20340ddc-5922-4041-bfbc-04327e359099"/>
          <w:id w:val="728886323"/>
          <w:placeholder>
            <w:docPart w:val="DefaultPlaceholder_-1854013440"/>
          </w:placeholder>
        </w:sdtPr>
        <w:sdtEndPr/>
        <w:sdtContent>
          <w:r w:rsidR="00502D04">
            <w:fldChar w:fldCharType="begin"/>
          </w:r>
          <w:r w:rsidR="00502D0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ZWMwY2NkLTRlMzktNDZkMC04ZmQ5LThhYzZkNjdmZmE5MSIsIlJhbmdlTGVuZ3RoIjoyNCwiUmVmZXJlbmNlSWQiOiI5OWY2ZmE2MS1hOWExLTRkZTQtOTU1YS1mOGQzMjkxMzEyN2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YiLCJTdGFydFBhZ2UiOnsiJGlkIjoiNSIsIiR0eXBlIjoiU3dpc3NBY2FkZW1pYy5QYWdlTnVtYmVyLCBTd2lzc0FjYWRlbWljIiwiSXNGdWxseU51bWVyaWMiOnRydWUsIk51bWJlciI6MjYsIk51bWJlcmluZ1R5cGUiOjAsIk51bWVyYWxTeXN0ZW0iOjAsIk9yaWdpbmFsU3RyaW5nIjoiMjYiLCJQcmV0dHlTdHJpbmciOiIyN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uLVBoaWxpcHAiLCJMYXN0TmFtZSI6IkV4bmVyIiwiUHJvdGVjdGVkIjpmYWxzZSwiU2V4IjowLCJDcmVhdGVkQnkiOiJfU2ViYXN0aWFuIEtub3BmIiwiQ3JlYXRlZE9uIjoiMjAyMi0xMS0yNFQxMDo1MDozNCIsIk1vZGlmaWVkQnkiOiJfU2ViYXN0aWFuIEtub3BmIiwiSWQiOiIyZTA5OWJkMi0xNDZlLTQ5ZWItOTk4YS1mMTQ2YmI0NzYzZDYiLCJNb2RpZmllZE9uIjoiMjAyMi0xMS0yNFQxMDo1MD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}</w:instrText>
          </w:r>
          <w:r w:rsidR="00502D04">
            <w:fldChar w:fldCharType="separate"/>
          </w:r>
          <w:r w:rsidR="00A95B2B">
            <w:t>(vgl. Exner 2012, S. 26)</w:t>
          </w:r>
          <w:r w:rsidR="00502D04">
            <w:fldChar w:fldCharType="end"/>
          </w:r>
        </w:sdtContent>
      </w:sdt>
    </w:p>
    <w:p w14:paraId="612398E2" w14:textId="2272685A" w:rsidR="009B0A75" w:rsidRDefault="00140179" w:rsidP="00786C60">
      <w:r>
        <w:rPr>
          <w:noProof/>
        </w:rPr>
        <mc:AlternateContent>
          <mc:Choice Requires="wps">
            <w:drawing>
              <wp:anchor distT="0" distB="0" distL="114300" distR="114300" simplePos="0" relativeHeight="251657244" behindDoc="0" locked="0" layoutInCell="1" allowOverlap="1" wp14:anchorId="411947AB" wp14:editId="6585C3EC">
                <wp:simplePos x="0" y="0"/>
                <wp:positionH relativeFrom="column">
                  <wp:posOffset>-1905</wp:posOffset>
                </wp:positionH>
                <wp:positionV relativeFrom="paragraph">
                  <wp:posOffset>5240020</wp:posOffset>
                </wp:positionV>
                <wp:extent cx="5575300" cy="635"/>
                <wp:effectExtent l="0" t="0" r="0" b="0"/>
                <wp:wrapTopAndBottom/>
                <wp:docPr id="203" name="Textfeld 203"/>
                <wp:cNvGraphicFramePr/>
                <a:graphic xmlns:a="http://schemas.openxmlformats.org/drawingml/2006/main">
                  <a:graphicData uri="http://schemas.microsoft.com/office/word/2010/wordprocessingShape">
                    <wps:wsp>
                      <wps:cNvSpPr txBox="1"/>
                      <wps:spPr>
                        <a:xfrm>
                          <a:off x="0" y="0"/>
                          <a:ext cx="5575300" cy="635"/>
                        </a:xfrm>
                        <a:prstGeom prst="rect">
                          <a:avLst/>
                        </a:prstGeom>
                        <a:solidFill>
                          <a:prstClr val="white"/>
                        </a:solidFill>
                        <a:ln>
                          <a:noFill/>
                        </a:ln>
                      </wps:spPr>
                      <wps:txbx>
                        <w:txbxContent>
                          <w:p w14:paraId="7ED78199" w14:textId="573C2782" w:rsidR="00140179" w:rsidRPr="009D56D8" w:rsidRDefault="00140179" w:rsidP="00140179">
                            <w:pPr>
                              <w:pStyle w:val="Beschriftung"/>
                              <w:rPr>
                                <w:noProof/>
                                <w:sz w:val="21"/>
                              </w:rPr>
                            </w:pPr>
                            <w:bookmarkStart w:id="66" w:name="_Toc122335939"/>
                            <w:r w:rsidRPr="00140179">
                              <w:rPr>
                                <w:b/>
                                <w:bCs w:val="0"/>
                              </w:rPr>
                              <w:t xml:space="preserve">Abbildung </w:t>
                            </w:r>
                            <w:r w:rsidRPr="00140179">
                              <w:rPr>
                                <w:b/>
                                <w:bCs w:val="0"/>
                              </w:rPr>
                              <w:fldChar w:fldCharType="begin"/>
                            </w:r>
                            <w:r w:rsidRPr="00140179">
                              <w:rPr>
                                <w:b/>
                                <w:bCs w:val="0"/>
                              </w:rPr>
                              <w:instrText xml:space="preserve"> SEQ Abbildung \* ARABIC </w:instrText>
                            </w:r>
                            <w:r w:rsidRPr="00140179">
                              <w:rPr>
                                <w:b/>
                                <w:bCs w:val="0"/>
                              </w:rPr>
                              <w:fldChar w:fldCharType="separate"/>
                            </w:r>
                            <w:r w:rsidR="00BA2F70">
                              <w:rPr>
                                <w:b/>
                                <w:bCs w:val="0"/>
                                <w:noProof/>
                              </w:rPr>
                              <w:t>11</w:t>
                            </w:r>
                            <w:r w:rsidRPr="00140179">
                              <w:rPr>
                                <w:b/>
                                <w:bCs w:val="0"/>
                              </w:rPr>
                              <w:fldChar w:fldCharType="end"/>
                            </w:r>
                            <w:r w:rsidRPr="00140179">
                              <w:rPr>
                                <w:b/>
                                <w:bCs w:val="0"/>
                              </w:rPr>
                              <w:t>:</w:t>
                            </w:r>
                            <w:r>
                              <w:t xml:space="preserve"> </w:t>
                            </w:r>
                            <w:r w:rsidR="00206319">
                              <w:t xml:space="preserve">Vordefinierte </w:t>
                            </w:r>
                            <w:r>
                              <w:t>Meldungen auf einem Bordrechner in einem Linienbus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947AB" id="Textfeld 203" o:spid="_x0000_s1051" type="#_x0000_t202" style="position:absolute;left:0;text-align:left;margin-left:-.15pt;margin-top:412.6pt;width:439pt;height:.05pt;z-index:251657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d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ff5xfTyk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" stroked="f">
                <v:textbox style="mso-fit-shape-to-text:t" inset="0,0,0,0">
                  <w:txbxContent>
                    <w:p w14:paraId="7ED78199" w14:textId="573C2782" w:rsidR="00140179" w:rsidRPr="009D56D8" w:rsidRDefault="00140179" w:rsidP="00140179">
                      <w:pPr>
                        <w:pStyle w:val="Beschriftung"/>
                        <w:rPr>
                          <w:noProof/>
                          <w:sz w:val="21"/>
                        </w:rPr>
                      </w:pPr>
                      <w:bookmarkStart w:id="67" w:name="_Toc122335939"/>
                      <w:r w:rsidRPr="00140179">
                        <w:rPr>
                          <w:b/>
                          <w:bCs w:val="0"/>
                        </w:rPr>
                        <w:t xml:space="preserve">Abbildung </w:t>
                      </w:r>
                      <w:r w:rsidRPr="00140179">
                        <w:rPr>
                          <w:b/>
                          <w:bCs w:val="0"/>
                        </w:rPr>
                        <w:fldChar w:fldCharType="begin"/>
                      </w:r>
                      <w:r w:rsidRPr="00140179">
                        <w:rPr>
                          <w:b/>
                          <w:bCs w:val="0"/>
                        </w:rPr>
                        <w:instrText xml:space="preserve"> SEQ Abbildung \* ARABIC </w:instrText>
                      </w:r>
                      <w:r w:rsidRPr="00140179">
                        <w:rPr>
                          <w:b/>
                          <w:bCs w:val="0"/>
                        </w:rPr>
                        <w:fldChar w:fldCharType="separate"/>
                      </w:r>
                      <w:r w:rsidR="00BA2F70">
                        <w:rPr>
                          <w:b/>
                          <w:bCs w:val="0"/>
                          <w:noProof/>
                        </w:rPr>
                        <w:t>11</w:t>
                      </w:r>
                      <w:r w:rsidRPr="00140179">
                        <w:rPr>
                          <w:b/>
                          <w:bCs w:val="0"/>
                        </w:rPr>
                        <w:fldChar w:fldCharType="end"/>
                      </w:r>
                      <w:r w:rsidRPr="00140179">
                        <w:rPr>
                          <w:b/>
                          <w:bCs w:val="0"/>
                        </w:rPr>
                        <w:t>:</w:t>
                      </w:r>
                      <w:r>
                        <w:t xml:space="preserve"> </w:t>
                      </w:r>
                      <w:r w:rsidR="00206319">
                        <w:t xml:space="preserve">Vordefinierte </w:t>
                      </w:r>
                      <w:r>
                        <w:t>Meldungen auf einem Bordrechner in einem Linienbus</w:t>
                      </w:r>
                      <w:bookmarkEnd w:id="67"/>
                    </w:p>
                  </w:txbxContent>
                </v:textbox>
                <w10:wrap type="topAndBottom"/>
              </v:shape>
            </w:pict>
          </mc:Fallback>
        </mc:AlternateContent>
      </w:r>
      <w:r w:rsidR="007A7354">
        <w:rPr>
          <w:noProof/>
        </w:rPr>
        <w:drawing>
          <wp:anchor distT="0" distB="0" distL="114300" distR="114300" simplePos="0" relativeHeight="251655196" behindDoc="0" locked="0" layoutInCell="1" allowOverlap="1" wp14:anchorId="78468FA8" wp14:editId="3CA6C950">
            <wp:simplePos x="0" y="0"/>
            <wp:positionH relativeFrom="margin">
              <wp:align>right</wp:align>
            </wp:positionH>
            <wp:positionV relativeFrom="paragraph">
              <wp:posOffset>1544452</wp:posOffset>
            </wp:positionV>
            <wp:extent cx="5575300" cy="3638550"/>
            <wp:effectExtent l="0" t="0" r="6350" b="0"/>
            <wp:wrapTopAndBottom/>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Grafik 201"/>
                    <pic:cNvPicPr>
                      <a:picLocks noChangeAspect="1"/>
                    </pic:cNvPicPr>
                  </pic:nvPicPr>
                  <pic:blipFill rotWithShape="1">
                    <a:blip r:embed="rId53" cstate="print">
                      <a:extLst>
                        <a:ext uri="{28A0092B-C50C-407E-A947-70E740481C1C}">
                          <a14:useLocalDpi xmlns:a14="http://schemas.microsoft.com/office/drawing/2010/main" val="0"/>
                        </a:ext>
                      </a:extLst>
                    </a:blip>
                    <a:srcRect l="-1" t="4269" r="-1" b="8383"/>
                    <a:stretch/>
                  </pic:blipFill>
                  <pic:spPr bwMode="auto">
                    <a:xfrm>
                      <a:off x="0" y="0"/>
                      <a:ext cx="5575300" cy="3638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6E18">
        <w:t xml:space="preserve">Eine Alternative zum Abgriff von Daten Dritter aus Smart City-Systemen </w:t>
      </w:r>
      <w:r w:rsidR="00911466">
        <w:t xml:space="preserve">oder Datenbrokern </w:t>
      </w:r>
      <w:r w:rsidR="00A019D6">
        <w:t xml:space="preserve">bieten viele ITCS bereits </w:t>
      </w:r>
      <w:r w:rsidR="00C45965">
        <w:t xml:space="preserve">in Form sogenannter </w:t>
      </w:r>
      <w:r w:rsidR="00C45965" w:rsidRPr="00C45965">
        <w:rPr>
          <w:i/>
          <w:iCs/>
        </w:rPr>
        <w:t>kodierter Meldungen</w:t>
      </w:r>
      <w:r w:rsidR="00C45965">
        <w:t xml:space="preserve"> </w:t>
      </w:r>
      <w:r w:rsidR="00A019D6">
        <w:t>an</w:t>
      </w:r>
      <w:r w:rsidR="00C45965">
        <w:t xml:space="preserve"> </w:t>
      </w:r>
      <w:sdt>
        <w:sdtPr>
          <w:alias w:val="To edit, see citavi.com/edit"/>
          <w:tag w:val="CitaviPlaceholder#3da9c719-a11f-413b-bd2b-84f7ad6d42ce"/>
          <w:id w:val="149486853"/>
          <w:placeholder>
            <w:docPart w:val="AEC7206CA02C49A4A0A467DBDCC1FEC3"/>
          </w:placeholder>
        </w:sdtPr>
        <w:sdtEndPr/>
        <w:sdtContent>
          <w:r w:rsidR="00AE1A5B">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MTNkNGMxLTE1MTAtNDY5OC05ODA2LWFmOGVkOGI5Y2I5MCIsIlJhbmdlTGVuZ3RoIjoyNSwiUmVmZXJlbmNlSWQiOiIzZGExZDBjZS03OWVmLTQzYmMtODUyMC1lMjgzMDIyOTBmZ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m9wcy5kZS93cC1jb250ZW50L3VwbG9hZHMvMjAyMC8wOS83MC4wOTQ2X1NjaGx1c3NiZXIuT2VWLURhdGVuLWYuZC5OQVBfLnBkZiIsIlVyaVN0cmluZyI6Imh0dHBzOi8vZm9wcy5kZS93cC1jb250ZW50L3VwbG9hZHMvMjAyMC8wOS83MC4wOTQ2X1NjaGx1c3NiZXIuT2VWLURhdGVuLWYuZC5OQVBf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ih2Z2wuIERFTEZJIDIwMjAsIFMuIDEyMikifV19LCJUYWciOiJDaXRhdmlQbGFjZWhvbGRlciMzZGE5YzcxOS1hMTFmLTQxM2ItYmQyYi04NGY3YWQ2ZDQyY2UiLCJUZXh0IjoiKHZnbC4gREVMRkkgMjAyMCwgUy4gMTIyKSIsIldBSVZlcnNpb24iOiI2LjEwLjAuMCJ9}</w:instrText>
          </w:r>
          <w:r w:rsidR="00AE1A5B">
            <w:fldChar w:fldCharType="separate"/>
          </w:r>
          <w:r w:rsidR="00A95B2B">
            <w:t>(vgl. DELFI 2020, S. 122)</w:t>
          </w:r>
          <w:r w:rsidR="00AE1A5B">
            <w:fldChar w:fldCharType="end"/>
          </w:r>
        </w:sdtContent>
      </w:sdt>
      <w:r w:rsidR="00A019D6">
        <w:t>.</w:t>
      </w:r>
      <w:r w:rsidR="00E874B4">
        <w:t xml:space="preserve"> Unter diesem zunächst undurchsichtigen Begriff verstehen sich vordefinierte Textnachrichten, welche das Fahrpersonal </w:t>
      </w:r>
      <w:r w:rsidR="008D0A4B">
        <w:t xml:space="preserve">an die Leitstelle zum Austausch von Informationen </w:t>
      </w:r>
      <w:r w:rsidR="00491844">
        <w:t>senden</w:t>
      </w:r>
      <w:r w:rsidR="008D0A4B">
        <w:t xml:space="preserve"> kann. Der Inhalt dieser Na</w:t>
      </w:r>
      <w:r w:rsidR="00AB083C">
        <w:t>chrichten kann in jedem System von der Administration festgelegt werden, sodass nahezu alle Formen von Nachricht</w:t>
      </w:r>
      <w:r w:rsidR="00491844">
        <w:t>en</w:t>
      </w:r>
      <w:r w:rsidR="00AB083C">
        <w:t xml:space="preserve"> ausgetauscht werden können.</w:t>
      </w:r>
      <w:r w:rsidR="0016598B">
        <w:t xml:space="preserve"> </w:t>
      </w:r>
      <w:r w:rsidR="00491844">
        <w:t>Gängige Beispiele sind in de</w:t>
      </w:r>
      <w:r w:rsidR="003C6D78">
        <w:t>r folgenden</w:t>
      </w:r>
      <w:r w:rsidR="00491844">
        <w:t xml:space="preserve"> </w:t>
      </w:r>
      <w:r w:rsidR="003C6D78">
        <w:t>Abbildung</w:t>
      </w:r>
      <w:r w:rsidR="00491844">
        <w:t xml:space="preserve"> zu sehen:</w:t>
      </w:r>
    </w:p>
    <w:p w14:paraId="643B2368" w14:textId="328E3237" w:rsidR="00B67336" w:rsidRDefault="00491844" w:rsidP="00B67336">
      <w:r>
        <w:lastRenderedPageBreak/>
        <w:t xml:space="preserve">Anstatt in solch einem Fall </w:t>
      </w:r>
      <w:r w:rsidR="00086A0F">
        <w:t xml:space="preserve">eine Sprechfunk- oder Telefonverbindung zur Leitstelle </w:t>
      </w:r>
      <w:r w:rsidR="00D621EA">
        <w:t>herzustellen,</w:t>
      </w:r>
      <w:r w:rsidR="00F67871">
        <w:t xml:space="preserve"> genügt es </w:t>
      </w:r>
      <w:r w:rsidR="00D621EA">
        <w:t xml:space="preserve">beim Eintreten eines entsprechenden Ereignisses </w:t>
      </w:r>
      <w:r w:rsidR="00F67871">
        <w:t>eine entsprechende Meldung abzusetzen</w:t>
      </w:r>
      <w:r w:rsidR="00474A6A">
        <w:t>,</w:t>
      </w:r>
      <w:r w:rsidR="00F67871">
        <w:t xml:space="preserve"> um die Leitstelle über einen bestimmten Zustand zu informieren.</w:t>
      </w:r>
      <w:r w:rsidR="00474A6A">
        <w:t xml:space="preserve"> Dem Leitstellenpersonal wird die Meldung dann </w:t>
      </w:r>
      <w:r w:rsidR="00CA6A10">
        <w:t>zusammen mit Informationen zur Linie, Verspätungslage und Standort</w:t>
      </w:r>
      <w:r w:rsidR="00454B7D">
        <w:t xml:space="preserve"> und anderen betrieblich relevanten Daten</w:t>
      </w:r>
      <w:r w:rsidR="00CA6A10">
        <w:t xml:space="preserve"> angezeigt. </w:t>
      </w:r>
      <w:r w:rsidR="002B1505">
        <w:t xml:space="preserve">Diese Funktion </w:t>
      </w:r>
      <w:r w:rsidR="00E831A2">
        <w:t>ist</w:t>
      </w:r>
      <w:r w:rsidR="005C66EE">
        <w:t xml:space="preserve"> für Meldungen vom Fahrpersonal an die Leitstelle</w:t>
      </w:r>
      <w:r w:rsidR="00E831A2">
        <w:t xml:space="preserve"> </w:t>
      </w:r>
      <w:r w:rsidR="002B1505">
        <w:t xml:space="preserve">initiiert, </w:t>
      </w:r>
      <w:r w:rsidR="00E21C93">
        <w:t xml:space="preserve">die „keine zeitsynchrone Bearbeitung“ erfordern und </w:t>
      </w:r>
      <w:r w:rsidR="002B1505">
        <w:t>um den Sprechfunk zu entlasten</w:t>
      </w:r>
      <w:r w:rsidR="00E831A2">
        <w:t xml:space="preserve"> </w:t>
      </w:r>
      <w:sdt>
        <w:sdtPr>
          <w:alias w:val="To edit, see citavi.com/edit"/>
          <w:tag w:val="CitaviPlaceholder#22519669-a4af-4b1e-a452-f5b9e1053e3f"/>
          <w:id w:val="-1640799589"/>
          <w:placeholder>
            <w:docPart w:val="DefaultPlaceholder_-1854013440"/>
          </w:placeholder>
        </w:sdtPr>
        <w:sdtEndPr/>
        <w:sdtContent>
          <w:r w:rsidR="00A02AD6">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NDE2NjVlLTkxY2EtNDdjZC05Zjc5LTZkZWFlNzBmMmZhYiIsIlJhbmdlTGVuZ3RoIjoyOSwiUmVmZXJlbmNlSWQiOiI3Nzc2Zjg5Yi1hOTI5LTQ0ZTktYjNjZC05YjJhZTc3MjFi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3dy52ZHYuZGUvNzM2LTItc2RzLnBkZngiLCJVcmlTdHJpbmciOiJodHRwczovL2tub3dob3cudmR2LmRlL2RvY3VtZW50cy83MzAv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}</w:instrText>
          </w:r>
          <w:r w:rsidR="00A02AD6">
            <w:fldChar w:fldCharType="separate"/>
          </w:r>
          <w:r w:rsidR="00A95B2B">
            <w:t>(vgl. VDV-Schrift 730, S. 56)</w:t>
          </w:r>
          <w:r w:rsidR="00A02AD6">
            <w:fldChar w:fldCharType="end"/>
          </w:r>
        </w:sdtContent>
      </w:sdt>
      <w:r w:rsidR="00B60B6A">
        <w:t>.</w:t>
      </w:r>
      <w:r w:rsidR="002B1505">
        <w:t xml:space="preserve"> </w:t>
      </w:r>
      <w:r w:rsidR="0062182E">
        <w:t xml:space="preserve">Es stellt sich also die Frage, wie diese Informationen aus erster Hand gewinnbringend </w:t>
      </w:r>
      <w:r w:rsidR="007A6B70">
        <w:t xml:space="preserve">als Datenquelle für eine automatische Anordnung von Umleitungen </w:t>
      </w:r>
      <w:r w:rsidR="00B67336">
        <w:t>eingesetzt werden können.</w:t>
      </w:r>
    </w:p>
    <w:p w14:paraId="02AE8B55" w14:textId="17D527B0" w:rsidR="00786C60" w:rsidRDefault="003D4CDF" w:rsidP="00786C60">
      <w:r>
        <w:t>Es</w:t>
      </w:r>
      <w:r w:rsidR="00163BD2">
        <w:t xml:space="preserve"> sind zumindest folgende Gesichtspunkte in Betracht zu ziehen:</w:t>
      </w:r>
    </w:p>
    <w:p w14:paraId="15BFA52F" w14:textId="3159A001" w:rsidR="00126D01" w:rsidRPr="00126D01" w:rsidRDefault="00126D01" w:rsidP="00126D01">
      <w:pPr>
        <w:pStyle w:val="Listenabsatz"/>
        <w:numPr>
          <w:ilvl w:val="0"/>
          <w:numId w:val="43"/>
        </w:numPr>
      </w:pPr>
      <w:r w:rsidRPr="00301DD0">
        <w:rPr>
          <w:b/>
          <w:bCs/>
        </w:rPr>
        <w:t>Richtigkeit:</w:t>
      </w:r>
      <w:r>
        <w:t xml:space="preserve"> Meldungen können auch versehentlich abgesetzt werden. Gründe hierfür können von einer ein Versehen, eine fehlerhafte Unterweisung oder aber auch eine Fehlbedingung aufgrund von Sprachbarrieren des Fahrpersonals sein. In jedem Fall muss also die Richtigkeit der Meldung sichergestellt werden, um darauf basierend weitere Entscheidungen zu treffen.</w:t>
      </w:r>
    </w:p>
    <w:p w14:paraId="765A8912" w14:textId="5E5248CC" w:rsidR="00163BD2" w:rsidRDefault="001D4B62" w:rsidP="00163BD2">
      <w:pPr>
        <w:pStyle w:val="Listenabsatz"/>
        <w:numPr>
          <w:ilvl w:val="0"/>
          <w:numId w:val="43"/>
        </w:numPr>
      </w:pPr>
      <w:r>
        <w:rPr>
          <w:b/>
          <w:bCs/>
        </w:rPr>
        <w:t>Genauigkeit</w:t>
      </w:r>
      <w:r w:rsidR="00301DD0">
        <w:t xml:space="preserve"> </w:t>
      </w:r>
      <w:r w:rsidR="003955CD">
        <w:t xml:space="preserve">Es </w:t>
      </w:r>
      <w:r w:rsidR="00EA7C5D">
        <w:t>müssen so viele Ereignisse wie möglich als Meldung hinterlegt wer</w:t>
      </w:r>
      <w:r w:rsidR="005A5CFC">
        <w:t xml:space="preserve">den, um möglichst viele Details zur Störung herleiten zu können. Zeitgleich darf das Fahrpersonal aber auch nicht mit Informationen überfrachtet werden, da andernfalls die Richtigkeit und </w:t>
      </w:r>
      <w:r w:rsidR="002D66C2">
        <w:t>Qualität der Meldungen leiden könnte.</w:t>
      </w:r>
      <w:r w:rsidR="003961C3">
        <w:t xml:space="preserve"> Für die richtige Bedienung sind Einfachheit, Verständlichkeit und Intuitivität </w:t>
      </w:r>
      <w:r w:rsidR="00DA1977">
        <w:t>essenziell</w:t>
      </w:r>
      <w:r w:rsidR="003961C3">
        <w:t>.</w:t>
      </w:r>
    </w:p>
    <w:p w14:paraId="238DFB26" w14:textId="247F49FF" w:rsidR="00DA7694" w:rsidRDefault="00301DD0" w:rsidP="00163BD2">
      <w:pPr>
        <w:pStyle w:val="Listenabsatz"/>
        <w:numPr>
          <w:ilvl w:val="0"/>
          <w:numId w:val="43"/>
        </w:numPr>
      </w:pPr>
      <w:r w:rsidRPr="00301DD0">
        <w:rPr>
          <w:b/>
          <w:bCs/>
        </w:rPr>
        <w:t>Dauer:</w:t>
      </w:r>
      <w:r>
        <w:t xml:space="preserve"> </w:t>
      </w:r>
      <w:r w:rsidR="00DA7694">
        <w:t xml:space="preserve">Die Dauer der Störung oder zumindest eine Prognose </w:t>
      </w:r>
      <w:r w:rsidR="00151B5B">
        <w:t>der Dauer</w:t>
      </w:r>
      <w:r w:rsidR="00DA7694">
        <w:t xml:space="preserve"> ist nötig, um</w:t>
      </w:r>
      <w:r w:rsidR="00307CBE">
        <w:t xml:space="preserve"> festzulegen, welche Fahrten von der Störung betroffen sein werden.</w:t>
      </w:r>
      <w:r w:rsidR="005F2C85">
        <w:t xml:space="preserve"> Ebenso ist es nötig, ein eventuell früheres Störungsende erkennen zu können, um </w:t>
      </w:r>
      <w:r>
        <w:t>den Regelbetrieb gegebenenfalls wieder früher herstellen zu können.</w:t>
      </w:r>
      <w:r w:rsidR="007F617B">
        <w:t xml:space="preserve"> Auf</w:t>
      </w:r>
      <w:r w:rsidR="00CB0190">
        <w:t xml:space="preserve"> die Notwendigkeit</w:t>
      </w:r>
      <w:r w:rsidR="007F617B">
        <w:t xml:space="preserve"> </w:t>
      </w:r>
      <w:r w:rsidR="002B6727">
        <w:t>zusätzlicher</w:t>
      </w:r>
      <w:r w:rsidR="007F617B">
        <w:t xml:space="preserve"> Handlungen des Fahrpersonals sollte hierbei verzichtet werden</w:t>
      </w:r>
      <w:r w:rsidR="00AE5D54">
        <w:t xml:space="preserve">, </w:t>
      </w:r>
      <w:r w:rsidR="00CB0190">
        <w:t xml:space="preserve">da die Erkennung eines früheren Störungsendes </w:t>
      </w:r>
      <w:r w:rsidR="00325D10">
        <w:t xml:space="preserve">sonst im Zweifel bei </w:t>
      </w:r>
      <w:r w:rsidR="000D5DAA">
        <w:t>Unterlassen</w:t>
      </w:r>
      <w:r w:rsidR="00325D10">
        <w:t xml:space="preserve"> dieser Handlung nicht</w:t>
      </w:r>
      <w:r w:rsidR="00FA2084">
        <w:t xml:space="preserve"> möglich ist.</w:t>
      </w:r>
    </w:p>
    <w:p w14:paraId="0E913B5F" w14:textId="06C6EED4" w:rsidR="004D3656" w:rsidRDefault="00431153" w:rsidP="00FA2084">
      <w:r>
        <w:t xml:space="preserve">Eine mögliche Umsetzungskonzeption soll in Bezug zum Stadt-Szenario aus Kapitel </w:t>
      </w:r>
      <w:r>
        <w:fldChar w:fldCharType="begin"/>
      </w:r>
      <w:r>
        <w:instrText xml:space="preserve"> REF _Ref120178867 \r \h </w:instrText>
      </w:r>
      <w:r>
        <w:fldChar w:fldCharType="separate"/>
      </w:r>
      <w:r w:rsidR="00BA2F70">
        <w:t>3.1</w:t>
      </w:r>
      <w:r>
        <w:fldChar w:fldCharType="end"/>
      </w:r>
      <w:r>
        <w:t xml:space="preserve"> wir nachfolgend vorgestellt</w:t>
      </w:r>
      <w:r w:rsidR="00990C37">
        <w:t xml:space="preserve">. </w:t>
      </w:r>
      <w:r w:rsidR="004D3656">
        <w:t xml:space="preserve">Hierzu seien folgende Annahmen getroffen: </w:t>
      </w:r>
    </w:p>
    <w:p w14:paraId="74619B37" w14:textId="20E79BF1" w:rsidR="00E20EA3" w:rsidRDefault="006C1B9C" w:rsidP="00FA2084">
      <w:r>
        <w:t>Die erste Fahrt</w:t>
      </w:r>
      <w:r w:rsidR="00990C37">
        <w:t xml:space="preserve">, welche von Westen kommend </w:t>
      </w:r>
      <w:r>
        <w:t>in den gesperrten Abschnitt einfährt</w:t>
      </w:r>
      <w:r w:rsidR="007F3E10">
        <w:t>,</w:t>
      </w:r>
      <w:r>
        <w:t xml:space="preserve"> kommt wenige Fahrzeuge hinter der Unfallstelle zum Stehen.</w:t>
      </w:r>
      <w:r w:rsidR="003F44C7">
        <w:t xml:space="preserve"> Nachdem das Fahrpersonal die Situation </w:t>
      </w:r>
      <w:r w:rsidR="00D26497">
        <w:t>überblickt hat, setzt es eine entsprechende Meldung vom Typ „Polizeieinsatz“ ab.</w:t>
      </w:r>
      <w:r w:rsidR="004D3656">
        <w:t xml:space="preserve"> Die Folgefahrt nähert sich im zeitlichen Abstand von 1</w:t>
      </w:r>
      <w:r w:rsidR="00EC734E">
        <w:t>0</w:t>
      </w:r>
      <w:r w:rsidR="004D3656">
        <w:t xml:space="preserve">min </w:t>
      </w:r>
      <w:r w:rsidR="00D43425">
        <w:t>von hinten an.</w:t>
      </w:r>
    </w:p>
    <w:p w14:paraId="70564171" w14:textId="77777777" w:rsidR="00E20EA3" w:rsidRDefault="00E20EA3">
      <w:pPr>
        <w:jc w:val="left"/>
      </w:pPr>
      <w:r>
        <w:br w:type="page"/>
      </w:r>
    </w:p>
    <w:p w14:paraId="0A509166" w14:textId="234795DE" w:rsidR="0028162D" w:rsidRDefault="0028162D" w:rsidP="00FA2084">
      <w:r>
        <w:lastRenderedPageBreak/>
        <w:t xml:space="preserve">Nach dem Eintreffen der Meldung </w:t>
      </w:r>
      <w:r w:rsidR="00DD6727">
        <w:t>geht das ITCS schrittweise folgendermaßen vor:</w:t>
      </w:r>
    </w:p>
    <w:p w14:paraId="05F1C4FB" w14:textId="20F70B9E" w:rsidR="00DD6727" w:rsidRDefault="003E00CD" w:rsidP="003E00CD">
      <w:pPr>
        <w:pStyle w:val="Listenabsatz"/>
        <w:numPr>
          <w:ilvl w:val="0"/>
          <w:numId w:val="44"/>
        </w:numPr>
      </w:pPr>
      <w:r>
        <w:t xml:space="preserve">Zunächst werden – falls verfügbar – weitere Quellen </w:t>
      </w:r>
      <w:r w:rsidR="00B87149">
        <w:t xml:space="preserve">hinsichtlich einer ähnlichen Störungsmeldung bezogen auf Ort und Zeit durchsucht. </w:t>
      </w:r>
      <w:r w:rsidR="00AD36DE">
        <w:t xml:space="preserve">Gibt es an dieser Stelle bereits signifikante Übereinstimmungen, </w:t>
      </w:r>
      <w:r w:rsidR="00742073">
        <w:t>ermittelt das ITCS die voraussichtlich betroffenen Fahrten und ordnet für diese eine geeignete Umleitung an.</w:t>
      </w:r>
    </w:p>
    <w:p w14:paraId="79D7A3B0" w14:textId="1DE1F389" w:rsidR="008B677F" w:rsidRDefault="00742073" w:rsidP="001A159D">
      <w:pPr>
        <w:pStyle w:val="Listenabsatz"/>
        <w:numPr>
          <w:ilvl w:val="0"/>
          <w:numId w:val="44"/>
        </w:numPr>
        <w:jc w:val="left"/>
      </w:pPr>
      <w:r>
        <w:t xml:space="preserve">Sind hingegen keine weiteren Datenquellen verfügbar, überwacht das ITCS zunächst </w:t>
      </w:r>
      <w:r w:rsidR="003D58BF">
        <w:t xml:space="preserve">die Position des Fahrzeuges, von dem die Meldung abgesetzt wurde. Da von einer Streckensperrung ausgegangen wird, darf sich die Position </w:t>
      </w:r>
      <w:r w:rsidR="007218FE">
        <w:t xml:space="preserve">des Fahrzeuges im Überwachungszeitraum von beispielsweise einer Minute nicht mehr signifikant verändern. Ist diese Bedingung erfüllt, </w:t>
      </w:r>
      <w:r w:rsidR="00833279">
        <w:t>ermittelt das ITCS die voraussichtlich betroffenen Fahrten und ordnet für diese eine geeignete Umleitung an.</w:t>
      </w:r>
    </w:p>
    <w:p w14:paraId="77EDC77C" w14:textId="2B78DE2D" w:rsidR="00683FF5" w:rsidRDefault="00CF5791" w:rsidP="008B677F">
      <w:r>
        <w:rPr>
          <w:noProof/>
        </w:rPr>
        <mc:AlternateContent>
          <mc:Choice Requires="wps">
            <w:drawing>
              <wp:anchor distT="0" distB="0" distL="114300" distR="114300" simplePos="0" relativeHeight="251651100" behindDoc="0" locked="0" layoutInCell="1" allowOverlap="1" wp14:anchorId="56F02FE0" wp14:editId="44D50ED5">
                <wp:simplePos x="0" y="0"/>
                <wp:positionH relativeFrom="margin">
                  <wp:align>center</wp:align>
                </wp:positionH>
                <wp:positionV relativeFrom="paragraph">
                  <wp:posOffset>4008755</wp:posOffset>
                </wp:positionV>
                <wp:extent cx="4124325" cy="635"/>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wps:spPr>
                      <wps:txbx>
                        <w:txbxContent>
                          <w:p w14:paraId="246F84C5" w14:textId="184AB7CE" w:rsidR="00CF5791" w:rsidRPr="00526064" w:rsidRDefault="00CF5791" w:rsidP="00CF5791">
                            <w:pPr>
                              <w:pStyle w:val="Beschriftung"/>
                              <w:rPr>
                                <w:noProof/>
                                <w:sz w:val="21"/>
                              </w:rPr>
                            </w:pPr>
                            <w:bookmarkStart w:id="68" w:name="_Toc122335940"/>
                            <w:r w:rsidRPr="00CF5791">
                              <w:rPr>
                                <w:b/>
                                <w:bCs w:val="0"/>
                              </w:rPr>
                              <w:t xml:space="preserve">Abbildung </w:t>
                            </w:r>
                            <w:r w:rsidRPr="00CF5791">
                              <w:rPr>
                                <w:b/>
                                <w:bCs w:val="0"/>
                              </w:rPr>
                              <w:fldChar w:fldCharType="begin"/>
                            </w:r>
                            <w:r w:rsidRPr="00CF5791">
                              <w:rPr>
                                <w:b/>
                                <w:bCs w:val="0"/>
                              </w:rPr>
                              <w:instrText xml:space="preserve"> SEQ Abbildung \* ARABIC </w:instrText>
                            </w:r>
                            <w:r w:rsidRPr="00CF5791">
                              <w:rPr>
                                <w:b/>
                                <w:bCs w:val="0"/>
                              </w:rPr>
                              <w:fldChar w:fldCharType="separate"/>
                            </w:r>
                            <w:r w:rsidR="00BA2F70">
                              <w:rPr>
                                <w:b/>
                                <w:bCs w:val="0"/>
                                <w:noProof/>
                              </w:rPr>
                              <w:t>12</w:t>
                            </w:r>
                            <w:r w:rsidRPr="00CF5791">
                              <w:rPr>
                                <w:b/>
                                <w:bCs w:val="0"/>
                              </w:rPr>
                              <w:fldChar w:fldCharType="end"/>
                            </w:r>
                            <w:r w:rsidRPr="00CF5791">
                              <w:rPr>
                                <w:b/>
                                <w:bCs w:val="0"/>
                              </w:rPr>
                              <w:t>:</w:t>
                            </w:r>
                            <w:r>
                              <w:t xml:space="preserve"> Validierung einer systemseitigen Meldung als Flussdiagramm</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F02FE0" id="Textfeld 18" o:spid="_x0000_s1052" type="#_x0000_t202" style="position:absolute;left:0;text-align:left;margin-left:0;margin-top:315.65pt;width:324.75pt;height:.05pt;z-index:2516511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" stroked="f">
                <v:textbox style="mso-fit-shape-to-text:t" inset="0,0,0,0">
                  <w:txbxContent>
                    <w:p w14:paraId="246F84C5" w14:textId="184AB7CE" w:rsidR="00CF5791" w:rsidRPr="00526064" w:rsidRDefault="00CF5791" w:rsidP="00CF5791">
                      <w:pPr>
                        <w:pStyle w:val="Beschriftung"/>
                        <w:rPr>
                          <w:noProof/>
                          <w:sz w:val="21"/>
                        </w:rPr>
                      </w:pPr>
                      <w:bookmarkStart w:id="69" w:name="_Toc122335940"/>
                      <w:r w:rsidRPr="00CF5791">
                        <w:rPr>
                          <w:b/>
                          <w:bCs w:val="0"/>
                        </w:rPr>
                        <w:t xml:space="preserve">Abbildung </w:t>
                      </w:r>
                      <w:r w:rsidRPr="00CF5791">
                        <w:rPr>
                          <w:b/>
                          <w:bCs w:val="0"/>
                        </w:rPr>
                        <w:fldChar w:fldCharType="begin"/>
                      </w:r>
                      <w:r w:rsidRPr="00CF5791">
                        <w:rPr>
                          <w:b/>
                          <w:bCs w:val="0"/>
                        </w:rPr>
                        <w:instrText xml:space="preserve"> SEQ Abbildung \* ARABIC </w:instrText>
                      </w:r>
                      <w:r w:rsidRPr="00CF5791">
                        <w:rPr>
                          <w:b/>
                          <w:bCs w:val="0"/>
                        </w:rPr>
                        <w:fldChar w:fldCharType="separate"/>
                      </w:r>
                      <w:r w:rsidR="00BA2F70">
                        <w:rPr>
                          <w:b/>
                          <w:bCs w:val="0"/>
                          <w:noProof/>
                        </w:rPr>
                        <w:t>12</w:t>
                      </w:r>
                      <w:r w:rsidRPr="00CF5791">
                        <w:rPr>
                          <w:b/>
                          <w:bCs w:val="0"/>
                        </w:rPr>
                        <w:fldChar w:fldCharType="end"/>
                      </w:r>
                      <w:r w:rsidRPr="00CF5791">
                        <w:rPr>
                          <w:b/>
                          <w:bCs w:val="0"/>
                        </w:rPr>
                        <w:t>:</w:t>
                      </w:r>
                      <w:r>
                        <w:t xml:space="preserve"> Validierung einer systemseitigen Meldung als Flussdiagramm</w:t>
                      </w:r>
                      <w:bookmarkEnd w:id="69"/>
                    </w:p>
                  </w:txbxContent>
                </v:textbox>
                <w10:wrap type="topAndBottom" anchorx="margin"/>
              </v:shape>
            </w:pict>
          </mc:Fallback>
        </mc:AlternateContent>
      </w:r>
      <w:r w:rsidR="00EE7BA4">
        <w:rPr>
          <w:noProof/>
        </w:rPr>
        <w:drawing>
          <wp:anchor distT="0" distB="0" distL="114300" distR="114300" simplePos="0" relativeHeight="251651099" behindDoc="0" locked="0" layoutInCell="1" allowOverlap="1" wp14:anchorId="0A012FE0" wp14:editId="603AA4E7">
            <wp:simplePos x="0" y="0"/>
            <wp:positionH relativeFrom="page">
              <wp:align>center</wp:align>
            </wp:positionH>
            <wp:positionV relativeFrom="paragraph">
              <wp:posOffset>341630</wp:posOffset>
            </wp:positionV>
            <wp:extent cx="3705225" cy="3630930"/>
            <wp:effectExtent l="0" t="0" r="9525" b="762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5225" cy="3630930"/>
                    </a:xfrm>
                    <a:prstGeom prst="rect">
                      <a:avLst/>
                    </a:prstGeom>
                  </pic:spPr>
                </pic:pic>
              </a:graphicData>
            </a:graphic>
            <wp14:sizeRelH relativeFrom="margin">
              <wp14:pctWidth>0</wp14:pctWidth>
            </wp14:sizeRelH>
            <wp14:sizeRelV relativeFrom="margin">
              <wp14:pctHeight>0</wp14:pctHeight>
            </wp14:sizeRelV>
          </wp:anchor>
        </w:drawing>
      </w:r>
      <w:r w:rsidR="00683FF5">
        <w:t>Die folgende Abbildung zeigt die Validierung einer Meldung als Flussdiagramm:</w:t>
      </w:r>
    </w:p>
    <w:p w14:paraId="361E7BFC" w14:textId="77777777" w:rsidR="00E20EA3" w:rsidRDefault="00E20EA3">
      <w:pPr>
        <w:jc w:val="left"/>
      </w:pPr>
      <w:r>
        <w:br w:type="page"/>
      </w:r>
    </w:p>
    <w:p w14:paraId="01E3388C" w14:textId="499A0E2C" w:rsidR="00742073" w:rsidRDefault="008B677F" w:rsidP="008B677F">
      <w:r>
        <w:lastRenderedPageBreak/>
        <w:t xml:space="preserve">Nachdem </w:t>
      </w:r>
      <w:r w:rsidR="00E35CA9">
        <w:t xml:space="preserve">entweder die statistisch betrachtet zu erwartende Störungsdauer </w:t>
      </w:r>
      <w:r w:rsidR="0002666A">
        <w:t>erreicht ist</w:t>
      </w:r>
      <w:r w:rsidR="00912400">
        <w:t xml:space="preserve"> oder alternativ eine Positionsänderung des ersten Fahrzeuges zu verzeichnen ist</w:t>
      </w:r>
      <w:r w:rsidR="0002666A">
        <w:t>, geht das ITCS folgendermaßen vor:</w:t>
      </w:r>
    </w:p>
    <w:p w14:paraId="3B3EF347" w14:textId="72182486" w:rsidR="0002666A" w:rsidRDefault="0002666A" w:rsidP="0002666A">
      <w:pPr>
        <w:pStyle w:val="Listenabsatz"/>
        <w:numPr>
          <w:ilvl w:val="0"/>
          <w:numId w:val="45"/>
        </w:numPr>
      </w:pPr>
      <w:r>
        <w:t>Das erste betroffene Fahrzeug wird erneut hinsichtlich der GPS-Position überwacht. Ist hier noch immer keine signifikante Positionsänderung zu verzeichnen, wird auch für die folgenden Fahrten eine Umleitung angeordnet.</w:t>
      </w:r>
    </w:p>
    <w:p w14:paraId="4FAF00AC" w14:textId="7AD4208F" w:rsidR="00C87E71" w:rsidRDefault="00C87E71" w:rsidP="0002666A">
      <w:pPr>
        <w:pStyle w:val="Listenabsatz"/>
        <w:numPr>
          <w:ilvl w:val="0"/>
          <w:numId w:val="45"/>
        </w:numPr>
      </w:pPr>
      <w:r>
        <w:t xml:space="preserve">Kann hingegen eine Fortbewegung des Fahrzeuges festgestellt werden, </w:t>
      </w:r>
      <w:r w:rsidR="00D1521A">
        <w:t xml:space="preserve">wird die Umleitung für </w:t>
      </w:r>
      <w:r w:rsidR="000E627A">
        <w:t>Fahrzeuge, die sich bereits auf der Umleitungsstrecke befinden, beibehalten und für alle anderen Fahrten zurückgenommen.</w:t>
      </w:r>
      <w:r w:rsidR="007A3FCB">
        <w:t xml:space="preserve"> Eine gesonderte Handlung des Fahrpersonals ist damit nicht erforderlich.</w:t>
      </w:r>
    </w:p>
    <w:p w14:paraId="68072746" w14:textId="7C5057DB" w:rsidR="00EE6313" w:rsidRPr="00786C60" w:rsidRDefault="0013530E" w:rsidP="00EE6313">
      <w:r>
        <w:t xml:space="preserve">Bezüglich der Genauigkeit bietet es sich an, </w:t>
      </w:r>
      <w:r w:rsidR="00297AF6">
        <w:t xml:space="preserve">Störungsursachen aus der Vergangenheit zu analysieren und in Klassen einzuordnen. Oft </w:t>
      </w:r>
      <w:r w:rsidR="00D45208">
        <w:t xml:space="preserve">kristallisieren sich dabei einige wenige Störungsursachen heraus, welche dann dem Fahrpersonal gezielt zur Auswahl angeboten werden können </w:t>
      </w:r>
      <w:sdt>
        <w:sdtPr>
          <w:alias w:val="To edit, see citavi.com/edit"/>
          <w:tag w:val="CitaviPlaceholder#bbcbc3a5-cf12-431a-9c02-a1bdea08aebe"/>
          <w:id w:val="555972339"/>
          <w:placeholder>
            <w:docPart w:val="A274EA6ED3054950AEB62BD06FC087EF"/>
          </w:placeholder>
        </w:sdtPr>
        <w:sdtEndPr/>
        <w:sdtContent>
          <w:r w:rsidR="008B2BEA">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MTEzNjNlLTE4YzItNDg4OS1iMGMxLWIyOTU0YmFlNjZjNCIsIlJhbmdlTGVuZ3RoIjoyOCwiUmVmZXJlbmNlSWQiOiJiZTIxNzZmMC0zZGNlLTQ4OGEtOTFjOS1hMmExNTFhYWU5M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zkyOS9FVEhaLUEtMDA5OTk1MTk5IiwiVXJpU3RyaW5nIjoiaHR0cHM6Ly9kb2kub3JnLzEwLjM5MjkvZXRoei1hLTAwOTk5NTE5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U2NocmFuaWwgMjAxMywgUy4gMTg4KSJ9XX0sIlRhZyI6IkNpdGF2aVBsYWNlaG9sZGVyI2JiY2JjM2E1LWNmMTItNDMxYS05YzAyLWExYmRlYTA4YWViZSIsIlRleHQiOiIodmdsLiBTY2hyYW5pbCAyMDEzLCBTLiAxODgpIiwiV0FJVmVyc2lvbiI6IjYuMTAuMC4wIn0=}</w:instrText>
          </w:r>
          <w:r w:rsidR="008B2BEA">
            <w:fldChar w:fldCharType="separate"/>
          </w:r>
          <w:r w:rsidR="00A95B2B">
            <w:t>(vgl. Schranil 2013, S. 188)</w:t>
          </w:r>
          <w:r w:rsidR="008B2BEA">
            <w:fldChar w:fldCharType="end"/>
          </w:r>
        </w:sdtContent>
      </w:sdt>
      <w:r w:rsidR="008B2BEA">
        <w:t xml:space="preserve">. </w:t>
      </w:r>
      <w:r w:rsidR="00EF0647">
        <w:t xml:space="preserve">Die Störungsdauer lässt sich basierend auf statistischen Verfahren ebenfalls aus Störungsdaten aus der Vergangenheit abschätzen </w:t>
      </w:r>
      <w:sdt>
        <w:sdtPr>
          <w:alias w:val="To edit, see citavi.com/edit"/>
          <w:tag w:val="CitaviPlaceholder#08117e97-68b7-4b8a-a1e7-1dd819eed9b8"/>
          <w:id w:val="-1595933855"/>
          <w:placeholder>
            <w:docPart w:val="A274EA6ED3054950AEB62BD06FC087EF"/>
          </w:placeholder>
        </w:sdtPr>
        <w:sdtEndPr/>
        <w:sdtContent>
          <w:r w:rsidR="00EF0647">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NDdmMjliLThhMzctNDZjOC1hYzkxLWUzZDkyODhmNDk1ZiIsIlJhbmdlTGVuZ3RoIjoyOCwiUmVmZXJlbmNlSWQiOiJiZTIxNzZmMC0zZGNlLTQ4OGEtOTFjOS1hMmExNTFhYWU5M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zkyOS9FVEhaLUEtMDA5OTk1MTk5IiwiVXJpU3RyaW5nIjoiaHR0cHM6Ly9kb2kub3JnLzEwLjM5MjkvZXRoei1hLTAwOTk5NTE5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U2NocmFuaWwgMjAxMywgUy4gMTkzKSJ9XX0sIlRhZyI6IkNpdGF2aVBsYWNlaG9sZGVyIzA4MTE3ZTk3LTY4YjctNGI4YS1hMWU3LTFkZDgxOWVlZDliOCIsIlRleHQiOiIodmdsLiBTY2hyYW5pbCAyMDEzLCBTLiAxOTMpIiwiV0FJVmVyc2lvbiI6IjYuMTAuMC4wIn0=}</w:instrText>
          </w:r>
          <w:r w:rsidR="00EF0647">
            <w:fldChar w:fldCharType="separate"/>
          </w:r>
          <w:r w:rsidR="00A95B2B">
            <w:t>(vgl. Schranil 2013, S. 193)</w:t>
          </w:r>
          <w:r w:rsidR="00EF0647">
            <w:fldChar w:fldCharType="end"/>
          </w:r>
        </w:sdtContent>
      </w:sdt>
      <w:r w:rsidR="00EF0647">
        <w:t xml:space="preserve">. Einzige Voraussetzung hierzu ist, dass vergangene Störungen in ausreichendem Maß </w:t>
      </w:r>
      <w:r w:rsidR="000F7E5B">
        <w:t xml:space="preserve">dokumentiert wurden. Für die Richtigkeit, Genauigkeit und Abschätzung der Dauer ist damit systemseitig gesorgt. </w:t>
      </w:r>
      <w:r w:rsidR="00EE6313">
        <w:t xml:space="preserve">Wurde eine Meldung aus dem ITCS selbst erfolgreich validiert, kann diese Störungsmeldung auch über Datendrehscheiben an weitere ITCS von anderen Verkehrsunternehmen kommuniziert werden. Hierzu eignet sich der SIXI-SX-Dienst. Mit Hilfe dieses Dienstes lassen sich innerhalb einer Störungsmeldung auch direkt Haltestellen oder Linien referenzieren </w:t>
      </w:r>
      <w:sdt>
        <w:sdtPr>
          <w:alias w:val="To edit, see citavi.com/edit"/>
          <w:tag w:val="CitaviPlaceholder#6c2b95cc-b888-4d9d-a5e2-03c3b9efd700"/>
          <w:id w:val="1460379541"/>
          <w:placeholder>
            <w:docPart w:val="67BD39A29596439EA377EC42CE48BDF7"/>
          </w:placeholder>
        </w:sdtPr>
        <w:sdtEndPr/>
        <w:sdtContent>
          <w:r w:rsidR="00EE6313">
            <w:fldChar w:fldCharType="begin"/>
          </w:r>
          <w:r w:rsidR="004476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OGExY2JhLTc1ODktNDBlNC1iMWMyLTBhYTgxYzY2NWU5MSIsIlJhbmdlTGVuZ3RoIjozMSwiUmVmZXJlbmNlSWQiOiIyMjY2ZjM3MC05ZjcwLTRhYWMtYWM2Zi1iMTFjNTI2ZDE3Yz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3dy52ZHYuZGUvNzM2LTItc2RzLnBkZngiLCJVcmlTdHJpbmciOiJodHRwczovL3d3dy52ZHYuZGUvNzM2LTItc2RzLnBkZng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}</w:instrText>
          </w:r>
          <w:r w:rsidR="00EE6313">
            <w:fldChar w:fldCharType="separate"/>
          </w:r>
          <w:r w:rsidR="00A95B2B">
            <w:t>(vgl. VDV-Schrift 736-2, S. 34)</w:t>
          </w:r>
          <w:r w:rsidR="00EE6313">
            <w:fldChar w:fldCharType="end"/>
          </w:r>
        </w:sdtContent>
      </w:sdt>
      <w:r w:rsidR="00EE6313">
        <w:t>, sodass die Informationen in einer Störungsmeldung übertragbar zwischen verschiedenen ITCS sind.</w:t>
      </w:r>
    </w:p>
    <w:p w14:paraId="54B0AEB7" w14:textId="46C411A3" w:rsidR="0009364B" w:rsidRDefault="00684CB8" w:rsidP="000E627A">
      <w:r>
        <w:t>Ohne die Verfügbarkeit weiterer Datenquellen mit Detailinformationen</w:t>
      </w:r>
      <w:r w:rsidR="00F46EB9">
        <w:t>, beispielsweise</w:t>
      </w:r>
      <w:r>
        <w:t xml:space="preserve"> zu gesperrten </w:t>
      </w:r>
      <w:r w:rsidR="00F46EB9">
        <w:t xml:space="preserve">Fahrtrichtungen, muss entweder grundsätzlich von einer Vollsperrung ausgegangen oder </w:t>
      </w:r>
      <w:r w:rsidR="000C7280">
        <w:t xml:space="preserve">eine Fahrt pro Richtung </w:t>
      </w:r>
      <w:r w:rsidR="00BF5967">
        <w:t xml:space="preserve">eine entsprechende Meldung absetzen. Andernfalls würden </w:t>
      </w:r>
      <w:r w:rsidR="00A230C7">
        <w:t>Umleitungen für Fahrten angeordnet, die betrieblich betrachtet gar nicht umgeleitet werden müssen.</w:t>
      </w:r>
      <w:r w:rsidR="001250B9">
        <w:t xml:space="preserve"> Als weitere Datenquelle kann beispielsweise auch ein manuelles Eingreifen des Leitstellenpersonals angesehen werden.</w:t>
      </w:r>
      <w:r w:rsidR="00CF5245">
        <w:t xml:space="preserve"> An dieser Stelle muss im Einzelfall ein betrieblich vertretbarer Trade-Off durch entsprechende Systemkonfiguration gefunden werden.</w:t>
      </w:r>
    </w:p>
    <w:p w14:paraId="74C562AC" w14:textId="150E1043" w:rsidR="00CC31E7" w:rsidRDefault="005442FC" w:rsidP="00CC31E7">
      <w:pPr>
        <w:pStyle w:val="berschrift2"/>
      </w:pPr>
      <w:bookmarkStart w:id="70" w:name="_Toc122335851"/>
      <w:r>
        <w:lastRenderedPageBreak/>
        <w:t>Auswahl geeigneter RL-Algorithmen</w:t>
      </w:r>
      <w:bookmarkEnd w:id="70"/>
    </w:p>
    <w:p w14:paraId="636DAFC5" w14:textId="065D4917" w:rsidR="00E52494" w:rsidRDefault="003D1D0B" w:rsidP="00E52494">
      <w:r>
        <w:rPr>
          <w:noProof/>
        </w:rPr>
        <mc:AlternateContent>
          <mc:Choice Requires="wps">
            <w:drawing>
              <wp:anchor distT="0" distB="0" distL="114300" distR="114300" simplePos="0" relativeHeight="251664412" behindDoc="0" locked="0" layoutInCell="1" allowOverlap="1" wp14:anchorId="738B8FFA" wp14:editId="1B9C633C">
                <wp:simplePos x="0" y="0"/>
                <wp:positionH relativeFrom="column">
                  <wp:posOffset>360045</wp:posOffset>
                </wp:positionH>
                <wp:positionV relativeFrom="paragraph">
                  <wp:posOffset>3305175</wp:posOffset>
                </wp:positionV>
                <wp:extent cx="485902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4859020" cy="635"/>
                        </a:xfrm>
                        <a:prstGeom prst="rect">
                          <a:avLst/>
                        </a:prstGeom>
                        <a:solidFill>
                          <a:prstClr val="white"/>
                        </a:solidFill>
                        <a:ln>
                          <a:noFill/>
                        </a:ln>
                      </wps:spPr>
                      <wps:txbx>
                        <w:txbxContent>
                          <w:p w14:paraId="25F5D0B3" w14:textId="38142044" w:rsidR="00447634" w:rsidRPr="00447634" w:rsidRDefault="003D1D0B" w:rsidP="00447634">
                            <w:pPr>
                              <w:pStyle w:val="Beschriftung"/>
                              <w:rPr>
                                <w:vanish/>
                                <w:specVanish/>
                              </w:rPr>
                            </w:pPr>
                            <w:bookmarkStart w:id="71" w:name="_Ref121895605"/>
                            <w:bookmarkStart w:id="72" w:name="_Toc122335941"/>
                            <w:r w:rsidRPr="00447634">
                              <w:rPr>
                                <w:b/>
                                <w:bCs w:val="0"/>
                              </w:rPr>
                              <w:t xml:space="preserve">Abbildung </w:t>
                            </w:r>
                            <w:r w:rsidRPr="00447634">
                              <w:rPr>
                                <w:b/>
                                <w:bCs w:val="0"/>
                              </w:rPr>
                              <w:fldChar w:fldCharType="begin"/>
                            </w:r>
                            <w:r w:rsidRPr="00447634">
                              <w:rPr>
                                <w:b/>
                                <w:bCs w:val="0"/>
                              </w:rPr>
                              <w:instrText xml:space="preserve"> SEQ Abbildung \* ARABIC </w:instrText>
                            </w:r>
                            <w:r w:rsidRPr="00447634">
                              <w:rPr>
                                <w:b/>
                                <w:bCs w:val="0"/>
                              </w:rPr>
                              <w:fldChar w:fldCharType="separate"/>
                            </w:r>
                            <w:r w:rsidR="00BA2F70">
                              <w:rPr>
                                <w:b/>
                                <w:bCs w:val="0"/>
                                <w:noProof/>
                              </w:rPr>
                              <w:t>13</w:t>
                            </w:r>
                            <w:r w:rsidRPr="00447634">
                              <w:rPr>
                                <w:b/>
                                <w:bCs w:val="0"/>
                              </w:rPr>
                              <w:fldChar w:fldCharType="end"/>
                            </w:r>
                            <w:bookmarkEnd w:id="71"/>
                            <w:r w:rsidRPr="00447634">
                              <w:rPr>
                                <w:b/>
                                <w:bCs w:val="0"/>
                              </w:rPr>
                              <w:t>:</w:t>
                            </w:r>
                            <w:r>
                              <w:t xml:space="preserve"> </w:t>
                            </w:r>
                            <w:r w:rsidR="00447634">
                              <w:t>Bekannte RL-Algorithmen</w:t>
                            </w:r>
                            <w:bookmarkEnd w:id="72"/>
                          </w:p>
                          <w:p w14:paraId="153E0AFE" w14:textId="2B228955" w:rsidR="003D1D0B" w:rsidRPr="00447634" w:rsidRDefault="00447634" w:rsidP="00447634">
                            <w:pPr>
                              <w:pStyle w:val="BeschriftungOhneEintrag"/>
                            </w:pPr>
                            <w:r>
                              <w:t xml:space="preserve"> (Quelle: </w:t>
                            </w:r>
                            <w:sdt>
                              <w:sdtPr>
                                <w:alias w:val="To edit, see citavi.com/edit"/>
                                <w:tag w:val="CitaviPlaceholder#495e7365-13db-4335-a2c4-62e7f4143722"/>
                                <w:id w:val="2077316857"/>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c3Bpbm5pbmd1cC5vcGVuYWkuY29tL2VuL2xhdGVzdC9zcGlubmluZ3VwL3JsX2ludHJvMi5odG1sIiwiVXJpU3RyaW5nIjoiaHR0cHM6Ly9zcGlubmluZ3VwLm9wZW5haS5jb20vZW4vbGF0ZXN0L3NwaW5uaW5ndXAvcmxfaW50cm8yLmh0bWw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}</w:instrText>
                                </w:r>
                                <w:r>
                                  <w:fldChar w:fldCharType="separate"/>
                                </w:r>
                                <w:r>
                                  <w:t>OpenAI 2018</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B8FFA" id="Textfeld 36" o:spid="_x0000_s1053" type="#_x0000_t202" style="position:absolute;left:0;text-align:left;margin-left:28.35pt;margin-top:260.25pt;width:382.6pt;height:.05pt;z-index:2516644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GIGgIAAEAEAAAOAAAAZHJzL2Uyb0RvYy54bWysU8Fu2zAMvQ/YPwi6L06yt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" stroked="f">
                <v:textbox style="mso-fit-shape-to-text:t" inset="0,0,0,0">
                  <w:txbxContent>
                    <w:p w14:paraId="25F5D0B3" w14:textId="38142044" w:rsidR="00447634" w:rsidRPr="00447634" w:rsidRDefault="003D1D0B" w:rsidP="00447634">
                      <w:pPr>
                        <w:pStyle w:val="Beschriftung"/>
                        <w:rPr>
                          <w:vanish/>
                          <w:specVanish/>
                        </w:rPr>
                      </w:pPr>
                      <w:bookmarkStart w:id="73" w:name="_Ref121895605"/>
                      <w:bookmarkStart w:id="74" w:name="_Toc122335941"/>
                      <w:r w:rsidRPr="00447634">
                        <w:rPr>
                          <w:b/>
                          <w:bCs w:val="0"/>
                        </w:rPr>
                        <w:t xml:space="preserve">Abbildung </w:t>
                      </w:r>
                      <w:r w:rsidRPr="00447634">
                        <w:rPr>
                          <w:b/>
                          <w:bCs w:val="0"/>
                        </w:rPr>
                        <w:fldChar w:fldCharType="begin"/>
                      </w:r>
                      <w:r w:rsidRPr="00447634">
                        <w:rPr>
                          <w:b/>
                          <w:bCs w:val="0"/>
                        </w:rPr>
                        <w:instrText xml:space="preserve"> SEQ Abbildung \* ARABIC </w:instrText>
                      </w:r>
                      <w:r w:rsidRPr="00447634">
                        <w:rPr>
                          <w:b/>
                          <w:bCs w:val="0"/>
                        </w:rPr>
                        <w:fldChar w:fldCharType="separate"/>
                      </w:r>
                      <w:r w:rsidR="00BA2F70">
                        <w:rPr>
                          <w:b/>
                          <w:bCs w:val="0"/>
                          <w:noProof/>
                        </w:rPr>
                        <w:t>13</w:t>
                      </w:r>
                      <w:r w:rsidRPr="00447634">
                        <w:rPr>
                          <w:b/>
                          <w:bCs w:val="0"/>
                        </w:rPr>
                        <w:fldChar w:fldCharType="end"/>
                      </w:r>
                      <w:bookmarkEnd w:id="73"/>
                      <w:r w:rsidRPr="00447634">
                        <w:rPr>
                          <w:b/>
                          <w:bCs w:val="0"/>
                        </w:rPr>
                        <w:t>:</w:t>
                      </w:r>
                      <w:r>
                        <w:t xml:space="preserve"> </w:t>
                      </w:r>
                      <w:r w:rsidR="00447634">
                        <w:t>Bekannte RL-Algorithmen</w:t>
                      </w:r>
                      <w:bookmarkEnd w:id="74"/>
                    </w:p>
                    <w:p w14:paraId="153E0AFE" w14:textId="2B228955" w:rsidR="003D1D0B" w:rsidRPr="00447634" w:rsidRDefault="00447634" w:rsidP="00447634">
                      <w:pPr>
                        <w:pStyle w:val="BeschriftungOhneEintrag"/>
                      </w:pPr>
                      <w:r>
                        <w:t xml:space="preserve"> (Quelle: </w:t>
                      </w:r>
                      <w:sdt>
                        <w:sdtPr>
                          <w:alias w:val="To edit, see citavi.com/edit"/>
                          <w:tag w:val="CitaviPlaceholder#495e7365-13db-4335-a2c4-62e7f4143722"/>
                          <w:id w:val="2077316857"/>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c3Bpbm5pbmd1cC5vcGVuYWkuY29tL2VuL2xhdGVzdC9zcGlubmluZ3VwL3JsX2ludHJvMi5odG1sIiwiVXJpU3RyaW5nIjoiaHR0cHM6Ly9zcGlubmluZ3VwLm9wZW5haS5jb20vZW4vbGF0ZXN0L3NwaW5uaW5ndXAvcmxfaW50cm8yLmh0bWw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}</w:instrText>
                          </w:r>
                          <w:r>
                            <w:fldChar w:fldCharType="separate"/>
                          </w:r>
                          <w:r>
                            <w:t>OpenAI 2018</w:t>
                          </w:r>
                          <w:r>
                            <w:fldChar w:fldCharType="end"/>
                          </w:r>
                        </w:sdtContent>
                      </w:sdt>
                      <w:r>
                        <w:t>)</w:t>
                      </w:r>
                    </w:p>
                  </w:txbxContent>
                </v:textbox>
                <w10:wrap type="topAndBottom"/>
              </v:shape>
            </w:pict>
          </mc:Fallback>
        </mc:AlternateContent>
      </w:r>
      <w:r>
        <w:rPr>
          <w:noProof/>
        </w:rPr>
        <mc:AlternateContent>
          <mc:Choice Requires="wpg">
            <w:drawing>
              <wp:anchor distT="0" distB="0" distL="114300" distR="114300" simplePos="0" relativeHeight="251662364" behindDoc="0" locked="0" layoutInCell="1" allowOverlap="1" wp14:anchorId="17965A6C" wp14:editId="57BA27F9">
                <wp:simplePos x="0" y="0"/>
                <wp:positionH relativeFrom="margin">
                  <wp:align>center</wp:align>
                </wp:positionH>
                <wp:positionV relativeFrom="paragraph">
                  <wp:posOffset>744220</wp:posOffset>
                </wp:positionV>
                <wp:extent cx="4859020" cy="2503805"/>
                <wp:effectExtent l="0" t="0" r="0" b="0"/>
                <wp:wrapTopAndBottom/>
                <wp:docPr id="35" name="Gruppieren 35"/>
                <wp:cNvGraphicFramePr/>
                <a:graphic xmlns:a="http://schemas.openxmlformats.org/drawingml/2006/main">
                  <a:graphicData uri="http://schemas.microsoft.com/office/word/2010/wordprocessingGroup">
                    <wpg:wgp>
                      <wpg:cNvGrpSpPr/>
                      <wpg:grpSpPr>
                        <a:xfrm>
                          <a:off x="0" y="0"/>
                          <a:ext cx="4859020" cy="2503805"/>
                          <a:chOff x="0" y="0"/>
                          <a:chExt cx="4859020" cy="2503805"/>
                        </a:xfrm>
                      </wpg:grpSpPr>
                      <pic:pic xmlns:pic="http://schemas.openxmlformats.org/drawingml/2006/picture">
                        <pic:nvPicPr>
                          <pic:cNvPr id="32" name="Grafik 3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859020" cy="2503805"/>
                          </a:xfrm>
                          <a:prstGeom prst="rect">
                            <a:avLst/>
                          </a:prstGeom>
                        </pic:spPr>
                      </pic:pic>
                      <wps:wsp>
                        <wps:cNvPr id="34" name="Ellipse 34"/>
                        <wps:cNvSpPr/>
                        <wps:spPr>
                          <a:xfrm>
                            <a:off x="1477926" y="1041990"/>
                            <a:ext cx="882503" cy="4784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Ellipse 33"/>
                        <wps:cNvSpPr/>
                        <wps:spPr>
                          <a:xfrm>
                            <a:off x="414670" y="1041990"/>
                            <a:ext cx="882503" cy="4784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065B4BA" id="Gruppieren 35" o:spid="_x0000_s1026" style="position:absolute;margin-left:0;margin-top:58.6pt;width:382.6pt;height:197.15pt;z-index:251662364;mso-position-horizontal:center;mso-position-horizontal-relative:margin" coordsize="48590,25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">
                <v:shape id="Grafik 32" o:spid="_x0000_s1027" type="#_x0000_t75" style="position:absolute;width:48590;height:2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">
                  <v:imagedata r:id="rId56" o:title=""/>
                </v:shape>
                <v:oval id="Ellipse 34" o:spid="_x0000_s1028" style="position:absolute;left:14779;top:10419;width:8825;height:4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" filled="f" strokecolor="red" strokeweight="2pt"/>
                <v:oval id="Ellipse 33" o:spid="_x0000_s1029" style="position:absolute;left:4146;top:10419;width:8825;height:4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" filled="f" strokecolor="red" strokeweight="2pt"/>
                <w10:wrap type="topAndBottom" anchorx="margin"/>
              </v:group>
            </w:pict>
          </mc:Fallback>
        </mc:AlternateContent>
      </w:r>
      <w:r w:rsidR="00B83B3C">
        <w:t xml:space="preserve">In Kapitel </w:t>
      </w:r>
      <w:r w:rsidR="00AB7BC4">
        <w:fldChar w:fldCharType="begin"/>
      </w:r>
      <w:r w:rsidR="00AB7BC4">
        <w:instrText xml:space="preserve"> REF _Ref121895704 \r \h </w:instrText>
      </w:r>
      <w:r w:rsidR="00AB7BC4">
        <w:fldChar w:fldCharType="separate"/>
      </w:r>
      <w:r w:rsidR="00BA2F70">
        <w:t>2.6.3</w:t>
      </w:r>
      <w:r w:rsidR="00AB7BC4">
        <w:fldChar w:fldCharType="end"/>
      </w:r>
      <w:r w:rsidR="00AB7BC4">
        <w:t xml:space="preserve"> </w:t>
      </w:r>
      <w:r w:rsidR="00B83B3C">
        <w:t xml:space="preserve">wurden wichtige Algorithmen aus dem Bereich des RL vorgestellt. Wie die folgende Abbildung zeigt, handelt es sich jedoch </w:t>
      </w:r>
      <w:r w:rsidR="00ED3E87">
        <w:t>nur um einen kleinen Teil der erforschten oder bekannten RL-Algorithmen:</w:t>
      </w:r>
    </w:p>
    <w:p w14:paraId="7D756103" w14:textId="39D0A71C" w:rsidR="00F20119" w:rsidRDefault="00447634" w:rsidP="00E52494">
      <w:r>
        <w:t xml:space="preserve">Alle bisher vorgestellten Algorithmen sind der Klasse der modellfreien Algorithmen zuzuordnen. </w:t>
      </w:r>
      <w:r w:rsidR="002E274D">
        <w:t xml:space="preserve">Problematisch ist grundsätzlich bei modellfreien </w:t>
      </w:r>
      <w:r w:rsidR="00A25D8C">
        <w:t>Algorithmen, dass sie ausschließlich zahlenbasiert auf der Gewinnfunktion arbeiten. Modellbasierte Algorithmen sind hingegen in der Lage</w:t>
      </w:r>
      <w:r w:rsidR="00892BF8">
        <w:t>, auch eine Vielzahl im Modell berücksichtigter Informationen aus der Umwelt zu berücksichtigen</w:t>
      </w:r>
      <w:r w:rsidR="00654211">
        <w:t xml:space="preserve">. Einbußen sind dafür insbesondere bei der Laufzeitkomplexität </w:t>
      </w:r>
      <w:r w:rsidR="00F40975">
        <w:t>modellbasierter Algorithmen zu verzeichnen</w:t>
      </w:r>
      <w:r w:rsidR="00892BF8">
        <w:t xml:space="preserve"> </w:t>
      </w:r>
      <w:sdt>
        <w:sdtPr>
          <w:alias w:val="To edit, see citavi.com/edit"/>
          <w:tag w:val="CitaviPlaceholder#d0cc4eb8-2f6a-4ab3-b745-b8e4bb4efc5f"/>
          <w:id w:val="-173261567"/>
          <w:placeholder>
            <w:docPart w:val="DefaultPlaceholder_-1854013440"/>
          </w:placeholder>
        </w:sdtPr>
        <w:sdtEndPr/>
        <w:sdtContent>
          <w:r w:rsidR="00892BF8">
            <w:fldChar w:fldCharType="begin"/>
          </w:r>
          <w:r w:rsidR="005252C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MGJhZDQ2LWM0ZjMtNDQ5NC05YmVhLTQzZjE0ZjU2MmFlYiIsIlJhbmdlTGVuZ3RoIjoyOSwiUmVmZXJlbmNlSWQiOiI2MDg2NGU5Yy00N2ZkLTQ5NDYtYTViOC1lMTZkNzY4N2QyMD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Q4NTUwL0FSWElWLjE4MDIuMDkwODEiLCJVcmlTdHJpbmciOiJodHRwczovL2RvaS5vcmcvMTAuNDg1NTAvYXJYaXYuMTgwMi4wOTA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}</w:instrText>
          </w:r>
          <w:r w:rsidR="00892BF8">
            <w:fldChar w:fldCharType="separate"/>
          </w:r>
          <w:r w:rsidR="00A95B2B">
            <w:t>(vgl. Pong et al. 2018, 1 f.)</w:t>
          </w:r>
          <w:r w:rsidR="00892BF8">
            <w:fldChar w:fldCharType="end"/>
          </w:r>
        </w:sdtContent>
      </w:sdt>
      <w:r w:rsidR="00654211">
        <w:t>.</w:t>
      </w:r>
      <w:r w:rsidR="006A4521">
        <w:t xml:space="preserve"> </w:t>
      </w:r>
      <w:r w:rsidR="00096072">
        <w:t xml:space="preserve">Modellbasierte Algorithmen bringen außerdem ein zusätzliches Maß an Komplexität mit, da die Umwelt zuerst </w:t>
      </w:r>
      <w:r w:rsidR="008E7FC2">
        <w:t xml:space="preserve">in einem Modell zusammengefasst werden muss. Fragwürdig ist an dieser Stelle, </w:t>
      </w:r>
      <w:r w:rsidR="00373626">
        <w:t>inwieweit</w:t>
      </w:r>
      <w:r w:rsidR="008E7FC2">
        <w:t xml:space="preserve"> </w:t>
      </w:r>
      <w:r w:rsidR="00DF3E85">
        <w:t xml:space="preserve">ein Gesamtvorteil für die ursprüngliche Problemstellung, die Umleitungssuche für Linienbusse, </w:t>
      </w:r>
      <w:r w:rsidR="00373626">
        <w:t xml:space="preserve">durch Nutzung eines </w:t>
      </w:r>
      <w:r w:rsidR="00945984">
        <w:t xml:space="preserve">modellbasierten Algorithmus </w:t>
      </w:r>
      <w:r w:rsidR="00373626">
        <w:t>erreicht werden kann. Diese Frage ist jedoch nicht Teil der vorliegenden Arbeit.</w:t>
      </w:r>
      <w:r w:rsidR="00945984">
        <w:t xml:space="preserve"> Vielmehr liegt der Fokus auf dem Vergleich </w:t>
      </w:r>
      <w:r w:rsidR="005B7F96">
        <w:t xml:space="preserve">von On- und Off-Policy-Algorithmen, </w:t>
      </w:r>
      <w:r w:rsidR="009743B2">
        <w:t>die</w:t>
      </w:r>
      <w:r w:rsidR="005B7F96">
        <w:t xml:space="preserve"> auch in </w:t>
      </w:r>
      <w:r w:rsidR="005B7F96">
        <w:fldChar w:fldCharType="begin"/>
      </w:r>
      <w:r w:rsidR="005B7F96">
        <w:instrText xml:space="preserve"> REF _Ref121895605 \h </w:instrText>
      </w:r>
      <w:r w:rsidR="005B7F96">
        <w:fldChar w:fldCharType="separate"/>
      </w:r>
      <w:r w:rsidR="00BA2F70" w:rsidRPr="00447634">
        <w:rPr>
          <w:b/>
        </w:rPr>
        <w:t xml:space="preserve">Abbildung </w:t>
      </w:r>
      <w:r w:rsidR="00BA2F70">
        <w:rPr>
          <w:b/>
          <w:noProof/>
        </w:rPr>
        <w:t>13</w:t>
      </w:r>
      <w:r w:rsidR="005B7F96">
        <w:fldChar w:fldCharType="end"/>
      </w:r>
      <w:r w:rsidR="005B7F96">
        <w:t xml:space="preserve"> rot markiert</w:t>
      </w:r>
      <w:r w:rsidR="009743B2">
        <w:t xml:space="preserve"> sind.</w:t>
      </w:r>
      <w:r w:rsidR="00A378A9">
        <w:t xml:space="preserve"> Bei beiden Varianten handelt es sich um modellfreie Algorithmen.</w:t>
      </w:r>
      <w:r w:rsidR="00EE1DEA">
        <w:t xml:space="preserve"> </w:t>
      </w:r>
      <w:r w:rsidR="002909D0">
        <w:t xml:space="preserve">Zur Implementierung und zum anschließenden Vergleich </w:t>
      </w:r>
      <w:r w:rsidR="00331EAB">
        <w:t xml:space="preserve">der Performance und erzielten Ergebnisse </w:t>
      </w:r>
      <w:r w:rsidR="00F20119">
        <w:t xml:space="preserve">gilt es nun, zwei der vorgestellten Algorithmen auszuwählen. </w:t>
      </w:r>
    </w:p>
    <w:p w14:paraId="77EF9243" w14:textId="77777777" w:rsidR="00F20119" w:rsidRDefault="00F20119" w:rsidP="00E52494"/>
    <w:p w14:paraId="4A8C21EA" w14:textId="7FF6ED56" w:rsidR="00447634" w:rsidRDefault="00DF1630" w:rsidP="00E52494">
      <w:r>
        <w:rPr>
          <w:noProof/>
        </w:rPr>
        <w:lastRenderedPageBreak/>
        <mc:AlternateContent>
          <mc:Choice Requires="wps">
            <w:drawing>
              <wp:anchor distT="0" distB="0" distL="114300" distR="114300" simplePos="0" relativeHeight="251667484" behindDoc="0" locked="0" layoutInCell="1" allowOverlap="1" wp14:anchorId="49C71DEB" wp14:editId="2D699136">
                <wp:simplePos x="0" y="0"/>
                <wp:positionH relativeFrom="column">
                  <wp:posOffset>1051560</wp:posOffset>
                </wp:positionH>
                <wp:positionV relativeFrom="paragraph">
                  <wp:posOffset>2689860</wp:posOffset>
                </wp:positionV>
                <wp:extent cx="3476625" cy="635"/>
                <wp:effectExtent l="0" t="0" r="0" b="0"/>
                <wp:wrapTopAndBottom/>
                <wp:docPr id="38" name="Textfeld 38"/>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5EA49640" w14:textId="050529E7" w:rsidR="00DF1630" w:rsidRPr="00062DAD" w:rsidRDefault="00DF1630" w:rsidP="00DF1630">
                            <w:pPr>
                              <w:pStyle w:val="Beschriftung"/>
                              <w:rPr>
                                <w:noProof/>
                                <w:sz w:val="21"/>
                              </w:rPr>
                            </w:pPr>
                            <w:bookmarkStart w:id="75" w:name="_Toc122335942"/>
                            <w:r w:rsidRPr="00DF1630">
                              <w:rPr>
                                <w:b/>
                                <w:bCs w:val="0"/>
                              </w:rPr>
                              <w:t xml:space="preserve">Abbildung </w:t>
                            </w:r>
                            <w:r w:rsidRPr="00DF1630">
                              <w:rPr>
                                <w:b/>
                                <w:bCs w:val="0"/>
                              </w:rPr>
                              <w:fldChar w:fldCharType="begin"/>
                            </w:r>
                            <w:r w:rsidRPr="00DF1630">
                              <w:rPr>
                                <w:b/>
                                <w:bCs w:val="0"/>
                              </w:rPr>
                              <w:instrText xml:space="preserve"> SEQ Abbildung \* ARABIC </w:instrText>
                            </w:r>
                            <w:r w:rsidRPr="00DF1630">
                              <w:rPr>
                                <w:b/>
                                <w:bCs w:val="0"/>
                              </w:rPr>
                              <w:fldChar w:fldCharType="separate"/>
                            </w:r>
                            <w:r w:rsidR="00BA2F70">
                              <w:rPr>
                                <w:b/>
                                <w:bCs w:val="0"/>
                                <w:noProof/>
                              </w:rPr>
                              <w:t>14</w:t>
                            </w:r>
                            <w:r w:rsidRPr="00DF1630">
                              <w:rPr>
                                <w:b/>
                                <w:bCs w:val="0"/>
                              </w:rPr>
                              <w:fldChar w:fldCharType="end"/>
                            </w:r>
                            <w:r w:rsidRPr="00DF1630">
                              <w:rPr>
                                <w:b/>
                                <w:bCs w:val="0"/>
                              </w:rPr>
                              <w:t>:</w:t>
                            </w:r>
                            <w:r>
                              <w:t xml:space="preserve"> Einordnung der vorgestellten RL-Algorithmen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71DEB" id="Textfeld 38" o:spid="_x0000_s1054" type="#_x0000_t202" style="position:absolute;left:0;text-align:left;margin-left:82.8pt;margin-top:211.8pt;width:273.75pt;height:.05pt;z-index:2516674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sHAIAAEA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" stroked="f">
                <v:textbox style="mso-fit-shape-to-text:t" inset="0,0,0,0">
                  <w:txbxContent>
                    <w:p w14:paraId="5EA49640" w14:textId="050529E7" w:rsidR="00DF1630" w:rsidRPr="00062DAD" w:rsidRDefault="00DF1630" w:rsidP="00DF1630">
                      <w:pPr>
                        <w:pStyle w:val="Beschriftung"/>
                        <w:rPr>
                          <w:noProof/>
                          <w:sz w:val="21"/>
                        </w:rPr>
                      </w:pPr>
                      <w:bookmarkStart w:id="76" w:name="_Toc122335942"/>
                      <w:r w:rsidRPr="00DF1630">
                        <w:rPr>
                          <w:b/>
                          <w:bCs w:val="0"/>
                        </w:rPr>
                        <w:t xml:space="preserve">Abbildung </w:t>
                      </w:r>
                      <w:r w:rsidRPr="00DF1630">
                        <w:rPr>
                          <w:b/>
                          <w:bCs w:val="0"/>
                        </w:rPr>
                        <w:fldChar w:fldCharType="begin"/>
                      </w:r>
                      <w:r w:rsidRPr="00DF1630">
                        <w:rPr>
                          <w:b/>
                          <w:bCs w:val="0"/>
                        </w:rPr>
                        <w:instrText xml:space="preserve"> SEQ Abbildung \* ARABIC </w:instrText>
                      </w:r>
                      <w:r w:rsidRPr="00DF1630">
                        <w:rPr>
                          <w:b/>
                          <w:bCs w:val="0"/>
                        </w:rPr>
                        <w:fldChar w:fldCharType="separate"/>
                      </w:r>
                      <w:r w:rsidR="00BA2F70">
                        <w:rPr>
                          <w:b/>
                          <w:bCs w:val="0"/>
                          <w:noProof/>
                        </w:rPr>
                        <w:t>14</w:t>
                      </w:r>
                      <w:r w:rsidRPr="00DF1630">
                        <w:rPr>
                          <w:b/>
                          <w:bCs w:val="0"/>
                        </w:rPr>
                        <w:fldChar w:fldCharType="end"/>
                      </w:r>
                      <w:r w:rsidRPr="00DF1630">
                        <w:rPr>
                          <w:b/>
                          <w:bCs w:val="0"/>
                        </w:rPr>
                        <w:t>:</w:t>
                      </w:r>
                      <w:r>
                        <w:t xml:space="preserve"> Einordnung der vorgestellten RL-Algorithmen</w:t>
                      </w:r>
                      <w:bookmarkEnd w:id="76"/>
                    </w:p>
                  </w:txbxContent>
                </v:textbox>
                <w10:wrap type="topAndBottom"/>
              </v:shape>
            </w:pict>
          </mc:Fallback>
        </mc:AlternateContent>
      </w:r>
      <w:r>
        <w:rPr>
          <w:noProof/>
        </w:rPr>
        <w:drawing>
          <wp:anchor distT="0" distB="0" distL="114300" distR="114300" simplePos="0" relativeHeight="251665436" behindDoc="0" locked="0" layoutInCell="1" allowOverlap="1" wp14:anchorId="49F1409B" wp14:editId="5997BE3A">
            <wp:simplePos x="0" y="0"/>
            <wp:positionH relativeFrom="margin">
              <wp:align>center</wp:align>
            </wp:positionH>
            <wp:positionV relativeFrom="paragraph">
              <wp:posOffset>781198</wp:posOffset>
            </wp:positionV>
            <wp:extent cx="3476847" cy="1851786"/>
            <wp:effectExtent l="0" t="0" r="0" b="0"/>
            <wp:wrapTopAndBottom/>
            <wp:docPr id="37" name="Grafik 3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isch enthält.&#10;&#10;Automatisch generierte Beschreibung"/>
                    <pic:cNvPicPr/>
                  </pic:nvPicPr>
                  <pic:blipFill>
                    <a:blip r:embed="rId57">
                      <a:extLst>
                        <a:ext uri="{28A0092B-C50C-407E-A947-70E740481C1C}">
                          <a14:useLocalDpi xmlns:a14="http://schemas.microsoft.com/office/drawing/2010/main" val="0"/>
                        </a:ext>
                      </a:extLst>
                    </a:blip>
                    <a:stretch>
                      <a:fillRect/>
                    </a:stretch>
                  </pic:blipFill>
                  <pic:spPr>
                    <a:xfrm>
                      <a:off x="0" y="0"/>
                      <a:ext cx="3476847" cy="1851786"/>
                    </a:xfrm>
                    <a:prstGeom prst="rect">
                      <a:avLst/>
                    </a:prstGeom>
                  </pic:spPr>
                </pic:pic>
              </a:graphicData>
            </a:graphic>
            <wp14:sizeRelH relativeFrom="page">
              <wp14:pctWidth>0</wp14:pctWidth>
            </wp14:sizeRelH>
            <wp14:sizeRelV relativeFrom="page">
              <wp14:pctHeight>0</wp14:pctHeight>
            </wp14:sizeRelV>
          </wp:anchor>
        </w:drawing>
      </w:r>
      <w:r w:rsidR="00EE1DEA">
        <w:t xml:space="preserve">Zur besseren Übersicht </w:t>
      </w:r>
      <w:r w:rsidR="0067589A">
        <w:t xml:space="preserve">werden die vorgestellten Algorithmen aus Kapitel </w:t>
      </w:r>
      <w:r w:rsidR="0067589A">
        <w:fldChar w:fldCharType="begin"/>
      </w:r>
      <w:r w:rsidR="0067589A">
        <w:instrText xml:space="preserve"> REF _Ref121895780 \r \h </w:instrText>
      </w:r>
      <w:r w:rsidR="0067589A">
        <w:fldChar w:fldCharType="separate"/>
      </w:r>
      <w:r w:rsidR="00BA2F70">
        <w:t>2.6.3</w:t>
      </w:r>
      <w:r w:rsidR="0067589A">
        <w:fldChar w:fldCharType="end"/>
      </w:r>
      <w:r w:rsidR="0067589A">
        <w:t xml:space="preserve"> in der folgenden Grafik nochmals zusammenfassend nach On- und Off-Policy, sowie nach MC- und </w:t>
      </w:r>
      <w:r w:rsidR="002909D0">
        <w:t>TD-Algorithmen differenziert</w:t>
      </w:r>
      <w:r w:rsidR="00F20119">
        <w:t>:</w:t>
      </w:r>
    </w:p>
    <w:p w14:paraId="1543D6FF" w14:textId="659A415E" w:rsidR="00F20119" w:rsidRDefault="0049491B" w:rsidP="00E52494">
      <w:r>
        <w:t>An dieser Stelle ist anzumerken, dass es sich auch hierbei keineswegs um eine annähernd voll</w:t>
      </w:r>
      <w:r w:rsidR="008675DD">
        <w:t xml:space="preserve">ständige Auflistung aller Subvarianten dieser Algorithmen handelt. Zu nahezu jede der vorgestellten Algorithmen wurden bereits eine Vielzahl </w:t>
      </w:r>
      <w:r w:rsidR="001637E4">
        <w:t xml:space="preserve">von Kombinationen mit anderen Strategien oder statistischen Verfahren erforscht. </w:t>
      </w:r>
      <w:r w:rsidR="00FB40FC">
        <w:t>Der Algorithmus REINFORCE steht als On-Policy</w:t>
      </w:r>
      <w:r w:rsidR="001637E4">
        <w:t>-Algorithmus</w:t>
      </w:r>
      <w:r w:rsidR="00FB40FC">
        <w:t xml:space="preserve"> klar dem Q-Learning und der daran ansetzenden Variante des Deep Q-Learning als Off-Policy-Algorithmus gegenüber. SARSA nimmt </w:t>
      </w:r>
      <w:r w:rsidR="0099694A">
        <w:t xml:space="preserve">aufgrund seiner in Kapitel </w:t>
      </w:r>
      <w:r w:rsidR="0099694A">
        <w:fldChar w:fldCharType="begin"/>
      </w:r>
      <w:r w:rsidR="0099694A">
        <w:instrText xml:space="preserve"> REF _Ref121896136 \r \h </w:instrText>
      </w:r>
      <w:r w:rsidR="0099694A">
        <w:fldChar w:fldCharType="separate"/>
      </w:r>
      <w:r w:rsidR="00BA2F70">
        <w:t>2.6.3.3</w:t>
      </w:r>
      <w:r w:rsidR="0099694A">
        <w:fldChar w:fldCharType="end"/>
      </w:r>
      <w:r w:rsidR="0099694A">
        <w:t xml:space="preserve"> näher erläuterten Möglichkeit zur Einbindung einer </w:t>
      </w:r>
      <w:r w:rsidR="00387D63">
        <w:t>Aktionshistorie</w:t>
      </w:r>
      <w:r w:rsidR="0099694A">
        <w:t xml:space="preserve"> </w:t>
      </w:r>
      <w:r w:rsidR="0092283C">
        <w:t>eine Sonderrolle ein</w:t>
      </w:r>
      <w:r>
        <w:t xml:space="preserve"> und kann sowohl als TD-, als auch als MC-Algorithmus implementiert werden</w:t>
      </w:r>
      <w:r w:rsidR="008B552D">
        <w:t>.</w:t>
      </w:r>
    </w:p>
    <w:p w14:paraId="34FDD0ED" w14:textId="559EC583" w:rsidR="00E35C6B" w:rsidRDefault="00A947DD" w:rsidP="00E52494">
      <w:r>
        <w:t>Diese Sonderrolle macht SARSA zu einem interessanten Algorithmus</w:t>
      </w:r>
      <w:r w:rsidR="00643E92">
        <w:t xml:space="preserve"> im Hinblick auf den Einsatz in einem Betriebsleitsystem. </w:t>
      </w:r>
      <w:r w:rsidR="008B552D">
        <w:t xml:space="preserve">Q-Learning ist als </w:t>
      </w:r>
      <w:r>
        <w:t xml:space="preserve">ältester </w:t>
      </w:r>
      <w:r w:rsidR="00BE5A38">
        <w:t>und z</w:t>
      </w:r>
      <w:r w:rsidR="0063016D">
        <w:t xml:space="preserve">eitgleich wohl auch am weitest entwickelter, modellfreier </w:t>
      </w:r>
      <w:r>
        <w:t>RL-Algorithmus prädestiniert für einen Vergleich.</w:t>
      </w:r>
      <w:r w:rsidR="00B85455">
        <w:t xml:space="preserve"> </w:t>
      </w:r>
      <w:r w:rsidR="00F04D39">
        <w:t xml:space="preserve">Durch die Verwendung eines tiefen </w:t>
      </w:r>
      <w:r w:rsidR="008A0D40">
        <w:t xml:space="preserve">KNN </w:t>
      </w:r>
      <w:r w:rsidR="00F04D39">
        <w:t xml:space="preserve">zur Funktionsapproximation </w:t>
      </w:r>
      <w:r w:rsidR="00375099">
        <w:t>werden beide Algorithmen in einem vergleichbaren Rahmen im Prototyp implementiert</w:t>
      </w:r>
      <w:r w:rsidR="002563BE">
        <w:t xml:space="preserve">. </w:t>
      </w:r>
      <w:r w:rsidR="00E35C6B">
        <w:t xml:space="preserve">Im </w:t>
      </w:r>
      <w:r w:rsidR="002563BE">
        <w:t>weiteren</w:t>
      </w:r>
      <w:r w:rsidR="00E35C6B">
        <w:t xml:space="preserve"> Verlauf der Arbeit sollen also die Algorithmen</w:t>
      </w:r>
    </w:p>
    <w:p w14:paraId="3F75E68F" w14:textId="3BA04724" w:rsidR="00E35C6B" w:rsidRPr="002563BE" w:rsidRDefault="00E35C6B" w:rsidP="002563BE">
      <w:pPr>
        <w:jc w:val="center"/>
        <w:rPr>
          <w:i/>
          <w:iCs/>
        </w:rPr>
      </w:pPr>
      <w:r w:rsidRPr="002563BE">
        <w:rPr>
          <w:i/>
          <w:iCs/>
        </w:rPr>
        <w:t xml:space="preserve">Deep SARSA </w:t>
      </w:r>
      <w:r w:rsidRPr="002563BE">
        <w:t>und</w:t>
      </w:r>
      <w:r w:rsidRPr="002563BE">
        <w:rPr>
          <w:i/>
          <w:iCs/>
        </w:rPr>
        <w:t xml:space="preserve"> Deep Q-Learning</w:t>
      </w:r>
    </w:p>
    <w:p w14:paraId="70404A0B" w14:textId="052BED56" w:rsidR="00E35C6B" w:rsidRDefault="003D12EC" w:rsidP="00E52494">
      <w:r>
        <w:t>in einem Prototyp</w:t>
      </w:r>
      <w:r w:rsidR="002A1841">
        <w:t xml:space="preserve"> zur Betriebslenkung von Linienbussen im Störungsfalls eingesetzt und hinsichtlich ihrer Ergebnisse und Performance miteinander verglichen.</w:t>
      </w:r>
    </w:p>
    <w:p w14:paraId="41269EAF" w14:textId="114EE6C3" w:rsidR="003D12EC" w:rsidRPr="00C47670" w:rsidRDefault="00C47670" w:rsidP="00396691">
      <w:pPr>
        <w:pStyle w:val="berschrift2"/>
        <w:rPr>
          <w:color w:val="auto"/>
        </w:rPr>
      </w:pPr>
      <w:bookmarkStart w:id="77" w:name="_Toc122335852"/>
      <w:r w:rsidRPr="00C47670">
        <w:rPr>
          <w:color w:val="auto"/>
        </w:rPr>
        <w:lastRenderedPageBreak/>
        <w:t>Modell</w:t>
      </w:r>
      <w:r w:rsidR="00A125E0">
        <w:rPr>
          <w:color w:val="auto"/>
        </w:rPr>
        <w:t>ierung der Umwelt</w:t>
      </w:r>
      <w:r w:rsidR="00A9068D">
        <w:rPr>
          <w:color w:val="auto"/>
        </w:rPr>
        <w:t xml:space="preserve"> zur Simulation</w:t>
      </w:r>
      <w:bookmarkEnd w:id="77"/>
    </w:p>
    <w:p w14:paraId="496CCE35" w14:textId="5CC3A4F0" w:rsidR="00C05499" w:rsidRPr="00084E19" w:rsidRDefault="007F2350" w:rsidP="00EE3C9C">
      <w:r>
        <w:t>Zur Implementierung des Prototyp</w:t>
      </w:r>
      <w:r w:rsidR="004A70CC">
        <w:t>s</w:t>
      </w:r>
      <w:r>
        <w:t xml:space="preserve"> ist zunächst notwendig, </w:t>
      </w:r>
      <w:r w:rsidR="00B423CA">
        <w:t xml:space="preserve">die Umgebung </w:t>
      </w:r>
      <w:r w:rsidR="0060185C">
        <w:t xml:space="preserve">zu modellieren. Mit Modellierung im engeren Sinne ist hier die </w:t>
      </w:r>
      <w:r w:rsidR="005E0590">
        <w:t>Überführung aller</w:t>
      </w:r>
      <w:r w:rsidR="003D5032">
        <w:t xml:space="preserve"> relevanten</w:t>
      </w:r>
      <w:r w:rsidR="005E0590">
        <w:t xml:space="preserve"> Bedingungen aus der Praxis in eine allgemeine, mathematisch verwert</w:t>
      </w:r>
      <w:r w:rsidR="003D5032">
        <w:t xml:space="preserve">bare Form gemeint. </w:t>
      </w:r>
      <w:r w:rsidR="00CE4262">
        <w:t>Dies</w:t>
      </w:r>
      <w:r w:rsidR="0088514D">
        <w:t>e Transformation komplexer, reeller Eigenschaften einer Umgebung</w:t>
      </w:r>
      <w:r w:rsidR="0019185B">
        <w:t xml:space="preserve"> in eine vereinfachte mathematische Darstellung</w:t>
      </w:r>
      <w:r w:rsidR="00CE4262">
        <w:t xml:space="preserve"> entspricht per Definition einem mathematischen Modell </w:t>
      </w:r>
      <w:sdt>
        <w:sdtPr>
          <w:alias w:val="To edit, see citavi.com/edit"/>
          <w:tag w:val="CitaviPlaceholder#24e071ad-bab8-4a77-b18b-bb0016cbde0f"/>
          <w:id w:val="-723439367"/>
          <w:placeholder>
            <w:docPart w:val="DefaultPlaceholder_-1854013440"/>
          </w:placeholder>
        </w:sdtPr>
        <w:sdtEndPr/>
        <w:sdtContent>
          <w:r w:rsidR="00D87ADA">
            <w:fldChar w:fldCharType="begin"/>
          </w:r>
          <w:r w:rsidR="00001A4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N2IwOTc5LWZkMzQtNGNjZS05NzMzLTgxYzkwNmQxMjZiOCIsIlJhbmdlTGVuZ3RoIjoyOCwiUmVmZXJlbmNlSWQiOiI0NDdjYWU1NC1mYWI0LTRkYmItOTZjYS05M2MzNTRiODgxZ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SIsIlN0YXJ0UGFnZSI6eyIkaWQiOiI1IiwiJHR5cGUiOiJTd2lzc0FjYWRlbWljLlBhZ2VOdW1iZXIsIFN3aXNzQWNhZGVtaWMiLCJJc0Z1bGx5TnVtZXJpYyI6dHJ1ZSwiTnVtYmVyIjo1LCJOdW1iZXJpbmdUeXBlIjowLCJOdW1lcmFsU3lzdGVtIjowLCJPcmlnaW5hbFN0cmluZyI6IjUiLCJQcmV0dHlTdHJpbmciOiI1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zk3OC0zLTY1OC0yNDkxNy01XzIiLCJVcmlTdHJpbmciOiJodHRwczovL2RvaS5vcmcvMTAuMTAwNy85NzgtMy02NTgtMjQ5MTctNV8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My02NTgtMjQ5MTctNSIsIkVkaXRvcnMiOlt7IiRyZWYiOiI3In1dLCJFdmFsdWF0aW9uQ29tcGxleGl0eSI6MCwiRXZhbHVhdGlvblNvdXJjZVRleHRGb3JtYXQiOjAsIkdyb3VwcyI6W10sIkhhc0xhYmVsMSI6ZmFsc2UsIkhhc0xhYmVsMiI6ZmFsc2UsIklzYm4iOiI5NzgtMy02NTgtMjQ5MTYtOCI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DcvOTc4LTMtNjU4LTI0OTE3LTUiLCJVcmlTdHJpbmciOiJodHRwczovL2RvaS5vcmcvMTAuMTAwNy85NzgtMy02NTgtMjQ5MTct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ODM0OC0xOTgwLTIiLCJFZGl0b3JzIjpbXSwiRXZhbHVhdGlvbkNvbXBsZXhpdHkiOjAsIkV2YWx1YXRpb25Tb3VyY2VUZXh0Rm9ybWF0IjowLCJHcm91cHMiOltdLCJIYXNMYWJlbDEiOmZhbHNlLCJIYXNMYWJlbDIiOmZhbHNlLCJJc2JuIjoiOTc4LTMtODM0OC0xNjkyLTQi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A3Lzk3OC0zLTgzNDgtMTk4MC0yIiwiVXJpU3RyaW5nIjoiaHR0cHM6Ly9kb2kub3JnLzEwLjEwMDcvOTc4LTMtODM0OC0xOTgwLTI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}</w:instrText>
          </w:r>
          <w:r w:rsidR="00D87ADA">
            <w:fldChar w:fldCharType="separate"/>
          </w:r>
          <w:r w:rsidR="00A95B2B">
            <w:t>(vgl. Rellensmann 2019, S. 5; Nahrstedt 2012, S. 201)</w:t>
          </w:r>
          <w:r w:rsidR="00D87ADA">
            <w:fldChar w:fldCharType="end"/>
          </w:r>
        </w:sdtContent>
      </w:sdt>
      <w:r w:rsidR="00882626">
        <w:t>.</w:t>
      </w:r>
      <w:r w:rsidR="0019185B">
        <w:t xml:space="preserve"> </w:t>
      </w:r>
      <w:r w:rsidR="00CD0C6F">
        <w:t xml:space="preserve">Zwar wurden im vorhergehenden Unterkapitel explizit modellfreie Algorithmen für die weitere Betrachtung ausgewählt, </w:t>
      </w:r>
      <w:r w:rsidR="00511EEE">
        <w:t>das Training erfolgt für gewöhnlich jedoch nicht in einer reellen Umgebung, sondern in einer Simulation de</w:t>
      </w:r>
      <w:r w:rsidR="00DC0810">
        <w:t xml:space="preserve">rselben </w:t>
      </w:r>
      <w:sdt>
        <w:sdtPr>
          <w:alias w:val="To edit, see citavi.com/edit"/>
          <w:tag w:val="CitaviPlaceholder#370be83d-ee84-4b73-9ce1-e366a5c807de"/>
          <w:id w:val="-200787671"/>
          <w:placeholder>
            <w:docPart w:val="DefaultPlaceholder_-1854013440"/>
          </w:placeholder>
        </w:sdtPr>
        <w:sdtEndPr/>
        <w:sdtContent>
          <w:r w:rsidR="00B6742C">
            <w:fldChar w:fldCharType="begin"/>
          </w:r>
          <w:r w:rsidR="009F42F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NTZiNWJkLTI0MzgtNGU4Yi05NzdiLWZhMzMxNDkxNGNiZiIsIlJhbmdlTGVuZ3RoIjoyNCwiUmVmZXJlbmNlSWQiOiJmYWJjNzZjOC0zYmI0LTQyNWQtYTJhNS1jNjU2MzQzYWY3Mz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MiLCJTdGFydFBhZ2UiOnsiJGlkIjoiNSIsIiR0eXBlIjoiU3dpc3NBY2FkZW1pYy5QYWdlTnVtYmVyLCBTd2lzc0FjYWRlbWljIiwiSXNGdWxseU51bWVyaWMiOnRydWUsIk51bWJlciI6MjMsIk51bWJlcmluZ1R5cGUiOjAsIk51bWVyYWxTeXN0ZW0iOjAsIk9yaWdpbmFsU3RyaW5nIjoiMjMiLCJQcmV0dHlTdHJpbmciOiIyMy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G9iaWFzIiwiTGFzdE5hbWUiOiJIdWJlciIsIlByb3RlY3RlZCI6ZmFsc2UsIlNleCI6MiwiQ3JlYXRlZEJ5IjoiX1NlYmFzdGlhbiBLbm9wZiIsIkNyZWF0ZWRPbiI6IjIwMjItMTItMTJUMTA6MjM6NTkiLCJNb2RpZmllZEJ5IjoiX1NlYmFzdGlhbiBLbm9wZiIsIklkIjoiNzk4N2M3MWEtOTEzYy00OTIxLWFjNmEtOTkzMTE1ZmZkYjYxIiwiTW9kaWZpZWRPbiI6IjIwMjItMTItMTJUMTA6MjM6NTk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TWFsdGUiLCJMYXN0TmFtZSI6IlBldGVyIiwiUHJvdGVjdGVkIjpmYWxzZSwiU2V4IjowLCJDcmVhdGVkQnkiOiJfU2ViYXN0aWFuIEtub3BmIiwiQ3JlYXRlZE9uIjoiMjAyMi0xMi0xMlQxMDoyNDozMyIsIk1vZGlmaWVkQnkiOiJfU2ViYXN0aWFuIEtub3BmIiwiSWQiOiJhYjliZmFhZS0yMDczLTRiMGQtYTUzMS0zNTNiN2NmYzRkYWYiLCJNb2RpZmllZE9uIjoiMjAyMi0xMi0xMlQxMDoyNDozMyIsIlByb2plY3QiOnsiJHJlZiI6IjgifX1dLCJEYXRlIjoiMjAxO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}</w:instrText>
          </w:r>
          <w:r w:rsidR="00B6742C">
            <w:fldChar w:fldCharType="separate"/>
          </w:r>
          <w:r w:rsidR="00A95B2B">
            <w:t>(vgl. Huber 2018, S. 23)</w:t>
          </w:r>
          <w:r w:rsidR="00B6742C">
            <w:fldChar w:fldCharType="end"/>
          </w:r>
        </w:sdtContent>
      </w:sdt>
      <w:r w:rsidR="00A9068D">
        <w:t xml:space="preserve">. </w:t>
      </w:r>
      <w:r w:rsidR="0072118E">
        <w:t xml:space="preserve">Zunächst muss also die Umgebung </w:t>
      </w:r>
      <w:r w:rsidR="00084E19">
        <w:t>modelliert werden.</w:t>
      </w:r>
    </w:p>
    <w:p w14:paraId="63E60D3E" w14:textId="0EA25BA8" w:rsidR="00DA6DBC" w:rsidRDefault="00BF5CDD" w:rsidP="0029028D">
      <w:pPr>
        <w:pStyle w:val="berschrift3"/>
      </w:pPr>
      <w:bookmarkStart w:id="78" w:name="_Ref122011764"/>
      <w:bookmarkStart w:id="79" w:name="_Toc122335853"/>
      <w:r>
        <w:t>Anlehnung an Markov-Entscheidungsprozesse</w:t>
      </w:r>
      <w:bookmarkEnd w:id="78"/>
      <w:bookmarkEnd w:id="79"/>
    </w:p>
    <w:p w14:paraId="3EEC8CE4" w14:textId="5E795076" w:rsidR="00084E19" w:rsidRDefault="0084360F" w:rsidP="00084E19">
      <w:pPr>
        <w:rPr>
          <w:rFonts w:eastAsiaTheme="minorEastAsia"/>
        </w:rPr>
      </w:pPr>
      <w:r>
        <w:t xml:space="preserve">Zur Modellierung der Simulationsumgebung für den Agenten eignet sich ein MEP </w:t>
      </w:r>
      <w:sdt>
        <w:sdtPr>
          <w:alias w:val="To edit, see citavi.com/edit"/>
          <w:tag w:val="CitaviPlaceholder#df9cf02f-4735-419e-8e4b-f033129c9296"/>
          <w:id w:val="-176350352"/>
          <w:placeholder>
            <w:docPart w:val="DefaultPlaceholder_-1854013440"/>
          </w:placeholder>
        </w:sdtPr>
        <w:sdtEndPr/>
        <w:sdtContent>
          <w:r w:rsidR="00C475E1">
            <w:fldChar w:fldCharType="begin"/>
          </w:r>
          <w:r w:rsidR="00AE654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ZDNhYzZlLWM3MDctNDQ4Yi1iOGQzLWY0MjBlMjBlMDEzMSIsIlJhbmdlTGVuZ3RoIjoyNC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UiLCJTdGFydFBhZ2UiOnsiJGlkIjoiNSIsIiR0eXBlIjoiU3dpc3NBY2FkZW1pYy5QYWdlTnVtYmVyLCBTd2lzc0FjYWRlbWljIiwiSXNGdWxseU51bWVyaWMiOnRydWUsIk51bWJlciI6MTUsIk51bWJlcmluZ1R5cGUiOjAsIk51bWVyYWxTeXN0ZW0iOjAsIk9yaWdpbmFsU3RyaW5nIjoiMTUiLCJQcmV0dHlTdHJpbmciOiIxN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JodHRwczovL3d3dy5taS5mdS1iZXJsaW4uZGUvaW5mL2dyb3Vwcy9hZy1raS9UaGVzZXMvQ29tcGxldGVkLXRoZXNlcy9NYXN0ZXJfRGlwbG9tYS10aGVzZXMvMjAxOS9XaXR0L01BLVdpdHQucGRmIiwiVXJpU3RyaW5nIjoiaHR0cHM6Ly93d3cubWkuZnUtYmVybGluLmRlL2luZi9ncm91cHMvYWcta2kvVGhlc2VzL0NvbXBsZXRlZC10aGVzZXMvTWFzdGVyX0RpcGxvbWEtdGhlc2VzLzIwMTkvV2l0dC9NQS1XaXR0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}</w:instrText>
          </w:r>
          <w:r w:rsidR="00C475E1">
            <w:fldChar w:fldCharType="separate"/>
          </w:r>
          <w:r w:rsidR="00A95B2B">
            <w:t>(vgl. Lorenz 2020, S. 15; Witt 2019, S. 7)</w:t>
          </w:r>
          <w:r w:rsidR="00C475E1">
            <w:fldChar w:fldCharType="end"/>
          </w:r>
        </w:sdtContent>
      </w:sdt>
      <w:r w:rsidR="00BA022E">
        <w:t xml:space="preserve">. </w:t>
      </w:r>
      <w:r w:rsidR="00000EF3">
        <w:t xml:space="preserve">Sie werden durch das Tupel </w:t>
      </w:r>
      <m:oMath>
        <m:r>
          <w:rPr>
            <w:rFonts w:ascii="Cambria Math" w:hAnsi="Cambria Math"/>
          </w:rPr>
          <m:t>(S, A, p, r, γ)</m:t>
        </m:r>
      </m:oMath>
      <w:r w:rsidR="00A346AA">
        <w:rPr>
          <w:rFonts w:eastAsiaTheme="minorEastAsia"/>
        </w:rPr>
        <w:t xml:space="preserve"> beschrieben, wobei</w:t>
      </w:r>
    </w:p>
    <w:p w14:paraId="558787D7" w14:textId="105936D1" w:rsidR="00A346AA" w:rsidRPr="00A346AA" w:rsidRDefault="00A346AA" w:rsidP="00A346AA">
      <w:pPr>
        <w:pStyle w:val="Listenabsatz"/>
        <w:numPr>
          <w:ilvl w:val="0"/>
          <w:numId w:val="46"/>
        </w:numPr>
      </w:pPr>
      <m:oMath>
        <m:r>
          <w:rPr>
            <w:rFonts w:ascii="Cambria Math" w:hAnsi="Cambria Math"/>
          </w:rPr>
          <m:t>S</m:t>
        </m:r>
      </m:oMath>
      <w:r>
        <w:rPr>
          <w:rFonts w:eastAsiaTheme="minorEastAsia"/>
        </w:rPr>
        <w:t xml:space="preserve"> die Menge der möglichen Zustände</w:t>
      </w:r>
    </w:p>
    <w:p w14:paraId="7E9C4547" w14:textId="5CFA9CEF" w:rsidR="00A346AA" w:rsidRPr="000F7DB7" w:rsidRDefault="00A346AA" w:rsidP="00A346AA">
      <w:pPr>
        <w:pStyle w:val="Listenabsatz"/>
        <w:numPr>
          <w:ilvl w:val="0"/>
          <w:numId w:val="46"/>
        </w:numPr>
      </w:pPr>
      <m:oMath>
        <m:r>
          <w:rPr>
            <w:rFonts w:ascii="Cambria Math" w:hAnsi="Cambria Math"/>
          </w:rPr>
          <m:t>A</m:t>
        </m:r>
      </m:oMath>
      <w:r>
        <w:rPr>
          <w:rFonts w:eastAsiaTheme="minorEastAsia"/>
        </w:rPr>
        <w:t xml:space="preserve"> die Menge der möglichen Aktionen</w:t>
      </w:r>
    </w:p>
    <w:p w14:paraId="58FAFDD7" w14:textId="69F38E14" w:rsidR="000F7DB7" w:rsidRPr="000F7DB7" w:rsidRDefault="000F7DB7" w:rsidP="00A346AA">
      <w:pPr>
        <w:pStyle w:val="Listenabsatz"/>
        <w:numPr>
          <w:ilvl w:val="0"/>
          <w:numId w:val="46"/>
        </w:numPr>
      </w:pPr>
      <m:oMath>
        <m:r>
          <w:rPr>
            <w:rFonts w:ascii="Cambria Math" w:eastAsiaTheme="minorEastAsia" w:hAnsi="Cambria Math"/>
          </w:rPr>
          <m:t>p</m:t>
        </m:r>
      </m:oMath>
      <w:r>
        <w:rPr>
          <w:rFonts w:eastAsiaTheme="minorEastAsia"/>
        </w:rPr>
        <w:t xml:space="preserve"> die Übergangswahrscheinlichkeitsfunktion</w:t>
      </w:r>
    </w:p>
    <w:p w14:paraId="14A50D69" w14:textId="6CC7C2E0" w:rsidR="000F7DB7" w:rsidRPr="007D63B9" w:rsidRDefault="000F7DB7" w:rsidP="00A346AA">
      <w:pPr>
        <w:pStyle w:val="Listenabsatz"/>
        <w:numPr>
          <w:ilvl w:val="0"/>
          <w:numId w:val="46"/>
        </w:numPr>
      </w:pPr>
      <m:oMath>
        <m:r>
          <w:rPr>
            <w:rFonts w:ascii="Cambria Math" w:eastAsiaTheme="minorEastAsia" w:hAnsi="Cambria Math"/>
          </w:rPr>
          <m:t>r</m:t>
        </m:r>
      </m:oMath>
      <w:r w:rsidR="007D63B9">
        <w:rPr>
          <w:rFonts w:eastAsiaTheme="minorEastAsia"/>
        </w:rPr>
        <w:t xml:space="preserve"> die </w:t>
      </w:r>
      <w:r w:rsidR="007952E6">
        <w:rPr>
          <w:rFonts w:eastAsiaTheme="minorEastAsia"/>
        </w:rPr>
        <w:t>Gewinn</w:t>
      </w:r>
      <w:r w:rsidR="002E1E68">
        <w:rPr>
          <w:rFonts w:eastAsiaTheme="minorEastAsia"/>
        </w:rPr>
        <w:t>funktion</w:t>
      </w:r>
    </w:p>
    <w:p w14:paraId="7617A42C" w14:textId="0139AA0B" w:rsidR="007D63B9" w:rsidRPr="006508C2" w:rsidRDefault="007D63B9" w:rsidP="00A346AA">
      <w:pPr>
        <w:pStyle w:val="Listenabsatz"/>
        <w:numPr>
          <w:ilvl w:val="0"/>
          <w:numId w:val="46"/>
        </w:numPr>
      </w:pPr>
      <w:r>
        <w:t xml:space="preserve">und </w:t>
      </w:r>
      <m:oMath>
        <m:r>
          <w:rPr>
            <w:rFonts w:ascii="Cambria Math" w:hAnsi="Cambria Math"/>
          </w:rPr>
          <m:t>γ</m:t>
        </m:r>
      </m:oMath>
      <w:r>
        <w:rPr>
          <w:rFonts w:eastAsiaTheme="minorEastAsia"/>
        </w:rPr>
        <w:t xml:space="preserve"> </w:t>
      </w:r>
      <w:r w:rsidR="006508C2">
        <w:rPr>
          <w:rFonts w:eastAsiaTheme="minorEastAsia"/>
        </w:rPr>
        <w:t xml:space="preserve">der </w:t>
      </w:r>
      <w:r w:rsidR="00E97061">
        <w:rPr>
          <w:rFonts w:eastAsiaTheme="minorEastAsia"/>
        </w:rPr>
        <w:t>Diskontierungsfaktor</w:t>
      </w:r>
    </w:p>
    <w:p w14:paraId="7172887E" w14:textId="2EE2F5F7" w:rsidR="006508C2" w:rsidRDefault="006508C2" w:rsidP="006508C2">
      <w:r>
        <w:t>sind.</w:t>
      </w:r>
    </w:p>
    <w:p w14:paraId="2131BD25" w14:textId="5386ECEB" w:rsidR="005401C7" w:rsidRDefault="009732E6" w:rsidP="006508C2">
      <w:r>
        <w:t>D</w:t>
      </w:r>
      <w:r w:rsidR="00A35766">
        <w:t xml:space="preserve">er Zustand der Umgebung </w:t>
      </w:r>
      <w:r w:rsidR="004A12EF">
        <w:t>ergibt sich aus</w:t>
      </w:r>
      <w:r w:rsidR="00A35766">
        <w:t xml:space="preserve"> den in den OSM-Daten enthaltenen Wegen</w:t>
      </w:r>
      <w:r w:rsidR="004A12EF">
        <w:t xml:space="preserve">. </w:t>
      </w:r>
      <w:r w:rsidR="00035DCB">
        <w:t>Ein</w:t>
      </w:r>
      <w:r w:rsidR="00A47741">
        <w:t xml:space="preserve"> Zustand </w:t>
      </w:r>
      <w:r w:rsidR="00035DCB">
        <w:t>wird durch</w:t>
      </w:r>
      <w:r w:rsidR="00A47741">
        <w:t xml:space="preserve"> die Fahrzeugposition und die Befahrbarkeit der </w:t>
      </w:r>
      <w:r w:rsidR="004A12EF">
        <w:t xml:space="preserve">Wege </w:t>
      </w:r>
      <w:r w:rsidR="00035DCB">
        <w:t xml:space="preserve">charakterisiert. Die Fahrzeugposition entspricht dabei einfach einem Weg, die Befahrbarkeit wird durch ein binäres Attribut ausgedrückt. In der Praxis entspräche dies </w:t>
      </w:r>
      <w:r w:rsidR="006A2CCE">
        <w:t xml:space="preserve">dem aktuell befahrenen Streckenabschnitt eines Fahrzeuges und der Kenntnis über eventuell gesperrte Abschnitte. In Kapitel </w:t>
      </w:r>
      <w:r w:rsidR="003E7C59">
        <w:fldChar w:fldCharType="begin"/>
      </w:r>
      <w:r w:rsidR="003E7C59">
        <w:instrText xml:space="preserve"> REF _Ref121917115 \r \h </w:instrText>
      </w:r>
      <w:r w:rsidR="003E7C59">
        <w:fldChar w:fldCharType="separate"/>
      </w:r>
      <w:r w:rsidR="00BA2F70">
        <w:t>2.6</w:t>
      </w:r>
      <w:r w:rsidR="003E7C59">
        <w:fldChar w:fldCharType="end"/>
      </w:r>
      <w:r w:rsidR="003E7C59">
        <w:t xml:space="preserve"> wurden </w:t>
      </w:r>
      <w:r w:rsidR="00A701C0">
        <w:t xml:space="preserve">ausgehend von einem Streckennetz von 1245 Wegen etwa </w:t>
      </w:r>
    </w:p>
    <w:p w14:paraId="3BE799D3" w14:textId="3F050613" w:rsidR="00A701C0" w:rsidRPr="00A701C0" w:rsidRDefault="00BA2F70" w:rsidP="006508C2">
      <w:pPr>
        <w:rPr>
          <w:rFonts w:eastAsiaTheme="minorEastAsia"/>
        </w:rPr>
      </w:pPr>
      <m:oMathPara>
        <m:oMath>
          <m:d>
            <m:dPr>
              <m:begChr m:val="|"/>
              <m:endChr m:val="|"/>
              <m:ctrlPr>
                <w:rPr>
                  <w:rFonts w:ascii="Cambria Math" w:hAnsi="Cambria Math"/>
                  <w:i/>
                </w:rPr>
              </m:ctrlPr>
            </m:dPr>
            <m:e>
              <m:r>
                <w:rPr>
                  <w:rFonts w:ascii="Cambria Math" w:hAnsi="Cambria Math"/>
                </w:rPr>
                <m:t>W</m:t>
              </m:r>
            </m:e>
          </m:d>
          <m:r>
            <w:rPr>
              <w:rFonts w:ascii="Cambria Math" w:hAnsi="Cambria Math"/>
            </w:rPr>
            <m:t xml:space="preserve">+ </m:t>
          </m:r>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r>
                    <w:rPr>
                      <w:rFonts w:ascii="Cambria Math" w:hAnsi="Cambria Math"/>
                    </w:rPr>
                    <m:t>W</m:t>
                  </m:r>
                </m:e>
              </m:d>
            </m:sup>
          </m:sSup>
          <m:r>
            <w:rPr>
              <w:rFonts w:ascii="Cambria Math" w:eastAsiaTheme="minorEastAsia" w:hAnsi="Cambria Math"/>
            </w:rPr>
            <m:t xml:space="preserve">=1245+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1245</m:t>
              </m:r>
            </m:sup>
          </m:sSup>
          <m:r>
            <w:rPr>
              <w:rFonts w:ascii="Cambria Math" w:eastAsiaTheme="minorEastAsia" w:hAnsi="Cambria Math"/>
            </w:rPr>
            <m:t>=1245+1,071509*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301</m:t>
              </m:r>
            </m:sup>
          </m:sSup>
        </m:oMath>
      </m:oMathPara>
    </w:p>
    <w:p w14:paraId="27F667F6" w14:textId="23DCE119" w:rsidR="00204923" w:rsidRDefault="00A701C0" w:rsidP="00204923">
      <w:pPr>
        <w:rPr>
          <w:rFonts w:eastAsiaTheme="minorEastAsia"/>
        </w:rPr>
      </w:pPr>
      <w:r>
        <w:rPr>
          <w:rFonts w:eastAsiaTheme="minorEastAsia"/>
        </w:rPr>
        <w:t>theoretisch mögliche Zustände abgeleitet. In der Praxis dürfte d</w:t>
      </w:r>
      <w:r w:rsidR="002C7DC8">
        <w:rPr>
          <w:rFonts w:eastAsiaTheme="minorEastAsia"/>
        </w:rPr>
        <w:t xml:space="preserve">ie </w:t>
      </w:r>
      <w:r w:rsidR="00C6333C">
        <w:rPr>
          <w:rFonts w:eastAsiaTheme="minorEastAsia"/>
        </w:rPr>
        <w:t xml:space="preserve">relevante </w:t>
      </w:r>
      <w:r w:rsidR="002C7DC8">
        <w:rPr>
          <w:rFonts w:eastAsiaTheme="minorEastAsia"/>
        </w:rPr>
        <w:t xml:space="preserve">Zustandsmenge </w:t>
      </w:r>
      <m:oMath>
        <m:r>
          <w:rPr>
            <w:rFonts w:ascii="Cambria Math" w:hAnsi="Cambria Math"/>
          </w:rPr>
          <m:t>S</m:t>
        </m:r>
      </m:oMath>
      <w:r w:rsidR="002C7DC8">
        <w:rPr>
          <w:rFonts w:eastAsiaTheme="minorEastAsia"/>
        </w:rPr>
        <w:t xml:space="preserve"> jedoch viel kleiner sein, da die theoretische Annahme darauf beruht, </w:t>
      </w:r>
      <w:r w:rsidR="00841C28">
        <w:rPr>
          <w:rFonts w:eastAsiaTheme="minorEastAsia"/>
        </w:rPr>
        <w:t>dass auch keiner der Wege, oder im Gegenzug aber auch alle Wege in ihrer Befahrbarkeit eingeschränkt sein könn</w:t>
      </w:r>
      <w:r w:rsidR="00C6333C">
        <w:rPr>
          <w:rFonts w:eastAsiaTheme="minorEastAsia"/>
        </w:rPr>
        <w:t>t</w:t>
      </w:r>
      <w:r w:rsidR="00841C28">
        <w:rPr>
          <w:rFonts w:eastAsiaTheme="minorEastAsia"/>
        </w:rPr>
        <w:t>en.</w:t>
      </w:r>
      <w:r w:rsidR="00C6333C">
        <w:rPr>
          <w:rFonts w:eastAsiaTheme="minorEastAsia"/>
        </w:rPr>
        <w:t xml:space="preserve"> In der Realität werden </w:t>
      </w:r>
      <w:r w:rsidR="00E27BA3">
        <w:rPr>
          <w:rFonts w:eastAsiaTheme="minorEastAsia"/>
        </w:rPr>
        <w:t xml:space="preserve">es eher </w:t>
      </w:r>
      <w:r w:rsidR="0003277F">
        <w:rPr>
          <w:rFonts w:eastAsiaTheme="minorEastAsia"/>
        </w:rPr>
        <w:t xml:space="preserve">0 bis 25 Wege sein, die in ihrer Befahrbarkeit </w:t>
      </w:r>
      <w:r w:rsidR="00763446">
        <w:rPr>
          <w:rFonts w:eastAsiaTheme="minorEastAsia"/>
        </w:rPr>
        <w:t xml:space="preserve">zeitgleich </w:t>
      </w:r>
      <w:r w:rsidR="0003277F">
        <w:rPr>
          <w:rFonts w:eastAsiaTheme="minorEastAsia"/>
        </w:rPr>
        <w:t xml:space="preserve">eingeschränkt sind, wobei die möglichen Dimensionen hier natürlich von der </w:t>
      </w:r>
      <w:r w:rsidR="00FC3635">
        <w:rPr>
          <w:rFonts w:eastAsiaTheme="minorEastAsia"/>
        </w:rPr>
        <w:t>Größe des vorgehaltenen Netzes abhängt.</w:t>
      </w:r>
    </w:p>
    <w:p w14:paraId="7E9F03EE" w14:textId="67C2E67D" w:rsidR="00763446" w:rsidRDefault="00776CA2" w:rsidP="00204923">
      <w:pPr>
        <w:rPr>
          <w:rFonts w:eastAsiaTheme="minorEastAsia"/>
        </w:rPr>
      </w:pPr>
      <w:r>
        <w:rPr>
          <w:rFonts w:eastAsiaTheme="minorEastAsia"/>
        </w:rPr>
        <w:lastRenderedPageBreak/>
        <w:t xml:space="preserve">Innerhalb der Zustandsmenge </w:t>
      </w:r>
      <m:oMath>
        <m:r>
          <w:rPr>
            <w:rFonts w:ascii="Cambria Math" w:hAnsi="Cambria Math"/>
          </w:rPr>
          <m:t>S</m:t>
        </m:r>
      </m:oMath>
      <w:r>
        <w:rPr>
          <w:rFonts w:eastAsiaTheme="minorEastAsia"/>
        </w:rPr>
        <w:t xml:space="preserve"> kann weiter</w:t>
      </w:r>
      <w:r w:rsidR="001F1CD2">
        <w:rPr>
          <w:rFonts w:eastAsiaTheme="minorEastAsia"/>
        </w:rPr>
        <w:t xml:space="preserve"> nach verschiedenen Zustandstypen differenziert werden.</w:t>
      </w:r>
      <w:r w:rsidR="00395C78">
        <w:rPr>
          <w:rFonts w:eastAsiaTheme="minorEastAsia"/>
        </w:rPr>
        <w:t xml:space="preserve"> </w:t>
      </w:r>
      <w:r w:rsidR="009E6605">
        <w:rPr>
          <w:rFonts w:eastAsiaTheme="minorEastAsia"/>
        </w:rPr>
        <w:t>Folgende Zustandstypen lassen sich direkt ableiten:</w:t>
      </w:r>
    </w:p>
    <w:p w14:paraId="60B0402A" w14:textId="25957AAE" w:rsidR="00395C78" w:rsidRDefault="009E6605" w:rsidP="009E6605">
      <w:pPr>
        <w:pStyle w:val="Listenabsatz"/>
        <w:numPr>
          <w:ilvl w:val="0"/>
          <w:numId w:val="47"/>
        </w:numPr>
        <w:rPr>
          <w:rFonts w:eastAsiaTheme="minorEastAsia"/>
        </w:rPr>
      </w:pPr>
      <w:r w:rsidRPr="00D3529E">
        <w:rPr>
          <w:rFonts w:eastAsiaTheme="minorEastAsia"/>
          <w:i/>
          <w:iCs/>
        </w:rPr>
        <w:t>Startzustände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S</m:t>
            </m:r>
          </m:sub>
        </m:sSub>
        <m:r>
          <w:rPr>
            <w:rFonts w:ascii="Cambria Math" w:eastAsiaTheme="minorEastAsia" w:hAnsi="Cambria Math"/>
          </w:rPr>
          <m:t>⊆S</m:t>
        </m:r>
      </m:oMath>
      <w:r w:rsidRPr="009E6605">
        <w:rPr>
          <w:rFonts w:eastAsiaTheme="minorEastAsia"/>
        </w:rPr>
        <w:t xml:space="preserve"> </w:t>
      </w:r>
      <w:r w:rsidR="00D3529E">
        <w:rPr>
          <w:rFonts w:eastAsiaTheme="minorEastAsia"/>
        </w:rPr>
        <w:t xml:space="preserve">sind </w:t>
      </w:r>
      <w:r w:rsidR="00395C78" w:rsidRPr="009E6605">
        <w:rPr>
          <w:rFonts w:eastAsiaTheme="minorEastAsia"/>
        </w:rPr>
        <w:t>Zustände, in denen sich das Fahrzeug auf dem regulären Fahrweg</w:t>
      </w:r>
      <w:r w:rsidRPr="009E6605">
        <w:rPr>
          <w:rFonts w:eastAsiaTheme="minorEastAsia"/>
        </w:rPr>
        <w:t xml:space="preserve"> befindet und mindestens ein Streckenabschnitt auf dem Regelfahrweg nicht befahrbar ist</w:t>
      </w:r>
    </w:p>
    <w:p w14:paraId="58458563" w14:textId="1D6345DD" w:rsidR="00D3529E" w:rsidRPr="00D3529E" w:rsidRDefault="00D3529E" w:rsidP="009E6605">
      <w:pPr>
        <w:pStyle w:val="Listenabsatz"/>
        <w:numPr>
          <w:ilvl w:val="0"/>
          <w:numId w:val="47"/>
        </w:numPr>
        <w:rPr>
          <w:rFonts w:eastAsiaTheme="minorEastAsia"/>
        </w:rPr>
      </w:pPr>
      <w:r>
        <w:rPr>
          <w:rFonts w:eastAsiaTheme="minorEastAsia"/>
          <w:i/>
          <w:iCs/>
        </w:rPr>
        <w:t xml:space="preserve">Abweichungszustände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r>
          <w:rPr>
            <w:rFonts w:ascii="Cambria Math" w:eastAsiaTheme="minorEastAsia" w:hAnsi="Cambria Math"/>
          </w:rPr>
          <m:t>⊆S</m:t>
        </m:r>
      </m:oMath>
      <w:r>
        <w:rPr>
          <w:rFonts w:eastAsiaTheme="minorEastAsia"/>
          <w:iCs/>
        </w:rPr>
        <w:t xml:space="preserve"> sind Zustände, in denen sich das Fahrzeug nicht auf dem Regelfahrweg befindet</w:t>
      </w:r>
    </w:p>
    <w:p w14:paraId="7AF6B220" w14:textId="1EFF2CCA" w:rsidR="00D3529E" w:rsidRPr="0050218F" w:rsidRDefault="00D3529E" w:rsidP="009E6605">
      <w:pPr>
        <w:pStyle w:val="Listenabsatz"/>
        <w:numPr>
          <w:ilvl w:val="0"/>
          <w:numId w:val="47"/>
        </w:numPr>
        <w:rPr>
          <w:rFonts w:eastAsiaTheme="minorEastAsia"/>
        </w:rPr>
      </w:pPr>
      <w:r>
        <w:rPr>
          <w:rFonts w:eastAsiaTheme="minorEastAsia"/>
          <w:i/>
          <w:iCs/>
        </w:rPr>
        <w:t xml:space="preserve">Terminalzustände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⊆S</m:t>
        </m:r>
      </m:oMath>
      <w:r>
        <w:rPr>
          <w:rFonts w:eastAsiaTheme="minorEastAsia"/>
          <w:iCs/>
        </w:rPr>
        <w:t xml:space="preserve"> sind alle Zu</w:t>
      </w:r>
      <w:r w:rsidR="0050218F">
        <w:rPr>
          <w:rFonts w:eastAsiaTheme="minorEastAsia"/>
          <w:iCs/>
        </w:rPr>
        <w:t>stände, bei denen das Fahrzeug durch Übergang aus einem Abweichungszustand wieder den Regelfahrweg erreicht</w:t>
      </w:r>
    </w:p>
    <w:p w14:paraId="3322B985" w14:textId="23D03C4C" w:rsidR="0050218F" w:rsidRDefault="005B4942" w:rsidP="0050218F">
      <w:pPr>
        <w:rPr>
          <w:rFonts w:eastAsiaTheme="minorEastAsia"/>
        </w:rPr>
      </w:pPr>
      <w:r>
        <w:rPr>
          <w:rFonts w:eastAsiaTheme="minorEastAsia"/>
        </w:rPr>
        <w:t xml:space="preserve">Voraussetzung für die Entstehung </w:t>
      </w:r>
      <w:r w:rsidR="00F91900">
        <w:rPr>
          <w:rFonts w:eastAsiaTheme="minorEastAsia"/>
        </w:rPr>
        <w:t>möglicher Startzustände ist</w:t>
      </w:r>
      <w:r w:rsidR="00607392">
        <w:rPr>
          <w:rFonts w:eastAsiaTheme="minorEastAsia"/>
        </w:rPr>
        <w:t>, dass ein Streckenabschnitt nicht befahrbar ist. Andernfalls wäre keine Umleitung des Linienbusses und folglich auch kein Startzustand notwendig.</w:t>
      </w:r>
      <w:r w:rsidR="00CE7809">
        <w:rPr>
          <w:rFonts w:eastAsiaTheme="minorEastAsia"/>
        </w:rPr>
        <w:t xml:space="preserve"> Ebenso kann ein Abweichungszustand nur von eine Startzustand aus erreicht werden, da das Fahrzeug andernfalls auf dem Regelfahrweg bleiben würde. </w:t>
      </w:r>
      <w:r w:rsidR="00873D07">
        <w:rPr>
          <w:rFonts w:eastAsiaTheme="minorEastAsia"/>
        </w:rPr>
        <w:t>Bei den Terminalzuständen gilt zusätzlich die Einschränkung, dass d</w:t>
      </w:r>
      <w:r w:rsidR="00D00F5A">
        <w:rPr>
          <w:rFonts w:eastAsiaTheme="minorEastAsia"/>
        </w:rPr>
        <w:t xml:space="preserve">er Streckenabschnitt, an dem das Fahrzeug wieder seinen Regelfahrweg erreicht, </w:t>
      </w:r>
      <w:r w:rsidR="001D5C81">
        <w:rPr>
          <w:rFonts w:eastAsiaTheme="minorEastAsia"/>
        </w:rPr>
        <w:t>geographisch betrachtet nach dem nicht befahrbaren Streckenabschnitt liegen muss.</w:t>
      </w:r>
      <w:r w:rsidR="009F29FC">
        <w:rPr>
          <w:rFonts w:eastAsiaTheme="minorEastAsia"/>
        </w:rPr>
        <w:t xml:space="preserve"> Andernfalls könnte der Agent </w:t>
      </w:r>
      <w:r w:rsidR="00E87459">
        <w:rPr>
          <w:rFonts w:eastAsiaTheme="minorEastAsia"/>
        </w:rPr>
        <w:t xml:space="preserve">bereits nach zwei Schritten einen Terminalzustand erreichen, wenn er zunächst in </w:t>
      </w:r>
      <w:r w:rsidR="008679F6">
        <w:rPr>
          <w:rFonts w:eastAsiaTheme="minorEastAsia"/>
        </w:rPr>
        <w:t>einen Abweichungszustand und von dort aus direkt wieder in einen Terminalzustand übergeht. Sofern jener Terminalzustand aber das Anfahren des gesperrten Streckenabschnittes nicht verhindert</w:t>
      </w:r>
      <w:r w:rsidR="007E1E14">
        <w:rPr>
          <w:rFonts w:eastAsiaTheme="minorEastAsia"/>
        </w:rPr>
        <w:t>, müsste der Agent spätestens an der Stelle erneut umgeleitet werden, was im Widerspruch zum Erreichen praxistauglicher Ergebnisse steht.</w:t>
      </w:r>
      <w:r w:rsidR="003609DF">
        <w:rPr>
          <w:rFonts w:eastAsiaTheme="minorEastAsia"/>
        </w:rPr>
        <w:t xml:space="preserve"> Alle Aktionen, die von einem bestimmten Startzustand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 xml:space="preserve">s </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s</m:t>
            </m:r>
          </m:sub>
        </m:sSub>
      </m:oMath>
      <w:r w:rsidR="003609DF">
        <w:rPr>
          <w:rFonts w:eastAsiaTheme="minorEastAsia"/>
        </w:rPr>
        <w:t xml:space="preserve"> zu einem Terminalzustand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sidR="003609DF">
        <w:rPr>
          <w:rFonts w:eastAsiaTheme="minorEastAsia"/>
        </w:rPr>
        <w:t xml:space="preserve"> führen, </w:t>
      </w:r>
      <w:r w:rsidR="00986886">
        <w:rPr>
          <w:rFonts w:eastAsiaTheme="minorEastAsia"/>
        </w:rPr>
        <w:t xml:space="preserve">bilden zusammen eine Episode </w:t>
      </w:r>
      <w:sdt>
        <w:sdtPr>
          <w:rPr>
            <w:rFonts w:eastAsiaTheme="minorEastAsia"/>
          </w:rPr>
          <w:alias w:val="To edit, see citavi.com/edit"/>
          <w:tag w:val="CitaviPlaceholder#c6d703d9-ecf8-4b1d-95d9-1e0aaab8da20"/>
          <w:id w:val="1244225586"/>
          <w:placeholder>
            <w:docPart w:val="DefaultPlaceholder_-1854013440"/>
          </w:placeholder>
        </w:sdtPr>
        <w:sdtEndPr/>
        <w:sdtContent>
          <w:r w:rsidR="00986886">
            <w:rPr>
              <w:rFonts w:eastAsiaTheme="minorEastAsia"/>
            </w:rPr>
            <w:fldChar w:fldCharType="begin"/>
          </w:r>
          <w:r w:rsidR="003F3EC2">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YTAwMzYxLWZkZDEtNDJjMC04MzFhLTU1MjMwOGQ1ZmIyYS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E2KSJ9XX0sIlRhZyI6IkNpdGF2aVBsYWNlaG9sZGVyI2M2ZDcwM2Q5LWVjZjgtNGIxZC05NWQ5LTFlMGFhYWI4ZGEyMCIsIlRleHQiOiIodmdsLiBMb3JlbnogMjAyMCwgUy4gMTYpIiwiV0FJVmVyc2lvbiI6IjYuMTAuMC4wIn0=}</w:instrText>
          </w:r>
          <w:r w:rsidR="00986886">
            <w:rPr>
              <w:rFonts w:eastAsiaTheme="minorEastAsia"/>
            </w:rPr>
            <w:fldChar w:fldCharType="separate"/>
          </w:r>
          <w:r w:rsidR="00A95B2B">
            <w:rPr>
              <w:rFonts w:eastAsiaTheme="minorEastAsia"/>
            </w:rPr>
            <w:t>(vgl. Lorenz 2020, S. 16)</w:t>
          </w:r>
          <w:r w:rsidR="00986886">
            <w:rPr>
              <w:rFonts w:eastAsiaTheme="minorEastAsia"/>
            </w:rPr>
            <w:fldChar w:fldCharType="end"/>
          </w:r>
        </w:sdtContent>
      </w:sdt>
      <w:r w:rsidR="003F3EC2">
        <w:rPr>
          <w:rFonts w:eastAsiaTheme="minorEastAsia"/>
        </w:rPr>
        <w:t>.</w:t>
      </w:r>
    </w:p>
    <w:p w14:paraId="0301318D" w14:textId="0236C6EA" w:rsidR="007E1E14" w:rsidRDefault="007E1E14" w:rsidP="0050218F">
      <w:pPr>
        <w:rPr>
          <w:rFonts w:eastAsiaTheme="minorEastAsia"/>
        </w:rPr>
      </w:pPr>
      <w:r>
        <w:rPr>
          <w:rFonts w:eastAsiaTheme="minorEastAsia"/>
        </w:rPr>
        <w:t>Außerdem dürfen Zustände</w:t>
      </w:r>
      <w:r w:rsidR="00FD0B31">
        <w:rPr>
          <w:rFonts w:eastAsiaTheme="minorEastAsia"/>
        </w:rPr>
        <w:t xml:space="preserve">, bei denen das Fahrzeug sich auf einem als gesperrt gekennzeichneten Abschnitt befindet, </w:t>
      </w:r>
      <w:r w:rsidR="00A1018D">
        <w:rPr>
          <w:rFonts w:eastAsiaTheme="minorEastAsia"/>
        </w:rPr>
        <w:t>nicht erreicht werden. Das würde per Definition bereits ausgeschlossen, da ein gesperrter Abschnitt nicht befahren werden kann.</w:t>
      </w:r>
      <w:r w:rsidR="00472A63">
        <w:rPr>
          <w:rFonts w:eastAsiaTheme="minorEastAsia"/>
        </w:rPr>
        <w:t xml:space="preserve"> Zustände, auf die diese Kriterien zutreffen, </w:t>
      </w:r>
      <w:r w:rsidR="00134B6D">
        <w:rPr>
          <w:rFonts w:eastAsiaTheme="minorEastAsia"/>
        </w:rPr>
        <w:t xml:space="preserve">können aus der Zustandsmenge </w:t>
      </w:r>
      <m:oMath>
        <m:r>
          <w:rPr>
            <w:rFonts w:ascii="Cambria Math" w:hAnsi="Cambria Math"/>
          </w:rPr>
          <m:t>S</m:t>
        </m:r>
      </m:oMath>
      <w:r w:rsidR="00134B6D">
        <w:rPr>
          <w:rFonts w:eastAsiaTheme="minorEastAsia"/>
        </w:rPr>
        <w:t xml:space="preserve"> exkludiert werden. </w:t>
      </w:r>
      <w:r w:rsidR="00D46292">
        <w:rPr>
          <w:rFonts w:eastAsiaTheme="minorEastAsia"/>
        </w:rPr>
        <w:t xml:space="preserve">In einer Implementierung </w:t>
      </w:r>
      <w:r w:rsidR="00523CBB">
        <w:rPr>
          <w:rFonts w:eastAsiaTheme="minorEastAsia"/>
        </w:rPr>
        <w:t xml:space="preserve">käme dies </w:t>
      </w:r>
      <w:r w:rsidR="00D25855">
        <w:rPr>
          <w:rFonts w:eastAsiaTheme="minorEastAsia"/>
        </w:rPr>
        <w:t>einer temporären Löschung des gesperrten Streckenabschnitts aus dem Streckennetz gleich, da dieser folglich auch nicht mehr befahren werden könnte.</w:t>
      </w:r>
    </w:p>
    <w:p w14:paraId="5583C669" w14:textId="19B4BC61" w:rsidR="00DA3128" w:rsidRDefault="00DF5D44" w:rsidP="001D2EA5">
      <w:pPr>
        <w:rPr>
          <w:rFonts w:eastAsiaTheme="minorEastAsia"/>
        </w:rPr>
      </w:pPr>
      <w:r>
        <w:rPr>
          <w:rFonts w:eastAsiaTheme="minorEastAsia"/>
        </w:rPr>
        <w:t xml:space="preserve">Zur Verdeutlichung der Bedeutung der unterschiedlichen Zustandsarten wird in den folgenden Abbildungen das Stadt-Szenario </w:t>
      </w:r>
      <w:r w:rsidR="006805CA">
        <w:rPr>
          <w:rFonts w:eastAsiaTheme="minorEastAsia"/>
        </w:rPr>
        <w:t xml:space="preserve">in der Rohdatenansicht der OSM-Daten gezeigt. Zu sehen sind anstelle der gewöhnlichen Kartenansicht die einzelnen Wege in den </w:t>
      </w:r>
      <w:r w:rsidR="00DF472C">
        <w:rPr>
          <w:rFonts w:eastAsiaTheme="minorEastAsia"/>
        </w:rPr>
        <w:t>OSM-</w:t>
      </w:r>
      <w:r w:rsidR="006805CA">
        <w:rPr>
          <w:rFonts w:eastAsiaTheme="minorEastAsia"/>
        </w:rPr>
        <w:t>Daten</w:t>
      </w:r>
      <w:r w:rsidR="00F62FAD">
        <w:rPr>
          <w:rFonts w:eastAsiaTheme="minorEastAsia"/>
        </w:rPr>
        <w:t xml:space="preserve"> als blaue Linien. </w:t>
      </w:r>
      <w:r w:rsidR="00CA0E6F">
        <w:rPr>
          <w:rFonts w:eastAsiaTheme="minorEastAsia"/>
        </w:rPr>
        <w:t xml:space="preserve">In </w:t>
      </w:r>
      <w:r w:rsidR="004725CB">
        <w:rPr>
          <w:rFonts w:eastAsiaTheme="minorEastAsia"/>
        </w:rPr>
        <w:t>Gelb</w:t>
      </w:r>
      <w:r w:rsidR="00CA0E6F">
        <w:rPr>
          <w:rFonts w:eastAsiaTheme="minorEastAsia"/>
        </w:rPr>
        <w:t xml:space="preserve"> sind die Knotenpunkte dargestellt, </w:t>
      </w:r>
      <w:r w:rsidR="00DF472C">
        <w:rPr>
          <w:rFonts w:eastAsiaTheme="minorEastAsia"/>
        </w:rPr>
        <w:t>an denen zwei oder mehr Wege miteinander verbunden sind.</w:t>
      </w:r>
      <w:r w:rsidR="001D2EA5">
        <w:rPr>
          <w:rFonts w:eastAsiaTheme="minorEastAsia"/>
        </w:rPr>
        <w:t xml:space="preserve"> Zur besseren Übersicht ist die Abbildung auch im Anhang nochmals zu finden.</w:t>
      </w:r>
      <w:r w:rsidR="00DA3128">
        <w:rPr>
          <w:rFonts w:eastAsiaTheme="minorEastAsia"/>
        </w:rPr>
        <w:t xml:space="preserve"> </w:t>
      </w:r>
    </w:p>
    <w:p w14:paraId="1902475D" w14:textId="77777777" w:rsidR="00CA160F" w:rsidRDefault="00CA160F" w:rsidP="0050218F">
      <w:pPr>
        <w:rPr>
          <w:rFonts w:eastAsiaTheme="minorEastAsia"/>
        </w:rPr>
      </w:pPr>
    </w:p>
    <w:p w14:paraId="7452B7BC" w14:textId="6AEA1AE6" w:rsidR="00CA160F" w:rsidRDefault="008D6C3D" w:rsidP="0050218F">
      <w:pPr>
        <w:rPr>
          <w:rFonts w:eastAsiaTheme="minorEastAsia"/>
        </w:rPr>
      </w:pPr>
      <w:r>
        <w:rPr>
          <w:noProof/>
        </w:rPr>
        <w:lastRenderedPageBreak/>
        <mc:AlternateContent>
          <mc:Choice Requires="wps">
            <w:drawing>
              <wp:anchor distT="0" distB="0" distL="114300" distR="114300" simplePos="0" relativeHeight="251670556" behindDoc="0" locked="0" layoutInCell="1" allowOverlap="1" wp14:anchorId="7F0235ED" wp14:editId="51A40061">
                <wp:simplePos x="0" y="0"/>
                <wp:positionH relativeFrom="column">
                  <wp:posOffset>3810</wp:posOffset>
                </wp:positionH>
                <wp:positionV relativeFrom="paragraph">
                  <wp:posOffset>2933065</wp:posOffset>
                </wp:positionV>
                <wp:extent cx="5579745" cy="635"/>
                <wp:effectExtent l="0" t="0" r="0" b="0"/>
                <wp:wrapTopAndBottom/>
                <wp:docPr id="41" name="Textfeld 4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B96D49B" w14:textId="1C0DBD58" w:rsidR="008D6C3D" w:rsidRPr="008638BF" w:rsidRDefault="008D6C3D" w:rsidP="008D6C3D">
                            <w:pPr>
                              <w:pStyle w:val="Beschriftung"/>
                              <w:rPr>
                                <w:noProof/>
                                <w:sz w:val="21"/>
                              </w:rPr>
                            </w:pPr>
                            <w:bookmarkStart w:id="80" w:name="_Toc122335943"/>
                            <w:r w:rsidRPr="008D6C3D">
                              <w:rPr>
                                <w:b/>
                                <w:bCs w:val="0"/>
                              </w:rPr>
                              <w:t xml:space="preserve">Abbildung </w:t>
                            </w:r>
                            <w:r w:rsidRPr="008D6C3D">
                              <w:rPr>
                                <w:b/>
                                <w:bCs w:val="0"/>
                              </w:rPr>
                              <w:fldChar w:fldCharType="begin"/>
                            </w:r>
                            <w:r w:rsidRPr="008D6C3D">
                              <w:rPr>
                                <w:b/>
                                <w:bCs w:val="0"/>
                              </w:rPr>
                              <w:instrText xml:space="preserve"> SEQ Abbildung \* ARABIC </w:instrText>
                            </w:r>
                            <w:r w:rsidRPr="008D6C3D">
                              <w:rPr>
                                <w:b/>
                                <w:bCs w:val="0"/>
                              </w:rPr>
                              <w:fldChar w:fldCharType="separate"/>
                            </w:r>
                            <w:r w:rsidR="00BA2F70">
                              <w:rPr>
                                <w:b/>
                                <w:bCs w:val="0"/>
                                <w:noProof/>
                              </w:rPr>
                              <w:t>15</w:t>
                            </w:r>
                            <w:r w:rsidRPr="008D6C3D">
                              <w:rPr>
                                <w:b/>
                                <w:bCs w:val="0"/>
                              </w:rPr>
                              <w:fldChar w:fldCharType="end"/>
                            </w:r>
                            <w:r w:rsidRPr="008D6C3D">
                              <w:rPr>
                                <w:b/>
                                <w:bCs w:val="0"/>
                              </w:rPr>
                              <w:t>:</w:t>
                            </w:r>
                            <w:r>
                              <w:t xml:space="preserve"> Geographische Darstellung von Start- und Terminalzuständen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235ED" id="Textfeld 41" o:spid="_x0000_s1055" type="#_x0000_t202" style="position:absolute;left:0;text-align:left;margin-left:.3pt;margin-top:230.95pt;width:439.35pt;height:.05pt;z-index:2516705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" stroked="f">
                <v:textbox style="mso-fit-shape-to-text:t" inset="0,0,0,0">
                  <w:txbxContent>
                    <w:p w14:paraId="3B96D49B" w14:textId="1C0DBD58" w:rsidR="008D6C3D" w:rsidRPr="008638BF" w:rsidRDefault="008D6C3D" w:rsidP="008D6C3D">
                      <w:pPr>
                        <w:pStyle w:val="Beschriftung"/>
                        <w:rPr>
                          <w:noProof/>
                          <w:sz w:val="21"/>
                        </w:rPr>
                      </w:pPr>
                      <w:bookmarkStart w:id="81" w:name="_Toc122335943"/>
                      <w:r w:rsidRPr="008D6C3D">
                        <w:rPr>
                          <w:b/>
                          <w:bCs w:val="0"/>
                        </w:rPr>
                        <w:t xml:space="preserve">Abbildung </w:t>
                      </w:r>
                      <w:r w:rsidRPr="008D6C3D">
                        <w:rPr>
                          <w:b/>
                          <w:bCs w:val="0"/>
                        </w:rPr>
                        <w:fldChar w:fldCharType="begin"/>
                      </w:r>
                      <w:r w:rsidRPr="008D6C3D">
                        <w:rPr>
                          <w:b/>
                          <w:bCs w:val="0"/>
                        </w:rPr>
                        <w:instrText xml:space="preserve"> SEQ Abbildung \* ARABIC </w:instrText>
                      </w:r>
                      <w:r w:rsidRPr="008D6C3D">
                        <w:rPr>
                          <w:b/>
                          <w:bCs w:val="0"/>
                        </w:rPr>
                        <w:fldChar w:fldCharType="separate"/>
                      </w:r>
                      <w:r w:rsidR="00BA2F70">
                        <w:rPr>
                          <w:b/>
                          <w:bCs w:val="0"/>
                          <w:noProof/>
                        </w:rPr>
                        <w:t>15</w:t>
                      </w:r>
                      <w:r w:rsidRPr="008D6C3D">
                        <w:rPr>
                          <w:b/>
                          <w:bCs w:val="0"/>
                        </w:rPr>
                        <w:fldChar w:fldCharType="end"/>
                      </w:r>
                      <w:r w:rsidRPr="008D6C3D">
                        <w:rPr>
                          <w:b/>
                          <w:bCs w:val="0"/>
                        </w:rPr>
                        <w:t>:</w:t>
                      </w:r>
                      <w:r>
                        <w:t xml:space="preserve"> Geographische Darstellung von Start- und Terminalzuständen</w:t>
                      </w:r>
                      <w:bookmarkEnd w:id="81"/>
                    </w:p>
                  </w:txbxContent>
                </v:textbox>
                <w10:wrap type="topAndBottom"/>
              </v:shape>
            </w:pict>
          </mc:Fallback>
        </mc:AlternateContent>
      </w:r>
      <w:r>
        <w:rPr>
          <w:noProof/>
        </w:rPr>
        <w:drawing>
          <wp:anchor distT="0" distB="0" distL="114300" distR="114300" simplePos="0" relativeHeight="251668508" behindDoc="0" locked="0" layoutInCell="1" allowOverlap="1" wp14:anchorId="2B09CBAA" wp14:editId="45F48BCD">
            <wp:simplePos x="0" y="0"/>
            <wp:positionH relativeFrom="column">
              <wp:posOffset>4386</wp:posOffset>
            </wp:positionH>
            <wp:positionV relativeFrom="paragraph">
              <wp:posOffset>5154</wp:posOffset>
            </wp:positionV>
            <wp:extent cx="5579745" cy="2870835"/>
            <wp:effectExtent l="0" t="0" r="1905" b="5715"/>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579745" cy="2870835"/>
                    </a:xfrm>
                    <a:prstGeom prst="rect">
                      <a:avLst/>
                    </a:prstGeom>
                  </pic:spPr>
                </pic:pic>
              </a:graphicData>
            </a:graphic>
            <wp14:sizeRelH relativeFrom="page">
              <wp14:pctWidth>0</wp14:pctWidth>
            </wp14:sizeRelH>
            <wp14:sizeRelV relativeFrom="page">
              <wp14:pctHeight>0</wp14:pctHeight>
            </wp14:sizeRelV>
          </wp:anchor>
        </w:drawing>
      </w:r>
      <w:r w:rsidR="008919C3">
        <w:rPr>
          <w:rFonts w:eastAsiaTheme="minorEastAsia"/>
        </w:rPr>
        <w:t>Wie auch in der Kartenansicht zeigt der rote Blitz den unterbrochenen Streckenabschnitt.</w:t>
      </w:r>
      <w:r w:rsidR="009D3A2D">
        <w:rPr>
          <w:rFonts w:eastAsiaTheme="minorEastAsia"/>
        </w:rPr>
        <w:t xml:space="preserve"> Der blaue Bus im Westen markiert die aktuelle Fahrzeugposition.</w:t>
      </w:r>
      <w:r w:rsidR="008919C3">
        <w:rPr>
          <w:rFonts w:eastAsiaTheme="minorEastAsia"/>
        </w:rPr>
        <w:t xml:space="preserve"> Die dickere Linie stellt den Regelfahrweg dar, wobei </w:t>
      </w:r>
      <w:r w:rsidR="00FE4B42">
        <w:rPr>
          <w:rFonts w:eastAsiaTheme="minorEastAsia"/>
        </w:rPr>
        <w:t xml:space="preserve">die Startzustände in blau und Terminalzustände in grün ausgeführt sind. </w:t>
      </w:r>
      <w:r w:rsidR="009D3A2D">
        <w:rPr>
          <w:rFonts w:eastAsiaTheme="minorEastAsia"/>
        </w:rPr>
        <w:t xml:space="preserve">Auf die gesonderte Darstellung der Verbindungsstellen wurde verzichtet. Alle übrigen, nicht gesondert hervorgehobenen Wege </w:t>
      </w:r>
      <w:r w:rsidR="00460578">
        <w:rPr>
          <w:rFonts w:eastAsiaTheme="minorEastAsia"/>
        </w:rPr>
        <w:t>bilden folglich die Abweichungszustände.</w:t>
      </w:r>
      <w:r w:rsidR="00EE4F24">
        <w:rPr>
          <w:rFonts w:eastAsiaTheme="minorEastAsia"/>
        </w:rPr>
        <w:t xml:space="preserve"> Aus dieser geographischen Darstellung ist gut zu erkennen, dass der Agent zunächst von einem Startzustand in mindestens einen Abweichungszustand übergehen muss, um schließlich einen Terminalzustand zu </w:t>
      </w:r>
      <w:r w:rsidR="00485A44">
        <w:rPr>
          <w:rFonts w:eastAsiaTheme="minorEastAsia"/>
        </w:rPr>
        <w:t>erreichen und dabei den gesperrten Streckenabschnitt zu umfahren.</w:t>
      </w:r>
    </w:p>
    <w:p w14:paraId="0533A50B" w14:textId="76671211" w:rsidR="00CA160F" w:rsidRDefault="008A6F4A" w:rsidP="0050218F">
      <w:pPr>
        <w:rPr>
          <w:rFonts w:eastAsiaTheme="minorEastAsia"/>
        </w:rPr>
      </w:pPr>
      <w:r>
        <w:rPr>
          <w:rFonts w:eastAsiaTheme="minorEastAsia"/>
        </w:rPr>
        <w:t xml:space="preserve">Neben Zuständen erfordert ein MEP </w:t>
      </w:r>
      <w:r w:rsidR="00DD0A14">
        <w:rPr>
          <w:rFonts w:eastAsiaTheme="minorEastAsia"/>
        </w:rPr>
        <w:t xml:space="preserve">auch die Definition von Aktionen. Mögliche Aktionen sind in der Menge </w:t>
      </w:r>
      <m:oMath>
        <m:r>
          <w:rPr>
            <w:rFonts w:ascii="Cambria Math" w:eastAsiaTheme="minorEastAsia" w:hAnsi="Cambria Math"/>
          </w:rPr>
          <m:t>A</m:t>
        </m:r>
      </m:oMath>
      <w:r w:rsidR="00DD0A14">
        <w:rPr>
          <w:rFonts w:eastAsiaTheme="minorEastAsia"/>
        </w:rPr>
        <w:t xml:space="preserve"> </w:t>
      </w:r>
      <w:r w:rsidR="0004309D">
        <w:rPr>
          <w:rFonts w:eastAsiaTheme="minorEastAsia"/>
        </w:rPr>
        <w:t>zusammengefasst. Eine Aktion beschre</w:t>
      </w:r>
      <w:r w:rsidR="001B524A">
        <w:rPr>
          <w:rFonts w:eastAsiaTheme="minorEastAsia"/>
        </w:rPr>
        <w:t xml:space="preserve">ibt den Übergang von einem </w:t>
      </w:r>
      <w:r w:rsidR="00AF561A">
        <w:rPr>
          <w:rFonts w:eastAsiaTheme="minorEastAsia"/>
        </w:rPr>
        <w:t xml:space="preserve">beliebigen </w:t>
      </w:r>
      <w:r w:rsidR="001B524A">
        <w:rPr>
          <w:rFonts w:eastAsiaTheme="minorEastAsia"/>
        </w:rPr>
        <w:t xml:space="preserve">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sidR="00E0279E">
        <w:rPr>
          <w:rFonts w:eastAsiaTheme="minorEastAsia"/>
        </w:rPr>
        <w:t xml:space="preserve"> in einen Folgezustand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oMath>
      <w:r w:rsidR="00AF561A">
        <w:rPr>
          <w:rFonts w:eastAsiaTheme="minorEastAsia"/>
        </w:rPr>
        <w:t xml:space="preserve">, wobei die </w:t>
      </w:r>
      <w:r w:rsidR="002A41A5">
        <w:rPr>
          <w:rFonts w:eastAsiaTheme="minorEastAsia"/>
        </w:rPr>
        <w:t xml:space="preserve">Menge der tatsächlich zur Verfügung stehenden Aktionen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xml:space="preserve"> ⊆A</m:t>
        </m:r>
      </m:oMath>
      <w:r w:rsidR="003E5A6D">
        <w:rPr>
          <w:rFonts w:eastAsiaTheme="minorEastAsia"/>
        </w:rPr>
        <w:t xml:space="preserve"> vom aktuellen 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sidR="003E5A6D">
        <w:rPr>
          <w:rFonts w:eastAsiaTheme="minorEastAsia"/>
        </w:rPr>
        <w:t xml:space="preserve">der Umgebung abhängt. </w:t>
      </w:r>
      <w:r w:rsidR="00EA25C8">
        <w:rPr>
          <w:rFonts w:eastAsiaTheme="minorEastAsia"/>
        </w:rPr>
        <w:t>E</w:t>
      </w:r>
      <w:r w:rsidR="007A1735">
        <w:rPr>
          <w:rFonts w:eastAsiaTheme="minorEastAsia"/>
        </w:rPr>
        <w:t xml:space="preserve">in Zustand ist dabei ausschließlich </w:t>
      </w:r>
      <w:r w:rsidR="0089169A">
        <w:rPr>
          <w:rFonts w:eastAsiaTheme="minorEastAsia"/>
        </w:rPr>
        <w:t>abhängig</w:t>
      </w:r>
      <w:r w:rsidR="007A1735">
        <w:rPr>
          <w:rFonts w:eastAsiaTheme="minorEastAsia"/>
        </w:rPr>
        <w:t xml:space="preserve"> vom vorhergehenden Zustand und der darin gewählten Aktion</w:t>
      </w:r>
      <w:r w:rsidR="00EA25C8">
        <w:rPr>
          <w:rFonts w:eastAsiaTheme="minorEastAsia"/>
        </w:rPr>
        <w:t xml:space="preserve">. </w:t>
      </w:r>
      <w:r w:rsidR="004024A3">
        <w:rPr>
          <w:rFonts w:eastAsiaTheme="minorEastAsia"/>
        </w:rPr>
        <w:t xml:space="preserve">Folgezustände oder weitere </w:t>
      </w:r>
      <w:r w:rsidR="0089169A">
        <w:rPr>
          <w:rFonts w:eastAsiaTheme="minorEastAsia"/>
        </w:rPr>
        <w:t>Vorgängerzustände</w:t>
      </w:r>
      <w:r w:rsidR="004024A3">
        <w:rPr>
          <w:rFonts w:eastAsiaTheme="minorEastAsia"/>
        </w:rPr>
        <w:t xml:space="preserve"> haben keinen Einfluss </w:t>
      </w:r>
      <w:r w:rsidR="0091201A">
        <w:rPr>
          <w:rFonts w:eastAsiaTheme="minorEastAsia"/>
        </w:rPr>
        <w:t>auf den Zustand, der durch die Auswahl einer Aktion erreicht wird</w:t>
      </w:r>
      <w:r w:rsidR="009C209D">
        <w:rPr>
          <w:rFonts w:eastAsiaTheme="minorEastAsia"/>
        </w:rPr>
        <w:t xml:space="preserve">. Diese Bedingung entspricht der Markov-Eigenschaft </w:t>
      </w:r>
      <w:sdt>
        <w:sdtPr>
          <w:rPr>
            <w:rFonts w:eastAsiaTheme="minorEastAsia"/>
          </w:rPr>
          <w:alias w:val="To edit, see citavi.com/edit"/>
          <w:tag w:val="CitaviPlaceholder#41eb7a9d-f916-4ad8-8539-64ce9e4e409a"/>
          <w:id w:val="-38443320"/>
          <w:placeholder>
            <w:docPart w:val="DefaultPlaceholder_-1854013440"/>
          </w:placeholder>
        </w:sdtPr>
        <w:sdtEndPr/>
        <w:sdtContent>
          <w:r w:rsidR="009311A6">
            <w:rPr>
              <w:rFonts w:eastAsiaTheme="minorEastAsia"/>
            </w:rPr>
            <w:fldChar w:fldCharType="begin"/>
          </w:r>
          <w:r w:rsidR="00AE654F">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MzMwNzdiLWM0NjEtNGI4ZC1iZTY2LWZhYTUyNzkxMGU1ZCIsIlJhbmdlTGVuZ3RoIjoyMiwiUmVmZXJlbmNlSWQiOiJkZTQxM2MyMy03NWNmLTQ2ODEtOTQzYi00MjhlMzVmMDE1M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1pLmZ1LWJlcmxpbi5kZS9pbmYvZ3JvdXBzL2FnLWtpL1RoZXNlcy9Db21wbGV0ZWQtdGhlc2VzL01hc3Rlcl9EaXBsb21hLXRoZXNlcy8yMDE5L1dpdHQvTUEtV2l0dC5wZGYiLCJVcmlTdHJpbmciOiJodHRwczovL3d3dy5taS5mdS1iZXJsaW4uZGUvaW5mL2dyb3Vwcy9hZy1raS9UaGVzZXMvQ29tcGxldGVkLXRoZXNlcy9NYXN0ZXJfRGlwbG9tYS10aGVzZXMvMjAxOS9XaXR0L01BLVdpdHQ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IodmdsLiBXaXR0IDIwMTksIFMuIDcpIn1dfSwiVGFnIjoiQ2l0YXZpUGxhY2Vob2xkZXIjNDFlYjdhOWQtZjkxNi00YWQ4LTg1MzktNjRjZTllNGU0MDlhIiwiVGV4dCI6Iih2Z2wuIFdpdHQgMjAxOSwgUy4gNykiLCJXQUlWZXJzaW9uIjoiNi4xMC4wLjAifQ==}</w:instrText>
          </w:r>
          <w:r w:rsidR="009311A6">
            <w:rPr>
              <w:rFonts w:eastAsiaTheme="minorEastAsia"/>
            </w:rPr>
            <w:fldChar w:fldCharType="separate"/>
          </w:r>
          <w:r w:rsidR="00A95B2B">
            <w:rPr>
              <w:rFonts w:eastAsiaTheme="minorEastAsia"/>
            </w:rPr>
            <w:t>(vgl. Witt 2019, S. 7)</w:t>
          </w:r>
          <w:r w:rsidR="009311A6">
            <w:rPr>
              <w:rFonts w:eastAsiaTheme="minorEastAsia"/>
            </w:rPr>
            <w:fldChar w:fldCharType="end"/>
          </w:r>
        </w:sdtContent>
      </w:sdt>
      <w:r w:rsidR="00E003FF">
        <w:rPr>
          <w:rFonts w:eastAsiaTheme="minorEastAsia"/>
        </w:rPr>
        <w:t xml:space="preserve"> </w:t>
      </w:r>
      <w:r w:rsidR="009C209D">
        <w:rPr>
          <w:rFonts w:eastAsiaTheme="minorEastAsia"/>
        </w:rPr>
        <w:t xml:space="preserve">und ist </w:t>
      </w:r>
      <w:r w:rsidR="00033382">
        <w:rPr>
          <w:rFonts w:eastAsiaTheme="minorEastAsia"/>
        </w:rPr>
        <w:t xml:space="preserve">Voraussetzung dafür, dass überhaupt von einem MEP gesprochen werden kann. </w:t>
      </w:r>
      <w:r w:rsidR="009A3C74">
        <w:rPr>
          <w:rFonts w:eastAsiaTheme="minorEastAsia"/>
        </w:rPr>
        <w:t>Letztendlich ermöglicht erst die Annahme eines MEP eine derartige Vereinfachung</w:t>
      </w:r>
      <w:r w:rsidR="009311A6">
        <w:rPr>
          <w:rFonts w:eastAsiaTheme="minorEastAsia"/>
        </w:rPr>
        <w:t xml:space="preserve"> der Realität im Modell</w:t>
      </w:r>
      <w:r w:rsidR="00E003FF">
        <w:rPr>
          <w:rFonts w:eastAsiaTheme="minorEastAsia"/>
        </w:rPr>
        <w:t xml:space="preserve"> </w:t>
      </w:r>
      <w:sdt>
        <w:sdtPr>
          <w:rPr>
            <w:rFonts w:eastAsiaTheme="minorEastAsia"/>
          </w:rPr>
          <w:alias w:val="To edit, see citavi.com/edit"/>
          <w:tag w:val="CitaviPlaceholder#163821dd-6a91-4090-b2f8-96ec3f4b85b9"/>
          <w:id w:val="-1537653792"/>
          <w:placeholder>
            <w:docPart w:val="DefaultPlaceholder_-1854013440"/>
          </w:placeholder>
        </w:sdtPr>
        <w:sdtEndPr/>
        <w:sdtContent>
          <w:r w:rsidR="00E003FF">
            <w:rPr>
              <w:rFonts w:eastAsiaTheme="minorEastAsia"/>
            </w:rPr>
            <w:fldChar w:fldCharType="begin"/>
          </w:r>
          <w:r w:rsidR="00AE654F">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NDM3NzE5LWEzZWMtNDM0Zi1iOGFhLTc1NWFjNWM4ZTNkOCIsIlJhbmdlTGVuZ3RoIjoyMiwiUmVmZXJlbmNlSWQiOiJkZTQxM2MyMy03NWNmLTQ2ODEtOTQzYi00MjhlMzVmMDE1M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1pLmZ1LWJlcmxpbi5kZS9pbmYvZ3JvdXBzL2FnLWtpL1RoZXNlcy9Db21wbGV0ZWQtdGhlc2VzL01hc3Rlcl9EaXBsb21hLXRoZXNlcy8yMDE5L1dpdHQvTUEtV2l0dC5wZGYiLCJVcmlTdHJpbmciOiJodHRwczovL3d3dy5taS5mdS1iZXJsaW4uZGUvaW5mL2dyb3Vwcy9hZy1raS9UaGVzZXMvQ29tcGxldGVkLXRoZXNlcy9NYXN0ZXJfRGlwbG9tYS10aGVzZXMvMjAxOS9XaXR0L01BLVdpdHQ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IodmdsLiBXaXR0IDIwMTksIFMuIDcpIn1dfSwiVGFnIjoiQ2l0YXZpUGxhY2Vob2xkZXIjMTYzODIxZGQtNmE5MS00MDkwLWIyZjgtOTZlYzNmNGI4NWI5IiwiVGV4dCI6Iih2Z2wuIFdpdHQgMjAxOSwgUy4gNykiLCJXQUlWZXJzaW9uIjoiNi4xMC4wLjAifQ==}</w:instrText>
          </w:r>
          <w:r w:rsidR="00E003FF">
            <w:rPr>
              <w:rFonts w:eastAsiaTheme="minorEastAsia"/>
            </w:rPr>
            <w:fldChar w:fldCharType="separate"/>
          </w:r>
          <w:r w:rsidR="00A95B2B">
            <w:rPr>
              <w:rFonts w:eastAsiaTheme="minorEastAsia"/>
            </w:rPr>
            <w:t>(vgl. Witt 2019, S. 7)</w:t>
          </w:r>
          <w:r w:rsidR="00E003FF">
            <w:rPr>
              <w:rFonts w:eastAsiaTheme="minorEastAsia"/>
            </w:rPr>
            <w:fldChar w:fldCharType="end"/>
          </w:r>
        </w:sdtContent>
      </w:sdt>
      <w:r w:rsidR="009311A6">
        <w:rPr>
          <w:rFonts w:eastAsiaTheme="minorEastAsia"/>
        </w:rPr>
        <w:t xml:space="preserve">. </w:t>
      </w:r>
      <w:r w:rsidR="00E17F28">
        <w:rPr>
          <w:rFonts w:eastAsiaTheme="minorEastAsia"/>
        </w:rPr>
        <w:t>In Worten ausgedrückt würde eine Aktion also</w:t>
      </w:r>
      <w:r w:rsidR="000523CE">
        <w:rPr>
          <w:rFonts w:eastAsiaTheme="minorEastAsia"/>
        </w:rPr>
        <w:t xml:space="preserve"> beispielsweise</w:t>
      </w:r>
      <w:r w:rsidR="00E17F28">
        <w:rPr>
          <w:rFonts w:eastAsiaTheme="minorEastAsia"/>
        </w:rPr>
        <w:t xml:space="preserve"> „</w:t>
      </w:r>
      <w:r w:rsidR="000523CE">
        <w:rPr>
          <w:rFonts w:eastAsiaTheme="minorEastAsia"/>
        </w:rPr>
        <w:t>jetzt</w:t>
      </w:r>
      <w:r w:rsidR="005855BF">
        <w:rPr>
          <w:rFonts w:eastAsiaTheme="minorEastAsia"/>
        </w:rPr>
        <w:t xml:space="preserve"> in die XYZ-Straße ein</w:t>
      </w:r>
      <w:r w:rsidR="000523CE">
        <w:rPr>
          <w:rFonts w:eastAsiaTheme="minorEastAsia"/>
        </w:rPr>
        <w:t>biegen</w:t>
      </w:r>
      <w:r w:rsidR="005855BF">
        <w:rPr>
          <w:rFonts w:eastAsiaTheme="minorEastAsia"/>
        </w:rPr>
        <w:t>“ lauten. D</w:t>
      </w:r>
      <w:r w:rsidR="00806E23">
        <w:rPr>
          <w:rFonts w:eastAsiaTheme="minorEastAsia"/>
        </w:rPr>
        <w:t>er erreichte Streckenabschnitt</w:t>
      </w:r>
      <w:r w:rsidR="005855BF">
        <w:rPr>
          <w:rFonts w:eastAsiaTheme="minorEastAsia"/>
        </w:rPr>
        <w:t xml:space="preserve"> ergibt sich erst </w:t>
      </w:r>
      <w:r w:rsidR="00944000">
        <w:rPr>
          <w:rFonts w:eastAsiaTheme="minorEastAsia"/>
        </w:rPr>
        <w:t>aus</w:t>
      </w:r>
      <w:r w:rsidR="00D0068C">
        <w:rPr>
          <w:rFonts w:eastAsiaTheme="minorEastAsia"/>
        </w:rPr>
        <w:t xml:space="preserve"> der Aktion und</w:t>
      </w:r>
      <w:r w:rsidR="00944000">
        <w:rPr>
          <w:rFonts w:eastAsiaTheme="minorEastAsia"/>
        </w:rPr>
        <w:t xml:space="preserve"> de</w:t>
      </w:r>
      <w:r w:rsidR="00D0068C">
        <w:rPr>
          <w:rFonts w:eastAsiaTheme="minorEastAsia"/>
        </w:rPr>
        <w:t>m letzten befahrenen Abschnitt</w:t>
      </w:r>
      <w:r w:rsidR="00806E23">
        <w:rPr>
          <w:rFonts w:eastAsiaTheme="minorEastAsia"/>
        </w:rPr>
        <w:t>, also dem letzten Zustand.</w:t>
      </w:r>
      <w:r w:rsidR="00694F8B">
        <w:rPr>
          <w:rFonts w:eastAsiaTheme="minorEastAsia"/>
        </w:rPr>
        <w:t xml:space="preserve"> Ob der Streckenabschnitt dabei von Westen oder von Osten aus kommend erreicht wurde oder welcher Abschnitt als nächstes folgt, ist unerheblich.</w:t>
      </w:r>
      <w:r w:rsidR="002B5A9F">
        <w:rPr>
          <w:rFonts w:eastAsiaTheme="minorEastAsia"/>
        </w:rPr>
        <w:t xml:space="preserve"> Die Anzahl verfügbarer Aktionen</w:t>
      </w:r>
      <w:r w:rsidR="00922993">
        <w:rPr>
          <w:rFonts w:eastAsiaTheme="minorEastAsia"/>
        </w:rPr>
        <w:t xml:space="preserve"> entspricht der Anzahl der Wege, da jeder Weg eine Aktion hat, mit der </w:t>
      </w:r>
      <w:r w:rsidR="00922993">
        <w:rPr>
          <w:rFonts w:eastAsiaTheme="minorEastAsia"/>
        </w:rPr>
        <w:lastRenderedPageBreak/>
        <w:t>er</w:t>
      </w:r>
      <w:r w:rsidR="00186DC0">
        <w:rPr>
          <w:rFonts w:eastAsiaTheme="minorEastAsia"/>
        </w:rPr>
        <w:t xml:space="preserve"> vom Agenten erreicht werden kann. Lediglich die Wege, die per Definition nicht erreicht werden können, da dies zu einem unzulässigen Zustand führen würde, benötigen streng genommen keine Aktionen. Es gilt daher näherungsweise</w:t>
      </w:r>
    </w:p>
    <w:p w14:paraId="278E4755" w14:textId="1076FBE8" w:rsidR="00922993" w:rsidRPr="00186DC0" w:rsidRDefault="00BA2F70" w:rsidP="0050218F">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≈|W|</m:t>
          </m:r>
        </m:oMath>
      </m:oMathPara>
    </w:p>
    <w:p w14:paraId="0D533DDF" w14:textId="1607DD57" w:rsidR="00694F8B" w:rsidRDefault="002B5A9F" w:rsidP="0050218F">
      <w:pPr>
        <w:rPr>
          <w:rFonts w:eastAsiaTheme="minorEastAsia"/>
        </w:rPr>
      </w:pPr>
      <w:r>
        <w:rPr>
          <w:rFonts w:eastAsiaTheme="minorEastAsia"/>
        </w:rPr>
        <w:t xml:space="preserve">Die Übergangswahrscheinlichkeitsfunktion </w:t>
      </w:r>
      <m:oMath>
        <m:r>
          <w:rPr>
            <w:rFonts w:ascii="Cambria Math" w:eastAsiaTheme="minorEastAsia" w:hAnsi="Cambria Math"/>
          </w:rPr>
          <m:t>p</m:t>
        </m:r>
      </m:oMath>
      <w:r>
        <w:rPr>
          <w:rFonts w:eastAsiaTheme="minorEastAsia"/>
        </w:rPr>
        <w:t xml:space="preserve"> beschreibt die Wahrscheinlichkeit ausgehend von einem 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Pr>
          <w:rFonts w:eastAsiaTheme="minorEastAsia"/>
        </w:rPr>
        <w:t xml:space="preserve"> unter Anwendung einer Aktion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 xml:space="preserve"> t</m:t>
            </m:r>
          </m:sub>
        </m:sSub>
      </m:oMath>
      <w:r w:rsidR="00853204">
        <w:rPr>
          <w:rFonts w:eastAsiaTheme="minorEastAsia"/>
        </w:rPr>
        <w:t xml:space="preserve"> </w:t>
      </w:r>
      <w:r w:rsidR="00DF6958">
        <w:rPr>
          <w:rFonts w:eastAsiaTheme="minorEastAsia"/>
        </w:rPr>
        <w:t xml:space="preserve">einen 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oMath>
      <w:r w:rsidR="00DF6958">
        <w:rPr>
          <w:rFonts w:eastAsiaTheme="minorEastAsia"/>
        </w:rPr>
        <w:t xml:space="preserve"> überzugehen als</w:t>
      </w:r>
    </w:p>
    <w:p w14:paraId="6A6EE55E" w14:textId="68984BAA" w:rsidR="00DF6958" w:rsidRDefault="004E36EF" w:rsidP="0050218F">
      <w:pPr>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m:t>
          </m:r>
        </m:oMath>
      </m:oMathPara>
    </w:p>
    <w:p w14:paraId="3580C233" w14:textId="05EB4B8D" w:rsidR="007376C3" w:rsidRDefault="00663D28" w:rsidP="0050218F">
      <w:pPr>
        <w:rPr>
          <w:rFonts w:eastAsiaTheme="minorEastAsia"/>
        </w:rPr>
      </w:pPr>
      <w:r>
        <w:rPr>
          <w:rFonts w:eastAsiaTheme="minorEastAsia"/>
        </w:rPr>
        <w:t xml:space="preserve">wobei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t+1</m:t>
            </m:r>
          </m:sub>
        </m:sSub>
      </m:oMath>
      <w:r>
        <w:rPr>
          <w:rFonts w:eastAsiaTheme="minorEastAsia"/>
        </w:rPr>
        <w:t xml:space="preserve"> der erwartete Gewinn nach Übergang in den 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oMath>
      <w:r>
        <w:rPr>
          <w:rFonts w:eastAsiaTheme="minorEastAsia"/>
        </w:rPr>
        <w:t xml:space="preserve"> ist</w:t>
      </w:r>
      <w:r w:rsidR="00202B76">
        <w:rPr>
          <w:rFonts w:eastAsiaTheme="minorEastAsia"/>
        </w:rPr>
        <w:t xml:space="preserve"> </w:t>
      </w:r>
      <w:sdt>
        <w:sdtPr>
          <w:rPr>
            <w:rFonts w:eastAsiaTheme="minorEastAsia"/>
          </w:rPr>
          <w:alias w:val="To edit, see citavi.com/edit"/>
          <w:tag w:val="CitaviPlaceholder#d66a0c2b-f94d-459e-9368-5c415e548d20"/>
          <w:id w:val="1568533513"/>
          <w:placeholder>
            <w:docPart w:val="DefaultPlaceholder_-1854013440"/>
          </w:placeholder>
        </w:sdtPr>
        <w:sdtEndPr/>
        <w:sdtContent>
          <w:r w:rsidR="00202B76">
            <w:rPr>
              <w:rFonts w:eastAsiaTheme="minorEastAsia"/>
            </w:rPr>
            <w:fldChar w:fldCharType="begin"/>
          </w:r>
          <w:r w:rsidR="00202B76">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YTE0ZWJhLTFjNjMtNDcxMi1iZmQwLTE3NmJhZWI5YTdmMCIsIlJhbmdlTGVuZ3RoIjoyMiwiUmVmZXJlbmNlSWQiOiJkZTQxM2MyMy03NWNmLTQ2ODEtOTQzYi00MjhlMzVmMDE1M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1pLmZ1LWJlcmxpbi5kZS9pbmYvZ3JvdXBzL2FnLWtpL1RoZXNlcy9Db21wbGV0ZWQtdGhlc2VzL01hc3Rlcl9EaXBsb21hLXRoZXNlcy8yMDE5L1dpdHQvTUEtV2l0dC5wZGYiLCJVcmlTdHJpbmciOiJodHRwczovL3d3dy5taS5mdS1iZXJsaW4uZGUvaW5mL2dyb3Vwcy9hZy1raS9UaGVzZXMvQ29tcGxldGVkLXRoZXNlcy9NYXN0ZXJfRGlwbG9tYS10aGVzZXMvMjAxOS9XaXR0L01BLVdpdHQ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IodmdsLiBXaXR0IDIwMTksIFMuIDcpIn1dfSwiVGFnIjoiQ2l0YXZpUGxhY2Vob2xkZXIjZDY2YTBjMmItZjk0ZC00NTllLTkzNjgtNWM0MTVlNTQ4ZDIwIiwiVGV4dCI6Iih2Z2wuIFdpdHQgMjAxOSwgUy4gNykiLCJXQUlWZXJzaW9uIjoiNi4xMC4wLjAifQ==}</w:instrText>
          </w:r>
          <w:r w:rsidR="00202B76">
            <w:rPr>
              <w:rFonts w:eastAsiaTheme="minorEastAsia"/>
            </w:rPr>
            <w:fldChar w:fldCharType="separate"/>
          </w:r>
          <w:r w:rsidR="00A95B2B">
            <w:rPr>
              <w:rFonts w:eastAsiaTheme="minorEastAsia"/>
            </w:rPr>
            <w:t>(vgl. Witt 2019, S. 7)</w:t>
          </w:r>
          <w:r w:rsidR="00202B76">
            <w:rPr>
              <w:rFonts w:eastAsiaTheme="minorEastAsia"/>
            </w:rPr>
            <w:fldChar w:fldCharType="end"/>
          </w:r>
        </w:sdtContent>
      </w:sdt>
      <w:r w:rsidR="00202B76">
        <w:rPr>
          <w:rFonts w:eastAsiaTheme="minorEastAsia"/>
        </w:rPr>
        <w:t>.</w:t>
      </w:r>
      <w:r w:rsidR="00206236">
        <w:rPr>
          <w:rFonts w:eastAsiaTheme="minorEastAsia"/>
        </w:rPr>
        <w:t xml:space="preserve"> </w:t>
      </w:r>
      <w:r w:rsidR="008C125F">
        <w:rPr>
          <w:rFonts w:eastAsiaTheme="minorEastAsia"/>
        </w:rPr>
        <w:t>Unterschiedliche Übergangswahrscheinlichkeit</w:t>
      </w:r>
      <w:r w:rsidR="009D2DAE">
        <w:rPr>
          <w:rFonts w:eastAsiaTheme="minorEastAsia"/>
        </w:rPr>
        <w:t>en</w:t>
      </w:r>
      <w:r w:rsidR="008C125F">
        <w:rPr>
          <w:rFonts w:eastAsiaTheme="minorEastAsia"/>
        </w:rPr>
        <w:t xml:space="preserve"> können entstehen, da ein Zustand jeweils immer von der aktuellen Fahrzeugposition und </w:t>
      </w:r>
      <w:r w:rsidR="00E1437C">
        <w:rPr>
          <w:rFonts w:eastAsiaTheme="minorEastAsia"/>
        </w:rPr>
        <w:t>der Befahrbarkeit der Strecken abhängt.</w:t>
      </w:r>
      <w:r w:rsidR="00F20CD9">
        <w:rPr>
          <w:rFonts w:eastAsiaTheme="minorEastAsia"/>
        </w:rPr>
        <w:t xml:space="preserve"> Durch Ausführen einer Aktion wechselt das Fahrzeug seine Position im Netz, es kommt daher in jedem Fall zu einem Zustandsübergang. </w:t>
      </w:r>
      <w:r w:rsidR="007F07A4">
        <w:rPr>
          <w:rFonts w:eastAsiaTheme="minorEastAsia"/>
        </w:rPr>
        <w:t xml:space="preserve">Während der Folgezustand in den meisten Fällen einfach durch die geänderte Fahrzeugposition ausgemacht wird, könnte es sein, dass sich mit demselben Zeitschritt auch die Befahrbarkeit eines Streckenabschnittes ändert. In diesem Fall </w:t>
      </w:r>
      <w:r w:rsidR="009D2DAE">
        <w:rPr>
          <w:rFonts w:eastAsiaTheme="minorEastAsia"/>
        </w:rPr>
        <w:t xml:space="preserve">käme es zu einem Übergang in einen anderen Zustand. </w:t>
      </w:r>
      <w:r w:rsidR="007952E6">
        <w:rPr>
          <w:rFonts w:eastAsiaTheme="minorEastAsia"/>
        </w:rPr>
        <w:t xml:space="preserve">Der erwartete Gewinn wird wiederrum definiert durch die Gewinnfunktion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oMath>
      <w:r w:rsidR="002E1E68">
        <w:rPr>
          <w:rFonts w:eastAsiaTheme="minorEastAsia"/>
        </w:rPr>
        <w:t xml:space="preserve">, die </w:t>
      </w:r>
      <w:r w:rsidR="002400C4">
        <w:rPr>
          <w:rFonts w:eastAsiaTheme="minorEastAsia"/>
        </w:rPr>
        <w:t>den Gewinn beim Übergang von einem Zustand in den nächsten definiert.</w:t>
      </w:r>
      <w:r w:rsidR="00164A54">
        <w:rPr>
          <w:rFonts w:eastAsiaTheme="minorEastAsia"/>
        </w:rPr>
        <w:t xml:space="preserve"> </w:t>
      </w:r>
    </w:p>
    <w:p w14:paraId="12EC1847" w14:textId="7A768DA1" w:rsidR="005909FD" w:rsidRDefault="005909FD" w:rsidP="0050218F">
      <w:pPr>
        <w:rPr>
          <w:rFonts w:eastAsiaTheme="minorEastAsia"/>
        </w:rPr>
      </w:pPr>
      <w:r>
        <w:rPr>
          <w:rFonts w:eastAsiaTheme="minorEastAsia"/>
        </w:rPr>
        <w:t xml:space="preserve">Zur Angabe der Gewinnfunktion ist es zunächst notwendig, </w:t>
      </w:r>
      <w:r w:rsidR="008B3C92">
        <w:rPr>
          <w:rFonts w:eastAsiaTheme="minorEastAsia"/>
        </w:rPr>
        <w:t>sich mit relevanten Zustandsübergänge vertraut zu machen. Von Interesse sind besonders jene Zustandsübergänge, die zu einer Messbaren Veränderung des laufenden Betriebes führen. Das können sowohl negative als auch positive Veränderungen sein.</w:t>
      </w:r>
      <w:r w:rsidR="00DC599C">
        <w:rPr>
          <w:rFonts w:eastAsiaTheme="minorEastAsia"/>
        </w:rPr>
        <w:t xml:space="preserve"> Folgende Fälle sind theoretisch möglich:</w:t>
      </w:r>
    </w:p>
    <w:p w14:paraId="77678903" w14:textId="088D5D99" w:rsidR="00416229" w:rsidRDefault="00BD635C" w:rsidP="00416229">
      <w:pPr>
        <w:pStyle w:val="Listenabsatz"/>
        <w:numPr>
          <w:ilvl w:val="0"/>
          <w:numId w:val="48"/>
        </w:numPr>
        <w:rPr>
          <w:rFonts w:eastAsiaTheme="minorEastAsia"/>
        </w:rPr>
      </w:pPr>
      <w:r>
        <w:rPr>
          <w:rFonts w:eastAsiaTheme="minorEastAsia"/>
        </w:rPr>
        <w:t>Das Fahrzeug</w:t>
      </w:r>
      <w:r w:rsidR="00416229">
        <w:rPr>
          <w:rFonts w:eastAsiaTheme="minorEastAsia"/>
        </w:rPr>
        <w:t>, im RL der Agent,</w:t>
      </w:r>
      <w:r>
        <w:rPr>
          <w:rFonts w:eastAsiaTheme="minorEastAsia"/>
        </w:rPr>
        <w:t xml:space="preserve"> geht von einem möglichen Startzustand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S</m:t>
            </m:r>
          </m:sub>
        </m:sSub>
      </m:oMath>
      <w:r w:rsidR="00C56973">
        <w:rPr>
          <w:rFonts w:eastAsiaTheme="minorEastAsia"/>
        </w:rPr>
        <w:t xml:space="preserve"> </w:t>
      </w:r>
      <w:r>
        <w:rPr>
          <w:rFonts w:eastAsiaTheme="minorEastAsia"/>
        </w:rPr>
        <w:t xml:space="preserve">in den nächsten </w:t>
      </w:r>
      <w:r w:rsidR="00416229">
        <w:rPr>
          <w:rFonts w:eastAsiaTheme="minorEastAsia"/>
        </w:rPr>
        <w:t xml:space="preserve">möglichen </w:t>
      </w:r>
      <w:r>
        <w:rPr>
          <w:rFonts w:eastAsiaTheme="minorEastAsia"/>
        </w:rPr>
        <w:t xml:space="preserve">Startzustand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S</m:t>
            </m:r>
          </m:sub>
        </m:sSub>
      </m:oMath>
      <w:r w:rsidR="00C56973">
        <w:rPr>
          <w:rFonts w:eastAsiaTheme="minorEastAsia"/>
        </w:rPr>
        <w:t xml:space="preserve"> </w:t>
      </w:r>
      <w:r>
        <w:rPr>
          <w:rFonts w:eastAsiaTheme="minorEastAsia"/>
        </w:rPr>
        <w:t xml:space="preserve">über; der Agent erhält dafür </w:t>
      </w:r>
      <w:r w:rsidR="00C56973">
        <w:rPr>
          <w:rFonts w:eastAsiaTheme="minorEastAsia"/>
        </w:rPr>
        <w:t>einen positiven Gewinn</w:t>
      </w:r>
      <w:r>
        <w:rPr>
          <w:rFonts w:eastAsiaTheme="minorEastAsia"/>
        </w:rPr>
        <w:t xml:space="preserve">, da der Linienweg um einen weiteren Zeitschritt </w:t>
      </w:r>
      <w:r w:rsidR="00C56973">
        <w:rPr>
          <w:rFonts w:eastAsiaTheme="minorEastAsia"/>
        </w:rPr>
        <w:t>beibehalten wurde</w:t>
      </w:r>
      <w:r w:rsidR="00416229" w:rsidRPr="00416229">
        <w:rPr>
          <w:rFonts w:eastAsiaTheme="minorEastAsia"/>
        </w:rPr>
        <w:t xml:space="preserve"> </w:t>
      </w:r>
    </w:p>
    <w:p w14:paraId="25C4DC87" w14:textId="39F20316" w:rsidR="00BD635C" w:rsidRPr="00416229" w:rsidRDefault="00416229" w:rsidP="00416229">
      <w:pPr>
        <w:pStyle w:val="Listenabsatz"/>
        <w:numPr>
          <w:ilvl w:val="0"/>
          <w:numId w:val="48"/>
        </w:numPr>
        <w:rPr>
          <w:rFonts w:eastAsiaTheme="minorEastAsia"/>
        </w:rPr>
      </w:pPr>
      <w:r>
        <w:rPr>
          <w:rFonts w:eastAsiaTheme="minorEastAsia"/>
        </w:rPr>
        <w:t xml:space="preserve">Das Fahrzeug verlässt den regulären Fahrweg aus einem Startzustand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S</m:t>
            </m:r>
          </m:sub>
        </m:sSub>
      </m:oMath>
      <w:r>
        <w:rPr>
          <w:rFonts w:eastAsiaTheme="minorEastAsia"/>
        </w:rPr>
        <w:t>; der Agent erhält einen negativen Gewinn, da das Verlassen des Linienweges grundsätzlich erst einmal negativ zu beurteilen ist</w:t>
      </w:r>
    </w:p>
    <w:p w14:paraId="030B5703" w14:textId="02B7914B" w:rsidR="0070469D" w:rsidRDefault="0070469D" w:rsidP="00DC599C">
      <w:pPr>
        <w:pStyle w:val="Listenabsatz"/>
        <w:numPr>
          <w:ilvl w:val="0"/>
          <w:numId w:val="48"/>
        </w:numPr>
        <w:rPr>
          <w:rFonts w:eastAsiaTheme="minorEastAsia"/>
        </w:rPr>
      </w:pPr>
      <w:r>
        <w:rPr>
          <w:rFonts w:eastAsiaTheme="minorEastAsia"/>
        </w:rPr>
        <w:t xml:space="preserve">Das Fahrzeug geht von einem Abweichungszustand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oMath>
      <w:r w:rsidR="00342996">
        <w:rPr>
          <w:rFonts w:eastAsiaTheme="minorEastAsia"/>
        </w:rPr>
        <w:t xml:space="preserve"> in einen anderen Abweichungszustand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oMath>
      <w:r w:rsidR="00342996">
        <w:rPr>
          <w:rFonts w:eastAsiaTheme="minorEastAsia"/>
        </w:rPr>
        <w:t xml:space="preserve"> über; der Agent erhält dafür weder eine </w:t>
      </w:r>
      <w:r w:rsidR="00555C76">
        <w:rPr>
          <w:rFonts w:eastAsiaTheme="minorEastAsia"/>
        </w:rPr>
        <w:t>negativen</w:t>
      </w:r>
      <w:r w:rsidR="00342996">
        <w:rPr>
          <w:rFonts w:eastAsiaTheme="minorEastAsia"/>
        </w:rPr>
        <w:t xml:space="preserve"> noch einen positiven Gewinn, da </w:t>
      </w:r>
      <w:r w:rsidR="00555C76">
        <w:rPr>
          <w:rFonts w:eastAsiaTheme="minorEastAsia"/>
        </w:rPr>
        <w:t xml:space="preserve">er den Linienweg weder </w:t>
      </w:r>
      <w:r w:rsidR="00C64CFF">
        <w:rPr>
          <w:rFonts w:eastAsiaTheme="minorEastAsia"/>
        </w:rPr>
        <w:t>verlassen</w:t>
      </w:r>
      <w:r w:rsidR="00555C76">
        <w:rPr>
          <w:rFonts w:eastAsiaTheme="minorEastAsia"/>
        </w:rPr>
        <w:t xml:space="preserve"> noch wieder erreicht hat</w:t>
      </w:r>
    </w:p>
    <w:p w14:paraId="1F689562" w14:textId="6F35893F" w:rsidR="00664112" w:rsidRDefault="00555C76" w:rsidP="00DC599C">
      <w:pPr>
        <w:pStyle w:val="Listenabsatz"/>
        <w:numPr>
          <w:ilvl w:val="0"/>
          <w:numId w:val="48"/>
        </w:numPr>
        <w:rPr>
          <w:rFonts w:eastAsiaTheme="minorEastAsia"/>
        </w:rPr>
      </w:pPr>
      <w:r>
        <w:rPr>
          <w:rFonts w:eastAsiaTheme="minorEastAsia"/>
        </w:rPr>
        <w:t xml:space="preserve">Das Fahrzeug erreicht aus einem Abweichungszustand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oMath>
      <w:r>
        <w:rPr>
          <w:rFonts w:eastAsiaTheme="minorEastAsia"/>
        </w:rPr>
        <w:t xml:space="preserve"> einen Terminal</w:t>
      </w:r>
      <w:r w:rsidR="00C64CFF">
        <w:rPr>
          <w:rFonts w:eastAsiaTheme="minorEastAsia"/>
        </w:rPr>
        <w:t xml:space="preserve">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sidR="00C64CFF">
        <w:rPr>
          <w:rFonts w:eastAsiaTheme="minorEastAsia"/>
        </w:rPr>
        <w:t>; der Agent erhält dafür einen positiven Gewinn, da der Linienweg wieder erreicht wurde</w:t>
      </w:r>
    </w:p>
    <w:p w14:paraId="42C4B322" w14:textId="5208E61C" w:rsidR="00B54825" w:rsidRDefault="00B54825" w:rsidP="00664112">
      <w:pPr>
        <w:rPr>
          <w:rFonts w:eastAsiaTheme="minorEastAsia"/>
        </w:rPr>
      </w:pPr>
      <w:r>
        <w:rPr>
          <w:rFonts w:eastAsiaTheme="minorEastAsia"/>
        </w:rPr>
        <w:lastRenderedPageBreak/>
        <w:t xml:space="preserve">Zusätzlich kann </w:t>
      </w:r>
      <w:r w:rsidR="004C253C">
        <w:rPr>
          <w:rFonts w:eastAsiaTheme="minorEastAsia"/>
        </w:rPr>
        <w:t>eine weitere</w:t>
      </w:r>
      <w:r>
        <w:rPr>
          <w:rFonts w:eastAsiaTheme="minorEastAsia"/>
        </w:rPr>
        <w:t xml:space="preserve"> Besonderheit berücksichtigt werden. </w:t>
      </w:r>
      <w:r w:rsidR="00572DA2">
        <w:rPr>
          <w:rFonts w:eastAsiaTheme="minorEastAsia"/>
        </w:rPr>
        <w:t xml:space="preserve">Befindet sich im erreichten Abweichungszustand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oMath>
      <w:r w:rsidR="00572DA2">
        <w:rPr>
          <w:rFonts w:eastAsiaTheme="minorEastAsia"/>
        </w:rPr>
        <w:t xml:space="preserve"> eine Haltestelle, deren Luftlinienabstand einen bestimmten Grenzwert </w:t>
      </w:r>
      <w:r w:rsidR="009B74B0">
        <w:rPr>
          <w:rFonts w:eastAsiaTheme="minorEastAsia"/>
        </w:rPr>
        <w:t>zu einer Haltestelle des regulären Fahrwegs unterschreitet, erhält der Agent dafür ein</w:t>
      </w:r>
      <w:r w:rsidR="00A12320">
        <w:rPr>
          <w:rFonts w:eastAsiaTheme="minorEastAsia"/>
        </w:rPr>
        <w:t>en positiven Gewinn. So wird erreicht, dass das Fahrzeug – sofern vorhanden – entlang möglicher Ersatzhaltestellen und nicht auf beliebigem Weg umgeleitet wird.</w:t>
      </w:r>
    </w:p>
    <w:p w14:paraId="552A5D5D" w14:textId="3BA2229C" w:rsidR="00245BD4" w:rsidRDefault="0062427F" w:rsidP="00664112">
      <w:pPr>
        <w:rPr>
          <w:rFonts w:eastAsiaTheme="minorEastAsia"/>
        </w:rPr>
      </w:pPr>
      <w:r>
        <w:rPr>
          <w:rFonts w:eastAsiaTheme="minorEastAsia"/>
        </w:rPr>
        <w:t xml:space="preserve">Ziel des Agenten muss es sein, </w:t>
      </w:r>
      <w:r w:rsidR="00DF11B2">
        <w:rPr>
          <w:rFonts w:eastAsiaTheme="minorEastAsia"/>
        </w:rPr>
        <w:t xml:space="preserve">jeweils das Maximum an Gewinn bis zum Erreichen eines Terminalzustands zu erhalten </w:t>
      </w:r>
      <w:sdt>
        <w:sdtPr>
          <w:rPr>
            <w:rFonts w:eastAsiaTheme="minorEastAsia"/>
          </w:rPr>
          <w:alias w:val="To edit, see citavi.com/edit"/>
          <w:tag w:val="CitaviPlaceholder#87a80dcb-1912-428f-882d-6259ff305db7"/>
          <w:id w:val="1764023618"/>
          <w:placeholder>
            <w:docPart w:val="DefaultPlaceholder_-1854013440"/>
          </w:placeholder>
        </w:sdtPr>
        <w:sdtEndPr/>
        <w:sdtContent>
          <w:r w:rsidR="00544802">
            <w:rPr>
              <w:rFonts w:eastAsiaTheme="minorEastAsia"/>
            </w:rPr>
            <w:fldChar w:fldCharType="begin"/>
          </w:r>
          <w:r w:rsidR="00544802">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MDVjMzA3LWIyMTEtNDdjOS04MTAwLWU4NmQ4MzZkNDQ4ZCIsIlJhbmdlTGVuZ3RoIjoyNywiUmVmZXJlbmNlSWQiOiIzMTI2Y2I5Zi1iYzhmLTRhMTgtOWI3ZS0wZTViZjA4OTZ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5IiwiU3RhcnRQYWdlIjp7IiRpZCI6IjUiLCIkdHlwZSI6IlN3aXNzQWNhZGVtaWMuUGFnZU51bWJlciwgU3dpc3NBY2FkZW1pYyIsIklzRnVsbHlOdW1lcmljIjp0cnVlLCJOdW1iZXIiOjExOSwiTnVtYmVyaW5nVHlwZSI6MCwiTnVtZXJhbFN5c3RlbSI6MCwiT3JpZ2luYWxTdHJpbmciOiIxMTkiLCJQcmV0dHlTdHJpbmciOiIxMTk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sYXVzIiwiTGFzdE5hbWUiOiJNYWluemVyIiwiUHJvdGVjdGVkIjpmYWxzZSwiU2V4IjoyLCJDcmVhdGVkQnkiOiJfU2ViYXN0aWFuIEtub3BmIiwiQ3JlYXRlZE9uIjoiMjAyMi0wOS0xMVQwNjowMToyNCIsIk1vZGlmaWVkQnkiOiJfU2ViYXN0aWFuIEtub3BmIiwiSWQiOiJkYmUyMjY2Zi02ZDRlLTQ1Y2EtYTFkOS1iYjRhNTUzNTBhNGUiLCJNb2RpZmllZE9uIjoiMjAyMi0wOS0xMVQwNjowMToyNC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VXNlclxcQXBwRGF0YVxcTG9jYWxcXFRlbXBcXDRkcDJqMXIyLmpwZyIsIlVyaVN0cmluZyI6IjMxMjZjYjlmLWJjOGYtNGExOC05YjdlLTBlNWJmMDg5NmI4Y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YyLTU4MDQ2LTIiLCJFZGl0b3JzIjpbXSwiRXZhbHVhdGlvbkNvbXBsZXhpdHkiOjAsIkV2YWx1YXRpb25Tb3VyY2VUZXh0Rm9ybWF0IjowLCJHcm91cHMiOltdLCJIYXNMYWJlbDEiOmZhbHNlLCJIYXNMYWJlbDIiOmZhbHNlLCJJc2JuIjoiOTc4LTMtNjYyLTU4MDQ1LTUi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zk3OC0zLTY2Mi01ODA0Ni0yIiwiVXJpU3RyaW5nIjoiaHR0cHM6Ly9kb2kub3JnLzEwLjEwMDcvOTc4LTMtNjYyLTU4MDQ2LT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NYWluemVyIDIwMTksIFMuIDExOSkifV19LCJUYWciOiJDaXRhdmlQbGFjZWhvbGRlciM4N2E4MGRjYi0xOTEyLTQyOGYtODgyZC02MjU5ZmYzMDVkYjciLCJUZXh0IjoiKHZnbC4gTWFpbnplciAyMDE5LCBTLiAxMTkpIiwiV0FJVmVyc2lvbiI6IjYuMTAuMC4wIn0=}</w:instrText>
          </w:r>
          <w:r w:rsidR="00544802">
            <w:rPr>
              <w:rFonts w:eastAsiaTheme="minorEastAsia"/>
            </w:rPr>
            <w:fldChar w:fldCharType="separate"/>
          </w:r>
          <w:r w:rsidR="00A95B2B">
            <w:rPr>
              <w:rFonts w:eastAsiaTheme="minorEastAsia"/>
            </w:rPr>
            <w:t>(vgl. Mainzer 2019, S. 119)</w:t>
          </w:r>
          <w:r w:rsidR="00544802">
            <w:rPr>
              <w:rFonts w:eastAsiaTheme="minorEastAsia"/>
            </w:rPr>
            <w:fldChar w:fldCharType="end"/>
          </w:r>
        </w:sdtContent>
      </w:sdt>
      <w:r w:rsidR="00544802">
        <w:rPr>
          <w:rFonts w:eastAsiaTheme="minorEastAsia"/>
        </w:rPr>
        <w:t xml:space="preserve">. </w:t>
      </w:r>
      <w:r w:rsidR="006B1155">
        <w:rPr>
          <w:rFonts w:eastAsiaTheme="minorEastAsia"/>
        </w:rPr>
        <w:t>D</w:t>
      </w:r>
      <w:r w:rsidR="00544802">
        <w:rPr>
          <w:rFonts w:eastAsiaTheme="minorEastAsia"/>
        </w:rPr>
        <w:t xml:space="preserve">abei </w:t>
      </w:r>
      <w:r w:rsidR="006B1155">
        <w:rPr>
          <w:rFonts w:eastAsiaTheme="minorEastAsia"/>
        </w:rPr>
        <w:t xml:space="preserve">werden </w:t>
      </w:r>
      <w:r w:rsidR="00544802">
        <w:rPr>
          <w:rFonts w:eastAsiaTheme="minorEastAsia"/>
        </w:rPr>
        <w:t xml:space="preserve">ausgehend von einem 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∈S</m:t>
        </m:r>
      </m:oMath>
      <w:r w:rsidR="00D05703">
        <w:rPr>
          <w:rFonts w:eastAsiaTheme="minorEastAsia"/>
        </w:rPr>
        <w:t xml:space="preserve"> alle möglichen Aktionen </w:t>
      </w:r>
      <w:r w:rsidR="006B1155">
        <w:rPr>
          <w:rFonts w:eastAsiaTheme="minorEastAsia"/>
        </w:rPr>
        <w:t xml:space="preserve">und Folgezustände </w:t>
      </w:r>
      <w:r w:rsidR="00730479">
        <w:rPr>
          <w:rFonts w:eastAsiaTheme="minorEastAsia"/>
        </w:rPr>
        <w:t>rekursiv betrachtet, bis ein Terminalzustand</w:t>
      </w:r>
      <w:r w:rsidR="006B11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sidR="00730479">
        <w:rPr>
          <w:rFonts w:eastAsiaTheme="minorEastAsia"/>
        </w:rPr>
        <w:t xml:space="preserve"> erreicht wird. </w:t>
      </w:r>
      <w:r w:rsidR="00BA3237">
        <w:rPr>
          <w:rFonts w:eastAsiaTheme="minorEastAsia"/>
        </w:rPr>
        <w:t xml:space="preserve">Jener Aktionspfad mit dem höchsten erwarteten Gewinn </w:t>
      </w:r>
      <w:r w:rsidR="00370EC0">
        <w:rPr>
          <w:rFonts w:eastAsiaTheme="minorEastAsia"/>
        </w:rPr>
        <w:t xml:space="preserve">wird dann zur Bewertung eines Zustands oder einer Aktion ausgehend von einem Zustand </w:t>
      </w:r>
      <w:r w:rsidR="006B1155">
        <w:rPr>
          <w:rFonts w:eastAsiaTheme="minorEastAsia"/>
        </w:rPr>
        <w:t>in der State-Value-Funktion herangezogen. Der Gewinn</w:t>
      </w:r>
      <w:r w:rsidR="003052DE">
        <w:rPr>
          <w:rFonts w:eastAsiaTheme="minorEastAsia"/>
        </w:rPr>
        <w:t xml:space="preserve"> berechnet sich durch Addition der einzelnen Gewinne nach jede</w:t>
      </w:r>
      <w:r w:rsidR="00F05C82">
        <w:rPr>
          <w:rFonts w:eastAsiaTheme="minorEastAsia"/>
        </w:rPr>
        <w:t xml:space="preserve">m Zustandsübergang </w:t>
      </w:r>
      <w:sdt>
        <w:sdtPr>
          <w:rPr>
            <w:rFonts w:eastAsiaTheme="minorEastAsia"/>
          </w:rPr>
          <w:alias w:val="To edit, see citavi.com/edit"/>
          <w:tag w:val="CitaviPlaceholder#3bdb296e-4721-4aca-a53e-481cdf92a2cf"/>
          <w:id w:val="420158027"/>
          <w:placeholder>
            <w:docPart w:val="DefaultPlaceholder_-1854013440"/>
          </w:placeholder>
        </w:sdtPr>
        <w:sdtEndPr/>
        <w:sdtContent>
          <w:r w:rsidR="00F05C82">
            <w:rPr>
              <w:rFonts w:eastAsiaTheme="minorEastAsia"/>
            </w:rPr>
            <w:fldChar w:fldCharType="begin"/>
          </w:r>
          <w:r w:rsidR="00D063DB">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Nzc4ZTU1LTJkZDItNDhmNi04YWQ3LWExNTZjZTdmZjYxZSIsIlJhbmdlTGVuZ3RoIjoyMiwiUmVmZXJlbmNlSWQiOiJkZTQxM2MyMy03NWNmLTQ2ODEtOTQzYi00MjhlMzVmMDE1M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1pLmZ1LWJlcmxpbi5kZS9pbmYvZ3JvdXBzL2FnLWtpL1RoZXNlcy9Db21wbGV0ZWQtdGhlc2VzL01hc3Rlcl9EaXBsb21hLXRoZXNlcy8yMDE5L1dpdHQvTUEtV2l0dC5wZGYiLCJVcmlTdHJpbmciOiJodHRwczovL3d3dy5taS5mdS1iZXJsaW4uZGUvaW5mL2dyb3Vwcy9hZy1raS9UaGVzZXMvQ29tcGxldGVkLXRoZXNlcy9NYXN0ZXJfRGlwbG9tYS10aGVzZXMvMjAxOS9XaXR0L01BLVdpdHQ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IodmdsLiBXaXR0IDIwMTksIFMuIDgpIn1dfSwiVGFnIjoiQ2l0YXZpUGxhY2Vob2xkZXIjM2JkYjI5NmUtNDcyMS00YWNhLWE1M2UtNDgxY2RmOTJhMmNmIiwiVGV4dCI6Iih2Z2wuIFdpdHQgMjAxOSwgUy4gOCkiLCJXQUlWZXJzaW9uIjoiNi4xMC4wLjAifQ==}</w:instrText>
          </w:r>
          <w:r w:rsidR="00F05C82">
            <w:rPr>
              <w:rFonts w:eastAsiaTheme="minorEastAsia"/>
            </w:rPr>
            <w:fldChar w:fldCharType="separate"/>
          </w:r>
          <w:r w:rsidR="00A95B2B">
            <w:rPr>
              <w:rFonts w:eastAsiaTheme="minorEastAsia"/>
            </w:rPr>
            <w:t>(vgl. Witt 2019, S. 8)</w:t>
          </w:r>
          <w:r w:rsidR="00F05C82">
            <w:rPr>
              <w:rFonts w:eastAsiaTheme="minorEastAsia"/>
            </w:rPr>
            <w:fldChar w:fldCharType="end"/>
          </w:r>
        </w:sdtContent>
      </w:sdt>
      <w:r w:rsidR="003052DE">
        <w:rPr>
          <w:rFonts w:eastAsiaTheme="minorEastAsia"/>
        </w:rPr>
        <w:t xml:space="preserve"> als</w:t>
      </w:r>
    </w:p>
    <w:p w14:paraId="71BB8DAB" w14:textId="1DED1076" w:rsidR="003052DE" w:rsidRDefault="005C01A1" w:rsidP="00664112">
      <w:pPr>
        <w:rPr>
          <w:rFonts w:eastAsiaTheme="minorEastAsia"/>
        </w:rPr>
      </w:pPr>
      <m:oMathPara>
        <m:oMath>
          <m:r>
            <w:rPr>
              <w:rFonts w:ascii="Cambria Math" w:eastAsiaTheme="minorEastAsia" w:hAnsi="Cambria Math"/>
            </w:rPr>
            <m:t>R= 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e>
          </m:d>
          <m:r>
            <w:rPr>
              <w:rFonts w:ascii="Cambria Math" w:eastAsiaTheme="minorEastAsia" w:hAnsi="Cambria Math"/>
            </w:rPr>
            <m:t>+γr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t+2</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2</m:t>
              </m:r>
            </m:sup>
          </m:sSup>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t+3</m:t>
                  </m:r>
                </m:sub>
              </m:sSub>
            </m:e>
          </m:d>
          <m:r>
            <w:rPr>
              <w:rFonts w:ascii="Cambria Math" w:eastAsiaTheme="minorEastAsia" w:hAnsi="Cambria Math"/>
            </w:rPr>
            <m:t xml:space="preserve">+…+ </m:t>
          </m:r>
          <w:bookmarkStart w:id="82" w:name="_Hlk121996756"/>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k</m:t>
              </m:r>
            </m:sup>
          </m:sSup>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t+k+1</m:t>
                  </m:r>
                </m:sub>
              </m:sSub>
            </m:e>
          </m:d>
          <w:bookmarkEnd w:id="82"/>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k</m:t>
                  </m:r>
                </m:sup>
              </m:sSup>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t+k+1</m:t>
                      </m:r>
                    </m:sub>
                  </m:sSub>
                </m:e>
              </m:d>
            </m:e>
          </m:nary>
        </m:oMath>
      </m:oMathPara>
    </w:p>
    <w:p w14:paraId="78D7F0CE" w14:textId="262BC989" w:rsidR="00245BD4" w:rsidRDefault="00A479F7" w:rsidP="00664112">
      <w:pPr>
        <w:rPr>
          <w:rFonts w:eastAsiaTheme="minorEastAsia"/>
        </w:rPr>
      </w:pPr>
      <w:r>
        <w:rPr>
          <w:rFonts w:eastAsiaTheme="minorEastAsia"/>
        </w:rPr>
        <w:t xml:space="preserve">Durch festlegen des Diskontierungsfaktors </w:t>
      </w:r>
      <m:oMath>
        <m:r>
          <w:rPr>
            <w:rFonts w:ascii="Cambria Math" w:eastAsiaTheme="minorEastAsia" w:hAnsi="Cambria Math"/>
          </w:rPr>
          <m:t>γ</m:t>
        </m:r>
      </m:oMath>
      <w:r>
        <w:rPr>
          <w:rFonts w:eastAsiaTheme="minorEastAsia"/>
        </w:rPr>
        <w:t xml:space="preserve"> </w:t>
      </w:r>
      <w:r w:rsidR="0007061D">
        <w:rPr>
          <w:rFonts w:eastAsiaTheme="minorEastAsia"/>
        </w:rPr>
        <w:t xml:space="preserve">auf </w:t>
      </w:r>
      <m:oMath>
        <m:r>
          <w:rPr>
            <w:rFonts w:ascii="Cambria Math" w:eastAsiaTheme="minorEastAsia" w:hAnsi="Cambria Math"/>
          </w:rPr>
          <m:t>0&lt; γ&lt;1</m:t>
        </m:r>
      </m:oMath>
      <w:r w:rsidR="00CF7343">
        <w:rPr>
          <w:rFonts w:eastAsiaTheme="minorEastAsia"/>
        </w:rPr>
        <w:t xml:space="preserve"> wird erreicht, dass zeitlich nähere Aktionen mit </w:t>
      </w:r>
      <w:r w:rsidR="00737E61">
        <w:rPr>
          <w:rFonts w:eastAsiaTheme="minorEastAsia"/>
        </w:rPr>
        <w:t xml:space="preserve">positivem Gewinn </w:t>
      </w:r>
      <w:r w:rsidR="004D54BC">
        <w:rPr>
          <w:rFonts w:eastAsiaTheme="minorEastAsia"/>
        </w:rPr>
        <w:t xml:space="preserve">stärker gewichtet werden, als </w:t>
      </w:r>
      <w:r w:rsidR="00F153C0">
        <w:rPr>
          <w:rFonts w:eastAsiaTheme="minorEastAsia"/>
        </w:rPr>
        <w:t>Aktionen</w:t>
      </w:r>
      <w:r w:rsidR="00737E61">
        <w:rPr>
          <w:rFonts w:eastAsiaTheme="minorEastAsia"/>
        </w:rPr>
        <w:t xml:space="preserve"> mit positivem Gewinn</w:t>
      </w:r>
      <w:r w:rsidR="00F153C0">
        <w:rPr>
          <w:rFonts w:eastAsiaTheme="minorEastAsia"/>
        </w:rPr>
        <w:t xml:space="preserve">, die in größerem zeitlichen Abstand liegen </w:t>
      </w:r>
      <w:sdt>
        <w:sdtPr>
          <w:rPr>
            <w:rFonts w:eastAsiaTheme="minorEastAsia"/>
          </w:rPr>
          <w:alias w:val="To edit, see citavi.com/edit"/>
          <w:tag w:val="CitaviPlaceholder#6ec5c948-8c8f-4b18-8ed6-9c78afe84047"/>
          <w:id w:val="-2105407940"/>
          <w:placeholder>
            <w:docPart w:val="DefaultPlaceholder_-1854013440"/>
          </w:placeholder>
        </w:sdtPr>
        <w:sdtEndPr/>
        <w:sdtContent>
          <w:r w:rsidR="00E31746">
            <w:rPr>
              <w:rFonts w:eastAsiaTheme="minorEastAsia"/>
            </w:rPr>
            <w:fldChar w:fldCharType="begin"/>
          </w:r>
          <w:r w:rsidR="00470CA9">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zE0NzMyLWJlY2ItNDRhNy1iYTc5LTRiNDRiZWI4N2JkMCIsIlJhbmdlTGVuZ3RoIjoyMSwiUmVmZXJlbmNlSWQiOiJkZTQxM2MyMy03NWNmLTQ2ODEtOTQzYi00MjhlMzVmMDE1M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1pLmZ1LWJlcmxpbi5kZS9pbmYvZ3JvdXBzL2FnLWtpL1RoZXNlcy9Db21wbGV0ZWQtdGhlc2VzL01hc3Rlcl9EaXBsb21hLXRoZXNlcy8yMDE5L1dpdHQvTUEtV2l0dC5wZGYiLCJVcmlTdHJpbmciOiJodHRwczovL3d3dy5taS5mdS1iZXJsaW4uZGUvaW5mL2dyb3Vwcy9hZy1raS9UaGVzZXMvQ29tcGxldGVkLXRoZXNlcy9NYXN0ZXJfRGlwbG9tYS10aGVzZXMvMjAxOS9XaXR0L01BLVdpdHQ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2hjaS5pd3IudW5pLWhlaWRlbGJlcmcuZGUvc3lzdGVtL2ZpbGVzL3ByaXZhdGUvZG93bmxvYWRzLzU0MTY0NTY4MS9kYW1tYW5uX3JlaW5mb2NlbWVudC1sZWFybmluZy1yZXBvcnQucGRmIiwiVXJpU3RyaW5nIjoiaHR0cHM6Ly9oY2kuaXdyLnVuaS1oZWlkZWxiZXJnLmRlL3N5c3RlbS9maWxlcy9wcml2YXRlL2Rvd25sb2Fkcy81NDE2NDU2ODEvZGFtbWFubl9yZWluZm9jZW1lbnQtbGVhcm5pbmctcmVwb3J0LnBk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}</w:instrText>
          </w:r>
          <w:r w:rsidR="00E31746">
            <w:rPr>
              <w:rFonts w:eastAsiaTheme="minorEastAsia"/>
            </w:rPr>
            <w:fldChar w:fldCharType="separate"/>
          </w:r>
          <w:r w:rsidR="00A95B2B">
            <w:rPr>
              <w:rFonts w:eastAsiaTheme="minorEastAsia"/>
            </w:rPr>
            <w:t>(vgl. Witt 2019, S. 8; Dammann o.D., S. 4)</w:t>
          </w:r>
          <w:r w:rsidR="00E31746">
            <w:rPr>
              <w:rFonts w:eastAsiaTheme="minorEastAsia"/>
            </w:rPr>
            <w:fldChar w:fldCharType="end"/>
          </w:r>
        </w:sdtContent>
      </w:sdt>
      <w:r w:rsidR="004D1A78">
        <w:rPr>
          <w:rFonts w:eastAsiaTheme="minorEastAsia"/>
        </w:rPr>
        <w:t>.</w:t>
      </w:r>
      <w:r w:rsidR="00DA2E4B">
        <w:rPr>
          <w:rFonts w:eastAsiaTheme="minorEastAsia"/>
        </w:rPr>
        <w:t xml:space="preserve"> Zur Veranschaulichung stelle man ich vor, dass es für eine Streckensperrung eine mögliche Umleitung </w:t>
      </w:r>
      <w:r w:rsidR="00D21B6D">
        <w:rPr>
          <w:rFonts w:eastAsiaTheme="minorEastAsia"/>
        </w:rPr>
        <w:t xml:space="preserve">auf direktem, dafür etwas langsameren Weg und eine weiträumigere, dafür vermeintlich schnellere Umleitung gibt. Durch den Diskontierungsfaktor wird sichergestellt, dass der Agent stets </w:t>
      </w:r>
      <w:r w:rsidR="00A77406">
        <w:rPr>
          <w:rFonts w:eastAsiaTheme="minorEastAsia"/>
        </w:rPr>
        <w:t>den kürzesten Weg wählt, da der weitere Weg zwar möglicherweise eine</w:t>
      </w:r>
      <w:r w:rsidR="0039556B">
        <w:rPr>
          <w:rFonts w:eastAsiaTheme="minorEastAsia"/>
        </w:rPr>
        <w:t xml:space="preserve">n höheren erwarteten Gewinn aufweist, dafür aber durch den Diskontierungsfaktor nicht mehr so stark ins Gewicht fällt. </w:t>
      </w:r>
      <w:r w:rsidR="00473B82">
        <w:rPr>
          <w:rFonts w:eastAsiaTheme="minorEastAsia"/>
        </w:rPr>
        <w:t xml:space="preserve">Ein Diskontierungsfaktor von 1 bedeutet entsprechend, dass alle Wege gleich </w:t>
      </w:r>
      <w:r w:rsidR="001B1D3C">
        <w:rPr>
          <w:rFonts w:eastAsiaTheme="minorEastAsia"/>
        </w:rPr>
        <w:t xml:space="preserve">gewichtet werden, ein Diskontierungsfaktor nahe 0 würde hingegen fast ausschließlich kurze Wege zulassen. In der Praxis muss über den Diskontierungsfaktor ein </w:t>
      </w:r>
      <w:r w:rsidR="001F5FDB">
        <w:rPr>
          <w:rFonts w:eastAsiaTheme="minorEastAsia"/>
        </w:rPr>
        <w:t xml:space="preserve">geeigneter Trade-Off zwischen möglichst schnellem Erreichen des </w:t>
      </w:r>
      <w:r w:rsidR="00313E25">
        <w:rPr>
          <w:rFonts w:eastAsiaTheme="minorEastAsia"/>
        </w:rPr>
        <w:t xml:space="preserve">regulären </w:t>
      </w:r>
      <w:r w:rsidR="001F5FDB">
        <w:rPr>
          <w:rFonts w:eastAsiaTheme="minorEastAsia"/>
        </w:rPr>
        <w:t>Linienweges und eine</w:t>
      </w:r>
      <w:r w:rsidR="00313E25">
        <w:rPr>
          <w:rFonts w:eastAsiaTheme="minorEastAsia"/>
        </w:rPr>
        <w:t>r</w:t>
      </w:r>
      <w:r w:rsidR="001F5FDB">
        <w:rPr>
          <w:rFonts w:eastAsiaTheme="minorEastAsia"/>
        </w:rPr>
        <w:t xml:space="preserve"> </w:t>
      </w:r>
      <w:r w:rsidR="00313E25">
        <w:rPr>
          <w:rFonts w:eastAsiaTheme="minorEastAsia"/>
        </w:rPr>
        <w:t>möglicherweise stabileren, dafür umfangreicheren Umleitung gefunden werden.</w:t>
      </w:r>
    </w:p>
    <w:p w14:paraId="51EB0AEA" w14:textId="13196576" w:rsidR="00E4219D" w:rsidRDefault="001C1E0E" w:rsidP="00664112">
      <w:pPr>
        <w:rPr>
          <w:rFonts w:eastAsiaTheme="minorEastAsia"/>
        </w:rPr>
      </w:pPr>
      <w:r>
        <w:rPr>
          <w:rFonts w:eastAsiaTheme="minorEastAsia"/>
        </w:rPr>
        <w:t xml:space="preserve">Die </w:t>
      </w:r>
      <w:r w:rsidRPr="00E4219D">
        <w:rPr>
          <w:rFonts w:eastAsiaTheme="minorEastAsia"/>
          <w:i/>
          <w:iCs/>
        </w:rPr>
        <w:t>Bellmann</w:t>
      </w:r>
      <w:r>
        <w:rPr>
          <w:rFonts w:eastAsiaTheme="minorEastAsia"/>
        </w:rPr>
        <w:t>-</w:t>
      </w:r>
      <w:r w:rsidRPr="00E4219D">
        <w:rPr>
          <w:rFonts w:eastAsiaTheme="minorEastAsia"/>
          <w:i/>
          <w:iCs/>
        </w:rPr>
        <w:t>Eigenschaft</w:t>
      </w:r>
      <w:r>
        <w:rPr>
          <w:rFonts w:eastAsiaTheme="minorEastAsia"/>
        </w:rPr>
        <w:t xml:space="preserve"> besagt, dass die Lösung eines Problems dann optimal ist, wen die Lösung aller Teilprobleme optimal ist </w:t>
      </w:r>
      <w:sdt>
        <w:sdtPr>
          <w:rPr>
            <w:rFonts w:eastAsiaTheme="minorEastAsia"/>
          </w:rPr>
          <w:alias w:val="To edit, see citavi.com/edit"/>
          <w:tag w:val="CitaviPlaceholder#b6605262-85d7-468e-98b3-56f0b42079f7"/>
          <w:id w:val="1594738367"/>
          <w:placeholder>
            <w:docPart w:val="DefaultPlaceholder_-1854013440"/>
          </w:placeholder>
        </w:sdtPr>
        <w:sdtEndPr/>
        <w:sdtContent>
          <w:r w:rsidR="003C2DD1">
            <w:rPr>
              <w:rFonts w:eastAsiaTheme="minorEastAsia"/>
            </w:rPr>
            <w:fldChar w:fldCharType="begin"/>
          </w:r>
          <w:r w:rsidR="003C2DD1">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M2JkOGQ5LTI2MDMtNGIxOC04ZmJhLTQ3NWIzNDU0YTAyOC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iLCJTdGFydFBhZ2UiOnsiJGlkIjoiNSIsIiR0eXBlIjoiU3dpc3NBY2FkZW1pYy5QYWdlTnVtYmVyLCBTd2lzc0FjYWRlbWljIiwiSXNGdWxseU51bWVyaWMiOnRydWUsIk51bWJlciI6MTQsIk51bWJlcmluZ1R5cGUiOjAsIk51bWVyYWxTeXN0ZW0iOjAsIk9yaWdpbmFsU3RyaW5nIjoiMTQiLCJQcmV0dHlTdHJpbmciOiIxNC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E0KSJ9XX0sIlRhZyI6IkNpdGF2aVBsYWNlaG9sZGVyI2I2NjA1MjYyLTg1ZDctNDY4ZS05OGIzLTU2ZjBiNDIwNzlmNyIsIlRleHQiOiIodmdsLiBTY2htaXR6IDIwMTcsIFMuIDE0KSIsIldBSVZlcnNpb24iOiI2LjEwLjAuMCJ9}</w:instrText>
          </w:r>
          <w:r w:rsidR="003C2DD1">
            <w:rPr>
              <w:rFonts w:eastAsiaTheme="minorEastAsia"/>
            </w:rPr>
            <w:fldChar w:fldCharType="separate"/>
          </w:r>
          <w:r w:rsidR="00A95B2B">
            <w:rPr>
              <w:rFonts w:eastAsiaTheme="minorEastAsia"/>
            </w:rPr>
            <w:t>(vgl. Schmitz 2017, S. 14)</w:t>
          </w:r>
          <w:r w:rsidR="003C2DD1">
            <w:rPr>
              <w:rFonts w:eastAsiaTheme="minorEastAsia"/>
            </w:rPr>
            <w:fldChar w:fldCharType="end"/>
          </w:r>
        </w:sdtContent>
      </w:sdt>
      <w:r>
        <w:rPr>
          <w:rFonts w:eastAsiaTheme="minorEastAsia"/>
        </w:rPr>
        <w:t xml:space="preserve">. </w:t>
      </w:r>
      <w:r w:rsidR="003C2DD1">
        <w:rPr>
          <w:rFonts w:eastAsiaTheme="minorEastAsia"/>
        </w:rPr>
        <w:t>Umgekehrt bedeutet d</w:t>
      </w:r>
      <w:r w:rsidR="00C26695">
        <w:rPr>
          <w:rFonts w:eastAsiaTheme="minorEastAsia"/>
        </w:rPr>
        <w:t>as also, dass eine optimale Lösung dann erreicht werden kann, wenn auf dem Weg zur Gesamtlösung stets optimale Teillösungen gewählt werde</w:t>
      </w:r>
      <w:r w:rsidR="00974C16">
        <w:rPr>
          <w:rFonts w:eastAsiaTheme="minorEastAsia"/>
        </w:rPr>
        <w:t>n</w:t>
      </w:r>
      <w:r w:rsidR="00C26695">
        <w:rPr>
          <w:rFonts w:eastAsiaTheme="minorEastAsia"/>
        </w:rPr>
        <w:t xml:space="preserve">. </w:t>
      </w:r>
      <w:r w:rsidR="00D54461">
        <w:rPr>
          <w:rFonts w:eastAsiaTheme="minorEastAsia"/>
        </w:rPr>
        <w:t xml:space="preserve">Ausgehend von den bisherigen Annahmen kann also </w:t>
      </w:r>
      <w:r w:rsidR="001D74C8">
        <w:rPr>
          <w:rFonts w:eastAsiaTheme="minorEastAsia"/>
        </w:rPr>
        <w:t xml:space="preserve">zu jeder Aktion </w:t>
      </w:r>
      <w:r w:rsidR="00E4219D">
        <w:rPr>
          <w:rFonts w:eastAsiaTheme="minorEastAsia"/>
        </w:rPr>
        <w:t xml:space="preserve">ausgehend von einem bestimmten Zustand ein skalarer Wert ermittelt werden. Man spricht vom sogenannten Q-Wert, in diesem Fall ein </w:t>
      </w:r>
      <w:r w:rsidR="00E4219D" w:rsidRPr="00E4219D">
        <w:rPr>
          <w:rFonts w:eastAsiaTheme="minorEastAsia"/>
          <w:i/>
          <w:iCs/>
        </w:rPr>
        <w:t>State-Action</w:t>
      </w:r>
      <w:r w:rsidR="00E4219D">
        <w:rPr>
          <w:rFonts w:eastAsiaTheme="minorEastAsia"/>
        </w:rPr>
        <w:t xml:space="preserve">-Wert, der </w:t>
      </w:r>
      <w:r w:rsidR="005A4331">
        <w:rPr>
          <w:rFonts w:eastAsiaTheme="minorEastAsia"/>
        </w:rPr>
        <w:t xml:space="preserve">für das Q-Learning </w:t>
      </w:r>
      <w:r w:rsidR="00E4219D">
        <w:rPr>
          <w:rFonts w:eastAsiaTheme="minorEastAsia"/>
        </w:rPr>
        <w:t>definiert ist als</w:t>
      </w:r>
    </w:p>
    <w:p w14:paraId="4BC741A4" w14:textId="6A7DD965" w:rsidR="00E4219D" w:rsidRPr="00B95F18" w:rsidRDefault="00E33A39" w:rsidP="00664112">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s, a</m:t>
              </m:r>
            </m:e>
          </m:d>
          <m:r>
            <w:rPr>
              <w:rFonts w:ascii="Cambria Math" w:eastAsiaTheme="minorEastAsia" w:hAnsi="Cambria Math"/>
            </w:rPr>
            <m:t>=r+γ*</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a</m:t>
                  </m:r>
                </m:lim>
              </m:limLow>
            </m:fName>
            <m:e>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 a)</m:t>
              </m:r>
            </m:e>
          </m:func>
        </m:oMath>
      </m:oMathPara>
    </w:p>
    <w:p w14:paraId="51E7AECA" w14:textId="6563F0C9" w:rsidR="000A6803" w:rsidRDefault="004D7551" w:rsidP="00664112">
      <w:pPr>
        <w:rPr>
          <w:rFonts w:eastAsiaTheme="minorEastAsia"/>
        </w:rPr>
      </w:pPr>
      <w:r>
        <w:rPr>
          <w:rFonts w:eastAsiaTheme="minorEastAsia"/>
        </w:rPr>
        <w:lastRenderedPageBreak/>
        <w:t xml:space="preserve">wobei </w:t>
      </w:r>
      <m:oMath>
        <m:r>
          <w:rPr>
            <w:rFonts w:ascii="Cambria Math" w:eastAsiaTheme="minorEastAsia" w:hAnsi="Cambria Math"/>
          </w:rPr>
          <m:t>r</m:t>
        </m:r>
      </m:oMath>
      <w:r>
        <w:rPr>
          <w:rFonts w:eastAsiaTheme="minorEastAsia"/>
        </w:rPr>
        <w:t xml:space="preserve"> der bisher erreichte Gewinn ist und über</w:t>
      </w:r>
      <w:r w:rsidR="00D27D30">
        <w:rPr>
          <w:rFonts w:eastAsiaTheme="minorEastAsia"/>
        </w:rPr>
        <w:t xml:space="preserve"> zu</w:t>
      </w:r>
      <w:r w:rsidR="001C6416">
        <w:rPr>
          <w:rFonts w:eastAsiaTheme="minorEastAsia"/>
        </w:rPr>
        <w:t>m</w:t>
      </w:r>
      <w:r w:rsidR="00D27D30">
        <w:rPr>
          <w:rFonts w:eastAsiaTheme="minorEastAsia"/>
        </w:rPr>
        <w:t xml:space="preserve"> Q-Learning gehörende Strat</w:t>
      </w:r>
      <w:r w:rsidR="00F1773E">
        <w:rPr>
          <w:rFonts w:eastAsiaTheme="minorEastAsia"/>
        </w:rPr>
        <w:t xml:space="preserve">egiefunktion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a</m:t>
                </m:r>
              </m:lim>
            </m:limLow>
          </m:fName>
          <m:e>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 a)</m:t>
            </m:r>
          </m:e>
        </m:func>
      </m:oMath>
      <w:r>
        <w:rPr>
          <w:rFonts w:eastAsiaTheme="minorEastAsia"/>
        </w:rPr>
        <w:t xml:space="preserve"> stets die Aktion ausgewählt wird, de</w:t>
      </w:r>
      <w:r w:rsidR="005760DD">
        <w:rPr>
          <w:rFonts w:eastAsiaTheme="minorEastAsia"/>
        </w:rPr>
        <w:t>ren Q-Wert bezogen auf den Folgezustand am höchsten ist.</w:t>
      </w:r>
    </w:p>
    <w:p w14:paraId="0CB45D83" w14:textId="77777777" w:rsidR="000A6803" w:rsidRDefault="000A6803" w:rsidP="00664112">
      <w:pPr>
        <w:rPr>
          <w:rFonts w:eastAsiaTheme="minorEastAsia"/>
        </w:rPr>
      </w:pPr>
    </w:p>
    <w:p w14:paraId="77C0BE44" w14:textId="40295526" w:rsidR="00B95F18" w:rsidRDefault="000A6803" w:rsidP="00664112">
      <w:pPr>
        <w:rPr>
          <w:rFonts w:eastAsiaTheme="minorEastAsia"/>
        </w:rPr>
      </w:pPr>
      <w:r>
        <w:rPr>
          <w:rFonts w:eastAsiaTheme="minorEastAsia"/>
        </w:rPr>
        <w:t>Für SARSA ist die Q-Funktion als</w:t>
      </w:r>
    </w:p>
    <w:p w14:paraId="4BF5D8BA" w14:textId="00E10541" w:rsidR="000A6803" w:rsidRPr="00B95F18" w:rsidRDefault="000A6803" w:rsidP="000A6803">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s, a</m:t>
              </m:r>
            </m:e>
          </m:d>
          <m:r>
            <w:rPr>
              <w:rFonts w:ascii="Cambria Math" w:eastAsiaTheme="minorEastAsia" w:hAnsi="Cambria Math"/>
            </w:rPr>
            <m:t>=r+γ*Q(</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m:t>
          </m:r>
        </m:oMath>
      </m:oMathPara>
    </w:p>
    <w:p w14:paraId="09746B23" w14:textId="066DF62A" w:rsidR="000A6803" w:rsidRDefault="000A6803" w:rsidP="00664112">
      <w:pPr>
        <w:rPr>
          <w:rFonts w:eastAsiaTheme="minorEastAsia"/>
        </w:rPr>
      </w:pPr>
      <w:r>
        <w:rPr>
          <w:rFonts w:eastAsiaTheme="minorEastAsia"/>
        </w:rPr>
        <w:t xml:space="preserve">Der Unterschied </w:t>
      </w:r>
      <w:r w:rsidR="00A84A4F">
        <w:rPr>
          <w:rFonts w:eastAsiaTheme="minorEastAsia"/>
        </w:rPr>
        <w:t xml:space="preserve">liegt in der Strategiefunktion und in der </w:t>
      </w:r>
      <w:r w:rsidR="003929CC">
        <w:rPr>
          <w:rFonts w:eastAsiaTheme="minorEastAsia"/>
        </w:rPr>
        <w:t xml:space="preserve">Betrachtung des Folgezustandes. Abweichend vom Q-Learning kann </w:t>
      </w:r>
      <w:r w:rsidR="00044D68">
        <w:rPr>
          <w:rFonts w:eastAsiaTheme="minorEastAsia"/>
        </w:rPr>
        <w:t xml:space="preserve">die </w:t>
      </w:r>
      <w:r w:rsidR="001D0881">
        <w:rPr>
          <w:rFonts w:eastAsiaTheme="minorEastAsia"/>
        </w:rPr>
        <w:t>Auswahl der Aktion auch mit einer anderen Funktion als Greedy ausgewählt werden</w:t>
      </w:r>
      <w:r w:rsidR="003660A1">
        <w:rPr>
          <w:rFonts w:eastAsiaTheme="minorEastAsia"/>
        </w:rPr>
        <w:t xml:space="preserve">. </w:t>
      </w:r>
      <w:r w:rsidR="000226F9">
        <w:rPr>
          <w:rFonts w:eastAsiaTheme="minorEastAsia"/>
        </w:rPr>
        <w:t xml:space="preserve">Dadurch wird ausschließlich die tatsächlich gewählte Aktion berücksichtigt, selbst </w:t>
      </w:r>
      <w:r w:rsidR="0066049B">
        <w:rPr>
          <w:rFonts w:eastAsiaTheme="minorEastAsia"/>
        </w:rPr>
        <w:t>dann,</w:t>
      </w:r>
      <w:r w:rsidR="000226F9">
        <w:rPr>
          <w:rFonts w:eastAsiaTheme="minorEastAsia"/>
        </w:rPr>
        <w:t xml:space="preserve"> wenn es möglicherweise eine Aktion mit einem höheren State-Action-Wert gibt.</w:t>
      </w:r>
      <w:r w:rsidR="004E6951">
        <w:rPr>
          <w:rFonts w:eastAsiaTheme="minorEastAsia"/>
        </w:rPr>
        <w:t xml:space="preserve"> Dadurch ist ein gewisses Maß an Exploration im SARSA-Algorithmus sichergestellt</w:t>
      </w:r>
      <w:r w:rsidR="002A57F6">
        <w:rPr>
          <w:rFonts w:eastAsiaTheme="minorEastAsia"/>
        </w:rPr>
        <w:t>.</w:t>
      </w:r>
    </w:p>
    <w:p w14:paraId="342DA36D" w14:textId="554CA80D" w:rsidR="00664112" w:rsidRDefault="00664112" w:rsidP="00664112">
      <w:pPr>
        <w:rPr>
          <w:rFonts w:eastAsiaTheme="minorEastAsia"/>
        </w:rPr>
      </w:pPr>
      <w:r>
        <w:rPr>
          <w:rFonts w:eastAsiaTheme="minorEastAsia"/>
        </w:rPr>
        <w:t xml:space="preserve">Durch diese Grundkonstruktion wird erreicht, dass der </w:t>
      </w:r>
      <w:r w:rsidR="00801F17">
        <w:rPr>
          <w:rFonts w:eastAsiaTheme="minorEastAsia"/>
        </w:rPr>
        <w:t xml:space="preserve">final trainierte </w:t>
      </w:r>
      <w:r>
        <w:rPr>
          <w:rFonts w:eastAsiaTheme="minorEastAsia"/>
        </w:rPr>
        <w:t>Agent</w:t>
      </w:r>
      <w:r w:rsidR="000F63E1">
        <w:rPr>
          <w:rFonts w:eastAsiaTheme="minorEastAsia"/>
        </w:rPr>
        <w:t>, respektive das Fahrzeug</w:t>
      </w:r>
      <w:r>
        <w:rPr>
          <w:rFonts w:eastAsiaTheme="minorEastAsia"/>
        </w:rPr>
        <w:t xml:space="preserve"> </w:t>
      </w:r>
    </w:p>
    <w:p w14:paraId="2D408C9B" w14:textId="77E59CD1" w:rsidR="000F63E1" w:rsidRDefault="000F63E1" w:rsidP="000F63E1">
      <w:pPr>
        <w:pStyle w:val="Listenabsatz"/>
        <w:numPr>
          <w:ilvl w:val="0"/>
          <w:numId w:val="49"/>
        </w:numPr>
        <w:rPr>
          <w:rFonts w:eastAsiaTheme="minorEastAsia"/>
        </w:rPr>
      </w:pPr>
      <w:r>
        <w:rPr>
          <w:rFonts w:eastAsiaTheme="minorEastAsia"/>
        </w:rPr>
        <w:t>den Linienweg so lange wie möglich beibehält und nur dann verlässt, wenn es keine andere Möglichkeit mehr gibt</w:t>
      </w:r>
    </w:p>
    <w:p w14:paraId="1A8BA126" w14:textId="5E03F130" w:rsidR="000F63E1" w:rsidRDefault="00801F17" w:rsidP="000F63E1">
      <w:pPr>
        <w:pStyle w:val="Listenabsatz"/>
        <w:numPr>
          <w:ilvl w:val="0"/>
          <w:numId w:val="49"/>
        </w:numPr>
        <w:rPr>
          <w:rFonts w:eastAsiaTheme="minorEastAsia"/>
        </w:rPr>
      </w:pPr>
      <w:r>
        <w:rPr>
          <w:rFonts w:eastAsiaTheme="minorEastAsia"/>
        </w:rPr>
        <w:t xml:space="preserve">so schnell wie möglich versucht, </w:t>
      </w:r>
      <w:r w:rsidR="00D168D4">
        <w:rPr>
          <w:rFonts w:eastAsiaTheme="minorEastAsia"/>
        </w:rPr>
        <w:t>den Linienweg wieder zu erreichen, wenn der Linienweg zuvor verlassen wurde</w:t>
      </w:r>
    </w:p>
    <w:p w14:paraId="2E07D1C1" w14:textId="62277488" w:rsidR="00E77D7A" w:rsidRDefault="00245BD4" w:rsidP="000F63E1">
      <w:pPr>
        <w:pStyle w:val="Listenabsatz"/>
        <w:numPr>
          <w:ilvl w:val="0"/>
          <w:numId w:val="49"/>
        </w:numPr>
        <w:rPr>
          <w:rFonts w:eastAsiaTheme="minorEastAsia"/>
        </w:rPr>
      </w:pPr>
      <w:r>
        <w:rPr>
          <w:rFonts w:eastAsiaTheme="minorEastAsia"/>
        </w:rPr>
        <w:t>dabei möglichst weitere, potenzielle Ersatzhaltestellen in der Routenplanung berücksichtigt</w:t>
      </w:r>
    </w:p>
    <w:p w14:paraId="52A013E1" w14:textId="2DC9FC6A" w:rsidR="00245BD4" w:rsidRDefault="001579D8" w:rsidP="00E77D7A">
      <w:pPr>
        <w:pStyle w:val="berschrift3"/>
        <w:rPr>
          <w:rFonts w:eastAsiaTheme="minorEastAsia"/>
        </w:rPr>
      </w:pPr>
      <w:bookmarkStart w:id="83" w:name="_Toc122335854"/>
      <w:r>
        <w:rPr>
          <w:rFonts w:eastAsiaTheme="minorEastAsia"/>
        </w:rPr>
        <w:t>Bedeutung von e</w:t>
      </w:r>
      <w:r w:rsidR="00E77D7A">
        <w:rPr>
          <w:rFonts w:eastAsiaTheme="minorEastAsia"/>
        </w:rPr>
        <w:t>rwartete</w:t>
      </w:r>
      <w:r>
        <w:rPr>
          <w:rFonts w:eastAsiaTheme="minorEastAsia"/>
        </w:rPr>
        <w:t>m</w:t>
      </w:r>
      <w:r w:rsidR="00E77D7A">
        <w:rPr>
          <w:rFonts w:eastAsiaTheme="minorEastAsia"/>
        </w:rPr>
        <w:t xml:space="preserve"> und erreichte</w:t>
      </w:r>
      <w:r>
        <w:rPr>
          <w:rFonts w:eastAsiaTheme="minorEastAsia"/>
        </w:rPr>
        <w:t>m</w:t>
      </w:r>
      <w:r w:rsidR="00E77D7A">
        <w:rPr>
          <w:rFonts w:eastAsiaTheme="minorEastAsia"/>
        </w:rPr>
        <w:t xml:space="preserve"> Gewinn</w:t>
      </w:r>
      <w:bookmarkEnd w:id="83"/>
    </w:p>
    <w:p w14:paraId="11206E15" w14:textId="345BBC85" w:rsidR="007440DC" w:rsidRDefault="00E77D7A" w:rsidP="00E77D7A">
      <w:r>
        <w:t xml:space="preserve">Die Anlehnung an einen MEP ausgehend von der Erfüllung der </w:t>
      </w:r>
      <w:r w:rsidR="00F509D3">
        <w:t>Markov</w:t>
      </w:r>
      <w:r>
        <w:t xml:space="preserve">-Eigenschaft </w:t>
      </w:r>
      <w:r w:rsidR="00F509D3">
        <w:t>machte</w:t>
      </w:r>
      <w:r>
        <w:t xml:space="preserve"> </w:t>
      </w:r>
      <w:r w:rsidR="00F509D3">
        <w:t>eine</w:t>
      </w:r>
      <w:r>
        <w:t xml:space="preserve"> einfach definierte Gewinnfunktion möglich.</w:t>
      </w:r>
      <w:r w:rsidR="0012775B">
        <w:t xml:space="preserve"> In der bisherigen Definition der Gewinnfunktion ist allerdings nur der </w:t>
      </w:r>
      <w:r w:rsidR="0012775B" w:rsidRPr="0012775B">
        <w:rPr>
          <w:i/>
          <w:iCs/>
        </w:rPr>
        <w:t>erwartete</w:t>
      </w:r>
      <w:r w:rsidR="0012775B">
        <w:t xml:space="preserve"> Gewinn berücksichtigt. Dabei nehmen deterministische </w:t>
      </w:r>
      <w:r w:rsidR="00460B77">
        <w:t>Kennwerte</w:t>
      </w:r>
      <w:r w:rsidR="0012775B">
        <w:t xml:space="preserve"> Einfluss auf d</w:t>
      </w:r>
      <w:r w:rsidR="00767545">
        <w:t>en Wert der</w:t>
      </w:r>
      <w:r w:rsidR="0012775B">
        <w:t xml:space="preserve"> Gewinnfunktion</w:t>
      </w:r>
      <w:r w:rsidR="00767545">
        <w:t xml:space="preserve">, erst im Nachhinein erfahrene </w:t>
      </w:r>
      <w:r w:rsidR="00EC6E71">
        <w:t xml:space="preserve">Verschlechterungen beispielsweise durch </w:t>
      </w:r>
      <w:r w:rsidR="00306BBB">
        <w:t>Erreichen eines Verspätungsgrenzwertes</w:t>
      </w:r>
      <w:r w:rsidR="00EC6E71">
        <w:t xml:space="preserve"> oder </w:t>
      </w:r>
      <w:r w:rsidR="00306BBB">
        <w:t xml:space="preserve">das Verpassen planmäßiger Anschlüsse sind dabei jedoch nicht erfasst. </w:t>
      </w:r>
      <w:r w:rsidR="007440DC">
        <w:t xml:space="preserve">Diese und vergleichbare Faktoren führen zu einer </w:t>
      </w:r>
      <w:r w:rsidR="00586F7A">
        <w:t xml:space="preserve">Minderung des </w:t>
      </w:r>
      <w:r w:rsidR="00586F7A" w:rsidRPr="00586F7A">
        <w:rPr>
          <w:i/>
          <w:iCs/>
        </w:rPr>
        <w:t>erreichten</w:t>
      </w:r>
      <w:r w:rsidR="00586F7A">
        <w:t xml:space="preserve"> Gewinns.</w:t>
      </w:r>
    </w:p>
    <w:p w14:paraId="6DCBB0B5" w14:textId="6A994744" w:rsidR="00586F7A" w:rsidRDefault="00C3715A" w:rsidP="00E77D7A">
      <w:r>
        <w:t xml:space="preserve">Ähnlich wie das Bedienen von Ersatzhaltestellen können </w:t>
      </w:r>
      <w:r w:rsidR="009C4F01">
        <w:t xml:space="preserve">solche </w:t>
      </w:r>
      <w:r w:rsidR="009C0C78">
        <w:t>Ereignisse</w:t>
      </w:r>
      <w:r w:rsidR="009C4F01">
        <w:t xml:space="preserve"> bei der Bewertung bei einem Zustandsübergang </w:t>
      </w:r>
      <w:r w:rsidR="002733CD">
        <w:t>als Faktoren berücksichtigt werden, die den erreichten Gewinn entsprechend verkleinern.</w:t>
      </w:r>
      <w:r w:rsidR="001D504C">
        <w:t xml:space="preserve"> Allerdings stehen diese erst nach Abschluss einer Episode endgültig fest. Weiter muss berücksichtigt werden, dass diese Einflüsse in einer Simulation, die zum </w:t>
      </w:r>
      <w:r w:rsidR="001D504C">
        <w:lastRenderedPageBreak/>
        <w:t xml:space="preserve">Training des Agenten genutzt wird, nur dann auftreten können, wenn sie auch realitätsnah modelliert wurden. </w:t>
      </w:r>
      <w:r w:rsidR="00F95DD2">
        <w:t>Andernfalls können diese Einflüsse höchstens abgeschätzt werden</w:t>
      </w:r>
      <w:r w:rsidR="00DA267C">
        <w:t>, eine Anpassung an die reelle Umgebung erfolgt aber erst beim Einsatz des Systems in einer solchen und auch nur dann, wenn reelle Erfahrungswerte berücksichtigt werden. Das ist bei</w:t>
      </w:r>
      <w:r w:rsidR="001D7F35">
        <w:t xml:space="preserve"> Off-Policy-Algorithmen</w:t>
      </w:r>
      <w:r w:rsidR="00DA267C">
        <w:t xml:space="preserve"> nur durch Erweiterungen</w:t>
      </w:r>
      <w:r w:rsidR="0049264F">
        <w:t xml:space="preserve"> der Fall, bei On-Policy-Algorithmen passiert diese Anpassung durch fortlaufende Exploration </w:t>
      </w:r>
      <w:r w:rsidR="001D7F35">
        <w:t xml:space="preserve">automatisch </w:t>
      </w:r>
      <w:sdt>
        <w:sdtPr>
          <w:alias w:val="To edit, see citavi.com/edit"/>
          <w:tag w:val="CitaviPlaceholder#77065d2e-8051-4c15-9bf2-fa26a07b1c80"/>
          <w:id w:val="-1183500912"/>
          <w:placeholder>
            <w:docPart w:val="DefaultPlaceholder_-1854013440"/>
          </w:placeholder>
        </w:sdtPr>
        <w:sdtEndPr/>
        <w:sdtContent>
          <w:r w:rsidR="009F6DD1">
            <w:fldChar w:fldCharType="begin"/>
          </w:r>
          <w:r w:rsidR="009F6DD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NWQ5NWM4LTdkZTMtNDJiZS05MDc4LWQzNDQ0YzJiYjQyMSIsIlJhbmdlTGVuZ3RoIjoyNS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EiLCJTdGFydFBhZ2UiOnsiJGlkIjoiNSIsIiR0eXBlIjoiU3dpc3NBY2FkZW1pYy5QYWdlTnVtYmVyLCBTd2lzc0FjYWRlbWljIiwiSXNGdWxseU51bWVyaWMiOnRydWUsIk51bWJlciI6NjEsIk51bWJlcmluZ1R5cGUiOjAsIk51bWVyYWxTeXN0ZW0iOjAsIk9yaWdpbmFsU3RyaW5nIjoiNjEiLCJQcmV0dHlTdHJpbmciOiI2M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XdlIiwiTGFzdE5hbWUiOiJMb3JlbnoiLCJQcm90ZWN0ZWQiOmZhbHNlLCJTZXgiOjIsIkNyZWF0ZWRCeSI6Il9TZWJhc3RpYW4gS25vcGYiLCJDcmVhdGVkT24iOiIyMDIyLTEyLTA3VDEyOjA4OjE3IiwiTW9kaWZpZWRCeSI6Il9TZWJhc3RpYW4gS25vcGYiLCJJZCI6IjNiZmMyN2Q4LWI3YmQtNDVmYy05ZTI0LWVmN2UzOWZjYWRiZCIsIk1vZGlmaWVkT24iOiIyMDIyLTEyLTA3VDEyOjA4OjE3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enBscHJ3dS5qcGciLCJVcmlTdHJpbmciOiJjOGFlODNiNi03ZjQ1LTQxMzktODQwMy05NTUyZDNkOWRkZ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MTY1MS0yIiwiRWRpdG9ycyI6W10sIkV2YWx1YXRpb25Db21wbGV4aXR5IjowLCJFdmFsdWF0aW9uU291cmNlVGV4dEZvcm1hdCI6MCwiR3JvdXBzIjpbXSwiSGFzTGFiZWwxIjpmYWxzZSwiSGFzTGFiZWwyIjpmYWxzZSwiSXNibiI6Ijk3OC0zLTY2Mi02MTY1MC01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02NjItNjE2NTEtMiIsIlVyaVN0cmluZyI6Imh0dHBzOi8vZG9pLm9yZy8xMC4xMDA3Lzk3OC0zLTY2Mi02MTY1MS0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KHZnbC4gTG9yZW56IDIwMjAsIFMuIDYxKSJ9XX0sIlRhZyI6IkNpdGF2aVBsYWNlaG9sZGVyIzc3MDY1ZDJlLTgwNTEtNGMxNS05YmYyLWZhMjZhMDdiMWM4MCIsIlRleHQiOiIodmdsLiBMb3JlbnogMjAyMCwgUy4gNjEpIiwiV0FJVmVyc2lvbiI6IjYuMTAuMC4wIn0=}</w:instrText>
          </w:r>
          <w:r w:rsidR="009F6DD1">
            <w:fldChar w:fldCharType="separate"/>
          </w:r>
          <w:r w:rsidR="00A95B2B">
            <w:t>(vgl. Lorenz 2020, S. 61)</w:t>
          </w:r>
          <w:r w:rsidR="009F6DD1">
            <w:fldChar w:fldCharType="end"/>
          </w:r>
        </w:sdtContent>
      </w:sdt>
      <w:r w:rsidR="001D7F35">
        <w:t>.</w:t>
      </w:r>
    </w:p>
    <w:p w14:paraId="3F3EACDE" w14:textId="602DE8FF" w:rsidR="008474FF" w:rsidRDefault="008474FF" w:rsidP="00E77D7A">
      <w:r>
        <w:t xml:space="preserve">Nicht zuletzt ist daher spannend, ob es im Anwendungsfall dieser Arbeit signifikante Qualitätsunterschiede zwischen </w:t>
      </w:r>
      <w:r w:rsidR="009C40C7">
        <w:t xml:space="preserve">Deep </w:t>
      </w:r>
      <w:r>
        <w:t>SARSA als On-Policy-Algorithmus und DQN</w:t>
      </w:r>
      <w:r w:rsidR="009C40C7">
        <w:t xml:space="preserve"> als Off-Policy-Algorithmus</w:t>
      </w:r>
      <w:r>
        <w:t xml:space="preserve"> gibt.</w:t>
      </w:r>
      <w:r w:rsidR="001D3101">
        <w:t xml:space="preserve"> In diesem Fall könnte davon ausgegangen werden, dass d</w:t>
      </w:r>
      <w:r w:rsidR="00AA67DC">
        <w:t>er</w:t>
      </w:r>
      <w:r w:rsidR="001D3101">
        <w:t xml:space="preserve"> tatsächlich erreichte Gewinn einen </w:t>
      </w:r>
      <w:r w:rsidR="00AA67DC">
        <w:t xml:space="preserve">erheblichen Einfluss auf die Qualität </w:t>
      </w:r>
      <w:r w:rsidR="00E34C04">
        <w:t>in einer realitätsnahen Implementierung des Systems hat.</w:t>
      </w:r>
    </w:p>
    <w:p w14:paraId="3F715E77" w14:textId="0C43BFCB" w:rsidR="00EA34B4" w:rsidRDefault="00BF073D" w:rsidP="00EA34B4">
      <w:pPr>
        <w:pStyle w:val="berschrift3"/>
      </w:pPr>
      <w:bookmarkStart w:id="84" w:name="_Toc122335855"/>
      <w:r>
        <w:t xml:space="preserve">Approximation der </w:t>
      </w:r>
      <w:r w:rsidR="00FD4D9A">
        <w:t>Value</w:t>
      </w:r>
      <w:r>
        <w:t>-Funktion durch neuronale Netze</w:t>
      </w:r>
      <w:bookmarkEnd w:id="84"/>
    </w:p>
    <w:p w14:paraId="357E4BEF" w14:textId="15152EA0" w:rsidR="00BF073D" w:rsidRDefault="00F97AE8" w:rsidP="00BF073D">
      <w:r>
        <w:t xml:space="preserve">Anstelle eines linearen Funktionsapproximators kommen bei Deep SARSA und DQN </w:t>
      </w:r>
      <w:r w:rsidR="005A0BB2">
        <w:t xml:space="preserve">jeweils ein KNN als Funktionsapproximator zum Einsatz. KNN zählen zu den nichtlinearen Funktionsapproximatoren </w:t>
      </w:r>
      <w:sdt>
        <w:sdtPr>
          <w:alias w:val="To edit, see citavi.com/edit"/>
          <w:tag w:val="CitaviPlaceholder#dfc4e579-3f17-4e74-a798-3f191289004c"/>
          <w:id w:val="-1938739592"/>
          <w:placeholder>
            <w:docPart w:val="DefaultPlaceholder_-1854013440"/>
          </w:placeholder>
        </w:sdtPr>
        <w:sdtEndPr/>
        <w:sdtContent>
          <w:r w:rsidR="00992449">
            <w:fldChar w:fldCharType="begin"/>
          </w:r>
          <w:r w:rsidR="0099244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YmU3YWMzLWY5NTEtNDZlYi1hOTQ1LTQ3ZmJjMTFlMWY0Zi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AiLCJTdGFydFBhZ2UiOnsiJGlkIjoiNSIsIiR0eXBlIjoiU3dpc3NBY2FkZW1pYy5QYWdlTnVtYmVyLCBTd2lzc0FjYWRlbWljIiwiSXNGdWxseU51bWVyaWMiOnRydWUsIk51bWJlciI6MjAsIk51bWJlcmluZ1R5cGUiOjAsIk51bWVyYWxTeXN0ZW0iOjAsIk9yaWdpbmFsU3RyaW5nIjoiMjAiLCJQcmV0dHlTdHJpbmciOiIyMC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IwKSJ9XX0sIlRhZyI6IkNpdGF2aVBsYWNlaG9sZGVyI2RmYzRlNTc5LTNmMTctNGU3NC1hNzk4LTNmMTkxMjg5MDA0YyIsIlRleHQiOiIodmdsLiBTY2htaXR6IDIwMTcsIFMuIDIwKSIsIldBSVZlcnNpb24iOiI2LjEwLjAuMCJ9}</w:instrText>
          </w:r>
          <w:r w:rsidR="00992449">
            <w:fldChar w:fldCharType="separate"/>
          </w:r>
          <w:r w:rsidR="00A95B2B">
            <w:t>(vgl. Schmitz 2017, S. 20)</w:t>
          </w:r>
          <w:r w:rsidR="00992449">
            <w:fldChar w:fldCharType="end"/>
          </w:r>
        </w:sdtContent>
      </w:sdt>
      <w:r w:rsidR="005A0BB2">
        <w:t xml:space="preserve"> </w:t>
      </w:r>
      <w:r w:rsidR="00992449">
        <w:t>und tauchen als Begriff besonders oft im Zusammenhang mit ML und KI auf.</w:t>
      </w:r>
      <w:r w:rsidR="00A823FA">
        <w:t xml:space="preserve"> </w:t>
      </w:r>
      <w:r w:rsidR="00726D23">
        <w:t xml:space="preserve">Die </w:t>
      </w:r>
      <w:r w:rsidR="00BA513D">
        <w:t xml:space="preserve">notwendige Bewertungsfunktion wurde in Kapitel </w:t>
      </w:r>
      <w:r w:rsidR="0022615E">
        <w:fldChar w:fldCharType="begin"/>
      </w:r>
      <w:r w:rsidR="0022615E">
        <w:instrText xml:space="preserve"> REF _Ref122011764 \r \h </w:instrText>
      </w:r>
      <w:r w:rsidR="0022615E">
        <w:fldChar w:fldCharType="separate"/>
      </w:r>
      <w:r w:rsidR="00BA2F70">
        <w:t>3.4.1</w:t>
      </w:r>
      <w:r w:rsidR="0022615E">
        <w:fldChar w:fldCharType="end"/>
      </w:r>
      <w:r w:rsidR="0022615E">
        <w:t xml:space="preserve"> bereits definiert und ist die einzig notwendige Zusatzinformation </w:t>
      </w:r>
      <w:sdt>
        <w:sdtPr>
          <w:alias w:val="To edit, see citavi.com/edit"/>
          <w:tag w:val="CitaviPlaceholder#c0a268d7-b068-4644-9d8d-0b679c823525"/>
          <w:id w:val="-1407760937"/>
          <w:placeholder>
            <w:docPart w:val="DefaultPlaceholder_-1854013440"/>
          </w:placeholder>
        </w:sdtPr>
        <w:sdtEndPr/>
        <w:sdtContent>
          <w:r w:rsidR="00E65487">
            <w:fldChar w:fldCharType="begin"/>
          </w:r>
          <w:r w:rsidR="0057657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MWY1NmJiLWNlNDItNDI2Yy05ZjU5LTYyZjg1NTUyM2Y3NyIsIlJhbmdlTGVuZ3RoIjoyNCwiUmVmZXJlbmNlSWQiOiJmYWJjNzZjOC0zYmI0LTQyNWQtYTJhNS1jNjU2MzQzYWY3Mz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MiLCJTdGFydFBhZ2UiOnsiJGlkIjoiNSIsIiR0eXBlIjoiU3dpc3NBY2FkZW1pYy5QYWdlTnVtYmVyLCBTd2lzc0FjYWRlbWljIiwiSXNGdWxseU51bWVyaWMiOnRydWUsIk51bWJlciI6MjMsIk51bWJlcmluZ1R5cGUiOjAsIk51bWVyYWxTeXN0ZW0iOjAsIk9yaWdpbmFsU3RyaW5nIjoiMjMiLCJQcmV0dHlTdHJpbmciOiIyMy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G9iaWFzIiwiTGFzdE5hbWUiOiJIdWJlciIsIlByb3RlY3RlZCI6ZmFsc2UsIlNleCI6MiwiQ3JlYXRlZEJ5IjoiX1NlYmFzdGlhbiBLbm9wZiIsIkNyZWF0ZWRPbiI6IjIwMjItMTItMTJUMTA6MjM6NTkiLCJNb2RpZmllZEJ5IjoiX1NlYmFzdGlhbiBLbm9wZiIsIklkIjoiNzk4N2M3MWEtOTEzYy00OTIxLWFjNmEtOTkzMTE1ZmZkYjYxIiwiTW9kaWZpZWRPbiI6IjIwMjItMTItMTJUMTA6MjM6NTk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TWFsdGUiLCJMYXN0TmFtZSI6IlBldGVyIiwiUHJvdGVjdGVkIjpmYWxzZSwiU2V4IjowLCJDcmVhdGVkQnkiOiJfU2ViYXN0aWFuIEtub3BmIiwiQ3JlYXRlZE9uIjoiMjAyMi0xMi0xMlQxMDoyNDozMyIsIk1vZGlmaWVkQnkiOiJfU2ViYXN0aWFuIEtub3BmIiwiSWQiOiJhYjliZmFhZS0yMDczLTRiMGQtYTUzMS0zNTNiN2NmYzRkYWYiLCJNb2RpZmllZE9uIjoiMjAyMi0xMi0xMlQxMDoyNDozMyIsIlByb2plY3QiOnsiJHJlZiI6IjgifX1dLCJEYXRlIjoiMjAxO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}</w:instrText>
          </w:r>
          <w:r w:rsidR="00E65487">
            <w:fldChar w:fldCharType="separate"/>
          </w:r>
          <w:r w:rsidR="00A95B2B">
            <w:t>(vgl. Huber 2018, S. 23)</w:t>
          </w:r>
          <w:r w:rsidR="00E65487">
            <w:fldChar w:fldCharType="end"/>
          </w:r>
        </w:sdtContent>
      </w:sdt>
      <w:r w:rsidR="00576576">
        <w:t xml:space="preserve">. In diesem Kapitel </w:t>
      </w:r>
      <w:r w:rsidR="00A87C45">
        <w:t>wird nun kurz die Funktionsweise eines KNN betrachtet und eine Verbindung zur bisherigen Modellierung hergestellt.</w:t>
      </w:r>
    </w:p>
    <w:p w14:paraId="40237998" w14:textId="6753885B" w:rsidR="00A87C45" w:rsidRDefault="00CA12E3" w:rsidP="00BF073D">
      <w:r>
        <w:t>Ein KNN</w:t>
      </w:r>
      <w:r w:rsidR="00427DB3">
        <w:t xml:space="preserve"> ist ein mathematisches Konstrukt</w:t>
      </w:r>
      <w:r>
        <w:t xml:space="preserve"> </w:t>
      </w:r>
      <w:r w:rsidR="00427DB3">
        <w:t>bestehend</w:t>
      </w:r>
      <w:r>
        <w:t xml:space="preserve"> aus </w:t>
      </w:r>
      <w:r w:rsidR="004C503C">
        <w:t xml:space="preserve">Knoten, sogenannten Neuronen, die in Schichten angeordnet sind. Jedes der Neuronen </w:t>
      </w:r>
      <w:r w:rsidR="00D425C2">
        <w:t xml:space="preserve">kann eine Information erhalten, entsprechend gewichten und </w:t>
      </w:r>
      <w:r w:rsidR="00741C65">
        <w:t xml:space="preserve">an ein anderes Neuron über </w:t>
      </w:r>
      <w:r w:rsidR="00116DB8">
        <w:t>eine</w:t>
      </w:r>
      <w:r w:rsidR="00741C65">
        <w:t xml:space="preserve"> Verbindung weiterreichen</w:t>
      </w:r>
      <w:r w:rsidR="001D5936">
        <w:t>. Die erste Schicht</w:t>
      </w:r>
      <w:r w:rsidR="004D0B6C">
        <w:t xml:space="preserve">, welche die Eingangsdaten entgegennimmt, wird auch als </w:t>
      </w:r>
      <w:r w:rsidR="004D0B6C" w:rsidRPr="00325F11">
        <w:rPr>
          <w:i/>
          <w:iCs/>
        </w:rPr>
        <w:t>Eingangsschicht</w:t>
      </w:r>
      <w:r w:rsidR="004D0B6C">
        <w:t xml:space="preserve"> </w:t>
      </w:r>
      <w:r w:rsidR="000C5BE4">
        <w:t xml:space="preserve">bezeichnet. Die letzte Schicht, an der die Ergebnisse des KNN abgefragt werden können, </w:t>
      </w:r>
      <w:r w:rsidR="00325F11">
        <w:t xml:space="preserve">wird </w:t>
      </w:r>
      <w:r w:rsidR="00325F11" w:rsidRPr="00325F11">
        <w:rPr>
          <w:i/>
          <w:iCs/>
        </w:rPr>
        <w:t>Ausgangsschicht</w:t>
      </w:r>
      <w:r w:rsidR="00325F11">
        <w:t xml:space="preserve"> genannt. Zwischen Ein- und Ausgangsschicht können beliebig viele weitere Schichten liegen. Da diese Schichten nach außen hin nicht in Erscheinung treten, werden sie als </w:t>
      </w:r>
      <w:r w:rsidR="00325F11" w:rsidRPr="00D365C4">
        <w:rPr>
          <w:i/>
          <w:iCs/>
        </w:rPr>
        <w:t>ver</w:t>
      </w:r>
      <w:r w:rsidR="00D365C4" w:rsidRPr="00D365C4">
        <w:rPr>
          <w:i/>
          <w:iCs/>
        </w:rPr>
        <w:t>d</w:t>
      </w:r>
      <w:r w:rsidR="00325F11" w:rsidRPr="00D365C4">
        <w:rPr>
          <w:i/>
          <w:iCs/>
        </w:rPr>
        <w:t>eckte Schichten</w:t>
      </w:r>
      <w:r w:rsidR="00325F11">
        <w:t xml:space="preserve"> bezeichnet</w:t>
      </w:r>
      <w:r w:rsidR="00116DB8">
        <w:t xml:space="preserve"> </w:t>
      </w:r>
      <w:sdt>
        <w:sdtPr>
          <w:alias w:val="To edit, see citavi.com/edit"/>
          <w:tag w:val="CitaviPlaceholder#6ec52b04-3c4c-44b6-a673-26381c9bbb65"/>
          <w:id w:val="990061626"/>
          <w:placeholder>
            <w:docPart w:val="DefaultPlaceholder_-1854013440"/>
          </w:placeholder>
        </w:sdtPr>
        <w:sdtEndPr/>
        <w:sdtContent>
          <w:r w:rsidR="0097391F">
            <w:fldChar w:fldCharType="begin"/>
          </w:r>
          <w:r w:rsidR="0097391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OGE5MGZkLTQ4MTQtNDVlZS04ZmFhLWQzYWY0MTE4MzM5YSIsIlJhbmdlTGVuZ3RoIjoyOCwiUmVmZXJlbmNlSWQiOiI2OGUxZTFjMS1lMTA3LTQ2ZTctOWZhYy1jMjg1MGMyMTMzMz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raXNzZW4uY3MudW5pLWRvcnRtdW5kLmRlOjgwODAvUHVibGljUHVibGljYXRpb25GaWxlcy9oaWxkZWJyYW5kdF8yMDE4YS5wZGYiLCJVcmlTdHJpbmciOiJodHRwOi8va2lzc2VuLmNzLnVuaS1kb3J0bXVuZC5kZTo4MDgwL1B1YmxpY1B1YmxpY2F0aW9uRmlsZXMvaGlsZGVicmFuZHRfMjAxOGE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KHZnbC4gSGlsZGVicmFuZCAyMDE4LCBTLiA5KSJ9XX0sIlRhZyI6IkNpdGF2aVBsYWNlaG9sZGVyIzZlYzUyYjA0LTNjNGMtNDRiNi1hNjczLTI2MzgxYzliYmI2NSIsIlRleHQiOiIodmdsLiBIaWxkZWJyYW5kIDIwMTgsIFMuIDkpIiwiV0FJVmVyc2lvbiI6IjYuMTAuMC4wIn0=}</w:instrText>
          </w:r>
          <w:r w:rsidR="0097391F">
            <w:fldChar w:fldCharType="separate"/>
          </w:r>
          <w:r w:rsidR="00A95B2B">
            <w:t>(vgl. Hildebrand 2018, S. 9)</w:t>
          </w:r>
          <w:r w:rsidR="0097391F">
            <w:fldChar w:fldCharType="end"/>
          </w:r>
        </w:sdtContent>
      </w:sdt>
      <w:r w:rsidR="00741C65">
        <w:t>.</w:t>
      </w:r>
      <w:r w:rsidR="00BB7167">
        <w:t xml:space="preserve"> Ein KNN, welches Daten ausschließlich aus der Eingangsschicht kommend in </w:t>
      </w:r>
      <w:r w:rsidR="00F26E24">
        <w:t>Richtung der</w:t>
      </w:r>
      <w:r w:rsidR="00BB7167">
        <w:t xml:space="preserve"> Ausgangsschicht </w:t>
      </w:r>
      <w:r w:rsidR="00F26E24">
        <w:t xml:space="preserve">verarbeiten kann, wird als </w:t>
      </w:r>
      <w:r w:rsidR="00F26E24" w:rsidRPr="00F26E24">
        <w:rPr>
          <w:i/>
          <w:iCs/>
        </w:rPr>
        <w:t>Feed</w:t>
      </w:r>
      <w:r w:rsidR="00FE3D57">
        <w:rPr>
          <w:i/>
          <w:iCs/>
        </w:rPr>
        <w:t>f</w:t>
      </w:r>
      <w:r w:rsidR="00F26E24" w:rsidRPr="00F26E24">
        <w:rPr>
          <w:i/>
          <w:iCs/>
        </w:rPr>
        <w:t>orward-Netzwerk</w:t>
      </w:r>
      <w:r w:rsidR="00F26E24">
        <w:t xml:space="preserve"> bezeichnet</w:t>
      </w:r>
      <w:r w:rsidR="00F65F92">
        <w:t xml:space="preserve"> </w:t>
      </w:r>
      <w:sdt>
        <w:sdtPr>
          <w:alias w:val="To edit, see citavi.com/edit"/>
          <w:tag w:val="CitaviPlaceholder#71561b69-403e-4160-981f-828fa9b9ed9e"/>
          <w:id w:val="1976719574"/>
          <w:placeholder>
            <w:docPart w:val="DefaultPlaceholder_-1854013440"/>
          </w:placeholder>
        </w:sdtPr>
        <w:sdtEndPr/>
        <w:sdtContent>
          <w:r w:rsidR="00873A57">
            <w:fldChar w:fldCharType="begin"/>
          </w:r>
          <w:r w:rsidR="00873A5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MDdiMjJkLWQ2MTUtNGZhMy05MzgxLTAxMjJhY2RhZTVlOSIsIlJhbmdlTGVuZ3RoIjoyNywiUmVmZXJlbmNlSWQiOiIyYjhkYTY0Mi1iODlkLTRkZjgtODZlNS00NjAwNjEzMWM0Y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aW5zLnVuaS1ib25uLmRlL21lZGlhL3B1YmxpYy9wdWJsaWNhdGlvbi1tZWRpYS9CQV9Ta3JpcHRfRmVsaXhfS2Vya2hvZmYucGRmIiwiVXJpU3RyaW5nIjoiaHR0cHM6Ly9pbnMudW5pLWJvbm4uZGUvbWVkaWEvcHVibGljL3B1YmxpY2F0aW9uLW1lZGlhL0JBX1NrcmlwdF9GZWxpeF9LZXJraG9mZ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KHZnbC4gS2Vya2hvZmYgMjAyMCwgUy4gMTcpIn1dfSwiVGFnIjoiQ2l0YXZpUGxhY2Vob2xkZXIjNzE1NjFiNjktNDAzZS00MTYwLTk4MWYtODI4ZmE5YjllZDllIiwiVGV4dCI6Iih2Z2wuIEtlcmtob2ZmIDIwMjAsIFMuIDE3KSIsIldBSVZlcnNpb24iOiI2LjEwLjAuMCJ9}</w:instrText>
          </w:r>
          <w:r w:rsidR="00873A57">
            <w:fldChar w:fldCharType="separate"/>
          </w:r>
          <w:r w:rsidR="00A95B2B">
            <w:t>(vgl. Kerkhoff 2020, S. 17)</w:t>
          </w:r>
          <w:r w:rsidR="00873A57">
            <w:fldChar w:fldCharType="end"/>
          </w:r>
        </w:sdtContent>
      </w:sdt>
      <w:r w:rsidR="00896929">
        <w:t xml:space="preserve"> und </w:t>
      </w:r>
      <w:r w:rsidR="00E82EEB">
        <w:t>bildet</w:t>
      </w:r>
      <w:r w:rsidR="00896929">
        <w:t xml:space="preserve"> die </w:t>
      </w:r>
      <w:r w:rsidR="00E82EEB">
        <w:t xml:space="preserve">„grundlegende Architektur künstlicher neuronaler Netze“ </w:t>
      </w:r>
      <w:sdt>
        <w:sdtPr>
          <w:alias w:val="To edit, see citavi.com/edit"/>
          <w:tag w:val="CitaviPlaceholder#ea80aaf7-c95a-4f2a-8295-9f096608e6a7"/>
          <w:id w:val="-1335835324"/>
          <w:placeholder>
            <w:docPart w:val="DefaultPlaceholder_-1854013440"/>
          </w:placeholder>
        </w:sdtPr>
        <w:sdtEndPr/>
        <w:sdtContent>
          <w:r w:rsidR="00E82EEB">
            <w:fldChar w:fldCharType="begin"/>
          </w:r>
          <w:r w:rsidR="0089521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ODFjMzE4LWM3YjUtNGViYS04MzlmLWI4YjExYTM3Y2MzMiIsIlJhbmdlTGVuZ3RoIjoyMCwiUmVmZXJlbmNlSWQiOiIwYmI4NjhhOS0yMDYwLTQyZTMtYTEyYy0zNjNkODA4NmZiY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WxpYi5kbHIuZGUvMTI1NDg1LzEvX19BU0ZTMDFfR3JvdXBfU3R1ZGVudHNfZmVsaXhfdGVyaGFnX01hc3RlciUyMEFyYmVpdF9NYXN0ZXJBcmJlaXRGVEZpbmFsLnBkZiIsIlVyaVN0cmluZyI6Imh0dHBzOi8vZWxpYi5kbHIuZGUvMTI1NDg1LzEvX19BU0ZTMDFfR3JvdXBfU3R1ZGVudHNfZmVsaXhfdGVyaGFnX01hc3RlciBBcmJlaXRfTWFzdGVyQXJiZWl0RlRGaW5hbC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IoVGVyaGFnIDIwMTgsIFMuIDE2KSJ9XX0sIlRhZyI6IkNpdGF2aVBsYWNlaG9sZGVyI2VhODBhYWY3LWM5NWEtNGYyYS04Mjk1LTlmMDk2NjA4ZTZhNyIsIlRleHQiOiIoVGVyaGFnIDIwMTgsIFMuIDE2KSIsIldBSVZlcnNpb24iOiI2LjEwLjAuMCJ9}</w:instrText>
          </w:r>
          <w:r w:rsidR="00E82EEB">
            <w:fldChar w:fldCharType="separate"/>
          </w:r>
          <w:r w:rsidR="00A95B2B">
            <w:t>(Terhag 2018, S. 16)</w:t>
          </w:r>
          <w:r w:rsidR="00E82EEB">
            <w:fldChar w:fldCharType="end"/>
          </w:r>
        </w:sdtContent>
      </w:sdt>
      <w:r w:rsidR="00F26E24">
        <w:t>.</w:t>
      </w:r>
      <w:r w:rsidR="00175C51">
        <w:t xml:space="preserve"> </w:t>
      </w:r>
      <w:r w:rsidR="00531E60">
        <w:t xml:space="preserve">Als Funktionsapproximator nimmt das KNN den </w:t>
      </w:r>
      <w:r w:rsidR="004C2359">
        <w:t xml:space="preserve">aktuellen Umgebungszustand entgegen und liefert an der Ausgangsschicht </w:t>
      </w:r>
      <w:r w:rsidR="00E57A5A">
        <w:t>die Bewertung für alle Aktionen ausgehend vom Umgebungszustand</w:t>
      </w:r>
      <w:r w:rsidR="00D32C0B">
        <w:t xml:space="preserve"> </w:t>
      </w:r>
      <w:sdt>
        <w:sdtPr>
          <w:alias w:val="To edit, see citavi.com/edit"/>
          <w:tag w:val="CitaviPlaceholder#d80229d1-f1c1-406c-823b-bbe09e7dad7a"/>
          <w:id w:val="-1337147418"/>
          <w:placeholder>
            <w:docPart w:val="DefaultPlaceholder_-1854013440"/>
          </w:placeholder>
        </w:sdtPr>
        <w:sdtEndPr/>
        <w:sdtContent>
          <w:r w:rsidR="00D32C0B">
            <w:fldChar w:fldCharType="begin"/>
          </w:r>
          <w:r w:rsidR="00D32C0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OGM1ZTgyLTA0Y2ItNDI4MS05YzI2LWQ3MjYyNzAxYjFjNiIsIlJhbmdlTGVuZ3RoIjoyMiwiUmVmZXJlbmNlSWQiOiI3Y2VkYjBiOC0yZGI4LTRiMWEtYWFjYS1mN2NkZTk3ZDk5M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VbGxyaWNoIiwiTGFzdE5hbWUiOiJLw7Z0aGUiLCJQcm90ZWN0ZWQiOmZhbHNlLCJTZXgiOjAsIkNyZWF0ZWRCeSI6Il9TZWJhc3RpYW4gS25vcGYiLCJDcmVhdGVkT24iOiIyMDIyLTExLTEzVDE4OjMxOjI5IiwiTW9kaWZpZWRCeSI6Il9TZWJhc3RpYW4gS25vcGYiLCJJZCI6IjQ2MGM3MzZlLTQyZmQtNDE3NS05OWIwLWIxMjc5NGNmOTkzYyIsIk1vZGlmaWVkT24iOiIyMDIyLTExLTEzVDE4OjMxOjI5IiwiUHJvamVjdCI6eyIkcmVmIjoiOCJ9fV0sIkRhdGUiOiIyMDE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oY2kuaXdyLnVuaS1oZWlkZWxiZXJnLmRlL3N5c3RlbS9maWxlcy9wcml2YXRlL2Rvd25sb2Fkcy8yMTM3OTcxNDUvcmVwb3J0X2NhcnN0ZW5fbHVldGhfaHVtYW5fbGV2ZWxfY29udHJvbC5wZGYiLCJVcmlTdHJpbmciOiJodHRwczovL2hjaS5pd3IudW5pLWhlaWRlbGJlcmcuZGUvc3lzdGVtL2ZpbGVzL3ByaXZhdGUvZG93bmxvYWRzLzIxMzc5NzE0NS9yZXBvcnRfY2Fyc3Rlbl9sdWV0aF9odW1hbl9sZXZlbF9jb250cm9s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}</w:instrText>
          </w:r>
          <w:r w:rsidR="00D32C0B">
            <w:fldChar w:fldCharType="separate"/>
          </w:r>
          <w:r w:rsidR="00A95B2B">
            <w:t>(vgl. Lüth 2019, S. 9)</w:t>
          </w:r>
          <w:r w:rsidR="00D32C0B">
            <w:fldChar w:fldCharType="end"/>
          </w:r>
        </w:sdtContent>
      </w:sdt>
      <w:r w:rsidR="00D32C0B">
        <w:t>.</w:t>
      </w:r>
    </w:p>
    <w:p w14:paraId="39FA7840" w14:textId="55EA47DC" w:rsidR="005C1DFD" w:rsidRDefault="00256FEF" w:rsidP="00BF073D">
      <w:pPr>
        <w:rPr>
          <w:rFonts w:eastAsiaTheme="minorEastAsia"/>
        </w:rPr>
      </w:pPr>
      <w:r>
        <w:rPr>
          <w:noProof/>
        </w:rPr>
        <w:lastRenderedPageBreak/>
        <mc:AlternateContent>
          <mc:Choice Requires="wps">
            <w:drawing>
              <wp:anchor distT="0" distB="0" distL="114300" distR="114300" simplePos="0" relativeHeight="251676700" behindDoc="0" locked="0" layoutInCell="1" allowOverlap="1" wp14:anchorId="6118CE03" wp14:editId="423F7F9E">
                <wp:simplePos x="0" y="0"/>
                <wp:positionH relativeFrom="margin">
                  <wp:align>center</wp:align>
                </wp:positionH>
                <wp:positionV relativeFrom="paragraph">
                  <wp:posOffset>5297626</wp:posOffset>
                </wp:positionV>
                <wp:extent cx="4770120" cy="635"/>
                <wp:effectExtent l="0" t="0" r="0" b="0"/>
                <wp:wrapTopAndBottom/>
                <wp:docPr id="43" name="Textfeld 43"/>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50823ABC" w14:textId="3F7C9555" w:rsidR="00A95FB9" w:rsidRPr="00DF3BC3" w:rsidRDefault="00A95FB9" w:rsidP="00A95FB9">
                            <w:pPr>
                              <w:pStyle w:val="Beschriftung"/>
                              <w:rPr>
                                <w:noProof/>
                                <w:sz w:val="21"/>
                              </w:rPr>
                            </w:pPr>
                            <w:bookmarkStart w:id="85" w:name="_Ref122078426"/>
                            <w:bookmarkStart w:id="86" w:name="_Ref122078419"/>
                            <w:bookmarkStart w:id="87" w:name="_Toc122335944"/>
                            <w:r w:rsidRPr="00A95FB9">
                              <w:rPr>
                                <w:b/>
                                <w:bCs w:val="0"/>
                              </w:rPr>
                              <w:t xml:space="preserve">Abbildung </w:t>
                            </w:r>
                            <w:r w:rsidRPr="00A95FB9">
                              <w:rPr>
                                <w:b/>
                                <w:bCs w:val="0"/>
                              </w:rPr>
                              <w:fldChar w:fldCharType="begin"/>
                            </w:r>
                            <w:r w:rsidRPr="00A95FB9">
                              <w:rPr>
                                <w:b/>
                                <w:bCs w:val="0"/>
                              </w:rPr>
                              <w:instrText xml:space="preserve"> SEQ Abbildung \* ARABIC </w:instrText>
                            </w:r>
                            <w:r w:rsidRPr="00A95FB9">
                              <w:rPr>
                                <w:b/>
                                <w:bCs w:val="0"/>
                              </w:rPr>
                              <w:fldChar w:fldCharType="separate"/>
                            </w:r>
                            <w:r w:rsidR="00BA2F70">
                              <w:rPr>
                                <w:b/>
                                <w:bCs w:val="0"/>
                                <w:noProof/>
                              </w:rPr>
                              <w:t>16</w:t>
                            </w:r>
                            <w:r w:rsidRPr="00A95FB9">
                              <w:rPr>
                                <w:b/>
                                <w:bCs w:val="0"/>
                              </w:rPr>
                              <w:fldChar w:fldCharType="end"/>
                            </w:r>
                            <w:bookmarkEnd w:id="85"/>
                            <w:r w:rsidRPr="00A95FB9">
                              <w:rPr>
                                <w:b/>
                                <w:bCs w:val="0"/>
                              </w:rPr>
                              <w:t>:</w:t>
                            </w:r>
                            <w:r>
                              <w:t xml:space="preserve"> Schematische Darstellung de</w:t>
                            </w:r>
                            <w:r w:rsidR="00A328CB">
                              <w:t>r Ein- und Ausgangsdaten im</w:t>
                            </w:r>
                            <w:r>
                              <w:t xml:space="preserve"> KNN</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8CE03" id="Textfeld 43" o:spid="_x0000_s1056" type="#_x0000_t202" style="position:absolute;left:0;text-align:left;margin-left:0;margin-top:417.15pt;width:375.6pt;height:.05pt;z-index:2516767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" stroked="f">
                <v:textbox style="mso-fit-shape-to-text:t" inset="0,0,0,0">
                  <w:txbxContent>
                    <w:p w14:paraId="50823ABC" w14:textId="3F7C9555" w:rsidR="00A95FB9" w:rsidRPr="00DF3BC3" w:rsidRDefault="00A95FB9" w:rsidP="00A95FB9">
                      <w:pPr>
                        <w:pStyle w:val="Beschriftung"/>
                        <w:rPr>
                          <w:noProof/>
                          <w:sz w:val="21"/>
                        </w:rPr>
                      </w:pPr>
                      <w:bookmarkStart w:id="88" w:name="_Ref122078426"/>
                      <w:bookmarkStart w:id="89" w:name="_Ref122078419"/>
                      <w:bookmarkStart w:id="90" w:name="_Toc122335944"/>
                      <w:r w:rsidRPr="00A95FB9">
                        <w:rPr>
                          <w:b/>
                          <w:bCs w:val="0"/>
                        </w:rPr>
                        <w:t xml:space="preserve">Abbildung </w:t>
                      </w:r>
                      <w:r w:rsidRPr="00A95FB9">
                        <w:rPr>
                          <w:b/>
                          <w:bCs w:val="0"/>
                        </w:rPr>
                        <w:fldChar w:fldCharType="begin"/>
                      </w:r>
                      <w:r w:rsidRPr="00A95FB9">
                        <w:rPr>
                          <w:b/>
                          <w:bCs w:val="0"/>
                        </w:rPr>
                        <w:instrText xml:space="preserve"> SEQ Abbildung \* ARABIC </w:instrText>
                      </w:r>
                      <w:r w:rsidRPr="00A95FB9">
                        <w:rPr>
                          <w:b/>
                          <w:bCs w:val="0"/>
                        </w:rPr>
                        <w:fldChar w:fldCharType="separate"/>
                      </w:r>
                      <w:r w:rsidR="00BA2F70">
                        <w:rPr>
                          <w:b/>
                          <w:bCs w:val="0"/>
                          <w:noProof/>
                        </w:rPr>
                        <w:t>16</w:t>
                      </w:r>
                      <w:r w:rsidRPr="00A95FB9">
                        <w:rPr>
                          <w:b/>
                          <w:bCs w:val="0"/>
                        </w:rPr>
                        <w:fldChar w:fldCharType="end"/>
                      </w:r>
                      <w:bookmarkEnd w:id="88"/>
                      <w:r w:rsidRPr="00A95FB9">
                        <w:rPr>
                          <w:b/>
                          <w:bCs w:val="0"/>
                        </w:rPr>
                        <w:t>:</w:t>
                      </w:r>
                      <w:r>
                        <w:t xml:space="preserve"> Schematische Darstellung de</w:t>
                      </w:r>
                      <w:r w:rsidR="00A328CB">
                        <w:t>r Ein- und Ausgangsdaten im</w:t>
                      </w:r>
                      <w:r>
                        <w:t xml:space="preserve"> KNN</w:t>
                      </w:r>
                      <w:bookmarkEnd w:id="89"/>
                      <w:bookmarkEnd w:id="90"/>
                    </w:p>
                  </w:txbxContent>
                </v:textbox>
                <w10:wrap type="topAndBottom" anchorx="margin"/>
              </v:shape>
            </w:pict>
          </mc:Fallback>
        </mc:AlternateContent>
      </w:r>
      <w:r w:rsidR="00AE654F">
        <w:rPr>
          <w:noProof/>
        </w:rPr>
        <w:drawing>
          <wp:anchor distT="0" distB="0" distL="114300" distR="114300" simplePos="0" relativeHeight="251674652" behindDoc="0" locked="0" layoutInCell="1" allowOverlap="1" wp14:anchorId="425128C0" wp14:editId="37794457">
            <wp:simplePos x="0" y="0"/>
            <wp:positionH relativeFrom="margin">
              <wp:posOffset>429260</wp:posOffset>
            </wp:positionH>
            <wp:positionV relativeFrom="paragraph">
              <wp:posOffset>1964055</wp:posOffset>
            </wp:positionV>
            <wp:extent cx="5040000" cy="3261881"/>
            <wp:effectExtent l="0" t="0" r="8255"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040000" cy="3261881"/>
                    </a:xfrm>
                    <a:prstGeom prst="rect">
                      <a:avLst/>
                    </a:prstGeom>
                  </pic:spPr>
                </pic:pic>
              </a:graphicData>
            </a:graphic>
            <wp14:sizeRelH relativeFrom="page">
              <wp14:pctWidth>0</wp14:pctWidth>
            </wp14:sizeRelH>
            <wp14:sizeRelV relativeFrom="page">
              <wp14:pctHeight>0</wp14:pctHeight>
            </wp14:sizeRelV>
          </wp:anchor>
        </w:drawing>
      </w:r>
      <w:r w:rsidR="00675AD9">
        <w:t>D</w:t>
      </w:r>
      <w:r w:rsidR="00917258">
        <w:t xml:space="preserve">er aktuelle Zustand </w:t>
      </w:r>
      <w:r w:rsidR="0060741C">
        <w:t>wird</w:t>
      </w:r>
      <w:r w:rsidR="00A457C2">
        <w:t xml:space="preserve"> durch einen Vektor </w:t>
      </w:r>
      <m:oMath>
        <m:box>
          <m:boxPr>
            <m:opEmu m:val="1"/>
            <m:ctrlPr>
              <w:rPr>
                <w:rFonts w:ascii="Cambria Math" w:hAnsi="Cambria Math"/>
                <w:i/>
              </w:rPr>
            </m:ctrlPr>
          </m:boxPr>
          <m:e>
            <m:acc>
              <m:accPr>
                <m:chr m:val="⃗"/>
                <m:ctrlPr>
                  <w:rPr>
                    <w:rFonts w:ascii="Cambria Math" w:hAnsi="Cambria Math"/>
                    <w:i/>
                  </w:rPr>
                </m:ctrlPr>
              </m:accPr>
              <m:e>
                <m:r>
                  <w:rPr>
                    <w:rFonts w:ascii="Cambria Math" w:hAnsi="Cambria Math"/>
                  </w:rPr>
                  <m:t>x</m:t>
                </m:r>
              </m:e>
            </m:acc>
          </m:e>
        </m:box>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ctrlPr>
              <w:rPr>
                <w:rFonts w:ascii="Cambria Math" w:eastAsiaTheme="minorEastAsia" w:hAnsi="Cambria Math"/>
                <w:i/>
              </w:rPr>
            </m:ctrlP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{0, 1}</m:t>
            </m:r>
          </m:e>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sup>
        </m:sSup>
      </m:oMath>
      <w:r w:rsidR="004A552D">
        <w:t xml:space="preserve">mit binären Werten </w:t>
      </w:r>
      <w:r w:rsidR="0060741C">
        <w:t>an die Eingangsschicht übergeben</w:t>
      </w:r>
      <w:r w:rsidR="0094190E">
        <w:t xml:space="preserve">, wobei </w:t>
      </w:r>
      <m:oMath>
        <m:r>
          <w:rPr>
            <w:rFonts w:ascii="Cambria Math" w:hAnsi="Cambria Math"/>
          </w:rPr>
          <m:t>d=2*</m:t>
        </m:r>
        <m:r>
          <w:rPr>
            <w:rFonts w:ascii="Cambria Math" w:eastAsiaTheme="minorEastAsia" w:hAnsi="Cambria Math"/>
          </w:rPr>
          <m:t>|W|</m:t>
        </m:r>
      </m:oMath>
      <w:r w:rsidR="003B60BB">
        <w:rPr>
          <w:rFonts w:eastAsiaTheme="minorEastAsia"/>
        </w:rPr>
        <w:t xml:space="preserve"> </w:t>
      </w:r>
      <w:r w:rsidR="00564D32">
        <w:rPr>
          <w:rFonts w:eastAsiaTheme="minorEastAsia"/>
        </w:rPr>
        <w:t xml:space="preserve">die Größe des Vektors </w:t>
      </w:r>
      <m:oMath>
        <m:box>
          <m:boxPr>
            <m:opEmu m:val="1"/>
            <m:ctrlPr>
              <w:rPr>
                <w:rFonts w:ascii="Cambria Math" w:hAnsi="Cambria Math"/>
                <w:i/>
              </w:rPr>
            </m:ctrlPr>
          </m:boxPr>
          <m:e>
            <m:acc>
              <m:accPr>
                <m:chr m:val="⃗"/>
                <m:ctrlPr>
                  <w:rPr>
                    <w:rFonts w:ascii="Cambria Math" w:hAnsi="Cambria Math"/>
                    <w:i/>
                  </w:rPr>
                </m:ctrlPr>
              </m:accPr>
              <m:e>
                <m:r>
                  <w:rPr>
                    <w:rFonts w:ascii="Cambria Math" w:hAnsi="Cambria Math"/>
                  </w:rPr>
                  <m:t>x</m:t>
                </m:r>
              </m:e>
            </m:acc>
          </m:e>
        </m:box>
      </m:oMath>
      <w:r w:rsidR="00564D32">
        <w:rPr>
          <w:rFonts w:eastAsiaTheme="minorEastAsia"/>
        </w:rPr>
        <w:t xml:space="preserve"> </w:t>
      </w:r>
      <w:r w:rsidR="003B60BB">
        <w:rPr>
          <w:rFonts w:eastAsiaTheme="minorEastAsia"/>
        </w:rPr>
        <w:t xml:space="preserve">ist. </w:t>
      </w:r>
      <w:r w:rsidR="004A547C">
        <w:rPr>
          <w:rFonts w:eastAsiaTheme="minorEastAsia"/>
        </w:rPr>
        <w:t>Diese ergibt sich aus der zweifachen Anzahl der verfügbaren Wege im Streckennetz. Die Größe</w:t>
      </w:r>
      <w:r w:rsidR="007B3D47">
        <w:rPr>
          <w:rFonts w:eastAsiaTheme="minorEastAsia"/>
        </w:rPr>
        <w:t xml:space="preserve"> ergibt sich aus der Notwendigkeit, zum einen die Fahrzeugposition </w:t>
      </w:r>
      <w:r w:rsidR="0024331C">
        <w:rPr>
          <w:rFonts w:eastAsiaTheme="minorEastAsia"/>
        </w:rPr>
        <w:t>und zum anderen die Befahrbarkeit aller Wege im Streckennetz zu repräsentieren.</w:t>
      </w:r>
      <w:r w:rsidR="00FE2231">
        <w:rPr>
          <w:rFonts w:eastAsiaTheme="minorEastAsia"/>
        </w:rPr>
        <w:t xml:space="preserve"> </w:t>
      </w:r>
      <w:r w:rsidR="004C1AD0">
        <w:rPr>
          <w:rFonts w:eastAsiaTheme="minorEastAsia"/>
        </w:rPr>
        <w:t>In</w:t>
      </w:r>
      <w:r w:rsidR="002F6A76">
        <w:rPr>
          <w:rFonts w:eastAsiaTheme="minorEastAsia"/>
        </w:rPr>
        <w:t xml:space="preserve"> der ersten Hälfte</w:t>
      </w:r>
      <w:r w:rsidR="004C1AD0">
        <w:rPr>
          <w:rFonts w:eastAsiaTheme="minorEastAsia"/>
        </w:rPr>
        <w:t xml:space="preserve"> </w:t>
      </w:r>
      <w:r w:rsidR="002F6A76">
        <w:rPr>
          <w:rFonts w:eastAsiaTheme="minorEastAsia"/>
        </w:rPr>
        <w:t xml:space="preserve">von </w:t>
      </w:r>
      <m:oMath>
        <m:box>
          <m:boxPr>
            <m:opEmu m:val="1"/>
            <m:ctrlPr>
              <w:rPr>
                <w:rFonts w:ascii="Cambria Math" w:hAnsi="Cambria Math"/>
                <w:i/>
              </w:rPr>
            </m:ctrlPr>
          </m:boxPr>
          <m:e>
            <m:acc>
              <m:accPr>
                <m:chr m:val="⃗"/>
                <m:ctrlPr>
                  <w:rPr>
                    <w:rFonts w:ascii="Cambria Math" w:hAnsi="Cambria Math"/>
                    <w:i/>
                  </w:rPr>
                </m:ctrlPr>
              </m:accPr>
              <m:e>
                <m:r>
                  <w:rPr>
                    <w:rFonts w:ascii="Cambria Math" w:hAnsi="Cambria Math"/>
                  </w:rPr>
                  <m:t>x</m:t>
                </m:r>
              </m:e>
            </m:acc>
          </m:e>
        </m:box>
      </m:oMath>
      <w:r w:rsidR="002F6A76">
        <w:rPr>
          <w:rFonts w:eastAsiaTheme="minorEastAsia"/>
        </w:rPr>
        <w:t xml:space="preserve"> darf maximal eine Komponente den Wert 1 annehmen, sie repräsentiert die Fahrzeugposition auf einem Weg. In der zweiten Hälfte von </w:t>
      </w:r>
      <m:oMath>
        <m:r>
          <w:rPr>
            <w:rFonts w:ascii="Cambria Math" w:eastAsiaTheme="minorEastAsia" w:hAnsi="Cambria Math"/>
          </w:rPr>
          <m:t>x</m:t>
        </m:r>
      </m:oMath>
      <w:r w:rsidR="00185D8A">
        <w:rPr>
          <w:rFonts w:eastAsiaTheme="minorEastAsia"/>
        </w:rPr>
        <w:t xml:space="preserve"> nimmt jede Komponente den Wert 1 an, es sei denn, der repräsentierte Weg </w:t>
      </w:r>
      <w:r w:rsidR="00443EE6">
        <w:rPr>
          <w:rFonts w:eastAsiaTheme="minorEastAsia"/>
        </w:rPr>
        <w:t>ist nicht befahrbar. Die folgende Abbildung verdeutlicht diese</w:t>
      </w:r>
      <w:r w:rsidR="00A95FB9">
        <w:rPr>
          <w:rFonts w:eastAsiaTheme="minorEastAsia"/>
        </w:rPr>
        <w:t xml:space="preserve">s Schema </w:t>
      </w:r>
      <w:r w:rsidR="00443EE6">
        <w:rPr>
          <w:rFonts w:eastAsiaTheme="minorEastAsia"/>
        </w:rPr>
        <w:t>nochmals graphisch:</w:t>
      </w:r>
    </w:p>
    <w:p w14:paraId="21FE2349" w14:textId="0E9F7D13" w:rsidR="00443EE6" w:rsidRPr="00256FEF" w:rsidRDefault="00EB6ABF" w:rsidP="00BF073D">
      <w:r>
        <w:t xml:space="preserve">Zur besseren Übersicht ist diese Darstellung auf drei Wege </w:t>
      </w:r>
      <w:r w:rsidR="006B6A2C">
        <w:t xml:space="preserve">reduziert. Zu erkennen ist die Angabe der aktuellen Fahrzeugposition. Außerdem sind alle Wege befahrbar. Die Ausgangsschicht liefert die State-Action-Values für </w:t>
      </w:r>
      <w:r w:rsidR="00631217">
        <w:t xml:space="preserve">jede Aktion </w:t>
      </w:r>
      <m:oMath>
        <m:r>
          <w:rPr>
            <w:rFonts w:ascii="Cambria Math" w:hAnsi="Cambria Math"/>
          </w:rPr>
          <m:t>a ∈A</m:t>
        </m:r>
      </m:oMath>
      <w:r w:rsidR="00631217">
        <w:rPr>
          <w:rFonts w:eastAsiaTheme="minorEastAsia"/>
        </w:rPr>
        <w:t xml:space="preserve"> ausgehend vom aktuellen Zustand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 xml:space="preserve"> ∈S</m:t>
        </m:r>
      </m:oMath>
      <w:r w:rsidR="00E20C46">
        <w:rPr>
          <w:rFonts w:eastAsiaTheme="minorEastAsia"/>
        </w:rPr>
        <w:t>.</w:t>
      </w:r>
    </w:p>
    <w:p w14:paraId="187227A6" w14:textId="20E96FCB" w:rsidR="00572524" w:rsidRDefault="00C70F93" w:rsidP="00BF073D">
      <w:pPr>
        <w:rPr>
          <w:rFonts w:eastAsiaTheme="minorEastAsia"/>
        </w:rPr>
      </w:pPr>
      <w:r>
        <w:rPr>
          <w:noProof/>
        </w:rPr>
        <w:lastRenderedPageBreak/>
        <w:drawing>
          <wp:anchor distT="0" distB="0" distL="114300" distR="114300" simplePos="0" relativeHeight="251677724" behindDoc="0" locked="0" layoutInCell="1" allowOverlap="1" wp14:anchorId="3CB51620" wp14:editId="190FAB37">
            <wp:simplePos x="0" y="0"/>
            <wp:positionH relativeFrom="margin">
              <wp:posOffset>271826</wp:posOffset>
            </wp:positionH>
            <wp:positionV relativeFrom="paragraph">
              <wp:posOffset>1387008</wp:posOffset>
            </wp:positionV>
            <wp:extent cx="5024614" cy="3224063"/>
            <wp:effectExtent l="0" t="0" r="5080"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pic:cNvPicPr/>
                  </pic:nvPicPr>
                  <pic:blipFill>
                    <a:blip r:embed="rId60">
                      <a:extLst>
                        <a:ext uri="{28A0092B-C50C-407E-A947-70E740481C1C}">
                          <a14:useLocalDpi xmlns:a14="http://schemas.microsoft.com/office/drawing/2010/main" val="0"/>
                        </a:ext>
                      </a:extLst>
                    </a:blip>
                    <a:stretch>
                      <a:fillRect/>
                    </a:stretch>
                  </pic:blipFill>
                  <pic:spPr>
                    <a:xfrm>
                      <a:off x="0" y="0"/>
                      <a:ext cx="5024614" cy="3224063"/>
                    </a:xfrm>
                    <a:prstGeom prst="rect">
                      <a:avLst/>
                    </a:prstGeom>
                  </pic:spPr>
                </pic:pic>
              </a:graphicData>
            </a:graphic>
            <wp14:sizeRelH relativeFrom="page">
              <wp14:pctWidth>0</wp14:pctWidth>
            </wp14:sizeRelH>
            <wp14:sizeRelV relativeFrom="page">
              <wp14:pctHeight>0</wp14:pctHeight>
            </wp14:sizeRelV>
          </wp:anchor>
        </w:drawing>
      </w:r>
      <w:r w:rsidR="00CC6561">
        <w:rPr>
          <w:noProof/>
        </w:rPr>
        <mc:AlternateContent>
          <mc:Choice Requires="wps">
            <w:drawing>
              <wp:anchor distT="0" distB="0" distL="114300" distR="114300" simplePos="0" relativeHeight="251679772" behindDoc="0" locked="0" layoutInCell="1" allowOverlap="1" wp14:anchorId="104691FC" wp14:editId="09281628">
                <wp:simplePos x="0" y="0"/>
                <wp:positionH relativeFrom="margin">
                  <wp:align>center</wp:align>
                </wp:positionH>
                <wp:positionV relativeFrom="paragraph">
                  <wp:posOffset>4654897</wp:posOffset>
                </wp:positionV>
                <wp:extent cx="5039995" cy="635"/>
                <wp:effectExtent l="0" t="0" r="8255" b="0"/>
                <wp:wrapTopAndBottom/>
                <wp:docPr id="45" name="Textfeld 4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112C216" w14:textId="19104FBA" w:rsidR="0070099B" w:rsidRPr="00167AD6" w:rsidRDefault="0070099B" w:rsidP="0070099B">
                            <w:pPr>
                              <w:pStyle w:val="Beschriftung"/>
                              <w:rPr>
                                <w:noProof/>
                                <w:sz w:val="21"/>
                              </w:rPr>
                            </w:pPr>
                            <w:bookmarkStart w:id="91" w:name="_Toc122335945"/>
                            <w:r w:rsidRPr="0070099B">
                              <w:rPr>
                                <w:b/>
                                <w:bCs w:val="0"/>
                              </w:rPr>
                              <w:t xml:space="preserve">Abbildung </w:t>
                            </w:r>
                            <w:r w:rsidRPr="0070099B">
                              <w:rPr>
                                <w:b/>
                                <w:bCs w:val="0"/>
                              </w:rPr>
                              <w:fldChar w:fldCharType="begin"/>
                            </w:r>
                            <w:r w:rsidRPr="0070099B">
                              <w:rPr>
                                <w:b/>
                                <w:bCs w:val="0"/>
                              </w:rPr>
                              <w:instrText xml:space="preserve"> SEQ Abbildung \* ARABIC </w:instrText>
                            </w:r>
                            <w:r w:rsidRPr="0070099B">
                              <w:rPr>
                                <w:b/>
                                <w:bCs w:val="0"/>
                              </w:rPr>
                              <w:fldChar w:fldCharType="separate"/>
                            </w:r>
                            <w:r w:rsidR="00BA2F70">
                              <w:rPr>
                                <w:b/>
                                <w:bCs w:val="0"/>
                                <w:noProof/>
                              </w:rPr>
                              <w:t>17</w:t>
                            </w:r>
                            <w:r w:rsidRPr="0070099B">
                              <w:rPr>
                                <w:b/>
                                <w:bCs w:val="0"/>
                              </w:rPr>
                              <w:fldChar w:fldCharType="end"/>
                            </w:r>
                            <w:r w:rsidRPr="0070099B">
                              <w:rPr>
                                <w:b/>
                                <w:bCs w:val="0"/>
                              </w:rPr>
                              <w:t>:</w:t>
                            </w:r>
                            <w:r>
                              <w:t xml:space="preserve"> Einbindung der Gewichtungsmatrizen in einem KNN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691FC" id="Textfeld 45" o:spid="_x0000_s1057" type="#_x0000_t202" style="position:absolute;left:0;text-align:left;margin-left:0;margin-top:366.55pt;width:396.85pt;height:.05pt;z-index:2516797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" stroked="f">
                <v:textbox style="mso-fit-shape-to-text:t" inset="0,0,0,0">
                  <w:txbxContent>
                    <w:p w14:paraId="4112C216" w14:textId="19104FBA" w:rsidR="0070099B" w:rsidRPr="00167AD6" w:rsidRDefault="0070099B" w:rsidP="0070099B">
                      <w:pPr>
                        <w:pStyle w:val="Beschriftung"/>
                        <w:rPr>
                          <w:noProof/>
                          <w:sz w:val="21"/>
                        </w:rPr>
                      </w:pPr>
                      <w:bookmarkStart w:id="92" w:name="_Toc122335945"/>
                      <w:r w:rsidRPr="0070099B">
                        <w:rPr>
                          <w:b/>
                          <w:bCs w:val="0"/>
                        </w:rPr>
                        <w:t xml:space="preserve">Abbildung </w:t>
                      </w:r>
                      <w:r w:rsidRPr="0070099B">
                        <w:rPr>
                          <w:b/>
                          <w:bCs w:val="0"/>
                        </w:rPr>
                        <w:fldChar w:fldCharType="begin"/>
                      </w:r>
                      <w:r w:rsidRPr="0070099B">
                        <w:rPr>
                          <w:b/>
                          <w:bCs w:val="0"/>
                        </w:rPr>
                        <w:instrText xml:space="preserve"> SEQ Abbildung \* ARABIC </w:instrText>
                      </w:r>
                      <w:r w:rsidRPr="0070099B">
                        <w:rPr>
                          <w:b/>
                          <w:bCs w:val="0"/>
                        </w:rPr>
                        <w:fldChar w:fldCharType="separate"/>
                      </w:r>
                      <w:r w:rsidR="00BA2F70">
                        <w:rPr>
                          <w:b/>
                          <w:bCs w:val="0"/>
                          <w:noProof/>
                        </w:rPr>
                        <w:t>17</w:t>
                      </w:r>
                      <w:r w:rsidRPr="0070099B">
                        <w:rPr>
                          <w:b/>
                          <w:bCs w:val="0"/>
                        </w:rPr>
                        <w:fldChar w:fldCharType="end"/>
                      </w:r>
                      <w:r w:rsidRPr="0070099B">
                        <w:rPr>
                          <w:b/>
                          <w:bCs w:val="0"/>
                        </w:rPr>
                        <w:t>:</w:t>
                      </w:r>
                      <w:r>
                        <w:t xml:space="preserve"> Einbindung der Gewichtungsmatrizen in einem KNN</w:t>
                      </w:r>
                      <w:bookmarkEnd w:id="92"/>
                    </w:p>
                  </w:txbxContent>
                </v:textbox>
                <w10:wrap type="topAndBottom" anchorx="margin"/>
              </v:shape>
            </w:pict>
          </mc:Fallback>
        </mc:AlternateContent>
      </w:r>
      <w:r w:rsidR="00CE0C9A">
        <w:t xml:space="preserve">Zwischen den einzelnen Neuronen werden die Informationen verschieden gewichtet. </w:t>
      </w:r>
      <w:r w:rsidR="00262D0E">
        <w:t xml:space="preserve">Die einzelnen Gewichtungen werden in einer Gewichtungsmatrix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u</m:t>
            </m:r>
          </m:sup>
        </m:sSubSup>
      </m:oMath>
      <w:r w:rsidR="005A7AE5">
        <w:rPr>
          <w:rFonts w:eastAsiaTheme="minorEastAsia"/>
        </w:rPr>
        <w:t xml:space="preserve"> </w:t>
      </w:r>
      <w:r w:rsidR="006C17B1">
        <w:rPr>
          <w:rFonts w:eastAsiaTheme="minorEastAsia"/>
        </w:rPr>
        <w:t>abgelegt und</w:t>
      </w:r>
      <w:r w:rsidR="00E11D44">
        <w:rPr>
          <w:rFonts w:eastAsiaTheme="minorEastAsia"/>
        </w:rPr>
        <w:t xml:space="preserve"> </w:t>
      </w:r>
      <w:r w:rsidR="003C4C01">
        <w:rPr>
          <w:rFonts w:eastAsiaTheme="minorEastAsia"/>
        </w:rPr>
        <w:t>nach</w:t>
      </w:r>
      <w:r w:rsidR="00E11D44">
        <w:rPr>
          <w:rFonts w:eastAsiaTheme="minorEastAsia"/>
        </w:rPr>
        <w:t xml:space="preserve"> der Übergabe der Informationen an die nächste Schicht </w:t>
      </w:r>
      <w:r w:rsidR="003C4C01">
        <w:rPr>
          <w:rFonts w:eastAsiaTheme="minorEastAsia"/>
        </w:rPr>
        <w:t xml:space="preserve">im folgenden Neuron </w:t>
      </w:r>
      <w:r w:rsidR="008A6CDE">
        <w:rPr>
          <w:rFonts w:eastAsiaTheme="minorEastAsia"/>
        </w:rPr>
        <w:t>angewandt</w:t>
      </w:r>
      <w:r w:rsidR="006C17B1">
        <w:rPr>
          <w:rFonts w:eastAsiaTheme="minorEastAsia"/>
        </w:rPr>
        <w:t xml:space="preserve">. </w:t>
      </w:r>
      <w:r w:rsidR="00575123">
        <w:rPr>
          <w:rFonts w:eastAsiaTheme="minorEastAsia"/>
        </w:rPr>
        <w:t xml:space="preserve">Der Index </w:t>
      </w:r>
      <m:oMath>
        <m:r>
          <w:rPr>
            <w:rFonts w:ascii="Cambria Math" w:eastAsiaTheme="minorEastAsia" w:hAnsi="Cambria Math"/>
          </w:rPr>
          <m:t>u</m:t>
        </m:r>
      </m:oMath>
      <w:r w:rsidR="00575123">
        <w:rPr>
          <w:rFonts w:eastAsiaTheme="minorEastAsia"/>
        </w:rPr>
        <w:t xml:space="preserve"> gibt dabei an, </w:t>
      </w:r>
      <w:r w:rsidR="006D1851">
        <w:rPr>
          <w:rFonts w:eastAsiaTheme="minorEastAsia"/>
        </w:rPr>
        <w:t>für</w:t>
      </w:r>
      <w:r w:rsidR="00575123">
        <w:rPr>
          <w:rFonts w:eastAsiaTheme="minorEastAsia"/>
        </w:rPr>
        <w:t xml:space="preserve"> we</w:t>
      </w:r>
      <w:r w:rsidR="006D1851">
        <w:rPr>
          <w:rFonts w:eastAsiaTheme="minorEastAsia"/>
        </w:rPr>
        <w:t xml:space="preserve">lche </w:t>
      </w:r>
      <w:r w:rsidR="00575123">
        <w:rPr>
          <w:rFonts w:eastAsiaTheme="minorEastAsia"/>
        </w:rPr>
        <w:t xml:space="preserve">Schicht </w:t>
      </w:r>
      <w:r w:rsidR="002B4E04">
        <w:rPr>
          <w:rFonts w:eastAsiaTheme="minorEastAsia"/>
        </w:rPr>
        <w:t xml:space="preserve">die Gewichtungsmatrix gilt. </w:t>
      </w:r>
      <w:r w:rsidR="004134CC">
        <w:rPr>
          <w:rFonts w:eastAsiaTheme="minorEastAsia"/>
        </w:rPr>
        <w:t xml:space="preserve">Aufbauend auf </w:t>
      </w:r>
      <w:r w:rsidR="004134CC">
        <w:rPr>
          <w:rFonts w:eastAsiaTheme="minorEastAsia"/>
        </w:rPr>
        <w:fldChar w:fldCharType="begin"/>
      </w:r>
      <w:r w:rsidR="004134CC">
        <w:rPr>
          <w:rFonts w:eastAsiaTheme="minorEastAsia"/>
        </w:rPr>
        <w:instrText xml:space="preserve"> REF _Ref122078426 \h </w:instrText>
      </w:r>
      <w:r w:rsidR="004134CC">
        <w:rPr>
          <w:rFonts w:eastAsiaTheme="minorEastAsia"/>
        </w:rPr>
      </w:r>
      <w:r w:rsidR="004134CC">
        <w:rPr>
          <w:rFonts w:eastAsiaTheme="minorEastAsia"/>
        </w:rPr>
        <w:fldChar w:fldCharType="separate"/>
      </w:r>
      <w:r w:rsidR="00BA2F70" w:rsidRPr="00A95FB9">
        <w:rPr>
          <w:b/>
        </w:rPr>
        <w:t xml:space="preserve">Abbildung </w:t>
      </w:r>
      <w:r w:rsidR="00BA2F70">
        <w:rPr>
          <w:b/>
          <w:noProof/>
        </w:rPr>
        <w:t>16</w:t>
      </w:r>
      <w:r w:rsidR="004134CC">
        <w:rPr>
          <w:rFonts w:eastAsiaTheme="minorEastAsia"/>
        </w:rPr>
        <w:fldChar w:fldCharType="end"/>
      </w:r>
      <w:r w:rsidR="004134CC">
        <w:rPr>
          <w:rFonts w:eastAsiaTheme="minorEastAsia"/>
        </w:rPr>
        <w:t xml:space="preserve"> </w:t>
      </w:r>
      <w:r w:rsidR="00C6466D">
        <w:rPr>
          <w:rFonts w:eastAsiaTheme="minorEastAsia"/>
        </w:rPr>
        <w:t xml:space="preserve">zeigt die folgende Abbildung die Einbindung der </w:t>
      </w:r>
      <w:r w:rsidR="00E11D44">
        <w:rPr>
          <w:rFonts w:eastAsiaTheme="minorEastAsia"/>
        </w:rPr>
        <w:t xml:space="preserve">Gewichtungsmatrix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u</m:t>
            </m:r>
          </m:sup>
        </m:sSubSup>
      </m:oMath>
      <w:r w:rsidR="002B4E04">
        <w:rPr>
          <w:rFonts w:eastAsiaTheme="minorEastAsia"/>
        </w:rPr>
        <w:t xml:space="preserve"> </w:t>
      </w:r>
      <w:r w:rsidR="00E11D44">
        <w:rPr>
          <w:rFonts w:eastAsiaTheme="minorEastAsia"/>
        </w:rPr>
        <w:t>im KNN:</w:t>
      </w:r>
    </w:p>
    <w:p w14:paraId="15A2B876" w14:textId="1BEEF11C" w:rsidR="00C70F93" w:rsidRDefault="001A7563" w:rsidP="00BF073D">
      <w:pPr>
        <w:rPr>
          <w:rFonts w:eastAsiaTheme="minorEastAsia"/>
        </w:rPr>
      </w:pPr>
      <w:r>
        <w:t xml:space="preserve">Innerhalb eines Neurons wird die Eingabe </w:t>
      </w:r>
      <w:r w:rsidR="00732AE8">
        <w:t xml:space="preserve">mit der entsprechenden Gewichtung aus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u</m:t>
            </m:r>
          </m:sup>
        </m:sSubSup>
      </m:oMath>
      <w:r w:rsidR="00732AE8">
        <w:rPr>
          <w:rFonts w:eastAsiaTheme="minorEastAsia"/>
        </w:rPr>
        <w:t xml:space="preserve"> und dem </w:t>
      </w:r>
      <w:r w:rsidR="00D97429">
        <w:rPr>
          <w:rFonts w:eastAsiaTheme="minorEastAsia"/>
        </w:rPr>
        <w:t>Bias</w:t>
      </w:r>
      <w:r w:rsidR="00732AE8">
        <w:rPr>
          <w:rFonts w:eastAsiaTheme="minorEastAsia"/>
        </w:rPr>
        <w:t xml:space="preserve"> aus dem </w:t>
      </w:r>
      <w:r w:rsidR="00D97429">
        <w:rPr>
          <w:rFonts w:eastAsiaTheme="minorEastAsia"/>
        </w:rPr>
        <w:t>Bias</w:t>
      </w:r>
      <w:r w:rsidR="00732AE8">
        <w:rPr>
          <w:rFonts w:eastAsiaTheme="minorEastAsia"/>
        </w:rPr>
        <w:t xml:space="preserve">-Vektor </w:t>
      </w:r>
      <m:oMath>
        <m:sSubSup>
          <m:sSubSupPr>
            <m:ctrlPr>
              <w:rPr>
                <w:rFonts w:ascii="Cambria Math" w:hAnsi="Cambria Math"/>
                <w:i/>
              </w:rPr>
            </m:ctrlPr>
          </m:sSubSupPr>
          <m:e>
            <m:box>
              <m:boxPr>
                <m:opEmu m:val="1"/>
                <m:ctrlPr>
                  <w:rPr>
                    <w:rFonts w:ascii="Cambria Math" w:hAnsi="Cambria Math"/>
                    <w:i/>
                  </w:rPr>
                </m:ctrlPr>
              </m:boxPr>
              <m:e>
                <m:acc>
                  <m:accPr>
                    <m:chr m:val="⃗"/>
                    <m:ctrlPr>
                      <w:rPr>
                        <w:rFonts w:ascii="Cambria Math" w:hAnsi="Cambria Math"/>
                        <w:i/>
                      </w:rPr>
                    </m:ctrlPr>
                  </m:accPr>
                  <m:e>
                    <m:r>
                      <w:rPr>
                        <w:rFonts w:ascii="Cambria Math" w:hAnsi="Cambria Math"/>
                      </w:rPr>
                      <m:t>b</m:t>
                    </m:r>
                  </m:e>
                </m:acc>
              </m:e>
            </m:box>
          </m:e>
          <m:sub>
            <m:r>
              <w:rPr>
                <w:rFonts w:ascii="Cambria Math" w:hAnsi="Cambria Math"/>
              </w:rPr>
              <m:t>j</m:t>
            </m:r>
          </m:sub>
          <m:sup>
            <m:r>
              <w:rPr>
                <w:rFonts w:ascii="Cambria Math" w:hAnsi="Cambria Math"/>
              </w:rPr>
              <m:t>u</m:t>
            </m:r>
          </m:sup>
        </m:sSubSup>
      </m:oMath>
      <w:r w:rsidR="00B74706">
        <w:rPr>
          <w:rFonts w:eastAsiaTheme="minorEastAsia"/>
        </w:rPr>
        <w:t xml:space="preserve"> der entsprechenden Schicht zur sogenannten </w:t>
      </w:r>
      <w:r w:rsidR="00B74706" w:rsidRPr="00B74706">
        <w:rPr>
          <w:rFonts w:eastAsiaTheme="minorEastAsia"/>
          <w:i/>
          <w:iCs/>
        </w:rPr>
        <w:t>Netzeingabe</w:t>
      </w:r>
      <w:r w:rsidR="00B74706">
        <w:rPr>
          <w:rFonts w:eastAsiaTheme="minorEastAsia"/>
        </w:rPr>
        <w:t xml:space="preserve"> verrechnet</w:t>
      </w:r>
      <w:r w:rsidR="008F0486">
        <w:rPr>
          <w:rFonts w:eastAsiaTheme="minorEastAsia"/>
        </w:rPr>
        <w:t xml:space="preserve"> </w:t>
      </w:r>
      <w:sdt>
        <w:sdtPr>
          <w:rPr>
            <w:rFonts w:eastAsiaTheme="minorEastAsia"/>
          </w:rPr>
          <w:alias w:val="To edit, see citavi.com/edit"/>
          <w:tag w:val="CitaviPlaceholder#4df7d774-061b-4017-bfc5-b75eb03f1e11"/>
          <w:id w:val="-822191484"/>
          <w:placeholder>
            <w:docPart w:val="89730F50D6014D3FA20B84736CC31E7F"/>
          </w:placeholder>
        </w:sdtPr>
        <w:sdtEndPr/>
        <w:sdtContent>
          <w:r w:rsidR="008F0486">
            <w:rPr>
              <w:rFonts w:eastAsiaTheme="minorEastAsia"/>
            </w:rPr>
            <w:fldChar w:fldCharType="begin"/>
          </w:r>
          <w:r w:rsidR="008F0486">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MGJiM2I1LTZmMGYtNGNiOS1iNTdkLWMyY2NiODQ5ZjFiZCIsIlJhbmdlTGVuZ3RoIjoyNywiUmVmZXJlbmNlSWQiOiIyYjhkYTY0Mi1iODlkLTRkZjgtODZlNS00NjAwNjEzMWM0Y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aW5zLnVuaS1ib25uLmRlL21lZGlhL3B1YmxpYy9wdWJsaWNhdGlvbi1tZWRpYS9CQV9Ta3JpcHRfRmVsaXhfS2Vya2hvZmYucGRmIiwiVXJpU3RyaW5nIjoiaHR0cHM6Ly9pbnMudW5pLWJvbm4uZGUvbWVkaWEvcHVibGljL3B1YmxpY2F0aW9uLW1lZGlhL0JBX1NrcmlwdF9GZWxpeF9LZXJraG9mZ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KHZnbC4gS2Vya2hvZmYgMjAyMCwgUy4gMTcpIn1dfSwiVGFnIjoiQ2l0YXZpUGxhY2Vob2xkZXIjNGRmN2Q3NzQtMDYxYi00MDE3LWJmYzUtYjc1ZWIwM2YxZTExIiwiVGV4dCI6Iih2Z2wuIEtlcmtob2ZmIDIwMjAsIFMuIDE3KSIsIldBSVZlcnNpb24iOiI2LjEwLjAuMCJ9}</w:instrText>
          </w:r>
          <w:r w:rsidR="008F0486">
            <w:rPr>
              <w:rFonts w:eastAsiaTheme="minorEastAsia"/>
            </w:rPr>
            <w:fldChar w:fldCharType="separate"/>
          </w:r>
          <w:r w:rsidR="00A95B2B">
            <w:rPr>
              <w:rFonts w:eastAsiaTheme="minorEastAsia"/>
            </w:rPr>
            <w:t>(vgl. Kerkhoff 2020, S. 17)</w:t>
          </w:r>
          <w:r w:rsidR="008F0486">
            <w:rPr>
              <w:rFonts w:eastAsiaTheme="minorEastAsia"/>
            </w:rPr>
            <w:fldChar w:fldCharType="end"/>
          </w:r>
        </w:sdtContent>
      </w:sdt>
      <w:r w:rsidR="00B77ED2">
        <w:rPr>
          <w:rFonts w:eastAsiaTheme="minorEastAsia"/>
        </w:rPr>
        <w:t>. Die Netzeingabe ist definiert als</w:t>
      </w:r>
    </w:p>
    <w:p w14:paraId="24BFF94C" w14:textId="2C575FDB" w:rsidR="00B74706" w:rsidRDefault="00BA2F70" w:rsidP="00BF073D">
      <m:oMathPara>
        <m:oMath>
          <m:sSubSup>
            <m:sSubSupPr>
              <m:ctrlPr>
                <w:rPr>
                  <w:rFonts w:ascii="Cambria Math" w:hAnsi="Cambria Math"/>
                  <w:i/>
                </w:rPr>
              </m:ctrlPr>
            </m:sSubSupPr>
            <m:e>
              <m:r>
                <w:rPr>
                  <w:rFonts w:ascii="Cambria Math" w:hAnsi="Cambria Math"/>
                </w:rPr>
                <m:t>net</m:t>
              </m:r>
            </m:e>
            <m:sub>
              <m:r>
                <w:rPr>
                  <w:rFonts w:ascii="Cambria Math" w:hAnsi="Cambria Math"/>
                </w:rPr>
                <m:t>j</m:t>
              </m:r>
            </m:sub>
            <m:sup>
              <m:r>
                <w:rPr>
                  <w:rFonts w:ascii="Cambria Math" w:hAnsi="Cambria Math"/>
                </w:rPr>
                <m:t>u</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u-1</m:t>
                  </m:r>
                </m:sup>
              </m:sSub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u</m:t>
                  </m:r>
                </m:sup>
              </m:sSubSup>
            </m:e>
          </m:nary>
        </m:oMath>
      </m:oMathPara>
    </w:p>
    <w:p w14:paraId="3EAC27DD" w14:textId="5E87E333" w:rsidR="00370B33" w:rsidRDefault="005C164D" w:rsidP="00BF073D">
      <w:r>
        <w:t xml:space="preserve">Bei späterer Anwendung des RL werden Gewichtungsmatrix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u</m:t>
            </m:r>
          </m:sup>
        </m:sSubSup>
      </m:oMath>
      <w:r w:rsidR="00331757">
        <w:t xml:space="preserve"> </w:t>
      </w:r>
      <w:r>
        <w:t xml:space="preserve">und Bias-Vektor </w:t>
      </w:r>
      <m:oMath>
        <m:sSubSup>
          <m:sSubSupPr>
            <m:ctrlPr>
              <w:rPr>
                <w:rFonts w:ascii="Cambria Math" w:hAnsi="Cambria Math"/>
                <w:i/>
              </w:rPr>
            </m:ctrlPr>
          </m:sSubSupPr>
          <m:e>
            <m:box>
              <m:boxPr>
                <m:opEmu m:val="1"/>
                <m:ctrlPr>
                  <w:rPr>
                    <w:rFonts w:ascii="Cambria Math" w:hAnsi="Cambria Math"/>
                    <w:i/>
                  </w:rPr>
                </m:ctrlPr>
              </m:boxPr>
              <m:e>
                <m:acc>
                  <m:accPr>
                    <m:chr m:val="⃗"/>
                    <m:ctrlPr>
                      <w:rPr>
                        <w:rFonts w:ascii="Cambria Math" w:hAnsi="Cambria Math"/>
                        <w:i/>
                      </w:rPr>
                    </m:ctrlPr>
                  </m:accPr>
                  <m:e>
                    <m:r>
                      <w:rPr>
                        <w:rFonts w:ascii="Cambria Math" w:hAnsi="Cambria Math"/>
                      </w:rPr>
                      <m:t>b</m:t>
                    </m:r>
                  </m:e>
                </m:acc>
              </m:e>
            </m:box>
          </m:e>
          <m:sub>
            <m:r>
              <w:rPr>
                <w:rFonts w:ascii="Cambria Math" w:hAnsi="Cambria Math"/>
              </w:rPr>
              <m:t>j</m:t>
            </m:r>
          </m:sub>
          <m:sup>
            <m:r>
              <w:rPr>
                <w:rFonts w:ascii="Cambria Math" w:hAnsi="Cambria Math"/>
              </w:rPr>
              <m:t>u</m:t>
            </m:r>
          </m:sup>
        </m:sSubSup>
      </m:oMath>
      <w:r w:rsidR="00F17060">
        <w:rPr>
          <w:rFonts w:eastAsiaTheme="minorEastAsia"/>
        </w:rPr>
        <w:t xml:space="preserve"> </w:t>
      </w:r>
      <w:r>
        <w:t xml:space="preserve">zu einem Parametervektor </w:t>
      </w:r>
      <m:oMath>
        <m:sSubSup>
          <m:sSubSupPr>
            <m:ctrlPr>
              <w:rPr>
                <w:rFonts w:ascii="Cambria Math" w:hAnsi="Cambria Math"/>
                <w:i/>
              </w:rPr>
            </m:ctrlPr>
          </m:sSubSupPr>
          <m:e>
            <m:box>
              <m:boxPr>
                <m:opEmu m:val="1"/>
                <m:ctrlPr>
                  <w:rPr>
                    <w:rFonts w:ascii="Cambria Math" w:hAnsi="Cambria Math"/>
                    <w:i/>
                  </w:rPr>
                </m:ctrlPr>
              </m:boxPr>
              <m:e>
                <m:acc>
                  <m:accPr>
                    <m:chr m:val="⃗"/>
                    <m:ctrlPr>
                      <w:rPr>
                        <w:rFonts w:ascii="Cambria Math" w:hAnsi="Cambria Math"/>
                        <w:i/>
                      </w:rPr>
                    </m:ctrlPr>
                  </m:accPr>
                  <m:e>
                    <m:r>
                      <w:rPr>
                        <w:rFonts w:ascii="Cambria Math" w:hAnsi="Cambria Math"/>
                      </w:rPr>
                      <m:t>θ</m:t>
                    </m:r>
                  </m:e>
                </m:acc>
              </m:e>
            </m:box>
          </m:e>
          <m:sub>
            <m:r>
              <w:rPr>
                <w:rFonts w:ascii="Cambria Math" w:hAnsi="Cambria Math"/>
              </w:rPr>
              <m:t>j</m:t>
            </m:r>
          </m:sub>
          <m:sup>
            <m:r>
              <w:rPr>
                <w:rFonts w:ascii="Cambria Math" w:hAnsi="Cambria Math"/>
              </w:rPr>
              <m:t>u</m:t>
            </m:r>
          </m:sup>
        </m:sSubSup>
      </m:oMath>
      <w:r w:rsidR="00F17060">
        <w:rPr>
          <w:rFonts w:eastAsiaTheme="minorEastAsia"/>
        </w:rPr>
        <w:t xml:space="preserve"> </w:t>
      </w:r>
      <w:r w:rsidR="00F17060">
        <w:t>vereinigt</w:t>
      </w:r>
      <w:r w:rsidR="00D037EF">
        <w:t xml:space="preserve"> </w:t>
      </w:r>
      <w:sdt>
        <w:sdtPr>
          <w:alias w:val="To edit, see citavi.com/edit"/>
          <w:tag w:val="CitaviPlaceholder#1d2f45ba-511f-4b22-b453-3732ab15dc9b"/>
          <w:id w:val="931091757"/>
          <w:placeholder>
            <w:docPart w:val="DefaultPlaceholder_-1854013440"/>
          </w:placeholder>
        </w:sdtPr>
        <w:sdtEndPr/>
        <w:sdtContent>
          <w:r w:rsidR="00E87122">
            <w:fldChar w:fldCharType="begin"/>
          </w:r>
          <w:r w:rsidR="00E871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MDZkZTgxLWJhMTEtNDE0OC1hMTk2LWEzNDU2ZmI0MWI4NiIsIlJhbmdlTGVuZ3RoIjoyNywiUmVmZXJlbmNlSWQiOiIyYjhkYTY0Mi1iODlkLTRkZjgtODZlNS00NjAwNjEzMWM0Y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aW5zLnVuaS1ib25uLmRlL21lZGlhL3B1YmxpYy9wdWJsaWNhdGlvbi1tZWRpYS9CQV9Ta3JpcHRfRmVsaXhfS2Vya2hvZmYucGRmIiwiVXJpU3RyaW5nIjoiaHR0cHM6Ly9pbnMudW5pLWJvbm4uZGUvbWVkaWEvcHVibGljL3B1YmxpY2F0aW9uLW1lZGlhL0JBX1NrcmlwdF9GZWxpeF9LZXJraG9mZ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KHZnbC4gS2Vya2hvZmYgMjAyMCwgUy4gMjEpIn1dfSwiVGFnIjoiQ2l0YXZpUGxhY2Vob2xkZXIjMWQyZjQ1YmEtNTExZi00YjIyLWI0NTMtMzczMmFiMTVkYzliIiwiVGV4dCI6Iih2Z2wuIEtlcmtob2ZmIDIwMjAsIFMuIDIxKSIsIldBSVZlcnNpb24iOiI2LjEwLjAuMCJ9}</w:instrText>
          </w:r>
          <w:r w:rsidR="00E87122">
            <w:fldChar w:fldCharType="separate"/>
          </w:r>
          <w:r w:rsidR="00A95B2B">
            <w:t>(vgl. Kerkhoff 2020, S. 21)</w:t>
          </w:r>
          <w:r w:rsidR="00E87122">
            <w:fldChar w:fldCharType="end"/>
          </w:r>
        </w:sdtContent>
      </w:sdt>
      <w:r w:rsidR="00D72C22">
        <w:t>.</w:t>
      </w:r>
    </w:p>
    <w:p w14:paraId="6A08219D" w14:textId="33F065BF" w:rsidR="00A753FE" w:rsidRDefault="00C14FC9" w:rsidP="00BF073D">
      <w:pPr>
        <w:rPr>
          <w:rFonts w:eastAsiaTheme="minorEastAsia"/>
        </w:rPr>
      </w:pPr>
      <w:r>
        <w:t xml:space="preserve">Zur Berechnung des Ausgangswertes </w:t>
      </w:r>
      <m:oMath>
        <m:sSubSup>
          <m:sSubSupPr>
            <m:ctrlPr>
              <w:rPr>
                <w:rFonts w:ascii="Cambria Math" w:hAnsi="Cambria Math"/>
                <w:i/>
              </w:rPr>
            </m:ctrlPr>
          </m:sSubSupPr>
          <m:e>
            <m:box>
              <m:boxPr>
                <m:opEmu m:val="1"/>
                <m:ctrlPr>
                  <w:rPr>
                    <w:rFonts w:ascii="Cambria Math" w:hAnsi="Cambria Math"/>
                    <w:i/>
                  </w:rPr>
                </m:ctrlPr>
              </m:boxPr>
              <m:e>
                <m:r>
                  <w:rPr>
                    <w:rFonts w:ascii="Cambria Math" w:hAnsi="Cambria Math"/>
                  </w:rPr>
                  <m:t>o</m:t>
                </m:r>
              </m:e>
            </m:box>
          </m:e>
          <m:sub>
            <m:r>
              <w:rPr>
                <w:rFonts w:ascii="Cambria Math" w:hAnsi="Cambria Math"/>
              </w:rPr>
              <m:t>j</m:t>
            </m:r>
          </m:sub>
          <m:sup>
            <m:r>
              <w:rPr>
                <w:rFonts w:ascii="Cambria Math" w:hAnsi="Cambria Math"/>
              </w:rPr>
              <m:t>u</m:t>
            </m:r>
          </m:sup>
        </m:sSubSup>
      </m:oMath>
      <w:r w:rsidR="00A05CA9">
        <w:rPr>
          <w:rFonts w:eastAsiaTheme="minorEastAsia"/>
        </w:rPr>
        <w:t xml:space="preserve"> </w:t>
      </w:r>
      <w:r>
        <w:t xml:space="preserve">eines Neurons wird anschließend die Aktivierungsfunktion </w:t>
      </w:r>
      <m:oMath>
        <m:sSup>
          <m:sSupPr>
            <m:ctrlPr>
              <w:rPr>
                <w:rFonts w:ascii="Cambria Math" w:hAnsi="Cambria Math"/>
                <w:i/>
              </w:rPr>
            </m:ctrlPr>
          </m:sSupPr>
          <m:e>
            <m:r>
              <w:rPr>
                <w:rFonts w:ascii="Cambria Math" w:hAnsi="Cambria Math"/>
              </w:rPr>
              <m:t>ϕ</m:t>
            </m:r>
          </m:e>
          <m:sup>
            <m:r>
              <w:rPr>
                <w:rFonts w:ascii="Cambria Math" w:hAnsi="Cambria Math"/>
              </w:rPr>
              <m:t>u</m:t>
            </m:r>
          </m:sup>
        </m:sSup>
      </m:oMath>
      <w:r w:rsidR="00AD08A8">
        <w:rPr>
          <w:rFonts w:eastAsiaTheme="minorEastAsia"/>
        </w:rPr>
        <w:t xml:space="preserve"> </w:t>
      </w:r>
      <w:r w:rsidR="002A5F4D">
        <w:rPr>
          <w:rFonts w:eastAsiaTheme="minorEastAsia"/>
        </w:rPr>
        <w:t>auf die Netzeingabe angewandt. Es gilt daher</w:t>
      </w:r>
    </w:p>
    <w:p w14:paraId="13BC07C1" w14:textId="724EEFBE" w:rsidR="002A5F4D" w:rsidRPr="007F3651" w:rsidRDefault="00BA2F70" w:rsidP="00BF073D">
      <w:pPr>
        <w:rPr>
          <w:rFonts w:eastAsiaTheme="minorEastAsia"/>
        </w:rPr>
      </w:pPr>
      <m:oMathPara>
        <m:oMath>
          <m:sSubSup>
            <m:sSubSupPr>
              <m:ctrlPr>
                <w:rPr>
                  <w:rFonts w:ascii="Cambria Math" w:hAnsi="Cambria Math"/>
                  <w:i/>
                </w:rPr>
              </m:ctrlPr>
            </m:sSubSupPr>
            <m:e>
              <m:r>
                <w:rPr>
                  <w:rFonts w:ascii="Cambria Math" w:hAnsi="Cambria Math"/>
                </w:rPr>
                <m:t>o</m:t>
              </m:r>
            </m:e>
            <m:sub>
              <m:r>
                <w:rPr>
                  <w:rFonts w:ascii="Cambria Math" w:hAnsi="Cambria Math"/>
                </w:rPr>
                <m:t>j</m:t>
              </m:r>
            </m:sub>
            <m:sup>
              <m:r>
                <w:rPr>
                  <w:rFonts w:ascii="Cambria Math" w:hAnsi="Cambria Math"/>
                </w:rPr>
                <m:t>u</m:t>
              </m:r>
            </m:sup>
          </m:sSubSup>
          <m:r>
            <m:rPr>
              <m:sty m:val="p"/>
            </m:rPr>
            <w:rPr>
              <w:rFonts w:ascii="Cambria Math" w:eastAsiaTheme="minorEastAsia"/>
            </w:rPr>
            <m:t xml:space="preserve">= </m:t>
          </m:r>
          <m:sSup>
            <m:sSupPr>
              <m:ctrlPr>
                <w:rPr>
                  <w:rFonts w:ascii="Cambria Math" w:hAnsi="Cambria Math"/>
                  <w:i/>
                </w:rPr>
              </m:ctrlPr>
            </m:sSupPr>
            <m:e>
              <m:r>
                <w:rPr>
                  <w:rFonts w:ascii="Cambria Math" w:hAnsi="Cambria Math"/>
                </w:rPr>
                <m:t>ϕ</m:t>
              </m:r>
            </m:e>
            <m:sup>
              <m:r>
                <w:rPr>
                  <w:rFonts w:ascii="Cambria Math" w:hAnsi="Cambria Math"/>
                </w:rPr>
                <m:t>u</m:t>
              </m:r>
            </m:sup>
          </m:sSup>
          <m:r>
            <w:rPr>
              <w:rFonts w:ascii="Cambria Math" w:hAnsi="Cambria Math"/>
            </w:rPr>
            <m:t>(</m:t>
          </m:r>
          <m:sSubSup>
            <m:sSubSupPr>
              <m:ctrlPr>
                <w:rPr>
                  <w:rFonts w:ascii="Cambria Math" w:hAnsi="Cambria Math"/>
                  <w:i/>
                </w:rPr>
              </m:ctrlPr>
            </m:sSubSupPr>
            <m:e>
              <m:r>
                <w:rPr>
                  <w:rFonts w:ascii="Cambria Math" w:hAnsi="Cambria Math"/>
                </w:rPr>
                <m:t>net</m:t>
              </m:r>
            </m:e>
            <m:sub>
              <m:r>
                <w:rPr>
                  <w:rFonts w:ascii="Cambria Math" w:hAnsi="Cambria Math"/>
                </w:rPr>
                <m:t>j</m:t>
              </m:r>
            </m:sub>
            <m:sup>
              <m:r>
                <w:rPr>
                  <w:rFonts w:ascii="Cambria Math" w:hAnsi="Cambria Math"/>
                </w:rPr>
                <m:t>u</m:t>
              </m:r>
            </m:sup>
          </m:sSubSup>
          <m:r>
            <w:rPr>
              <w:rFonts w:ascii="Cambria Math" w:hAnsi="Cambria Math"/>
            </w:rPr>
            <m:t>)</m:t>
          </m:r>
        </m:oMath>
      </m:oMathPara>
    </w:p>
    <w:p w14:paraId="290AA704" w14:textId="79880622" w:rsidR="003F2E1A" w:rsidRDefault="003C3FCD" w:rsidP="00BF073D">
      <w:pPr>
        <w:rPr>
          <w:rFonts w:eastAsiaTheme="minorEastAsia"/>
        </w:rPr>
      </w:pPr>
      <w:r>
        <w:rPr>
          <w:noProof/>
        </w:rPr>
        <w:lastRenderedPageBreak/>
        <mc:AlternateContent>
          <mc:Choice Requires="wps">
            <w:drawing>
              <wp:anchor distT="0" distB="0" distL="114300" distR="114300" simplePos="0" relativeHeight="251694108" behindDoc="0" locked="0" layoutInCell="1" allowOverlap="1" wp14:anchorId="72604068" wp14:editId="710DBF8F">
                <wp:simplePos x="0" y="0"/>
                <wp:positionH relativeFrom="column">
                  <wp:posOffset>775970</wp:posOffset>
                </wp:positionH>
                <wp:positionV relativeFrom="paragraph">
                  <wp:posOffset>3125470</wp:posOffset>
                </wp:positionV>
                <wp:extent cx="3846830" cy="635"/>
                <wp:effectExtent l="0" t="0" r="0" b="0"/>
                <wp:wrapTopAndBottom/>
                <wp:docPr id="54" name="Textfeld 54"/>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14:paraId="2DCF6B62" w14:textId="4C353292" w:rsidR="003C3FCD" w:rsidRPr="0059735C" w:rsidRDefault="003C3FCD" w:rsidP="003C3FCD">
                            <w:pPr>
                              <w:pStyle w:val="Beschriftung"/>
                              <w:rPr>
                                <w:noProof/>
                                <w:sz w:val="21"/>
                              </w:rPr>
                            </w:pPr>
                            <w:bookmarkStart w:id="93" w:name="_Toc122335946"/>
                            <w:r w:rsidRPr="003C3FCD">
                              <w:rPr>
                                <w:b/>
                                <w:bCs w:val="0"/>
                              </w:rPr>
                              <w:t xml:space="preserve">Abbildung </w:t>
                            </w:r>
                            <w:r w:rsidRPr="003C3FCD">
                              <w:rPr>
                                <w:b/>
                                <w:bCs w:val="0"/>
                              </w:rPr>
                              <w:fldChar w:fldCharType="begin"/>
                            </w:r>
                            <w:r w:rsidRPr="003C3FCD">
                              <w:rPr>
                                <w:b/>
                                <w:bCs w:val="0"/>
                              </w:rPr>
                              <w:instrText xml:space="preserve"> SEQ Abbildung \* ARABIC </w:instrText>
                            </w:r>
                            <w:r w:rsidRPr="003C3FCD">
                              <w:rPr>
                                <w:b/>
                                <w:bCs w:val="0"/>
                              </w:rPr>
                              <w:fldChar w:fldCharType="separate"/>
                            </w:r>
                            <w:r w:rsidR="00BA2F70">
                              <w:rPr>
                                <w:b/>
                                <w:bCs w:val="0"/>
                                <w:noProof/>
                              </w:rPr>
                              <w:t>18</w:t>
                            </w:r>
                            <w:r w:rsidRPr="003C3FCD">
                              <w:rPr>
                                <w:b/>
                                <w:bCs w:val="0"/>
                              </w:rPr>
                              <w:fldChar w:fldCharType="end"/>
                            </w:r>
                            <w:r w:rsidRPr="003C3FCD">
                              <w:rPr>
                                <w:b/>
                                <w:bCs w:val="0"/>
                              </w:rPr>
                              <w:t>:</w:t>
                            </w:r>
                            <w:r>
                              <w:t xml:space="preserve"> Schematische Darstellung der Berechnungsschritte innerhalb eines Neurons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04068" id="Textfeld 54" o:spid="_x0000_s1058" type="#_x0000_t202" style="position:absolute;left:0;text-align:left;margin-left:61.1pt;margin-top:246.1pt;width:302.9pt;height:.05pt;z-index:2516941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WIXGwIAAEA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" stroked="f">
                <v:textbox style="mso-fit-shape-to-text:t" inset="0,0,0,0">
                  <w:txbxContent>
                    <w:p w14:paraId="2DCF6B62" w14:textId="4C353292" w:rsidR="003C3FCD" w:rsidRPr="0059735C" w:rsidRDefault="003C3FCD" w:rsidP="003C3FCD">
                      <w:pPr>
                        <w:pStyle w:val="Beschriftung"/>
                        <w:rPr>
                          <w:noProof/>
                          <w:sz w:val="21"/>
                        </w:rPr>
                      </w:pPr>
                      <w:bookmarkStart w:id="94" w:name="_Toc122335946"/>
                      <w:r w:rsidRPr="003C3FCD">
                        <w:rPr>
                          <w:b/>
                          <w:bCs w:val="0"/>
                        </w:rPr>
                        <w:t xml:space="preserve">Abbildung </w:t>
                      </w:r>
                      <w:r w:rsidRPr="003C3FCD">
                        <w:rPr>
                          <w:b/>
                          <w:bCs w:val="0"/>
                        </w:rPr>
                        <w:fldChar w:fldCharType="begin"/>
                      </w:r>
                      <w:r w:rsidRPr="003C3FCD">
                        <w:rPr>
                          <w:b/>
                          <w:bCs w:val="0"/>
                        </w:rPr>
                        <w:instrText xml:space="preserve"> SEQ Abbildung \* ARABIC </w:instrText>
                      </w:r>
                      <w:r w:rsidRPr="003C3FCD">
                        <w:rPr>
                          <w:b/>
                          <w:bCs w:val="0"/>
                        </w:rPr>
                        <w:fldChar w:fldCharType="separate"/>
                      </w:r>
                      <w:r w:rsidR="00BA2F70">
                        <w:rPr>
                          <w:b/>
                          <w:bCs w:val="0"/>
                          <w:noProof/>
                        </w:rPr>
                        <w:t>18</w:t>
                      </w:r>
                      <w:r w:rsidRPr="003C3FCD">
                        <w:rPr>
                          <w:b/>
                          <w:bCs w:val="0"/>
                        </w:rPr>
                        <w:fldChar w:fldCharType="end"/>
                      </w:r>
                      <w:r w:rsidRPr="003C3FCD">
                        <w:rPr>
                          <w:b/>
                          <w:bCs w:val="0"/>
                        </w:rPr>
                        <w:t>:</w:t>
                      </w:r>
                      <w:r>
                        <w:t xml:space="preserve"> Schematische Darstellung der Berechnungsschritte innerhalb eines Neurons</w:t>
                      </w:r>
                      <w:bookmarkEnd w:id="94"/>
                    </w:p>
                  </w:txbxContent>
                </v:textbox>
                <w10:wrap type="topAndBottom"/>
              </v:shape>
            </w:pict>
          </mc:Fallback>
        </mc:AlternateContent>
      </w:r>
      <w:r w:rsidR="00F15DAC">
        <w:rPr>
          <w:noProof/>
        </w:rPr>
        <w:drawing>
          <wp:anchor distT="0" distB="0" distL="114300" distR="114300" simplePos="0" relativeHeight="251688988" behindDoc="0" locked="0" layoutInCell="1" allowOverlap="1" wp14:anchorId="65E9EB80" wp14:editId="57E7C54B">
            <wp:simplePos x="0" y="0"/>
            <wp:positionH relativeFrom="page">
              <wp:align>center</wp:align>
            </wp:positionH>
            <wp:positionV relativeFrom="paragraph">
              <wp:posOffset>1005372</wp:posOffset>
            </wp:positionV>
            <wp:extent cx="3846830" cy="2063115"/>
            <wp:effectExtent l="0" t="0" r="127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846830" cy="2063115"/>
                    </a:xfrm>
                    <a:prstGeom prst="rect">
                      <a:avLst/>
                    </a:prstGeom>
                  </pic:spPr>
                </pic:pic>
              </a:graphicData>
            </a:graphic>
            <wp14:sizeRelH relativeFrom="page">
              <wp14:pctWidth>0</wp14:pctWidth>
            </wp14:sizeRelH>
            <wp14:sizeRelV relativeFrom="page">
              <wp14:pctHeight>0</wp14:pctHeight>
            </wp14:sizeRelV>
          </wp:anchor>
        </w:drawing>
      </w:r>
      <w:r w:rsidR="0051582E">
        <w:rPr>
          <w:rFonts w:eastAsiaTheme="minorEastAsia"/>
        </w:rPr>
        <w:t>Über die Aktivierungsfunktion wird geregelt, wann ein Neuron in einem KNN aktiv wird</w:t>
      </w:r>
      <w:r w:rsidR="001C26A2">
        <w:rPr>
          <w:rFonts w:eastAsiaTheme="minorEastAsia"/>
        </w:rPr>
        <w:t>, also basierend auf einer Eingabe eine Ausgabe liefert und welchen Wert diese Ausgabe annehmen kann.</w:t>
      </w:r>
      <w:r w:rsidR="004A5B12">
        <w:rPr>
          <w:rFonts w:eastAsiaTheme="minorEastAsia"/>
        </w:rPr>
        <w:t xml:space="preserve"> </w:t>
      </w:r>
      <w:r w:rsidR="005C2897">
        <w:rPr>
          <w:rFonts w:eastAsiaTheme="minorEastAsia"/>
        </w:rPr>
        <w:t>Diese</w:t>
      </w:r>
      <w:r w:rsidR="007F5943">
        <w:rPr>
          <w:rFonts w:eastAsiaTheme="minorEastAsia"/>
        </w:rPr>
        <w:t xml:space="preserve">r Prozess </w:t>
      </w:r>
      <w:r w:rsidR="005C2897">
        <w:rPr>
          <w:rFonts w:eastAsiaTheme="minorEastAsia"/>
        </w:rPr>
        <w:t xml:space="preserve">wird als </w:t>
      </w:r>
      <w:r w:rsidR="005C2897" w:rsidRPr="005C2897">
        <w:rPr>
          <w:rFonts w:eastAsiaTheme="minorEastAsia"/>
          <w:i/>
          <w:iCs/>
        </w:rPr>
        <w:t>Forward</w:t>
      </w:r>
      <w:r w:rsidR="004448E8">
        <w:rPr>
          <w:rFonts w:eastAsiaTheme="minorEastAsia"/>
          <w:i/>
          <w:iCs/>
        </w:rPr>
        <w:t xml:space="preserve"> </w:t>
      </w:r>
      <w:r w:rsidR="005C2897" w:rsidRPr="005C2897">
        <w:rPr>
          <w:rFonts w:eastAsiaTheme="minorEastAsia"/>
          <w:i/>
          <w:iCs/>
        </w:rPr>
        <w:t>Propagation</w:t>
      </w:r>
      <w:r w:rsidR="005C2897">
        <w:rPr>
          <w:rFonts w:eastAsiaTheme="minorEastAsia"/>
        </w:rPr>
        <w:t xml:space="preserve"> bezeichnet</w:t>
      </w:r>
      <w:r w:rsidR="00F15DAC">
        <w:rPr>
          <w:rFonts w:eastAsiaTheme="minorEastAsia"/>
        </w:rPr>
        <w:t>. Die folgende Abbildung zeigt den Ablauf innerhalbe eines Neurons graphisch:</w:t>
      </w:r>
    </w:p>
    <w:p w14:paraId="68D190B7" w14:textId="4C5D3F6E" w:rsidR="00BF69FC" w:rsidRDefault="00FD259B" w:rsidP="00BF073D">
      <w:pPr>
        <w:rPr>
          <w:rFonts w:eastAsiaTheme="minorEastAsia"/>
        </w:rPr>
      </w:pPr>
      <w:r>
        <w:rPr>
          <w:rFonts w:eastAsiaTheme="minorEastAsia"/>
        </w:rPr>
        <w:t xml:space="preserve">Die Rolle der Aktivierungsfunktion kann theoretisch von jeder beliebigen mathematischen Funktion eingenommen werden. </w:t>
      </w:r>
      <w:r w:rsidR="00506252">
        <w:rPr>
          <w:rFonts w:eastAsiaTheme="minorEastAsia"/>
        </w:rPr>
        <w:t xml:space="preserve">Vielfach haben sich jedoch nichtlineare Funktionen </w:t>
      </w:r>
      <w:r w:rsidR="00CD62E3">
        <w:rPr>
          <w:rFonts w:eastAsiaTheme="minorEastAsia"/>
        </w:rPr>
        <w:t xml:space="preserve">durchgesetzt, die </w:t>
      </w:r>
      <w:r w:rsidR="007B2363">
        <w:rPr>
          <w:rFonts w:eastAsiaTheme="minorEastAsia"/>
        </w:rPr>
        <w:t xml:space="preserve">durch ihr nichtlineares Verhalten </w:t>
      </w:r>
      <w:r w:rsidR="00955A84">
        <w:rPr>
          <w:rFonts w:eastAsiaTheme="minorEastAsia"/>
        </w:rPr>
        <w:t>für eine signifikante Veränderung der Ausg</w:t>
      </w:r>
      <w:r w:rsidR="0029548D">
        <w:rPr>
          <w:rFonts w:eastAsiaTheme="minorEastAsia"/>
        </w:rPr>
        <w:t xml:space="preserve">abe sorgt, wenn die Eingabe einen gewissen Grenzwert erreicht </w:t>
      </w:r>
      <w:sdt>
        <w:sdtPr>
          <w:rPr>
            <w:rFonts w:eastAsiaTheme="minorEastAsia"/>
          </w:rPr>
          <w:alias w:val="To edit, see citavi.com/edit"/>
          <w:tag w:val="CitaviPlaceholder#2b603e55-72e1-4904-bc1b-1c43a18d03ef"/>
          <w:id w:val="1041251494"/>
          <w:placeholder>
            <w:docPart w:val="DefaultPlaceholder_-1854013440"/>
          </w:placeholder>
        </w:sdtPr>
        <w:sdtEndPr/>
        <w:sdtContent>
          <w:r w:rsidR="0029548D">
            <w:rPr>
              <w:rFonts w:eastAsiaTheme="minorEastAsia"/>
            </w:rPr>
            <w:fldChar w:fldCharType="begin"/>
          </w:r>
          <w:r w:rsidR="002115CD">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ZWNmMmU3LWY2ZTktNGEyOC1hZDdiLTBlNmJmNDliZjhjMCIsIlJhbmdlTGVuZ3RoIjoyNi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zIiwiU3RhcnRQYWdlIjp7IiRpZCI6IjUiLCIkdHlwZSI6IlN3aXNzQWNhZGVtaWMuUGFnZU51bWJlciwgU3dpc3NBY2FkZW1pYyIsIklzRnVsbHlOdW1lcmljIjp0cnVlLCJOdW1iZXIiOjEyMywiTnVtYmVyaW5nVHlwZSI6MCwiTnVtZXJhbFN5c3RlbSI6MCwiT3JpZ2luYWxTdHJpbmciOiIxMjMiLCJQcmV0dHlTdHJpbmciOiIxMjM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V3ZSIsIkxhc3ROYW1lIjoiTG9yZW56IiwiUHJvdGVjdGVkIjpmYWxzZSwiU2V4IjoyLCJDcmVhdGVkQnkiOiJfU2ViYXN0aWFuIEtub3BmIiwiQ3JlYXRlZE9uIjoiMjAyMi0xMi0wN1QxMjowODoxNyIsIk1vZGlmaWVkQnkiOiJfU2ViYXN0aWFuIEtub3BmIiwiSWQiOiIzYmZjMjdkOC1iN2JkLTQ1ZmMtOWUyNC1lZjdlMzlmY2FkYmQiLCJNb2RpZmllZE9uIjoiMjAyMi0xMi0wN1QxMjowODoxNy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U2ViYXN0aWFuXFxBcHBEYXRhXFxMb2NhbFxcVGVtcFxcdXpwbHByd3UuanBnIiwiVXJpU3RyaW5nIjoiYzhhZTgzYjYtN2Y0NS00MTM5LTg0MDMtOTU1MmQzZDlkZGZj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jItNjE2NTEtMiIsIkVkaXRvcnMiOltdLCJFdmFsdWF0aW9uQ29tcGxleGl0eSI6MCwiRXZhbHVhdGlvblNvdXJjZVRleHRGb3JtYXQiOjAsIkdyb3VwcyI6W10sIkhhc0xhYmVsMSI6ZmFsc2UsIkhhc0xhYmVsMiI6ZmFsc2UsIklzYm4iOiI5NzgtMy02NjItNjE2NTAtNS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NjYyLTYxNjUxLTIiLCJVcmlTdHJpbmciOiJodHRwczovL2RvaS5vcmcvMTAuMTAwNy85NzgtMy02NjItNjE2NTE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ih2Z2wuIExvcmVueiAyMDIwLCBTLiAxMjMpIn1dfSwiVGFnIjoiQ2l0YXZpUGxhY2Vob2xkZXIjMmI2MDNlNTUtNzJlMS00OTA0LWJjMWItMWM0M2ExOGQwM2VmIiwiVGV4dCI6Iih2Z2wuIExvcmVueiAyMDIwLCBTLiAxMjMpIiwiV0FJVmVyc2lvbiI6IjYuMTAuMC4wIn0=}</w:instrText>
          </w:r>
          <w:r w:rsidR="0029548D">
            <w:rPr>
              <w:rFonts w:eastAsiaTheme="minorEastAsia"/>
            </w:rPr>
            <w:fldChar w:fldCharType="separate"/>
          </w:r>
          <w:r w:rsidR="00A95B2B">
            <w:rPr>
              <w:rFonts w:eastAsiaTheme="minorEastAsia"/>
            </w:rPr>
            <w:t>(vgl. Lorenz 2020, S. 123)</w:t>
          </w:r>
          <w:r w:rsidR="0029548D">
            <w:rPr>
              <w:rFonts w:eastAsiaTheme="minorEastAsia"/>
            </w:rPr>
            <w:fldChar w:fldCharType="end"/>
          </w:r>
        </w:sdtContent>
      </w:sdt>
      <w:r w:rsidR="002115CD">
        <w:rPr>
          <w:rFonts w:eastAsiaTheme="minorEastAsia"/>
        </w:rPr>
        <w:t>.</w:t>
      </w:r>
      <w:r w:rsidR="005113BB">
        <w:rPr>
          <w:rFonts w:eastAsiaTheme="minorEastAsia"/>
        </w:rPr>
        <w:t xml:space="preserve"> Altbewährte</w:t>
      </w:r>
      <w:r w:rsidR="00283EE3">
        <w:rPr>
          <w:rFonts w:eastAsiaTheme="minorEastAsia"/>
        </w:rPr>
        <w:t xml:space="preserve"> Vertreter der Aktivierungsfunktionen sind die </w:t>
      </w:r>
      <w:r w:rsidR="00283EE3" w:rsidRPr="00974CCF">
        <w:rPr>
          <w:rFonts w:eastAsiaTheme="minorEastAsia"/>
          <w:i/>
          <w:iCs/>
        </w:rPr>
        <w:t>Sigmoid</w:t>
      </w:r>
      <w:r w:rsidR="00283EE3">
        <w:rPr>
          <w:rFonts w:eastAsiaTheme="minorEastAsia"/>
        </w:rPr>
        <w:t xml:space="preserve">- und die </w:t>
      </w:r>
      <w:r w:rsidR="00283EE3" w:rsidRPr="00974CCF">
        <w:rPr>
          <w:rFonts w:eastAsiaTheme="minorEastAsia"/>
          <w:i/>
          <w:iCs/>
        </w:rPr>
        <w:t>Tangens-Hyperbolicus</w:t>
      </w:r>
      <w:r w:rsidR="00283EE3">
        <w:rPr>
          <w:rFonts w:eastAsiaTheme="minorEastAsia"/>
        </w:rPr>
        <w:t>-Funktion</w:t>
      </w:r>
      <w:r w:rsidR="00614D57">
        <w:rPr>
          <w:rFonts w:eastAsiaTheme="minorEastAsia"/>
        </w:rPr>
        <w:t xml:space="preserve">, auch als </w:t>
      </w:r>
      <w:r w:rsidR="00614D57" w:rsidRPr="00974CCF">
        <w:rPr>
          <w:rFonts w:eastAsiaTheme="minorEastAsia"/>
          <w:i/>
          <w:iCs/>
        </w:rPr>
        <w:t>TanH</w:t>
      </w:r>
      <w:r w:rsidR="0058159D">
        <w:rPr>
          <w:rFonts w:eastAsiaTheme="minorEastAsia"/>
        </w:rPr>
        <w:fldChar w:fldCharType="begin"/>
      </w:r>
      <w:r w:rsidR="0058159D">
        <w:instrText xml:space="preserve"> XE "</w:instrText>
      </w:r>
      <w:r w:rsidR="0058159D" w:rsidRPr="00C417C7">
        <w:rPr>
          <w:rFonts w:eastAsiaTheme="minorEastAsia"/>
        </w:rPr>
        <w:instrText>TanH</w:instrText>
      </w:r>
      <w:r w:rsidR="0058159D">
        <w:instrText>" \t "</w:instrText>
      </w:r>
      <w:r w:rsidR="0058159D" w:rsidRPr="00BF2305">
        <w:rPr>
          <w:i/>
        </w:rPr>
        <w:instrText>Tangens-Hyperbolicus</w:instrText>
      </w:r>
      <w:r w:rsidR="0058159D">
        <w:instrText xml:space="preserve">" </w:instrText>
      </w:r>
      <w:r w:rsidR="0058159D">
        <w:rPr>
          <w:rFonts w:eastAsiaTheme="minorEastAsia"/>
        </w:rPr>
        <w:fldChar w:fldCharType="end"/>
      </w:r>
      <w:r w:rsidR="00614D57">
        <w:rPr>
          <w:rFonts w:eastAsiaTheme="minorEastAsia"/>
        </w:rPr>
        <w:t>-Funktion bezeichnet</w:t>
      </w:r>
      <w:r w:rsidR="00283EE3">
        <w:rPr>
          <w:rFonts w:eastAsiaTheme="minorEastAsia"/>
        </w:rPr>
        <w:t xml:space="preserve">. </w:t>
      </w:r>
    </w:p>
    <w:p w14:paraId="2770E92A" w14:textId="63E37DDA" w:rsidR="00EB65AA" w:rsidRDefault="003C3FCD" w:rsidP="00BF073D">
      <w:pPr>
        <w:rPr>
          <w:rFonts w:eastAsiaTheme="minorEastAsia"/>
        </w:rPr>
      </w:pPr>
      <w:r>
        <w:rPr>
          <w:noProof/>
        </w:rPr>
        <mc:AlternateContent>
          <mc:Choice Requires="wps">
            <w:drawing>
              <wp:anchor distT="0" distB="0" distL="114300" distR="114300" simplePos="0" relativeHeight="251692060" behindDoc="0" locked="0" layoutInCell="1" allowOverlap="1" wp14:anchorId="30AC0AA5" wp14:editId="266AFA36">
                <wp:simplePos x="0" y="0"/>
                <wp:positionH relativeFrom="margin">
                  <wp:posOffset>-635</wp:posOffset>
                </wp:positionH>
                <wp:positionV relativeFrom="paragraph">
                  <wp:posOffset>2238986</wp:posOffset>
                </wp:positionV>
                <wp:extent cx="5349875" cy="635"/>
                <wp:effectExtent l="0" t="0" r="3175" b="0"/>
                <wp:wrapTopAndBottom/>
                <wp:docPr id="49" name="Textfeld 49"/>
                <wp:cNvGraphicFramePr/>
                <a:graphic xmlns:a="http://schemas.openxmlformats.org/drawingml/2006/main">
                  <a:graphicData uri="http://schemas.microsoft.com/office/word/2010/wordprocessingShape">
                    <wps:wsp>
                      <wps:cNvSpPr txBox="1"/>
                      <wps:spPr>
                        <a:xfrm>
                          <a:off x="0" y="0"/>
                          <a:ext cx="5349875" cy="635"/>
                        </a:xfrm>
                        <a:prstGeom prst="rect">
                          <a:avLst/>
                        </a:prstGeom>
                        <a:solidFill>
                          <a:prstClr val="white"/>
                        </a:solidFill>
                        <a:ln>
                          <a:noFill/>
                        </a:ln>
                      </wps:spPr>
                      <wps:txbx>
                        <w:txbxContent>
                          <w:p w14:paraId="5E289CC6" w14:textId="549FA96A" w:rsidR="00BF69FC" w:rsidRPr="002557DC" w:rsidRDefault="00BF69FC" w:rsidP="00BF69FC">
                            <w:pPr>
                              <w:pStyle w:val="Beschriftung"/>
                              <w:rPr>
                                <w:noProof/>
                                <w:sz w:val="21"/>
                              </w:rPr>
                            </w:pPr>
                            <w:bookmarkStart w:id="95" w:name="_Toc122335947"/>
                            <w:r w:rsidRPr="00231EB4">
                              <w:rPr>
                                <w:b/>
                                <w:bCs w:val="0"/>
                              </w:rPr>
                              <w:t xml:space="preserve">Abbildung </w:t>
                            </w:r>
                            <w:r w:rsidRPr="00231EB4">
                              <w:rPr>
                                <w:b/>
                                <w:bCs w:val="0"/>
                              </w:rPr>
                              <w:fldChar w:fldCharType="begin"/>
                            </w:r>
                            <w:r w:rsidRPr="00231EB4">
                              <w:rPr>
                                <w:b/>
                                <w:bCs w:val="0"/>
                              </w:rPr>
                              <w:instrText xml:space="preserve"> SEQ Abbildung \* ARABIC </w:instrText>
                            </w:r>
                            <w:r w:rsidRPr="00231EB4">
                              <w:rPr>
                                <w:b/>
                                <w:bCs w:val="0"/>
                              </w:rPr>
                              <w:fldChar w:fldCharType="separate"/>
                            </w:r>
                            <w:r w:rsidR="00BA2F70">
                              <w:rPr>
                                <w:b/>
                                <w:bCs w:val="0"/>
                                <w:noProof/>
                              </w:rPr>
                              <w:t>19</w:t>
                            </w:r>
                            <w:r w:rsidRPr="00231EB4">
                              <w:rPr>
                                <w:b/>
                                <w:bCs w:val="0"/>
                              </w:rPr>
                              <w:fldChar w:fldCharType="end"/>
                            </w:r>
                            <w:r w:rsidRPr="00231EB4">
                              <w:rPr>
                                <w:b/>
                                <w:bCs w:val="0"/>
                              </w:rPr>
                              <w:t>:</w:t>
                            </w:r>
                            <w:r>
                              <w:t xml:space="preserve"> Funktionsgraphen der Sigmoid- und TanH-Funktion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C0AA5" id="Textfeld 49" o:spid="_x0000_s1059" type="#_x0000_t202" style="position:absolute;left:0;text-align:left;margin-left:-.05pt;margin-top:176.3pt;width:421.25pt;height:.05pt;z-index:2516920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" stroked="f">
                <v:textbox style="mso-fit-shape-to-text:t" inset="0,0,0,0">
                  <w:txbxContent>
                    <w:p w14:paraId="5E289CC6" w14:textId="549FA96A" w:rsidR="00BF69FC" w:rsidRPr="002557DC" w:rsidRDefault="00BF69FC" w:rsidP="00BF69FC">
                      <w:pPr>
                        <w:pStyle w:val="Beschriftung"/>
                        <w:rPr>
                          <w:noProof/>
                          <w:sz w:val="21"/>
                        </w:rPr>
                      </w:pPr>
                      <w:bookmarkStart w:id="96" w:name="_Toc122335947"/>
                      <w:r w:rsidRPr="00231EB4">
                        <w:rPr>
                          <w:b/>
                          <w:bCs w:val="0"/>
                        </w:rPr>
                        <w:t xml:space="preserve">Abbildung </w:t>
                      </w:r>
                      <w:r w:rsidRPr="00231EB4">
                        <w:rPr>
                          <w:b/>
                          <w:bCs w:val="0"/>
                        </w:rPr>
                        <w:fldChar w:fldCharType="begin"/>
                      </w:r>
                      <w:r w:rsidRPr="00231EB4">
                        <w:rPr>
                          <w:b/>
                          <w:bCs w:val="0"/>
                        </w:rPr>
                        <w:instrText xml:space="preserve"> SEQ Abbildung \* ARABIC </w:instrText>
                      </w:r>
                      <w:r w:rsidRPr="00231EB4">
                        <w:rPr>
                          <w:b/>
                          <w:bCs w:val="0"/>
                        </w:rPr>
                        <w:fldChar w:fldCharType="separate"/>
                      </w:r>
                      <w:r w:rsidR="00BA2F70">
                        <w:rPr>
                          <w:b/>
                          <w:bCs w:val="0"/>
                          <w:noProof/>
                        </w:rPr>
                        <w:t>19</w:t>
                      </w:r>
                      <w:r w:rsidRPr="00231EB4">
                        <w:rPr>
                          <w:b/>
                          <w:bCs w:val="0"/>
                        </w:rPr>
                        <w:fldChar w:fldCharType="end"/>
                      </w:r>
                      <w:r w:rsidRPr="00231EB4">
                        <w:rPr>
                          <w:b/>
                          <w:bCs w:val="0"/>
                        </w:rPr>
                        <w:t>:</w:t>
                      </w:r>
                      <w:r>
                        <w:t xml:space="preserve"> Funktionsgraphen der Sigmoid- und TanH-Funktion</w:t>
                      </w:r>
                      <w:bookmarkEnd w:id="96"/>
                    </w:p>
                  </w:txbxContent>
                </v:textbox>
                <w10:wrap type="topAndBottom" anchorx="margin"/>
              </v:shape>
            </w:pict>
          </mc:Fallback>
        </mc:AlternateContent>
      </w:r>
      <w:r>
        <w:rPr>
          <w:rFonts w:eastAsiaTheme="minorEastAsia"/>
          <w:noProof/>
        </w:rPr>
        <mc:AlternateContent>
          <mc:Choice Requires="wpg">
            <w:drawing>
              <wp:anchor distT="0" distB="0" distL="114300" distR="114300" simplePos="0" relativeHeight="251691036" behindDoc="0" locked="0" layoutInCell="1" allowOverlap="1" wp14:anchorId="17325B30" wp14:editId="7188C142">
                <wp:simplePos x="0" y="0"/>
                <wp:positionH relativeFrom="margin">
                  <wp:posOffset>-635</wp:posOffset>
                </wp:positionH>
                <wp:positionV relativeFrom="paragraph">
                  <wp:posOffset>402242</wp:posOffset>
                </wp:positionV>
                <wp:extent cx="5349875" cy="1750060"/>
                <wp:effectExtent l="0" t="0" r="3175" b="2540"/>
                <wp:wrapTopAndBottom/>
                <wp:docPr id="48" name="Gruppieren 48"/>
                <wp:cNvGraphicFramePr/>
                <a:graphic xmlns:a="http://schemas.openxmlformats.org/drawingml/2006/main">
                  <a:graphicData uri="http://schemas.microsoft.com/office/word/2010/wordprocessingGroup">
                    <wpg:wgp>
                      <wpg:cNvGrpSpPr/>
                      <wpg:grpSpPr>
                        <a:xfrm>
                          <a:off x="0" y="0"/>
                          <a:ext cx="5349875" cy="1750060"/>
                          <a:chOff x="0" y="0"/>
                          <a:chExt cx="5350402" cy="1750060"/>
                        </a:xfrm>
                      </wpg:grpSpPr>
                      <pic:pic xmlns:pic="http://schemas.openxmlformats.org/drawingml/2006/picture">
                        <pic:nvPicPr>
                          <pic:cNvPr id="47" name="Grafik 47"/>
                          <pic:cNvPicPr>
                            <a:picLocks noChangeAspect="1"/>
                          </pic:cNvPicPr>
                        </pic:nvPicPr>
                        <pic:blipFill rotWithShape="1">
                          <a:blip r:embed="rId62">
                            <a:extLst>
                              <a:ext uri="{28A0092B-C50C-407E-A947-70E740481C1C}">
                                <a14:useLocalDpi xmlns:a14="http://schemas.microsoft.com/office/drawing/2010/main" val="0"/>
                              </a:ext>
                            </a:extLst>
                          </a:blip>
                          <a:srcRect t="5838"/>
                          <a:stretch/>
                        </pic:blipFill>
                        <pic:spPr bwMode="auto">
                          <a:xfrm>
                            <a:off x="2725947" y="60385"/>
                            <a:ext cx="2624455" cy="15957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Grafik 4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844165" cy="1750060"/>
                          </a:xfrm>
                          <a:prstGeom prst="rect">
                            <a:avLst/>
                          </a:prstGeom>
                        </pic:spPr>
                      </pic:pic>
                    </wpg:wgp>
                  </a:graphicData>
                </a:graphic>
              </wp:anchor>
            </w:drawing>
          </mc:Choice>
          <mc:Fallback>
            <w:pict>
              <v:group w14:anchorId="667F32C4" id="Gruppieren 48" o:spid="_x0000_s1026" style="position:absolute;margin-left:-.05pt;margin-top:31.65pt;width:421.25pt;height:137.8pt;z-index:251691036;mso-position-horizontal-relative:margin" coordsize="53504,17500" o:gfxdata="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">
                <v:shape id="Grafik 47" o:spid="_x0000_s1027" type="#_x0000_t75" style="position:absolute;left:27259;top:603;width:26245;height:15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">
                  <v:imagedata r:id="rId64" o:title="" croptop="3826f"/>
                </v:shape>
                <v:shape id="Grafik 46" o:spid="_x0000_s1028" type="#_x0000_t75" style="position:absolute;width:28441;height:17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">
                  <v:imagedata r:id="rId65" o:title=""/>
                </v:shape>
                <w10:wrap type="topAndBottom" anchorx="margin"/>
              </v:group>
            </w:pict>
          </mc:Fallback>
        </mc:AlternateContent>
      </w:r>
      <w:r w:rsidR="00B60532">
        <w:rPr>
          <w:rFonts w:eastAsiaTheme="minorEastAsia"/>
        </w:rPr>
        <w:t>Die folgende Abbildung zeigt die Funktionsgraphen der Sigmoid- und TanH-Funktion:</w:t>
      </w:r>
    </w:p>
    <w:p w14:paraId="2D68A807" w14:textId="36A67C6F" w:rsidR="001D7084" w:rsidRDefault="00533B6C" w:rsidP="00BF073D">
      <w:pPr>
        <w:rPr>
          <w:rFonts w:eastAsiaTheme="minorEastAsia"/>
          <w:noProof/>
        </w:rPr>
      </w:pPr>
      <w:r>
        <w:rPr>
          <w:noProof/>
        </w:rPr>
        <w:t xml:space="preserve">Auf den ersten Blick sehen beide Graphen zunächst sehr ähnlich aus. </w:t>
      </w:r>
      <w:r w:rsidR="006D5020">
        <w:rPr>
          <w:noProof/>
        </w:rPr>
        <w:t>Bei genauerer Betrachtung fallen jedoch zwei Dinge auf</w:t>
      </w:r>
      <w:r w:rsidR="00700227">
        <w:rPr>
          <w:noProof/>
        </w:rPr>
        <w:t xml:space="preserve">, dass </w:t>
      </w:r>
      <w:r w:rsidR="006D5020">
        <w:rPr>
          <w:noProof/>
        </w:rPr>
        <w:t>die Sigmoid-Funktion</w:t>
      </w:r>
      <w:r w:rsidR="00700227">
        <w:rPr>
          <w:noProof/>
        </w:rPr>
        <w:t xml:space="preserve"> zum einen</w:t>
      </w:r>
      <w:r w:rsidR="006D5020">
        <w:rPr>
          <w:noProof/>
        </w:rPr>
        <w:t xml:space="preserve"> nicht nullzentriert</w:t>
      </w:r>
      <w:r w:rsidR="004D44D3">
        <w:rPr>
          <w:noProof/>
        </w:rPr>
        <w:t xml:space="preserve"> ist</w:t>
      </w:r>
      <w:r w:rsidR="006D5020">
        <w:rPr>
          <w:noProof/>
        </w:rPr>
        <w:t xml:space="preserve">, das bedeutet für </w:t>
      </w:r>
      <w:r w:rsidR="00810C8F">
        <w:rPr>
          <w:noProof/>
        </w:rPr>
        <w:t>einen x-Wert von null verläuft die Funktion nicht durch den Ursprung.</w:t>
      </w:r>
      <w:r w:rsidR="00584524">
        <w:rPr>
          <w:noProof/>
        </w:rPr>
        <w:t xml:space="preserve"> Die TanH-</w:t>
      </w:r>
      <w:r w:rsidR="00584524">
        <w:rPr>
          <w:noProof/>
        </w:rPr>
        <w:lastRenderedPageBreak/>
        <w:t xml:space="preserve">Funktion ist hingegen nullzentriert. Zum anderen fällt auf, dass beide Funktionen für x-Werte außerhalb des Intervalls </w:t>
      </w:r>
      <m:oMath>
        <m:r>
          <w:rPr>
            <w:rFonts w:ascii="Cambria Math" w:hAnsi="Cambria Math"/>
            <w:noProof/>
          </w:rPr>
          <m:t>[-1;1]</m:t>
        </m:r>
      </m:oMath>
      <w:r w:rsidR="005859DD">
        <w:rPr>
          <w:rFonts w:eastAsiaTheme="minorEastAsia"/>
          <w:noProof/>
        </w:rPr>
        <w:t xml:space="preserve"> in Sättigung gehen. Sie liefern dann annäherungsweise immer denselben Wert</w:t>
      </w:r>
      <w:r w:rsidR="009F3742">
        <w:rPr>
          <w:rFonts w:eastAsiaTheme="minorEastAsia"/>
          <w:noProof/>
        </w:rPr>
        <w:t xml:space="preserve">, es kommt zu keiner signifikanten Änderung mehr. </w:t>
      </w:r>
      <w:r w:rsidR="0063721D">
        <w:rPr>
          <w:rFonts w:eastAsiaTheme="minorEastAsia"/>
          <w:noProof/>
        </w:rPr>
        <w:t xml:space="preserve">Die Ableitung </w:t>
      </w:r>
      <w:r w:rsidR="00297417">
        <w:rPr>
          <w:rFonts w:eastAsiaTheme="minorEastAsia"/>
          <w:noProof/>
        </w:rPr>
        <w:t>beider Funktionen wird strebt in diesem Fall gegen null. F</w:t>
      </w:r>
      <w:r w:rsidR="00E94BFF">
        <w:rPr>
          <w:rFonts w:eastAsiaTheme="minorEastAsia"/>
          <w:noProof/>
        </w:rPr>
        <w:t xml:space="preserve">ür das Training basierend auf Gradienten wird jedoch gerade die Ableitung wichtig </w:t>
      </w:r>
      <w:sdt>
        <w:sdtPr>
          <w:rPr>
            <w:rFonts w:eastAsiaTheme="minorEastAsia"/>
            <w:noProof/>
          </w:rPr>
          <w:alias w:val="To edit, see citavi.com/edit"/>
          <w:tag w:val="CitaviPlaceholder#03a516ca-eb4a-4e47-9643-f289044bb549"/>
          <w:id w:val="-1130169467"/>
          <w:placeholder>
            <w:docPart w:val="DefaultPlaceholder_-1854013440"/>
          </w:placeholder>
        </w:sdtPr>
        <w:sdtEndPr/>
        <w:sdtContent>
          <w:r w:rsidR="00E94BFF">
            <w:rPr>
              <w:rFonts w:eastAsiaTheme="minorEastAsia"/>
              <w:noProof/>
            </w:rPr>
            <w:fldChar w:fldCharType="begin"/>
          </w:r>
          <w:r w:rsidR="00BA555C">
            <w:rPr>
              <w:rFonts w:eastAsiaTheme="minorEastAsia"/>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OWIyYWU4LWY1NGQtNGFlZi05YjgzLTc2M2I3NDA1MjJiZCIsIlJhbmdlTGVuZ3RoIjoyNCwiUmVmZXJlbmNlSWQiOiI1NmYzOTM2ZC1iNDk2LTQ3YzgtODk1Zi0xNjhiNDQ0NDhiZ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lbmRhdGEudW5pLWhhbGxlLmRlL2JpdHN0cmVhbS8xOTgxMTg1OTIwLzE0MTg2LzEvRWJlcnREYXZpZF9CaWxka2xhc3NpZml6aWVydW5nX21pdF9uZXVyb25hbGVuX05ldHplbi5wZGYiLCJVcmlTdHJpbmciOiJodHRwczovL29wZW5kYXRhLnVuaS1oYWxsZS5kZS9iaXRzdHJlYW0vMTk4MTE4NTkyMC8xNDE4Ni8xL0ViZXJ0RGF2aWRfQmlsZGtsYXNzaWZpemllcnVuZ19taXRfbmV1cm9uYWxlbl9OZXR6ZW4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jEwLjEwMDcvOTc4LTk4MS0xMy02NzcyLTQiLCJVcmlTdHJpbmciOiJodHRwczovL2RvaS5vcmcvMTAuMTAwNy85NzgtOTgxLTEzLTY3NzItN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5NXdoeXI3ZXJ6YmF0bjBwdTQyeXdkanZqaDNtcXFidmZ0ZW9pZG9lemV1bWhjIiwiQ3JlYXRlZE9uIjoiMjAyMi0xMi0xNlQxNTo0NzoxMloiLCJNb2RpZmllZEJ5IjoieTV3aHlyN2VyemJhdG4wcHU0Mnl3ZGp2amgzbXFxYnZmdGVvaWRvZXpldW1oYyIsIklkIjoiYzkyNDRiYzYtNjkwZi00ZTliLTk1MzItNzBlOTZkYzUyOGZhIiwiTW9kaWZpZWRPbiI6IjIwMjItMTItMTZUMTU6NDc6MTJaIiwiUHJvamVjdCI6eyIkcmVmIjoiOC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zd2JwbHVzLmJzei1idy5kZS9ic3oxNjY2NzMxNjE3Y292LmpwZyIsIlVyaVN0cmluZyI6Imh0dHBzOi8vc3dicGx1cy5ic3otYncuZGUvYnN6MTY2NjczMTYxN2Nvdi5qcGc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}</w:instrText>
          </w:r>
          <w:r w:rsidR="00E94BFF">
            <w:rPr>
              <w:rFonts w:eastAsiaTheme="minorEastAsia"/>
              <w:noProof/>
            </w:rPr>
            <w:fldChar w:fldCharType="separate"/>
          </w:r>
          <w:r w:rsidR="00A95B2B">
            <w:rPr>
              <w:rFonts w:eastAsiaTheme="minorEastAsia"/>
              <w:noProof/>
            </w:rPr>
            <w:t>(vgl. Ebert 2019, 30 ff.; Mishra et al. 2019, S. 875)</w:t>
          </w:r>
          <w:r w:rsidR="00E94BFF">
            <w:rPr>
              <w:rFonts w:eastAsiaTheme="minorEastAsia"/>
              <w:noProof/>
            </w:rPr>
            <w:fldChar w:fldCharType="end"/>
          </w:r>
        </w:sdtContent>
      </w:sdt>
      <w:r w:rsidR="00E94BFF">
        <w:rPr>
          <w:rFonts w:eastAsiaTheme="minorEastAsia"/>
          <w:noProof/>
        </w:rPr>
        <w:t>, sodass sowohl die Sig</w:t>
      </w:r>
      <w:r w:rsidR="00BA555C">
        <w:rPr>
          <w:rFonts w:eastAsiaTheme="minorEastAsia"/>
          <w:noProof/>
        </w:rPr>
        <w:t>m</w:t>
      </w:r>
      <w:r w:rsidR="00E94BFF">
        <w:rPr>
          <w:rFonts w:eastAsiaTheme="minorEastAsia"/>
          <w:noProof/>
        </w:rPr>
        <w:t xml:space="preserve">oid- als auch die TanH-Funktion nur für </w:t>
      </w:r>
      <w:r w:rsidR="00BA555C">
        <w:rPr>
          <w:rFonts w:eastAsiaTheme="minorEastAsia"/>
          <w:noProof/>
        </w:rPr>
        <w:t>x-Werte</w:t>
      </w:r>
      <w:r w:rsidR="00041CF3">
        <w:rPr>
          <w:rFonts w:eastAsiaTheme="minorEastAsia"/>
          <w:noProof/>
        </w:rPr>
        <w:t xml:space="preserve"> im Intervall </w:t>
      </w:r>
      <m:oMath>
        <m:r>
          <w:rPr>
            <w:rFonts w:ascii="Cambria Math" w:hAnsi="Cambria Math"/>
            <w:noProof/>
          </w:rPr>
          <m:t>[-1;1]</m:t>
        </m:r>
      </m:oMath>
      <w:r w:rsidR="00041CF3">
        <w:rPr>
          <w:rFonts w:eastAsiaTheme="minorEastAsia"/>
          <w:noProof/>
        </w:rPr>
        <w:t xml:space="preserve"> </w:t>
      </w:r>
      <w:r w:rsidR="0033319F">
        <w:rPr>
          <w:rFonts w:eastAsiaTheme="minorEastAsia"/>
          <w:noProof/>
        </w:rPr>
        <w:t>nutzbar sind.</w:t>
      </w:r>
    </w:p>
    <w:p w14:paraId="78E517DB" w14:textId="6D7DBE27" w:rsidR="0033319F" w:rsidRDefault="00C42FB4" w:rsidP="00BF073D">
      <w:pPr>
        <w:rPr>
          <w:noProof/>
        </w:rPr>
      </w:pPr>
      <w:r>
        <w:rPr>
          <w:noProof/>
        </w:rPr>
        <w:drawing>
          <wp:anchor distT="0" distB="0" distL="114300" distR="114300" simplePos="0" relativeHeight="251685916" behindDoc="0" locked="0" layoutInCell="1" allowOverlap="1" wp14:anchorId="33E6876B" wp14:editId="61E6A058">
            <wp:simplePos x="0" y="0"/>
            <wp:positionH relativeFrom="margin">
              <wp:posOffset>-1905</wp:posOffset>
            </wp:positionH>
            <wp:positionV relativeFrom="paragraph">
              <wp:posOffset>1239520</wp:posOffset>
            </wp:positionV>
            <wp:extent cx="5579745" cy="2524760"/>
            <wp:effectExtent l="0" t="0" r="1905" b="8890"/>
            <wp:wrapTopAndBottom/>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579745" cy="25247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64" behindDoc="0" locked="0" layoutInCell="1" allowOverlap="1" wp14:anchorId="249EA1CA" wp14:editId="67A2496D">
                <wp:simplePos x="0" y="0"/>
                <wp:positionH relativeFrom="margin">
                  <wp:posOffset>-1905</wp:posOffset>
                </wp:positionH>
                <wp:positionV relativeFrom="paragraph">
                  <wp:posOffset>3756696</wp:posOffset>
                </wp:positionV>
                <wp:extent cx="5579745" cy="635"/>
                <wp:effectExtent l="0" t="0" r="1905" b="0"/>
                <wp:wrapTopAndBottom/>
                <wp:docPr id="52" name="Textfeld 5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1173FD3" w14:textId="2450B1A4" w:rsidR="00F40178" w:rsidRPr="00F40178" w:rsidRDefault="005705B2" w:rsidP="00F40178">
                            <w:pPr>
                              <w:pStyle w:val="Beschriftung"/>
                              <w:rPr>
                                <w:noProof/>
                                <w:vanish/>
                                <w:specVanish/>
                              </w:rPr>
                            </w:pPr>
                            <w:bookmarkStart w:id="97" w:name="_Toc122335948"/>
                            <w:r w:rsidRPr="005252CC">
                              <w:rPr>
                                <w:b/>
                                <w:bCs w:val="0"/>
                              </w:rPr>
                              <w:t xml:space="preserve">Abbildung </w:t>
                            </w:r>
                            <w:r w:rsidRPr="005252CC">
                              <w:rPr>
                                <w:b/>
                                <w:bCs w:val="0"/>
                              </w:rPr>
                              <w:fldChar w:fldCharType="begin"/>
                            </w:r>
                            <w:r w:rsidRPr="005252CC">
                              <w:rPr>
                                <w:b/>
                                <w:bCs w:val="0"/>
                              </w:rPr>
                              <w:instrText xml:space="preserve"> SEQ Abbildung \* ARABIC </w:instrText>
                            </w:r>
                            <w:r w:rsidRPr="005252CC">
                              <w:rPr>
                                <w:b/>
                                <w:bCs w:val="0"/>
                              </w:rPr>
                              <w:fldChar w:fldCharType="separate"/>
                            </w:r>
                            <w:r w:rsidR="00BA2F70">
                              <w:rPr>
                                <w:b/>
                                <w:bCs w:val="0"/>
                                <w:noProof/>
                              </w:rPr>
                              <w:t>20</w:t>
                            </w:r>
                            <w:r w:rsidRPr="005252CC">
                              <w:rPr>
                                <w:b/>
                                <w:bCs w:val="0"/>
                              </w:rPr>
                              <w:fldChar w:fldCharType="end"/>
                            </w:r>
                            <w:r w:rsidRPr="005252CC">
                              <w:rPr>
                                <w:b/>
                                <w:bCs w:val="0"/>
                              </w:rPr>
                              <w:t>:</w:t>
                            </w:r>
                            <w:r>
                              <w:t xml:space="preserve"> </w:t>
                            </w:r>
                            <w:r w:rsidR="00F40178">
                              <w:t>Funktionsgraphen der ReLU- und Leaky ReLU-Funktion</w:t>
                            </w:r>
                            <w:bookmarkEnd w:id="97"/>
                            <w:r w:rsidR="00F40178">
                              <w:rPr>
                                <w:noProof/>
                              </w:rPr>
                              <w:t xml:space="preserve"> </w:t>
                            </w:r>
                          </w:p>
                          <w:p w14:paraId="35C1D06E" w14:textId="152E3AB4" w:rsidR="005705B2" w:rsidRPr="00F40178" w:rsidRDefault="00F40178" w:rsidP="00F40178">
                            <w:pPr>
                              <w:pStyle w:val="BeschriftungOhneEintrag"/>
                            </w:pPr>
                            <w:r>
                              <w:t xml:space="preserve"> (Quelle: </w:t>
                            </w:r>
                            <w:sdt>
                              <w:sdtPr>
                                <w:alias w:val="To edit, see citavi.com/edit"/>
                                <w:tag w:val="CitaviPlaceholder#bb629172-464a-4583-b18f-11aee647b49f"/>
                                <w:id w:val="1700585090"/>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ZGI4ZmRkLWI3NzEtNGVlOC1hZGIwLTg4OWZiN2Y0MTc5MCIsIlJhbmdlTGVuZ3RoIjoyNiwiUmVmZXJlbmNlSWQiOiI5MWQ1YzlhMC0yODYzLTRmZDEtYWM3Ni0zZjRhNTFmZWUxMzA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DcvOTc4LTk4MS0xMy02NzcyLTQiLCJVcmlTdHJpbmciOiJodHRwczovL2RvaS5vcmcvMTAuMTAwNy85NzgtOTgxLTEzLTY3NzI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5NXdoeXI3ZXJ6YmF0bjBwdTQyeXdkanZqaDNtcXFidmZ0ZW9pZG9lemV1bWhjIiwiQ3JlYXRlZE9uIjoiMjAyMi0xMi0xNlQxNTo0NzoxMloiLCJNb2RpZmllZEJ5IjoieTV3aHlyN2VyemJhdG4wcHU0Mnl3ZGp2amgzbXFxYnZmdGVvaWRvZXpldW1oYyIsIklkIjoiYzkyNDRiYzYtNjkwZi00ZTliLTk1MzItNzBlOTZkYzUyOGZhIiwiTW9kaWZpZWRPbiI6IjIwMjItMTItMTZUMTU6NDc6MTJaIiwiUHJvamVjdCI6eyIkcmVmIjoiMTA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BzOi8vc3dicGx1cy5ic3otYncuZGUvYnN6MTY2NjczMTYxN2Nvdi5qcGciLCJVcmlTdHJpbmciOiJodHRwczovL3N3YnBsdXMuYnN6LWJ3LmRlL2JzejE2NjY3MzE2MTdjb3YuanBn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}</w:instrText>
                                </w:r>
                                <w:r>
                                  <w:fldChar w:fldCharType="separate"/>
                                </w:r>
                                <w:r>
                                  <w:t>Mishra et al. 2019, S. 875</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EA1CA" id="Textfeld 52" o:spid="_x0000_s1060" type="#_x0000_t202" style="position:absolute;left:0;text-align:left;margin-left:-.15pt;margin-top:295.8pt;width:439.35pt;height:.05pt;z-index:2516879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" stroked="f">
                <v:textbox style="mso-fit-shape-to-text:t" inset="0,0,0,0">
                  <w:txbxContent>
                    <w:p w14:paraId="31173FD3" w14:textId="2450B1A4" w:rsidR="00F40178" w:rsidRPr="00F40178" w:rsidRDefault="005705B2" w:rsidP="00F40178">
                      <w:pPr>
                        <w:pStyle w:val="Beschriftung"/>
                        <w:rPr>
                          <w:noProof/>
                          <w:vanish/>
                          <w:specVanish/>
                        </w:rPr>
                      </w:pPr>
                      <w:bookmarkStart w:id="98" w:name="_Toc122335948"/>
                      <w:r w:rsidRPr="005252CC">
                        <w:rPr>
                          <w:b/>
                          <w:bCs w:val="0"/>
                        </w:rPr>
                        <w:t xml:space="preserve">Abbildung </w:t>
                      </w:r>
                      <w:r w:rsidRPr="005252CC">
                        <w:rPr>
                          <w:b/>
                          <w:bCs w:val="0"/>
                        </w:rPr>
                        <w:fldChar w:fldCharType="begin"/>
                      </w:r>
                      <w:r w:rsidRPr="005252CC">
                        <w:rPr>
                          <w:b/>
                          <w:bCs w:val="0"/>
                        </w:rPr>
                        <w:instrText xml:space="preserve"> SEQ Abbildung \* ARABIC </w:instrText>
                      </w:r>
                      <w:r w:rsidRPr="005252CC">
                        <w:rPr>
                          <w:b/>
                          <w:bCs w:val="0"/>
                        </w:rPr>
                        <w:fldChar w:fldCharType="separate"/>
                      </w:r>
                      <w:r w:rsidR="00BA2F70">
                        <w:rPr>
                          <w:b/>
                          <w:bCs w:val="0"/>
                          <w:noProof/>
                        </w:rPr>
                        <w:t>20</w:t>
                      </w:r>
                      <w:r w:rsidRPr="005252CC">
                        <w:rPr>
                          <w:b/>
                          <w:bCs w:val="0"/>
                        </w:rPr>
                        <w:fldChar w:fldCharType="end"/>
                      </w:r>
                      <w:r w:rsidRPr="005252CC">
                        <w:rPr>
                          <w:b/>
                          <w:bCs w:val="0"/>
                        </w:rPr>
                        <w:t>:</w:t>
                      </w:r>
                      <w:r>
                        <w:t xml:space="preserve"> </w:t>
                      </w:r>
                      <w:r w:rsidR="00F40178">
                        <w:t>Funktionsgraphen der ReLU- und Leaky ReLU-Funktion</w:t>
                      </w:r>
                      <w:bookmarkEnd w:id="98"/>
                      <w:r w:rsidR="00F40178">
                        <w:rPr>
                          <w:noProof/>
                        </w:rPr>
                        <w:t xml:space="preserve"> </w:t>
                      </w:r>
                    </w:p>
                    <w:p w14:paraId="35C1D06E" w14:textId="152E3AB4" w:rsidR="005705B2" w:rsidRPr="00F40178" w:rsidRDefault="00F40178" w:rsidP="00F40178">
                      <w:pPr>
                        <w:pStyle w:val="BeschriftungOhneEintrag"/>
                      </w:pPr>
                      <w:r>
                        <w:t xml:space="preserve"> (Quelle: </w:t>
                      </w:r>
                      <w:sdt>
                        <w:sdtPr>
                          <w:alias w:val="To edit, see citavi.com/edit"/>
                          <w:tag w:val="CitaviPlaceholder#bb629172-464a-4583-b18f-11aee647b49f"/>
                          <w:id w:val="1700585090"/>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ZGI4ZmRkLWI3NzEtNGVlOC1hZGIwLTg4OWZiN2Y0MTc5MCIsIlJhbmdlTGVuZ3RoIjoyNiwiUmVmZXJlbmNlSWQiOiI5MWQ1YzlhMC0yODYzLTRmZDEtYWM3Ni0zZjRhNTFmZWUxMzA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DcvOTc4LTk4MS0xMy02NzcyLTQiLCJVcmlTdHJpbmciOiJodHRwczovL2RvaS5vcmcvMTAuMTAwNy85NzgtOTgxLTEzLTY3NzI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5NXdoeXI3ZXJ6YmF0bjBwdTQyeXdkanZqaDNtcXFidmZ0ZW9pZG9lemV1bWhjIiwiQ3JlYXRlZE9uIjoiMjAyMi0xMi0xNlQxNTo0NzoxMloiLCJNb2RpZmllZEJ5IjoieTV3aHlyN2VyemJhdG4wcHU0Mnl3ZGp2amgzbXFxYnZmdGVvaWRvZXpldW1oYyIsIklkIjoiYzkyNDRiYzYtNjkwZi00ZTliLTk1MzItNzBlOTZkYzUyOGZhIiwiTW9kaWZpZWRPbiI6IjIwMjItMTItMTZUMTU6NDc6MTJaIiwiUHJvamVjdCI6eyIkcmVmIjoiMTA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BzOi8vc3dicGx1cy5ic3otYncuZGUvYnN6MTY2NjczMTYxN2Nvdi5qcGciLCJVcmlTdHJpbmciOiJodHRwczovL3N3YnBsdXMuYnN6LWJ3LmRlL2JzejE2NjY3MzE2MTdjb3YuanBn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}</w:instrText>
                          </w:r>
                          <w:r>
                            <w:fldChar w:fldCharType="separate"/>
                          </w:r>
                          <w:r>
                            <w:t>Mishra et al. 2019, S. 875</w:t>
                          </w:r>
                          <w:r>
                            <w:fldChar w:fldCharType="end"/>
                          </w:r>
                        </w:sdtContent>
                      </w:sdt>
                      <w:r>
                        <w:t>)</w:t>
                      </w:r>
                    </w:p>
                  </w:txbxContent>
                </v:textbox>
                <w10:wrap type="topAndBottom" anchorx="margin"/>
              </v:shape>
            </w:pict>
          </mc:Fallback>
        </mc:AlternateContent>
      </w:r>
      <w:r w:rsidR="00DA628C">
        <w:rPr>
          <w:noProof/>
        </w:rPr>
        <w:t xml:space="preserve">Eine Alternative zu den beiden gezeigten </w:t>
      </w:r>
      <w:r w:rsidR="00974CCF">
        <w:rPr>
          <w:noProof/>
        </w:rPr>
        <w:t xml:space="preserve">Aktivierngsfunktionen ist die </w:t>
      </w:r>
      <w:r w:rsidR="00556C37" w:rsidRPr="00936AD8">
        <w:rPr>
          <w:i/>
          <w:iCs/>
          <w:noProof/>
        </w:rPr>
        <w:t>Rectified Linear Unit</w:t>
      </w:r>
      <w:r w:rsidR="00556C37">
        <w:rPr>
          <w:noProof/>
        </w:rPr>
        <w:t xml:space="preserve">-Funktion, auch </w:t>
      </w:r>
      <w:r w:rsidR="00556C37" w:rsidRPr="00936AD8">
        <w:rPr>
          <w:i/>
          <w:iCs/>
          <w:noProof/>
        </w:rPr>
        <w:t>ReLU</w:t>
      </w:r>
      <w:r w:rsidR="00D047E2">
        <w:rPr>
          <w:noProof/>
        </w:rPr>
        <w:fldChar w:fldCharType="begin"/>
      </w:r>
      <w:r w:rsidR="00D047E2">
        <w:instrText xml:space="preserve"> XE "</w:instrText>
      </w:r>
      <w:r w:rsidR="00D047E2" w:rsidRPr="00CA071C">
        <w:rPr>
          <w:noProof/>
        </w:rPr>
        <w:instrText>ReLU</w:instrText>
      </w:r>
      <w:r w:rsidR="00D047E2">
        <w:instrText>" \t "</w:instrText>
      </w:r>
      <w:proofErr w:type="spellStart"/>
      <w:r w:rsidR="00D047E2" w:rsidRPr="001C2CBE">
        <w:rPr>
          <w:i/>
        </w:rPr>
        <w:instrText>Rectified</w:instrText>
      </w:r>
      <w:proofErr w:type="spellEnd"/>
      <w:r w:rsidR="00D047E2" w:rsidRPr="001C2CBE">
        <w:rPr>
          <w:i/>
        </w:rPr>
        <w:instrText xml:space="preserve"> Linear Unit</w:instrText>
      </w:r>
      <w:r w:rsidR="00D047E2">
        <w:instrText xml:space="preserve">" </w:instrText>
      </w:r>
      <w:r w:rsidR="00D047E2">
        <w:rPr>
          <w:noProof/>
        </w:rPr>
        <w:fldChar w:fldCharType="end"/>
      </w:r>
      <w:r w:rsidR="00556C37">
        <w:rPr>
          <w:noProof/>
        </w:rPr>
        <w:t>-Funktion genannt.</w:t>
      </w:r>
      <w:r w:rsidR="00D047E2">
        <w:rPr>
          <w:noProof/>
        </w:rPr>
        <w:t xml:space="preserve"> </w:t>
      </w:r>
      <w:r w:rsidR="00150072">
        <w:rPr>
          <w:noProof/>
        </w:rPr>
        <w:t xml:space="preserve">Sie wird in KNN verwendet, welche </w:t>
      </w:r>
      <w:r w:rsidR="00E11481">
        <w:rPr>
          <w:noProof/>
        </w:rPr>
        <w:t xml:space="preserve">eine Vielzahl von Features </w:t>
      </w:r>
      <w:r w:rsidR="00A05935">
        <w:rPr>
          <w:noProof/>
        </w:rPr>
        <w:t xml:space="preserve">verarbeiten, ist jedoch wenig geeignet für Datensätze mit komplexen, nichtlinearen Zusammenhängen </w:t>
      </w:r>
      <w:sdt>
        <w:sdtPr>
          <w:rPr>
            <w:noProof/>
          </w:rPr>
          <w:alias w:val="To edit, see citavi.com/edit"/>
          <w:tag w:val="CitaviPlaceholder#972f3da7-4bbf-4b3a-b3fc-98930e728500"/>
          <w:id w:val="1687558788"/>
          <w:placeholder>
            <w:docPart w:val="DefaultPlaceholder_-1854013440"/>
          </w:placeholder>
        </w:sdtPr>
        <w:sdtEndPr/>
        <w:sdtContent>
          <w:r w:rsidR="00A05935">
            <w:rPr>
              <w:noProof/>
            </w:rPr>
            <w:fldChar w:fldCharType="begin"/>
          </w:r>
          <w:r w:rsidR="00A0593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Y2QzZjZlLWE1YTMtNGFmYi1iNmRkLWJlNmJjNjNmNjIxZSIsIlJhbmdlTGVuZ3RoIjozMywiUmVmZXJlbmNlSWQiOiI5MWQ1YzlhMC0yODYzLTRmZDEtYWM3Ni0zZjRhNTFmZWUxMz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A3Lzk3OC05ODEtMTMtNjc3Mi00IiwiVXJpU3RyaW5nIjoiaHR0cHM6Ly9kb2kub3JnLzEwLjEwMDcvOTc4LTk4MS0xMy02NzcyLT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eTV3aHlyN2VyemJhdG4wcHU0Mnl3ZGp2amgzbXFxYnZmdGVvaWRvZXpldW1oYyIsIkNyZWF0ZWRPbiI6IjIwMjItMTItMTZUMTU6NDc6MTJaIiwiTW9kaWZpZWRCeSI6Ink1d2h5cjdlcnpiYXRuMHB1NDJ5d2RqdmpoM21xcWJ2ZnRlb2lkb2V6ZXVtaGMiLCJJZCI6ImM5MjQ0YmM2LTY5MGYtNGU5Yi05NTMyLTcwZTk2ZGM1MjhmYSIsIk1vZGlmaWVkT24iOiIyMDIyLTEyLTE2VDE1OjQ3OjEyWiIsIlByb2plY3QiOnsiJHJlZiI6IjEw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3N3YnBsdXMuYnN6LWJ3LmRlL2JzejE2NjY3MzE2MTdjb3YuanBnIiwiVXJpU3RyaW5nIjoiaHR0cHM6Ly9zd2JwbHVzLmJzei1idy5kZS9ic3oxNjY2NzMxNjE3Y292LmpwZ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}</w:instrText>
          </w:r>
          <w:r w:rsidR="00A05935">
            <w:rPr>
              <w:noProof/>
            </w:rPr>
            <w:fldChar w:fldCharType="separate"/>
          </w:r>
          <w:r w:rsidR="00A95B2B">
            <w:rPr>
              <w:noProof/>
            </w:rPr>
            <w:t>(vgl. Mishra et al. 2019, S. 874)</w:t>
          </w:r>
          <w:r w:rsidR="00A05935">
            <w:rPr>
              <w:noProof/>
            </w:rPr>
            <w:fldChar w:fldCharType="end"/>
          </w:r>
        </w:sdtContent>
      </w:sdt>
      <w:r w:rsidR="00A05935">
        <w:rPr>
          <w:noProof/>
        </w:rPr>
        <w:t>.</w:t>
      </w:r>
      <w:r w:rsidR="000A4AC1">
        <w:rPr>
          <w:noProof/>
        </w:rPr>
        <w:t xml:space="preserve"> Die folgende Abbildung zeigt den Funktionsgraphen der ReLU-Funktion und der </w:t>
      </w:r>
      <w:r w:rsidR="000A4AC1" w:rsidRPr="00936AD8">
        <w:rPr>
          <w:i/>
          <w:iCs/>
          <w:noProof/>
        </w:rPr>
        <w:t>Leaky ReLU</w:t>
      </w:r>
      <w:r w:rsidR="000A4AC1">
        <w:rPr>
          <w:noProof/>
        </w:rPr>
        <w:t>-Funktion</w:t>
      </w:r>
      <w:r w:rsidR="00936AD8">
        <w:rPr>
          <w:noProof/>
        </w:rPr>
        <w:t xml:space="preserve"> als Abwandlung der ReLU-Funktion:</w:t>
      </w:r>
    </w:p>
    <w:p w14:paraId="266283A5" w14:textId="7037250C" w:rsidR="00A605B8" w:rsidRDefault="00F92AFC" w:rsidP="00BF073D">
      <w:pPr>
        <w:rPr>
          <w:rFonts w:eastAsiaTheme="minorEastAsia"/>
        </w:rPr>
      </w:pPr>
      <w:r>
        <w:rPr>
          <w:rFonts w:eastAsiaTheme="minorEastAsia"/>
        </w:rPr>
        <w:t xml:space="preserve">Durch Anwendung der ReLU-Funktion </w:t>
      </w:r>
      <w:r w:rsidR="00A31BAB">
        <w:rPr>
          <w:rFonts w:eastAsiaTheme="minorEastAsia"/>
        </w:rPr>
        <w:t>entspricht die Ausgabe exakt dem Wert der Aktivierung, solange</w:t>
      </w:r>
      <w:r w:rsidR="00ED67A2">
        <w:rPr>
          <w:rFonts w:eastAsiaTheme="minorEastAsia"/>
        </w:rPr>
        <w:t xml:space="preserve"> </w:t>
      </w:r>
      <m:oMath>
        <m:r>
          <w:rPr>
            <w:rFonts w:ascii="Cambria Math" w:eastAsiaTheme="minorEastAsia" w:hAnsi="Cambria Math"/>
          </w:rPr>
          <m:t>x&gt;0</m:t>
        </m:r>
      </m:oMath>
      <w:r w:rsidR="00ED67A2">
        <w:rPr>
          <w:rFonts w:eastAsiaTheme="minorEastAsia"/>
        </w:rPr>
        <w:t xml:space="preserve"> gilt</w:t>
      </w:r>
      <w:r w:rsidR="00A31BAB">
        <w:rPr>
          <w:rFonts w:eastAsiaTheme="minorEastAsia"/>
        </w:rPr>
        <w:t xml:space="preserve">. Für </w:t>
      </w:r>
      <m:oMath>
        <m:r>
          <w:rPr>
            <w:rFonts w:ascii="Cambria Math" w:eastAsiaTheme="minorEastAsia" w:hAnsi="Cambria Math"/>
          </w:rPr>
          <m:t>x≤0</m:t>
        </m:r>
      </m:oMath>
      <w:r w:rsidR="0012283C">
        <w:rPr>
          <w:rFonts w:eastAsiaTheme="minorEastAsia"/>
        </w:rPr>
        <w:t xml:space="preserve"> </w:t>
      </w:r>
      <w:r w:rsidR="00A31BAB">
        <w:rPr>
          <w:rFonts w:eastAsiaTheme="minorEastAsia"/>
        </w:rPr>
        <w:t xml:space="preserve">liefert ReLU </w:t>
      </w:r>
      <w:r w:rsidR="0062792B">
        <w:rPr>
          <w:rFonts w:eastAsiaTheme="minorEastAsia"/>
        </w:rPr>
        <w:t xml:space="preserve">ausschließlich null als Ergebnis. </w:t>
      </w:r>
      <w:r w:rsidR="00A04D70">
        <w:rPr>
          <w:rFonts w:eastAsiaTheme="minorEastAsia"/>
        </w:rPr>
        <w:t xml:space="preserve">Durch </w:t>
      </w:r>
      <w:r w:rsidR="006C7D7B">
        <w:rPr>
          <w:rFonts w:eastAsiaTheme="minorEastAsia"/>
        </w:rPr>
        <w:t xml:space="preserve">besonders kleine oder negative </w:t>
      </w:r>
      <w:r w:rsidR="00A04D70">
        <w:rPr>
          <w:rFonts w:eastAsiaTheme="minorEastAsia"/>
        </w:rPr>
        <w:t xml:space="preserve">Eingangswerte </w:t>
      </w:r>
      <w:r w:rsidR="006C7D7B">
        <w:rPr>
          <w:rFonts w:eastAsiaTheme="minorEastAsia"/>
        </w:rPr>
        <w:t xml:space="preserve">neigen Neuronen bei Anwendung von ReLU als Aktivierungsfunktion </w:t>
      </w:r>
      <w:r w:rsidR="00323788">
        <w:rPr>
          <w:rFonts w:eastAsiaTheme="minorEastAsia"/>
        </w:rPr>
        <w:t xml:space="preserve">dazu, im KNN nicht mehr aktiviert zu werden </w:t>
      </w:r>
      <w:sdt>
        <w:sdtPr>
          <w:rPr>
            <w:rFonts w:eastAsiaTheme="minorEastAsia"/>
          </w:rPr>
          <w:alias w:val="To edit, see citavi.com/edit"/>
          <w:tag w:val="CitaviPlaceholder#efbb97a5-0765-4600-b4ca-47e9280dcf36"/>
          <w:id w:val="1751697831"/>
          <w:placeholder>
            <w:docPart w:val="DefaultPlaceholder_-1854013440"/>
          </w:placeholder>
        </w:sdtPr>
        <w:sdtEndPr/>
        <w:sdtContent>
          <w:r w:rsidR="00323788">
            <w:rPr>
              <w:rFonts w:eastAsiaTheme="minorEastAsia"/>
            </w:rPr>
            <w:fldChar w:fldCharType="begin"/>
          </w:r>
          <w:r w:rsidR="00323788">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NWExZDc3LWM2MjQtNDI4My1iZDk3LWZmMjFlMmM3YWJiZCIsIlJhbmdlTGVuZ3RoIjozMywiUmVmZXJlbmNlSWQiOiI5MWQ1YzlhMC0yODYzLTRmZDEtYWM3Ni0zZjRhNTFmZWUxMz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A3Lzk3OC05ODEtMTMtNjc3Mi00IiwiVXJpU3RyaW5nIjoiaHR0cHM6Ly9kb2kub3JnLzEwLjEwMDcvOTc4LTk4MS0xMy02NzcyLT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eTV3aHlyN2VyemJhdG4wcHU0Mnl3ZGp2amgzbXFxYnZmdGVvaWRvZXpldW1oYyIsIkNyZWF0ZWRPbiI6IjIwMjItMTItMTZUMTU6NDc6MTJaIiwiTW9kaWZpZWRCeSI6Ink1d2h5cjdlcnpiYXRuMHB1NDJ5d2RqdmpoM21xcWJ2ZnRlb2lkb2V6ZXVtaGMiLCJJZCI6ImM5MjQ0YmM2LTY5MGYtNGU5Yi05NTMyLTcwZTk2ZGM1MjhmYSIsIk1vZGlmaWVkT24iOiIyMDIyLTEyLTE2VDE1OjQ3OjEyWiIsIlByb2plY3QiOnsiJHJlZiI6IjEw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3N3YnBsdXMuYnN6LWJ3LmRlL2JzejE2NjY3MzE2MTdjb3YuanBnIiwiVXJpU3RyaW5nIjoiaHR0cHM6Ly9zd2JwbHVzLmJzei1idy5kZS9ic3oxNjY2NzMxNjE3Y292LmpwZ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}</w:instrText>
          </w:r>
          <w:r w:rsidR="00323788">
            <w:rPr>
              <w:rFonts w:eastAsiaTheme="minorEastAsia"/>
            </w:rPr>
            <w:fldChar w:fldCharType="separate"/>
          </w:r>
          <w:r w:rsidR="00A95B2B">
            <w:rPr>
              <w:rFonts w:eastAsiaTheme="minorEastAsia"/>
            </w:rPr>
            <w:t>(vgl. Mishra et al. 2019, S. 874)</w:t>
          </w:r>
          <w:r w:rsidR="00323788">
            <w:rPr>
              <w:rFonts w:eastAsiaTheme="minorEastAsia"/>
            </w:rPr>
            <w:fldChar w:fldCharType="end"/>
          </w:r>
        </w:sdtContent>
      </w:sdt>
      <w:r w:rsidR="00323788">
        <w:rPr>
          <w:rFonts w:eastAsiaTheme="minorEastAsia"/>
        </w:rPr>
        <w:t>.</w:t>
      </w:r>
      <w:r w:rsidR="0006090A">
        <w:rPr>
          <w:rFonts w:eastAsiaTheme="minorEastAsia"/>
        </w:rPr>
        <w:t xml:space="preserve"> </w:t>
      </w:r>
      <w:r w:rsidR="00324D49">
        <w:rPr>
          <w:rFonts w:eastAsiaTheme="minorEastAsia"/>
        </w:rPr>
        <w:t xml:space="preserve">Abhilfe schafft an dieser Stelle eine Abwandlung von ReLU, die Leaky ReLU-Funktion. Diese liefert für </w:t>
      </w:r>
      <m:oMath>
        <m:r>
          <w:rPr>
            <w:rFonts w:ascii="Cambria Math" w:eastAsiaTheme="minorEastAsia" w:hAnsi="Cambria Math"/>
          </w:rPr>
          <m:t>x&gt;0</m:t>
        </m:r>
      </m:oMath>
      <w:r w:rsidR="00324D49">
        <w:rPr>
          <w:rFonts w:eastAsiaTheme="minorEastAsia"/>
        </w:rPr>
        <w:t xml:space="preserve"> denselben Wert wie auch die ReLU-Funktion. Für Werte </w:t>
      </w:r>
      <m:oMath>
        <m:r>
          <w:rPr>
            <w:rFonts w:ascii="Cambria Math" w:eastAsiaTheme="minorEastAsia" w:hAnsi="Cambria Math"/>
          </w:rPr>
          <m:t>x≤0</m:t>
        </m:r>
      </m:oMath>
      <w:r w:rsidR="00324D49">
        <w:rPr>
          <w:rFonts w:eastAsiaTheme="minorEastAsia"/>
        </w:rPr>
        <w:t xml:space="preserve"> wird der Eingangswert mit eine</w:t>
      </w:r>
      <w:r w:rsidR="00FD513F">
        <w:rPr>
          <w:rFonts w:eastAsiaTheme="minorEastAsia"/>
        </w:rPr>
        <w:t>r weiteren</w:t>
      </w:r>
      <w:r w:rsidR="00FC33D2">
        <w:rPr>
          <w:rFonts w:eastAsiaTheme="minorEastAsia"/>
        </w:rPr>
        <w:t xml:space="preserve"> linearen Komponente </w:t>
      </w:r>
      <m:oMath>
        <m:r>
          <w:rPr>
            <w:rFonts w:ascii="Cambria Math" w:eastAsiaTheme="minorEastAsia" w:hAnsi="Cambria Math"/>
          </w:rPr>
          <m:t>α</m:t>
        </m:r>
      </m:oMath>
      <w:r w:rsidR="00FC33D2">
        <w:rPr>
          <w:rFonts w:eastAsiaTheme="minorEastAsia"/>
        </w:rPr>
        <w:t xml:space="preserve"> zwar anders gewichtet als ein positiver Eingangswert, es kommt jedoch dennoch zu einer Aktivierung des Neurons, wodurch das </w:t>
      </w:r>
      <w:r w:rsidR="009E209B">
        <w:rPr>
          <w:rFonts w:eastAsiaTheme="minorEastAsia"/>
        </w:rPr>
        <w:t>Neuron weiter einen Beitrag zum Trainingsprozess leistet.</w:t>
      </w:r>
    </w:p>
    <w:p w14:paraId="456218B6" w14:textId="19ADA68A" w:rsidR="003928EE" w:rsidRPr="0065208A" w:rsidRDefault="00A03770" w:rsidP="0065208A">
      <w:pPr>
        <w:rPr>
          <w:rFonts w:eastAsiaTheme="minorEastAsia"/>
        </w:rPr>
      </w:pPr>
      <w:r>
        <w:rPr>
          <w:rFonts w:eastAsiaTheme="minorEastAsia"/>
        </w:rPr>
        <w:t xml:space="preserve">Im Gegensatz zur Sigmoid- und TanH-Funktion bringt ReLU außerdem den Vorteil mit sich, dass </w:t>
      </w:r>
      <w:r w:rsidR="00C829E6">
        <w:rPr>
          <w:rFonts w:eastAsiaTheme="minorEastAsia"/>
        </w:rPr>
        <w:t xml:space="preserve">keine komplexen Rechenoperationen wie Exponentialrechnungen notwendig sind. </w:t>
      </w:r>
      <w:r w:rsidR="004D5945">
        <w:rPr>
          <w:rFonts w:eastAsiaTheme="minorEastAsia"/>
        </w:rPr>
        <w:lastRenderedPageBreak/>
        <w:t>Dadurch wird das Training erheblich ressourcenschonender.</w:t>
      </w:r>
      <w:r w:rsidR="0065208A">
        <w:rPr>
          <w:rFonts w:eastAsiaTheme="minorEastAsia"/>
          <w:color w:val="FF0000"/>
        </w:rPr>
        <w:t xml:space="preserve"> </w:t>
      </w:r>
      <w:r w:rsidR="0065208A" w:rsidRPr="00A269DD">
        <w:rPr>
          <w:rFonts w:eastAsiaTheme="minorEastAsia"/>
        </w:rPr>
        <w:t xml:space="preserve">Zusätzlich </w:t>
      </w:r>
      <w:r w:rsidR="008B2FE7" w:rsidRPr="00A269DD">
        <w:rPr>
          <w:rFonts w:eastAsiaTheme="minorEastAsia"/>
        </w:rPr>
        <w:t xml:space="preserve">bleibt ReLU für </w:t>
      </w:r>
      <m:oMath>
        <m:r>
          <w:rPr>
            <w:rFonts w:ascii="Cambria Math" w:eastAsiaTheme="minorEastAsia" w:hAnsi="Cambria Math"/>
          </w:rPr>
          <m:t>x&gt;0</m:t>
        </m:r>
      </m:oMath>
      <w:r w:rsidR="008B2FE7" w:rsidRPr="00A269DD">
        <w:rPr>
          <w:rFonts w:eastAsiaTheme="minorEastAsia"/>
        </w:rPr>
        <w:t xml:space="preserve"> vollständig differenzierbar, sodass </w:t>
      </w:r>
      <w:r w:rsidR="00A05741" w:rsidRPr="00A269DD">
        <w:rPr>
          <w:rFonts w:eastAsiaTheme="minorEastAsia"/>
        </w:rPr>
        <w:t xml:space="preserve">gradientenbasierte Lernverfahren </w:t>
      </w:r>
      <w:r w:rsidR="00FE58FE" w:rsidRPr="00A269DD">
        <w:rPr>
          <w:rFonts w:eastAsiaTheme="minorEastAsia"/>
        </w:rPr>
        <w:t xml:space="preserve">angewandt werden können. Bei Leaky ReLU ist die Differenzierbarkeit auch für </w:t>
      </w:r>
      <m:oMath>
        <m:r>
          <w:rPr>
            <w:rFonts w:ascii="Cambria Math" w:eastAsiaTheme="minorEastAsia" w:hAnsi="Cambria Math"/>
          </w:rPr>
          <m:t>x≤0</m:t>
        </m:r>
      </m:oMath>
      <w:r w:rsidR="00FE58FE" w:rsidRPr="00A269DD">
        <w:rPr>
          <w:rFonts w:eastAsiaTheme="minorEastAsia"/>
        </w:rPr>
        <w:t xml:space="preserve"> gesichert.</w:t>
      </w:r>
      <w:r w:rsidR="00A269DD" w:rsidRPr="00A269DD">
        <w:rPr>
          <w:rFonts w:eastAsiaTheme="minorEastAsia"/>
        </w:rPr>
        <w:t xml:space="preserve"> Aus diesem Grund wird in dieser Arbeit, sofern nicht zwingend anders erforderlich, Leaky ReLU als Aktivierungsfunktion genutzt.</w:t>
      </w:r>
    </w:p>
    <w:p w14:paraId="3E4E2357" w14:textId="2AFAFECE" w:rsidR="007F3651" w:rsidRDefault="0086193E" w:rsidP="00BF073D">
      <w:pPr>
        <w:rPr>
          <w:rFonts w:eastAsiaTheme="minorEastAsia"/>
        </w:rPr>
      </w:pPr>
      <w:r>
        <w:rPr>
          <w:rFonts w:eastAsiaTheme="minorEastAsia"/>
        </w:rPr>
        <w:t xml:space="preserve">Aus </w:t>
      </w:r>
      <w:r w:rsidR="00EA7DE8">
        <w:rPr>
          <w:rFonts w:eastAsiaTheme="minorEastAsia"/>
        </w:rPr>
        <w:t>der</w:t>
      </w:r>
      <w:r>
        <w:rPr>
          <w:rFonts w:eastAsiaTheme="minorEastAsia"/>
        </w:rPr>
        <w:t xml:space="preserve"> Definition nach Kerkhoff </w:t>
      </w:r>
      <w:sdt>
        <w:sdtPr>
          <w:rPr>
            <w:rFonts w:eastAsiaTheme="minorEastAsia"/>
          </w:rPr>
          <w:alias w:val="To edit, see citavi.com/edit"/>
          <w:tag w:val="CitaviPlaceholder#6be748e1-e5eb-4155-a4ad-c21c26ef6839"/>
          <w:id w:val="1639760965"/>
          <w:placeholder>
            <w:docPart w:val="DefaultPlaceholder_-1854013440"/>
          </w:placeholder>
        </w:sdtPr>
        <w:sdtEndPr/>
        <w:sdtContent>
          <w:r>
            <w:rPr>
              <w:rFonts w:eastAsiaTheme="minorEastAsia"/>
            </w:rPr>
            <w:fldChar w:fldCharType="begin"/>
          </w:r>
          <w:r>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lucy51bmktYm9ubi5kZS9tZWRpYS9wdWJsaWMvcHVibGljYXRpb24tbWVkaWEvQkFfU2tyaXB0X0ZlbGl4X0tlcmtob2ZmLnBkZiIsIlVyaVN0cmluZyI6Imh0dHBzOi8vaW5zLnVuaS1ib25uLmRlL21lZGlhL3B1YmxpYy9wdWJsaWNhdGlvbi1tZWRpYS9CQV9Ta3JpcHRfRmVsaXhfS2Vya2hvZmY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}</w:instrText>
          </w:r>
          <w:r>
            <w:rPr>
              <w:rFonts w:eastAsiaTheme="minorEastAsia"/>
            </w:rPr>
            <w:fldChar w:fldCharType="separate"/>
          </w:r>
          <w:r w:rsidR="00A95B2B">
            <w:rPr>
              <w:rFonts w:eastAsiaTheme="minorEastAsia"/>
            </w:rPr>
            <w:t>(2020)</w:t>
          </w:r>
          <w:r>
            <w:rPr>
              <w:rFonts w:eastAsiaTheme="minorEastAsia"/>
            </w:rPr>
            <w:fldChar w:fldCharType="end"/>
          </w:r>
        </w:sdtContent>
      </w:sdt>
      <w:r>
        <w:rPr>
          <w:rFonts w:eastAsiaTheme="minorEastAsia"/>
        </w:rPr>
        <w:t xml:space="preserve"> geht hervor, dass jede Schicht eine eigene Aktivierungsfunktion besitzen kann. </w:t>
      </w:r>
      <w:r w:rsidR="005C5A5F">
        <w:rPr>
          <w:rFonts w:eastAsiaTheme="minorEastAsia"/>
        </w:rPr>
        <w:t xml:space="preserve">Folglich </w:t>
      </w:r>
      <w:r w:rsidR="0023208D">
        <w:rPr>
          <w:rFonts w:eastAsiaTheme="minorEastAsia"/>
        </w:rPr>
        <w:t xml:space="preserve">ist es also möglich, </w:t>
      </w:r>
      <w:r w:rsidR="00D93DAE">
        <w:rPr>
          <w:rFonts w:eastAsiaTheme="minorEastAsia"/>
        </w:rPr>
        <w:t xml:space="preserve">verschiedene Schichten mit verschiedenen Funktionen zu aktivieren. Genutzt wird dies </w:t>
      </w:r>
      <w:r w:rsidR="007E5134">
        <w:rPr>
          <w:rFonts w:eastAsiaTheme="minorEastAsia"/>
        </w:rPr>
        <w:t>beispielsweise</w:t>
      </w:r>
      <w:r w:rsidR="00D93DAE">
        <w:rPr>
          <w:rFonts w:eastAsiaTheme="minorEastAsia"/>
        </w:rPr>
        <w:t xml:space="preserve"> dann, wenn die Ausgangsschicht zwingend einen Ergebnisvektor mit Werten im Intervall </w:t>
      </w:r>
      <m:oMath>
        <m:r>
          <w:rPr>
            <w:rFonts w:ascii="Cambria Math" w:hAnsi="Cambria Math"/>
            <w:noProof/>
          </w:rPr>
          <m:t>[0;1]</m:t>
        </m:r>
      </m:oMath>
      <w:r w:rsidR="00D93DAE">
        <w:rPr>
          <w:rFonts w:eastAsiaTheme="minorEastAsia"/>
        </w:rPr>
        <w:t xml:space="preserve"> </w:t>
      </w:r>
      <w:r w:rsidR="00BE58DD">
        <w:rPr>
          <w:rFonts w:eastAsiaTheme="minorEastAsia"/>
        </w:rPr>
        <w:t>liefern muss.</w:t>
      </w:r>
    </w:p>
    <w:p w14:paraId="306E773B" w14:textId="69241EAC" w:rsidR="004D5945" w:rsidRDefault="004D5945" w:rsidP="004D5945">
      <w:pPr>
        <w:pStyle w:val="berschrift3"/>
      </w:pPr>
      <w:bookmarkStart w:id="99" w:name="_Toc122335856"/>
      <w:r>
        <w:t>Trainingsprozess mit neuronalen Netzen</w:t>
      </w:r>
      <w:r w:rsidR="00A76A6D">
        <w:t xml:space="preserve"> im RL</w:t>
      </w:r>
      <w:bookmarkEnd w:id="99"/>
    </w:p>
    <w:p w14:paraId="23F06925" w14:textId="6C13A201" w:rsidR="00E404AE" w:rsidRDefault="00572524" w:rsidP="00BF073D">
      <w:r>
        <w:t xml:space="preserve">Der Lernprozess eines KNN besteht in der fortlaufenden Anpassung dieser Gewichtungen und </w:t>
      </w:r>
      <w:r w:rsidR="00D366CF">
        <w:t>Parameter</w:t>
      </w:r>
      <w:r>
        <w:t xml:space="preserve"> zwischen den einzelnen Neuronen </w:t>
      </w:r>
      <w:sdt>
        <w:sdtPr>
          <w:alias w:val="To edit, see citavi.com/edit"/>
          <w:tag w:val="CitaviPlaceholder#bbf725e2-7951-4f05-91e2-ef7f6a29f6ab"/>
          <w:id w:val="195663168"/>
          <w:placeholder>
            <w:docPart w:val="C380C002E4134580B81CBA3932911C77"/>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ZTE3NWJkLTJkMTMtNDZiOC1hNGZjLTgxMjhhNTA2Y2Y5NyIsIlJhbmdlTGVuZ3RoIjoyNywiUmVmZXJlbmNlSWQiOiIyYjhkYTY0Mi1iODlkLTRkZjgtODZlNS00NjAwNjEzMWM0Y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aW5zLnVuaS1ib25uLmRlL21lZGlhL3B1YmxpYy9wdWJsaWNhdGlvbi1tZWRpYS9CQV9Ta3JpcHRfRmVsaXhfS2Vya2hvZmYucGRmIiwiVXJpU3RyaW5nIjoiaHR0cHM6Ly9pbnMudW5pLWJvbm4uZGUvbWVkaWEvcHVibGljL3B1YmxpY2F0aW9uLW1lZGlhL0JBX1NrcmlwdF9GZWxpeF9LZXJraG9mZ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KHZnbC4gS2Vya2hvZmYgMjAyMCwgUy4gMTkpIn1dfSwiVGFnIjoiQ2l0YXZpUGxhY2Vob2xkZXIjYmJmNzI1ZTItNzk1MS00ZjA1LTkxZTItZWY3ZjZhMjlmNmFiIiwiVGV4dCI6Iih2Z2wuIEtlcmtob2ZmIDIwMjAsIFMuIDE5KSIsIldBSVZlcnNpb24iOiI2LjEwLjAuMCJ9}</w:instrText>
          </w:r>
          <w:r>
            <w:fldChar w:fldCharType="separate"/>
          </w:r>
          <w:r w:rsidR="00A95B2B">
            <w:t>(vgl. Kerkhoff 2020, S. 19)</w:t>
          </w:r>
          <w:r>
            <w:fldChar w:fldCharType="end"/>
          </w:r>
        </w:sdtContent>
      </w:sdt>
      <w:r>
        <w:t>.</w:t>
      </w:r>
      <w:r w:rsidR="00C148FE">
        <w:t xml:space="preserve"> </w:t>
      </w:r>
      <w:r w:rsidR="004448E8">
        <w:t xml:space="preserve">Typischerweise werden KNN im überwachten Lernen genutzt </w:t>
      </w:r>
      <w:sdt>
        <w:sdtPr>
          <w:alias w:val="To edit, see citavi.com/edit"/>
          <w:tag w:val="CitaviPlaceholder#1bc375b2-974c-41c9-bee4-8eb68b80a7a6"/>
          <w:id w:val="-1233307896"/>
          <w:placeholder>
            <w:docPart w:val="DefaultPlaceholder_-1854013440"/>
          </w:placeholder>
        </w:sdtPr>
        <w:sdtEndPr/>
        <w:sdtContent>
          <w:r w:rsidR="00346628">
            <w:fldChar w:fldCharType="begin"/>
          </w:r>
          <w:r w:rsidR="003466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MjIwNGE4LTU2MjgtNGVhMC04MzcwLTU5M2VkZmRjNjBiNSIsIlJhbmdlTGVuZ3RoIjoyNywiUmVmZXJlbmNlSWQiOiIyYjhkYTY0Mi1iODlkLTRkZjgtODZlNS00NjAwNjEzMWM0Y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aW5zLnVuaS1ib25uLmRlL21lZGlhL3B1YmxpYy9wdWJsaWNhdGlvbi1tZWRpYS9CQV9Ta3JpcHRfRmVsaXhfS2Vya2hvZmYucGRmIiwiVXJpU3RyaW5nIjoiaHR0cHM6Ly9pbnMudW5pLWJvbm4uZGUvbWVkaWEvcHVibGljL3B1YmxpY2F0aW9uLW1lZGlhL0JBX1NrcmlwdF9GZWxpeF9LZXJraG9mZ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KHZnbC4gS2Vya2hvZmYgMjAyMCwgMTggZi4pIn1dfSwiVGFnIjoiQ2l0YXZpUGxhY2Vob2xkZXIjMWJjMzc1YjItOTc0Yy00MWM5LWJlZTQtOGViNjhiODBhN2E2IiwiVGV4dCI6Iih2Z2wuIEtlcmtob2ZmIDIwMjAsIDE4IGYuKSIsIldBSVZlcnNpb24iOiI2LjEwLjAuMCJ9}</w:instrText>
          </w:r>
          <w:r w:rsidR="00346628">
            <w:fldChar w:fldCharType="separate"/>
          </w:r>
          <w:r w:rsidR="00A95B2B">
            <w:t>(vgl. Kerkhoff 2020, 18 f.)</w:t>
          </w:r>
          <w:r w:rsidR="00346628">
            <w:fldChar w:fldCharType="end"/>
          </w:r>
        </w:sdtContent>
      </w:sdt>
      <w:r w:rsidR="00346628">
        <w:t xml:space="preserve"> </w:t>
      </w:r>
      <w:r w:rsidR="004448E8">
        <w:t xml:space="preserve">und </w:t>
      </w:r>
      <w:r w:rsidR="00CB18CB">
        <w:t xml:space="preserve">durch </w:t>
      </w:r>
      <w:r w:rsidR="008C0F1A">
        <w:t>einen Trainings</w:t>
      </w:r>
      <w:r w:rsidR="00346628">
        <w:t xml:space="preserve">datensatz </w:t>
      </w:r>
      <w:r w:rsidR="008C0F1A">
        <w:t>angepasst</w:t>
      </w:r>
      <w:r w:rsidR="00346628">
        <w:t xml:space="preserve">. </w:t>
      </w:r>
      <w:r w:rsidR="00A01B18">
        <w:t xml:space="preserve">Der vielfach verwendete </w:t>
      </w:r>
      <w:r w:rsidR="00A01B18" w:rsidRPr="007F5943">
        <w:rPr>
          <w:i/>
          <w:iCs/>
        </w:rPr>
        <w:t>Backpropagation</w:t>
      </w:r>
      <w:r w:rsidR="00A01B18">
        <w:t xml:space="preserve"> Algorithmus verwendet eine </w:t>
      </w:r>
      <w:r w:rsidR="00D2601C">
        <w:t>Fehlerfunktion</w:t>
      </w:r>
      <w:r w:rsidR="00A01B18">
        <w:t>, die</w:t>
      </w:r>
      <w:r w:rsidR="00FD1679">
        <w:t xml:space="preserve"> eine Differenz zwischen der letzten Ausgabe des KNN und dem Label aus den Trainingsdaten berechnet </w:t>
      </w:r>
      <w:sdt>
        <w:sdtPr>
          <w:alias w:val="To edit, see citavi.com/edit"/>
          <w:tag w:val="CitaviPlaceholder#882d509d-3b06-470c-92aa-98abfcbd2a67"/>
          <w:id w:val="-1503349720"/>
          <w:placeholder>
            <w:docPart w:val="DefaultPlaceholder_-1854013440"/>
          </w:placeholder>
        </w:sdtPr>
        <w:sdtEndPr/>
        <w:sdtContent>
          <w:r w:rsidR="00720A30">
            <w:fldChar w:fldCharType="begin"/>
          </w:r>
          <w:r w:rsidR="00720A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MDk0OGFlLTQyM2UtNDIxZC1iMzBmLWRhMDJhYTBlMjg4NSIsIlJhbmdlTGVuZ3RoIjoyNiwiUmVmZXJlbmNlSWQiOiIxMzk5MWEwYi0yODZhLTQzNmYtOGE1Ni01N2NiZjMyNmVj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lc3QudW5pLWtvYmxlbnouZGUvYXNzZXRzL3RoZXNlcy92ZXJnbGVpY2gtdm9uLXJlaW5mb3JjZW1lbnQtYWxnb3JpdGhtZW4ucGRmIiwiVXJpU3RyaW5nIjoiaHR0cHM6Ly93ZXN0LnVuaS1rb2JsZW56LmRlL2Fzc2V0cy90aGVzZXMvdmVyZ2xlaWNoLXZvbi1yZWluZm9yY2VtZW50LWFsZ29yaXRobWVu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IodmdsLiBTY2htaXR6IDIwMTcsIFMuIDIxKSJ9XX0sIlRhZyI6IkNpdGF2aVBsYWNlaG9sZGVyIzg4MmQ1MDlkLTNiMDYtNDcwYy05MmFhLTk4YWJmY2JkMmE2NyIsIlRleHQiOiIodmdsLiBTY2htaXR6IDIwMTcsIFMuIDIxKSIsIldBSVZlcnNpb24iOiI2LjEwLjAuMCJ9}</w:instrText>
          </w:r>
          <w:r w:rsidR="00720A30">
            <w:fldChar w:fldCharType="separate"/>
          </w:r>
          <w:r w:rsidR="00A95B2B">
            <w:t>(vgl. Schmitz 2017, S. 21)</w:t>
          </w:r>
          <w:r w:rsidR="00720A30">
            <w:fldChar w:fldCharType="end"/>
          </w:r>
        </w:sdtContent>
      </w:sdt>
      <w:r w:rsidR="00FD1679">
        <w:t xml:space="preserve">. </w:t>
      </w:r>
      <w:r w:rsidR="00847507">
        <w:t xml:space="preserve">In vielen Fällen wird der </w:t>
      </w:r>
      <w:r w:rsidR="00847507" w:rsidRPr="00121AC6">
        <w:rPr>
          <w:i/>
          <w:iCs/>
        </w:rPr>
        <w:t>mittlere quadratische Fehler</w:t>
      </w:r>
      <w:r w:rsidR="00847507">
        <w:t xml:space="preserve"> als Fehlerfunktion verwendet </w:t>
      </w:r>
      <w:sdt>
        <w:sdtPr>
          <w:alias w:val="To edit, see citavi.com/edit"/>
          <w:tag w:val="CitaviPlaceholder#6dca4fa9-048c-4d88-ab37-b92c6850b084"/>
          <w:id w:val="1349139297"/>
          <w:placeholder>
            <w:docPart w:val="DefaultPlaceholder_-1854013440"/>
          </w:placeholder>
        </w:sdtPr>
        <w:sdtEndPr/>
        <w:sdtContent>
          <w:r w:rsidR="00CF1983">
            <w:fldChar w:fldCharType="begin"/>
          </w:r>
          <w:r w:rsidR="00D9191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Y2NhMDMyLTFlOTYtNDM3MC1hODNhLTIyYjc4OWMyZmEwNiIsIlJhbmdlTGVuZ3RoIjoyNCwiUmVmZXJlbmNlSWQiOiIwYmI4NjhhOS0yMDYwLTQyZTMtYTEyYy0zNjNkODA4NmZiY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lbGliLmRsci5kZS8xMjU0ODUvMS9fX0FTRlMwMV9Hcm91cF9TdHVkZW50c19mZWxpeF90ZXJoYWdfTWFzdGVyJTIwQXJiZWl0X01hc3RlckFyYmVpdEZURmluYWwucGRmIiwiVXJpU3RyaW5nIjoiaHR0cHM6Ly9lbGliLmRsci5kZS8xMjU0ODUvMS9fX0FTRlMwMV9Hcm91cF9TdHVkZW50c19mZWxpeF90ZXJoYWdfTWFzdGVyIEFyYmVpdF9NYXN0ZXJBcmJlaXRGVEZpbmFs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raXNzZW4uY3MudW5pLWRvcnRtdW5kLmRlOjgwODAvUHVibGljUHVibGljYXRpb25GaWxlcy9oaWxkZWJyYW5kdF8yMDE4YS5wZGYiLCJVcmlTdHJpbmciOiJodHRwOi8va2lzc2VuLmNzLnVuaS1kb3J0bXVuZC5kZTo4MDgwL1B1YmxpY1B1YmxpY2F0aW9uRmlsZXMvaGlsZGVicmFuZHRfMjAxOGEucGRm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}</w:instrText>
          </w:r>
          <w:r w:rsidR="00CF1983">
            <w:fldChar w:fldCharType="separate"/>
          </w:r>
          <w:r w:rsidR="00A95B2B">
            <w:t>(vgl. Terhag 2018, S. 21; Hildebrand 2018, S. 12; Ebert 2019, S. 38)</w:t>
          </w:r>
          <w:r w:rsidR="00CF1983">
            <w:fldChar w:fldCharType="end"/>
          </w:r>
        </w:sdtContent>
      </w:sdt>
      <w:r w:rsidR="008419D2">
        <w:t>.</w:t>
      </w:r>
      <w:r w:rsidR="00516F37">
        <w:t xml:space="preserve"> </w:t>
      </w:r>
      <w:r w:rsidR="00AB5942">
        <w:t>Zum Training wird die Fehlerfunktion nach jedem einzelnen Parameter partiell differenziert</w:t>
      </w:r>
      <w:r w:rsidR="0058107C">
        <w:t xml:space="preserve"> und ein Gradientenvektor berechnet. Der Gradient zeigt dann genau in die Richtung der </w:t>
      </w:r>
      <w:r w:rsidR="00DC5121">
        <w:t xml:space="preserve">der größten Steigung der Fehlerfunktion. </w:t>
      </w:r>
      <w:r w:rsidR="00B01332">
        <w:t xml:space="preserve">Ziel ist es, die Fehlerfunktion zu minimieren </w:t>
      </w:r>
      <w:sdt>
        <w:sdtPr>
          <w:alias w:val="To edit, see citavi.com/edit"/>
          <w:tag w:val="CitaviPlaceholder#f4546a70-6392-410f-8d1e-4f9caa6abd33"/>
          <w:id w:val="1760484196"/>
          <w:placeholder>
            <w:docPart w:val="DefaultPlaceholder_-1854013440"/>
          </w:placeholder>
        </w:sdtPr>
        <w:sdtEndPr/>
        <w:sdtContent>
          <w:r w:rsidR="00E9042C">
            <w:fldChar w:fldCharType="begin"/>
          </w:r>
          <w:r w:rsidR="00E9042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MTAyMGQ5LWNiYjktNDVhZS1hNGMxLTMxZTU1NjI3OWRlNSIsIlJhbmdlTGVuZ3RoIjoyOSwiUmVmZXJlbmNlSWQiOiI2OGUxZTFjMS1lMTA3LTQ2ZTctOWZhYy1jMjg1MGMyMTMzMz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a2lzc2VuLmNzLnVuaS1kb3J0bXVuZC5kZTo4MDgwL1B1YmxpY1B1YmxpY2F0aW9uRmlsZXMvaGlsZGVicmFuZHRfMjAxOGEucGRmIiwiVXJpU3RyaW5nIjoiaHR0cDovL2tpc3Nlbi5jcy51bmktZG9ydG11bmQuZGU6ODA4MC9QdWJsaWNQdWJsaWNhdGlvbkZpbGVzL2hpbGRlYnJhbmR0XzIwMThh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ih2Z2wuIEhpbGRlYnJhbmQgMjAxOCwgUy4gMTIpIn1dfSwiVGFnIjoiQ2l0YXZpUGxhY2Vob2xkZXIjZjQ1NDZhNzAtNjM5Mi00MTBmLThkMWUtNGY5Y2FhNmFiZDMzIiwiVGV4dCI6Iih2Z2wuIEhpbGRlYnJhbmQgMjAxOCwgUy4gMTIpIiwiV0FJVmVyc2lvbiI6IjYuMTAuMC4wIn0=}</w:instrText>
          </w:r>
          <w:r w:rsidR="00E9042C">
            <w:fldChar w:fldCharType="separate"/>
          </w:r>
          <w:r w:rsidR="00A95B2B">
            <w:t>(vgl. Hildebrand 2018, S. 12)</w:t>
          </w:r>
          <w:r w:rsidR="00E9042C">
            <w:fldChar w:fldCharType="end"/>
          </w:r>
        </w:sdtContent>
      </w:sdt>
      <w:r w:rsidR="00E9042C">
        <w:t>.</w:t>
      </w:r>
      <w:r w:rsidR="00AF1699">
        <w:t xml:space="preserve"> </w:t>
      </w:r>
      <w:r w:rsidR="009652C1">
        <w:t xml:space="preserve">An dieser Stelle wird auch deutlich, warum die Differenzierbarkeit der Aktivierungsfunktion von solcher Bedeutung ist. </w:t>
      </w:r>
      <w:r w:rsidR="00AF1699">
        <w:t>Möglich wird dies</w:t>
      </w:r>
      <w:r w:rsidR="009652C1">
        <w:t>es Verfahren erst</w:t>
      </w:r>
      <w:r w:rsidR="00AF1699">
        <w:t xml:space="preserve">, weil die </w:t>
      </w:r>
      <w:r w:rsidR="00F507F0">
        <w:t xml:space="preserve">Ergebnisse des KNN auf einer Verkettung differenzierbarer Funktionen besteht </w:t>
      </w:r>
      <w:sdt>
        <w:sdtPr>
          <w:alias w:val="To edit, see citavi.com/edit"/>
          <w:tag w:val="CitaviPlaceholder#8ba0c857-6632-4554-bd68-b1ea5b07a8f1"/>
          <w:id w:val="1435170176"/>
          <w:placeholder>
            <w:docPart w:val="DefaultPlaceholder_-1854013440"/>
          </w:placeholder>
        </w:sdtPr>
        <w:sdtEndPr/>
        <w:sdtContent>
          <w:r w:rsidR="00F507F0">
            <w:fldChar w:fldCharType="begin"/>
          </w:r>
          <w:r w:rsidR="009652C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ZGFlN2VhLTJkZGYtNDk4OC1iNDE0LTljMTJjNzdmMzA0YiIsIlJhbmdlTGVuZ3RoIjoyNSwiUmVmZXJlbmNlSWQiOiIwYmI4NjhhOS0yMDYwLTQyZTMtYTEyYy0zNjNkODA4NmZiY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lbGliLmRsci5kZS8xMjU0ODUvMS9fX0FTRlMwMV9Hcm91cF9TdHVkZW50c19mZWxpeF90ZXJoYWdfTWFzdGVyJTIwQXJiZWl0X01hc3RlckFyYmVpdEZURmluYWwucGRmIiwiVXJpU3RyaW5nIjoiaHR0cHM6Ly9lbGliLmRsci5kZS8xMjU0ODUvMS9fX0FTRlMwMV9Hcm91cF9TdHVkZW50c19mZWxpeF90ZXJoYWdfTWFzdGVyIEFyYmVpdF9NYXN0ZXJBcmJlaXRGVEZpbmFs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ih2Z2wuIFRlcmhhZyAyMDE4LCBTLiAyMSkifV19LCJUYWciOiJDaXRhdmlQbGFjZWhvbGRlciM4YmEwYzg1Ny02NjMyLTQ1NTQtYmQ2OC1iMWVhNWIwN2E4ZjEiLCJUZXh0IjoiKHZnbC4gVGVyaGFnIDIwMTgsIFMuIDIxKSIsIldBSVZlcnNpb24iOiI2LjEwLjAuMCJ9}</w:instrText>
          </w:r>
          <w:r w:rsidR="00F507F0">
            <w:fldChar w:fldCharType="separate"/>
          </w:r>
          <w:r w:rsidR="00A95B2B">
            <w:t>(vgl. Terhag 2018, S. 21)</w:t>
          </w:r>
          <w:r w:rsidR="00F507F0">
            <w:fldChar w:fldCharType="end"/>
          </w:r>
        </w:sdtContent>
      </w:sdt>
      <w:r w:rsidR="009652C1">
        <w:t>.</w:t>
      </w:r>
      <w:r w:rsidR="00121AC6">
        <w:t xml:space="preserve"> Anschließend </w:t>
      </w:r>
      <w:r w:rsidR="00075553">
        <w:t>werden die Parameter rekursiv durch die Regel</w:t>
      </w:r>
    </w:p>
    <w:p w14:paraId="1764B852" w14:textId="5E78E3DE" w:rsidR="00075553" w:rsidRDefault="00BA2F70" w:rsidP="00BF073D">
      <m:oMathPara>
        <m:oMath>
          <m:acc>
            <m:accPr>
              <m:chr m:val="⃗"/>
              <m:ctrlPr>
                <w:rPr>
                  <w:rFonts w:ascii="Cambria Math" w:hAnsi="Cambria Math"/>
                  <w:i/>
                </w:rPr>
              </m:ctrlPr>
            </m:accPr>
            <m:e>
              <m:r>
                <w:rPr>
                  <w:rFonts w:ascii="Cambria Math" w:hAnsi="Cambria Math"/>
                </w:rPr>
                <m:t>θ</m:t>
              </m:r>
            </m:e>
          </m:acc>
          <m:r>
            <w:rPr>
              <w:rFonts w:ascii="Cambria Math" w:eastAsiaTheme="minorEastAsia" w:hAnsi="Cambria Math"/>
            </w:rPr>
            <m:t>⟵</m:t>
          </m:r>
          <m:acc>
            <m:accPr>
              <m:chr m:val="⃗"/>
              <m:ctrlPr>
                <w:rPr>
                  <w:rFonts w:ascii="Cambria Math" w:hAnsi="Cambria Math"/>
                  <w:i/>
                </w:rPr>
              </m:ctrlPr>
            </m:accPr>
            <m:e>
              <m:r>
                <w:rPr>
                  <w:rFonts w:ascii="Cambria Math" w:hAnsi="Cambria Math"/>
                </w:rPr>
                <m:t>θ</m:t>
              </m:r>
            </m:e>
          </m:acc>
          <m:r>
            <w:rPr>
              <w:rFonts w:ascii="Cambria Math" w:hAnsi="Cambria Math"/>
            </w:rPr>
            <m:t>- η*</m:t>
          </m:r>
          <m:r>
            <m:rPr>
              <m:sty m:val="p"/>
            </m:rPr>
            <w:rPr>
              <w:rFonts w:ascii="Cambria Math" w:hAnsi="Cambria Math"/>
            </w:rPr>
            <m:t>∇</m:t>
          </m:r>
          <m:r>
            <w:rPr>
              <w:rFonts w:ascii="Cambria Math" w:hAnsi="Cambria Math"/>
            </w:rPr>
            <m:t>L</m:t>
          </m:r>
        </m:oMath>
      </m:oMathPara>
    </w:p>
    <w:p w14:paraId="3779246D" w14:textId="6BB3E8DF" w:rsidR="00E404AE" w:rsidRDefault="003E28EE" w:rsidP="00BF073D">
      <w:r>
        <w:t xml:space="preserve">aktualisiert, wobei </w:t>
      </w:r>
      <m:oMath>
        <m:r>
          <m:rPr>
            <m:sty m:val="p"/>
          </m:rPr>
          <w:rPr>
            <w:rFonts w:ascii="Cambria Math" w:hAnsi="Cambria Math"/>
          </w:rPr>
          <m:t>∇</m:t>
        </m:r>
        <m:r>
          <w:rPr>
            <w:rFonts w:ascii="Cambria Math" w:hAnsi="Cambria Math"/>
          </w:rPr>
          <m:t>L</m:t>
        </m:r>
      </m:oMath>
      <w:r>
        <w:rPr>
          <w:rFonts w:eastAsiaTheme="minorEastAsia"/>
        </w:rPr>
        <w:t xml:space="preserve"> der Gradient der Fehlerfunktion und </w:t>
      </w:r>
      <m:oMath>
        <m:r>
          <w:rPr>
            <w:rFonts w:ascii="Cambria Math" w:hAnsi="Cambria Math"/>
          </w:rPr>
          <m:t>η</m:t>
        </m:r>
      </m:oMath>
      <w:r w:rsidR="004D45D3">
        <w:rPr>
          <w:rFonts w:eastAsiaTheme="minorEastAsia"/>
        </w:rPr>
        <w:t xml:space="preserve"> die Lernrate des KNN ist. </w:t>
      </w:r>
      <w:r w:rsidR="00DF45BA">
        <w:rPr>
          <w:rFonts w:eastAsiaTheme="minorEastAsia"/>
        </w:rPr>
        <w:t xml:space="preserve">Die Lernrate </w:t>
      </w:r>
      <w:r w:rsidR="00A806EC">
        <w:rPr>
          <w:rFonts w:eastAsiaTheme="minorEastAsia"/>
        </w:rPr>
        <w:t>gibt an</w:t>
      </w:r>
      <w:r w:rsidR="00F719AC">
        <w:rPr>
          <w:rFonts w:eastAsiaTheme="minorEastAsia"/>
        </w:rPr>
        <w:t xml:space="preserve">, wie stark der Einfluss des Gradienten ist </w:t>
      </w:r>
      <w:sdt>
        <w:sdtPr>
          <w:rPr>
            <w:rFonts w:eastAsiaTheme="minorEastAsia"/>
          </w:rPr>
          <w:alias w:val="To edit, see citavi.com/edit"/>
          <w:tag w:val="CitaviPlaceholder#7e94e21d-3b00-43d9-bfee-6f65eb25fb1f"/>
          <w:id w:val="84123089"/>
          <w:placeholder>
            <w:docPart w:val="DefaultPlaceholder_-1854013440"/>
          </w:placeholder>
        </w:sdtPr>
        <w:sdtEndPr/>
        <w:sdtContent>
          <w:r w:rsidR="00F719AC">
            <w:rPr>
              <w:rFonts w:eastAsiaTheme="minorEastAsia"/>
            </w:rPr>
            <w:fldChar w:fldCharType="begin"/>
          </w:r>
          <w:r w:rsidR="0080449E">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YWY5ZmIzLTk5YjItNDUxZC1hNjc5LWI1N2E1ZWMzYmIxZSIsIlJhbmdlTGVuZ3RoIjoyOSwiUmVmZXJlbmNlSWQiOiI2OGUxZTFjMS1lMTA3LTQ2ZTctOWZhYy1jMjg1MGMyMTMzMz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a2lzc2VuLmNzLnVuaS1kb3J0bXVuZC5kZTo4MDgwL1B1YmxpY1B1YmxpY2F0aW9uRmlsZXMvaGlsZGVicmFuZHRfMjAxOGEucGRmIiwiVXJpU3RyaW5nIjoiaHR0cDovL2tpc3Nlbi5jcy51bmktZG9ydG11bmQuZGU6ODA4MC9QdWJsaWNQdWJsaWNhdGlvbkZpbGVzL2hpbGRlYnJhbmR0XzIwMThh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ih2Z2wuIEhpbGRlYnJhbmQgMjAxOCwgUy4gMTIpIn1dfSwiVGFnIjoiQ2l0YXZpUGxhY2Vob2xkZXIjN2U5NGUyMWQtM2IwMC00M2Q5LWJmZWUtNmY2NWViMjVmYjFmIiwiVGV4dCI6Iih2Z2wuIEhpbGRlYnJhbmQgMjAxOCwgUy4gMTIpIiwiV0FJVmVyc2lvbiI6IjYuMTAuMC4wIn0=}</w:instrText>
          </w:r>
          <w:r w:rsidR="00F719AC">
            <w:rPr>
              <w:rFonts w:eastAsiaTheme="minorEastAsia"/>
            </w:rPr>
            <w:fldChar w:fldCharType="separate"/>
          </w:r>
          <w:r w:rsidR="00A95B2B">
            <w:rPr>
              <w:rFonts w:eastAsiaTheme="minorEastAsia"/>
            </w:rPr>
            <w:t>(vgl. Hildebrand 2018, S. 12)</w:t>
          </w:r>
          <w:r w:rsidR="00F719AC">
            <w:rPr>
              <w:rFonts w:eastAsiaTheme="minorEastAsia"/>
            </w:rPr>
            <w:fldChar w:fldCharType="end"/>
          </w:r>
        </w:sdtContent>
      </w:sdt>
      <w:r w:rsidR="0080449E">
        <w:rPr>
          <w:rFonts w:eastAsiaTheme="minorEastAsia"/>
        </w:rPr>
        <w:t xml:space="preserve">. Eine zu große Lernrate lässt den Fehler den Fehlerwert im schlechtesten Fall immer größer werden, eine zu kleine Lernrate </w:t>
      </w:r>
      <w:r w:rsidR="00CA77F1">
        <w:rPr>
          <w:rFonts w:eastAsiaTheme="minorEastAsia"/>
        </w:rPr>
        <w:t xml:space="preserve">kann hingegen zum Auffinden eines lokalen Minimums der Verlustfunktion führen </w:t>
      </w:r>
      <w:sdt>
        <w:sdtPr>
          <w:rPr>
            <w:rFonts w:eastAsiaTheme="minorEastAsia"/>
          </w:rPr>
          <w:alias w:val="To edit, see citavi.com/edit"/>
          <w:tag w:val="CitaviPlaceholder#65e7d752-320a-4586-8e04-1b12102a457e"/>
          <w:id w:val="2091958546"/>
          <w:placeholder>
            <w:docPart w:val="DefaultPlaceholder_-1854013440"/>
          </w:placeholder>
        </w:sdtPr>
        <w:sdtEndPr/>
        <w:sdtContent>
          <w:r w:rsidR="009874E9">
            <w:rPr>
              <w:rFonts w:eastAsiaTheme="minorEastAsia"/>
            </w:rPr>
            <w:fldChar w:fldCharType="begin"/>
          </w:r>
          <w:r w:rsidR="009874E9">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OWFlMDk1LWMwYzgtNDc4ZC1hNTI5LWYxNzcwMmQyOTM3YyIsIlJhbmdlTGVuZ3RoIjoyNCwiUmVmZXJlbmNlSWQiOiI1NmYzOTM2ZC1iNDk2LTQ3YzgtODk1Zi0xNjhiNDQ0NDhiZ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lbmRhdGEudW5pLWhhbGxlLmRlL2JpdHN0cmVhbS8xOTgxMTg1OTIwLzE0MTg2LzEvRWJlcnREYXZpZF9CaWxka2xhc3NpZml6aWVydW5nX21pdF9uZXVyb25hbGVuX05ldHplbi5wZGYiLCJVcmlTdHJpbmciOiJodHRwczovL29wZW5kYXRhLnVuaS1oYWxsZS5kZS9iaXRzdHJlYW0vMTk4MTE4NTkyMC8xNDE4Ni8xL0ViZXJ0RGF2aWRfQmlsZGtsYXNzaWZpemllcnVuZ19taXRfbmV1cm9uYWxlbl9OZXR6ZW4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KHZnbC4gRWJlcnQgMjAxOSwgUy4gMzMpIn1dfSwiVGFnIjoiQ2l0YXZpUGxhY2Vob2xkZXIjNjVlN2Q3NTItMzIwYS00NTg2LThlMDQtMWIxMjEwMmE0NTdlIiwiVGV4dCI6Iih2Z2wuIEViZXJ0IDIwMTksIFMuIDMzKSIsIldBSVZlcnNpb24iOiI2LjEwLjAuMCJ9}</w:instrText>
          </w:r>
          <w:r w:rsidR="009874E9">
            <w:rPr>
              <w:rFonts w:eastAsiaTheme="minorEastAsia"/>
            </w:rPr>
            <w:fldChar w:fldCharType="separate"/>
          </w:r>
          <w:r w:rsidR="00A95B2B">
            <w:rPr>
              <w:rFonts w:eastAsiaTheme="minorEastAsia"/>
            </w:rPr>
            <w:t>(vgl. Ebert 2019, S. 33)</w:t>
          </w:r>
          <w:r w:rsidR="009874E9">
            <w:rPr>
              <w:rFonts w:eastAsiaTheme="minorEastAsia"/>
            </w:rPr>
            <w:fldChar w:fldCharType="end"/>
          </w:r>
        </w:sdtContent>
      </w:sdt>
      <w:r w:rsidR="009874E9">
        <w:rPr>
          <w:rFonts w:eastAsiaTheme="minorEastAsia"/>
        </w:rPr>
        <w:t>.</w:t>
      </w:r>
      <w:r w:rsidR="00B7253B">
        <w:rPr>
          <w:rFonts w:eastAsiaTheme="minorEastAsia"/>
        </w:rPr>
        <w:t xml:space="preserve"> Mit dem nächsten Datensatz beginnt dieser Trainingsprozess von vorne, bi</w:t>
      </w:r>
      <w:r w:rsidR="006D03D4">
        <w:rPr>
          <w:rFonts w:eastAsiaTheme="minorEastAsia"/>
        </w:rPr>
        <w:t>s der Fehler hinreichend klein ist.</w:t>
      </w:r>
    </w:p>
    <w:p w14:paraId="005950D4" w14:textId="36B6D4AE" w:rsidR="00572524" w:rsidRDefault="00346628" w:rsidP="00BF073D">
      <w:r>
        <w:t xml:space="preserve">Da im RL </w:t>
      </w:r>
      <w:r w:rsidR="00016F7A">
        <w:t xml:space="preserve">das Training jedoch nicht auf </w:t>
      </w:r>
      <w:r w:rsidR="00A806EC">
        <w:t xml:space="preserve">gelabelten </w:t>
      </w:r>
      <w:r w:rsidR="00016F7A">
        <w:t xml:space="preserve">Trainingsdaten, sondern auf </w:t>
      </w:r>
      <w:r w:rsidR="006E67D8">
        <w:t>einem Trial-And-Error Verfahren aufbaut, muss eine Lösung zum Training des KNN in</w:t>
      </w:r>
      <w:r w:rsidR="0043183A">
        <w:t>nerhalb dieses Trial-</w:t>
      </w:r>
      <w:r w:rsidR="0043183A">
        <w:lastRenderedPageBreak/>
        <w:t>And-Error Verfahrens gefunden werden.</w:t>
      </w:r>
      <w:r w:rsidR="00F166DF">
        <w:t xml:space="preserve"> </w:t>
      </w:r>
      <w:r w:rsidR="00FE5EB7">
        <w:t>Anstelle des Trainingsdatensatzes könnte</w:t>
      </w:r>
      <w:r w:rsidR="00DE61CA">
        <w:t xml:space="preserve"> </w:t>
      </w:r>
      <w:r w:rsidR="00FE5EB7">
        <w:t xml:space="preserve">beispielsweise die </w:t>
      </w:r>
      <w:r w:rsidR="00B05591">
        <w:t xml:space="preserve">Q-Funktion </w:t>
      </w:r>
      <w:r w:rsidR="00DE61CA">
        <w:t>eingesetzt werden, um ein überwachtes Lernen mit einem KNN im RL möglich zu machen.</w:t>
      </w:r>
    </w:p>
    <w:p w14:paraId="38ABD718" w14:textId="6924F6F2" w:rsidR="00085698" w:rsidRDefault="0031451B" w:rsidP="00BF073D">
      <w:pPr>
        <w:rPr>
          <w:rFonts w:eastAsiaTheme="minorEastAsia"/>
        </w:rPr>
      </w:pPr>
      <w:r>
        <w:t>Zu Beginn</w:t>
      </w:r>
      <w:r w:rsidR="002D5BDC">
        <w:t xml:space="preserve"> wird dem KNN als</w:t>
      </w:r>
      <w:r w:rsidR="0061242B">
        <w:t xml:space="preserve"> Eingabe ein bestimmter Zustand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oMath>
      <w:r w:rsidR="00CE5114">
        <w:rPr>
          <w:rFonts w:eastAsiaTheme="minorEastAsia"/>
        </w:rPr>
        <w:t xml:space="preserve"> </w:t>
      </w:r>
      <w:r w:rsidR="005F6713">
        <w:rPr>
          <w:rFonts w:eastAsiaTheme="minorEastAsia"/>
        </w:rPr>
        <w:t>übergeben.</w:t>
      </w:r>
      <w:r w:rsidR="009C267D">
        <w:rPr>
          <w:rFonts w:eastAsiaTheme="minorEastAsia"/>
        </w:rPr>
        <w:t xml:space="preserve"> Als Ausgabe des KNN erhält man dann </w:t>
      </w:r>
      <w:r w:rsidR="00140C22">
        <w:rPr>
          <w:rFonts w:eastAsiaTheme="minorEastAsia"/>
        </w:rPr>
        <w:t>die Q-Werte aller Aktionen</w:t>
      </w:r>
      <w:r w:rsidR="005F3722">
        <w:rPr>
          <w:rFonts w:eastAsiaTheme="minorEastAsia"/>
        </w:rPr>
        <w:t xml:space="preserve"> </w:t>
      </w:r>
      <m:oMath>
        <m:r>
          <w:rPr>
            <w:rFonts w:ascii="Cambria Math" w:hAnsi="Cambria Math"/>
          </w:rPr>
          <m:t>a∈A</m:t>
        </m:r>
      </m:oMath>
      <w:r w:rsidR="00140C22">
        <w:rPr>
          <w:rFonts w:eastAsiaTheme="minorEastAsia"/>
        </w:rPr>
        <w:t>.</w:t>
      </w:r>
      <w:r w:rsidR="005F6713">
        <w:rPr>
          <w:rFonts w:eastAsiaTheme="minorEastAsia"/>
        </w:rPr>
        <w:t xml:space="preserve"> </w:t>
      </w:r>
      <w:r w:rsidR="002866CF">
        <w:rPr>
          <w:rFonts w:eastAsiaTheme="minorEastAsia"/>
        </w:rPr>
        <w:t xml:space="preserve">Anschließend wird die </w:t>
      </w:r>
      <w:r w:rsidR="002F3420">
        <w:rPr>
          <w:rFonts w:eastAsiaTheme="minorEastAsia"/>
        </w:rPr>
        <w:t xml:space="preserve">Differenz zwischen </w:t>
      </w:r>
      <w:r w:rsidR="007D30BA">
        <w:rPr>
          <w:rFonts w:eastAsiaTheme="minorEastAsia"/>
        </w:rPr>
        <w:t xml:space="preserve">den erhaltenen Q-Werten und </w:t>
      </w:r>
      <w:r w:rsidR="005937F3">
        <w:rPr>
          <w:rFonts w:eastAsiaTheme="minorEastAsia"/>
        </w:rPr>
        <w:t>tatsächlichen Werten der Q-Funktion berechnet und zur Back</w:t>
      </w:r>
      <w:r w:rsidR="00C93822">
        <w:rPr>
          <w:rFonts w:eastAsiaTheme="minorEastAsia"/>
        </w:rPr>
        <w:t xml:space="preserve">propagation verwendet. Dieser Prozess wird solange wiederholt, bis das KNN für die Eingabe eines Zustandes näherungsweise die Werte </w:t>
      </w:r>
      <w:r w:rsidR="007B12CB">
        <w:rPr>
          <w:rFonts w:eastAsiaTheme="minorEastAsia"/>
        </w:rPr>
        <w:t xml:space="preserve">der Q-Funktion erreichen </w:t>
      </w:r>
      <w:sdt>
        <w:sdtPr>
          <w:rPr>
            <w:rFonts w:eastAsiaTheme="minorEastAsia"/>
          </w:rPr>
          <w:alias w:val="To edit, see citavi.com/edit"/>
          <w:tag w:val="CitaviPlaceholder#c56833e8-1c13-4514-9890-55f3f4132049"/>
          <w:id w:val="670920918"/>
          <w:placeholder>
            <w:docPart w:val="DefaultPlaceholder_-1854013440"/>
          </w:placeholder>
        </w:sdtPr>
        <w:sdtEndPr/>
        <w:sdtContent>
          <w:r w:rsidR="007B12CB">
            <w:rPr>
              <w:rFonts w:eastAsiaTheme="minorEastAsia"/>
            </w:rPr>
            <w:fldChar w:fldCharType="begin"/>
          </w:r>
          <w:r w:rsidR="00B93233">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Njk1NTY5LWUyZTktNDFhZi04N2IwLWIwZjA0NGI3ODAzYiIsIlJhbmdlTGVuZ3RoIjoyNiwiUmVmZXJlbmNlSWQiOiJjOGFlODNiNi03ZjQ1LTQxMzktODQwMy05NTUyZDNkOWRk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2IiwiU3RhcnRQYWdlIjp7IiRpZCI6IjUiLCIkdHlwZSI6IlN3aXNzQWNhZGVtaWMuUGFnZU51bWJlciwgU3dpc3NBY2FkZW1pYyIsIklzRnVsbHlOdW1lcmljIjp0cnVlLCJOdW1iZXIiOjE0NiwiTnVtYmVyaW5nVHlwZSI6MCwiTnVtZXJhbFN5c3RlbSI6MCwiT3JpZ2luYWxTdHJpbmciOiIxNDYiLCJQcmV0dHlTdHJpbmciOiIxNDY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V3ZSIsIkxhc3ROYW1lIjoiTG9yZW56IiwiUHJvdGVjdGVkIjpmYWxzZSwiU2V4IjoyLCJDcmVhdGVkQnkiOiJfU2ViYXN0aWFuIEtub3BmIiwiQ3JlYXRlZE9uIjoiMjAyMi0xMi0wN1QxMjowODoxNyIsIk1vZGlmaWVkQnkiOiJfU2ViYXN0aWFuIEtub3BmIiwiSWQiOiIzYmZjMjdkOC1iN2JkLTQ1ZmMtOWUyNC1lZjdlMzlmY2FkYmQiLCJNb2RpZmllZE9uIjoiMjAyMi0xMi0wN1QxMjowODoxNy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U2ViYXN0aWFuXFxBcHBEYXRhXFxMb2NhbFxcVGVtcFxcdXpwbHByd3UuanBnIiwiVXJpU3RyaW5nIjoiYzhhZTgzYjYtN2Y0NS00MTM5LTg0MDMtOTU1MmQzZDlkZGZj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jItNjE2NTEtMiIsIkVkaXRvcnMiOltdLCJFdmFsdWF0aW9uQ29tcGxleGl0eSI6MCwiRXZhbHVhdGlvblNvdXJjZVRleHRGb3JtYXQiOjAsIkdyb3VwcyI6W10sIkhhc0xhYmVsMSI6ZmFsc2UsIkhhc0xhYmVsMiI6ZmFsc2UsIklzYm4iOiI5NzgtMy02NjItNjE2NTAtNS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NjYyLTYxNjUxLTIiLCJVcmlTdHJpbmciOiJodHRwczovL2RvaS5vcmcvMTAuMTAwNy85NzgtMy02NjItNjE2NTEt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ih2Z2wuIExvcmVueiAyMDIwLCBTLiAxNDYpIn1dfSwiVGFnIjoiQ2l0YXZpUGxhY2Vob2xkZXIjYzU2ODMzZTgtMWMxMy00NTE0LTk4OTAtNTVmM2Y0MTMyMDQ5IiwiVGV4dCI6Iih2Z2wuIExvcmVueiAyMDIwLCBTLiAxNDYpIiwiV0FJVmVyc2lvbiI6IjYuMTAuMC4wIn0=}</w:instrText>
          </w:r>
          <w:r w:rsidR="007B12CB">
            <w:rPr>
              <w:rFonts w:eastAsiaTheme="minorEastAsia"/>
            </w:rPr>
            <w:fldChar w:fldCharType="separate"/>
          </w:r>
          <w:r w:rsidR="00A95B2B">
            <w:rPr>
              <w:rFonts w:eastAsiaTheme="minorEastAsia"/>
            </w:rPr>
            <w:t>(vgl. Lorenz 2020, S. 146)</w:t>
          </w:r>
          <w:r w:rsidR="007B12CB">
            <w:rPr>
              <w:rFonts w:eastAsiaTheme="minorEastAsia"/>
            </w:rPr>
            <w:fldChar w:fldCharType="end"/>
          </w:r>
        </w:sdtContent>
      </w:sdt>
      <w:r w:rsidR="00B93233">
        <w:rPr>
          <w:rFonts w:eastAsiaTheme="minorEastAsia"/>
        </w:rPr>
        <w:t>.</w:t>
      </w:r>
      <w:r w:rsidR="006D6A87">
        <w:rPr>
          <w:rFonts w:eastAsiaTheme="minorEastAsia"/>
        </w:rPr>
        <w:t xml:space="preserve"> </w:t>
      </w:r>
      <w:r w:rsidR="00A67BCA">
        <w:rPr>
          <w:rFonts w:eastAsiaTheme="minorEastAsia"/>
        </w:rPr>
        <w:t xml:space="preserve">Da der Parametervektor des KNN </w:t>
      </w:r>
      <w:r w:rsidR="00A9593C">
        <w:rPr>
          <w:rFonts w:eastAsiaTheme="minorEastAsia"/>
        </w:rPr>
        <w:t>vor Beginn des Trainings</w:t>
      </w:r>
      <w:r w:rsidR="00A67BCA">
        <w:rPr>
          <w:rFonts w:eastAsiaTheme="minorEastAsia"/>
        </w:rPr>
        <w:t xml:space="preserve"> zufällig initialisiert </w:t>
      </w:r>
      <w:r w:rsidR="00A9593C">
        <w:rPr>
          <w:rFonts w:eastAsiaTheme="minorEastAsia"/>
        </w:rPr>
        <w:t>wird</w:t>
      </w:r>
      <w:r w:rsidR="00A67BCA">
        <w:rPr>
          <w:rFonts w:eastAsiaTheme="minorEastAsia"/>
        </w:rPr>
        <w:t xml:space="preserve">, ergeben sich in den ersten Iterationen </w:t>
      </w:r>
      <w:r w:rsidR="00BF7138">
        <w:rPr>
          <w:rFonts w:eastAsiaTheme="minorEastAsia"/>
        </w:rPr>
        <w:t xml:space="preserve">stark differierende Werte, ehe durch die schrittweise Anpassung des Parametervektors schließlich eine </w:t>
      </w:r>
      <w:proofErr w:type="gramStart"/>
      <w:r w:rsidR="00BF7138">
        <w:rPr>
          <w:rFonts w:eastAsiaTheme="minorEastAsia"/>
        </w:rPr>
        <w:t>Konvergenz</w:t>
      </w:r>
      <w:proofErr w:type="gramEnd"/>
      <w:r w:rsidR="00BF7138">
        <w:rPr>
          <w:rFonts w:eastAsiaTheme="minorEastAsia"/>
        </w:rPr>
        <w:t xml:space="preserve"> der </w:t>
      </w:r>
      <w:r w:rsidR="008D0040">
        <w:rPr>
          <w:rFonts w:eastAsiaTheme="minorEastAsia"/>
        </w:rPr>
        <w:t xml:space="preserve">durch das KNN </w:t>
      </w:r>
      <w:r w:rsidR="00F62C9D">
        <w:rPr>
          <w:rFonts w:eastAsiaTheme="minorEastAsia"/>
        </w:rPr>
        <w:t>approximierten Funktion erreicht wird.</w:t>
      </w:r>
      <w:r w:rsidR="00A66148">
        <w:rPr>
          <w:rFonts w:eastAsiaTheme="minorEastAsia"/>
        </w:rPr>
        <w:t xml:space="preserve"> </w:t>
      </w:r>
      <w:r w:rsidR="009D0FE6">
        <w:rPr>
          <w:rFonts w:eastAsiaTheme="minorEastAsia"/>
        </w:rPr>
        <w:t xml:space="preserve">Nach Abschluss des Trainings </w:t>
      </w:r>
      <w:r w:rsidR="003B2107">
        <w:rPr>
          <w:rFonts w:eastAsiaTheme="minorEastAsia"/>
        </w:rPr>
        <w:t xml:space="preserve">muss lediglich der Parametervektor </w:t>
      </w:r>
      <m:oMath>
        <m:sSubSup>
          <m:sSubSupPr>
            <m:ctrlPr>
              <w:rPr>
                <w:rFonts w:ascii="Cambria Math" w:hAnsi="Cambria Math"/>
                <w:i/>
              </w:rPr>
            </m:ctrlPr>
          </m:sSubSupPr>
          <m:e>
            <m:box>
              <m:boxPr>
                <m:opEmu m:val="1"/>
                <m:ctrlPr>
                  <w:rPr>
                    <w:rFonts w:ascii="Cambria Math" w:hAnsi="Cambria Math"/>
                    <w:i/>
                  </w:rPr>
                </m:ctrlPr>
              </m:boxPr>
              <m:e>
                <m:acc>
                  <m:accPr>
                    <m:chr m:val="⃗"/>
                    <m:ctrlPr>
                      <w:rPr>
                        <w:rFonts w:ascii="Cambria Math" w:hAnsi="Cambria Math"/>
                        <w:i/>
                      </w:rPr>
                    </m:ctrlPr>
                  </m:accPr>
                  <m:e>
                    <m:r>
                      <w:rPr>
                        <w:rFonts w:ascii="Cambria Math" w:hAnsi="Cambria Math"/>
                      </w:rPr>
                      <m:t>θ</m:t>
                    </m:r>
                  </m:e>
                </m:acc>
              </m:e>
            </m:box>
          </m:e>
          <m:sub>
            <m:r>
              <w:rPr>
                <w:rFonts w:ascii="Cambria Math" w:hAnsi="Cambria Math"/>
              </w:rPr>
              <m:t>j</m:t>
            </m:r>
          </m:sub>
          <m:sup>
            <m:r>
              <w:rPr>
                <w:rFonts w:ascii="Cambria Math" w:hAnsi="Cambria Math"/>
              </w:rPr>
              <m:t>u</m:t>
            </m:r>
          </m:sup>
        </m:sSubSup>
      </m:oMath>
      <w:r w:rsidR="003B2107">
        <w:rPr>
          <w:rFonts w:eastAsiaTheme="minorEastAsia"/>
        </w:rPr>
        <w:t xml:space="preserve"> anstelle einer vollständigen Bewertungstabelle gespeichert werden. Auf Basis des Parametervektors lässt sich das KNN dann als </w:t>
      </w:r>
      <w:r w:rsidR="00765979">
        <w:rPr>
          <w:rFonts w:eastAsiaTheme="minorEastAsia"/>
        </w:rPr>
        <w:t xml:space="preserve">Schätzer für die </w:t>
      </w:r>
      <w:r w:rsidR="003D7167">
        <w:rPr>
          <w:rFonts w:eastAsiaTheme="minorEastAsia"/>
        </w:rPr>
        <w:t>State-Value-Funktion nutzen.</w:t>
      </w:r>
      <w:r w:rsidR="00A66148">
        <w:rPr>
          <w:rFonts w:eastAsiaTheme="minorEastAsia"/>
        </w:rPr>
        <w:t xml:space="preserve"> Die Ausgabe des KNN kann im Anschluss von einer Strategiefunktion verwendet werden, um </w:t>
      </w:r>
      <w:r w:rsidR="00E876FD">
        <w:rPr>
          <w:rFonts w:eastAsiaTheme="minorEastAsia"/>
        </w:rPr>
        <w:t>möglichst günstige Aktionen auszuwählen.</w:t>
      </w:r>
      <w:r w:rsidR="00085698">
        <w:rPr>
          <w:rFonts w:eastAsiaTheme="minorEastAsia"/>
        </w:rPr>
        <w:t xml:space="preserve"> </w:t>
      </w:r>
    </w:p>
    <w:p w14:paraId="25D7029E" w14:textId="4FACD457" w:rsidR="006D6A87" w:rsidRPr="00085698" w:rsidRDefault="0081037F" w:rsidP="00BF073D">
      <w:pPr>
        <w:rPr>
          <w:rFonts w:eastAsiaTheme="minorEastAsia"/>
        </w:rPr>
      </w:pPr>
      <w:r>
        <w:rPr>
          <w:noProof/>
        </w:rPr>
        <mc:AlternateContent>
          <mc:Choice Requires="wps">
            <w:drawing>
              <wp:anchor distT="0" distB="0" distL="114300" distR="114300" simplePos="0" relativeHeight="251706396" behindDoc="0" locked="0" layoutInCell="1" allowOverlap="1" wp14:anchorId="345AE739" wp14:editId="49BC01EA">
                <wp:simplePos x="0" y="0"/>
                <wp:positionH relativeFrom="column">
                  <wp:posOffset>2396310</wp:posOffset>
                </wp:positionH>
                <wp:positionV relativeFrom="paragraph">
                  <wp:posOffset>2018126</wp:posOffset>
                </wp:positionV>
                <wp:extent cx="1035170" cy="517585"/>
                <wp:effectExtent l="0" t="0" r="12700" b="15875"/>
                <wp:wrapNone/>
                <wp:docPr id="200" name="Ellipse 200"/>
                <wp:cNvGraphicFramePr/>
                <a:graphic xmlns:a="http://schemas.openxmlformats.org/drawingml/2006/main">
                  <a:graphicData uri="http://schemas.microsoft.com/office/word/2010/wordprocessingShape">
                    <wps:wsp>
                      <wps:cNvSpPr/>
                      <wps:spPr>
                        <a:xfrm>
                          <a:off x="0" y="0"/>
                          <a:ext cx="1035170" cy="5175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189DF0" id="Ellipse 200" o:spid="_x0000_s1026" style="position:absolute;margin-left:188.7pt;margin-top:158.9pt;width:81.5pt;height:40.75pt;z-index:2517063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" filled="f" strokecolor="red" strokeweight="2pt"/>
            </w:pict>
          </mc:Fallback>
        </mc:AlternateContent>
      </w:r>
      <w:r w:rsidR="00363349">
        <w:rPr>
          <w:noProof/>
        </w:rPr>
        <mc:AlternateContent>
          <mc:Choice Requires="wps">
            <w:drawing>
              <wp:anchor distT="0" distB="0" distL="114300" distR="114300" simplePos="0" relativeHeight="251701276" behindDoc="1" locked="0" layoutInCell="1" allowOverlap="1" wp14:anchorId="1129ED99" wp14:editId="1290DFD7">
                <wp:simplePos x="0" y="0"/>
                <wp:positionH relativeFrom="margin">
                  <wp:posOffset>-1270</wp:posOffset>
                </wp:positionH>
                <wp:positionV relativeFrom="paragraph">
                  <wp:posOffset>2902825</wp:posOffset>
                </wp:positionV>
                <wp:extent cx="5579745" cy="306705"/>
                <wp:effectExtent l="0" t="0" r="1905" b="0"/>
                <wp:wrapTight wrapText="bothSides">
                  <wp:wrapPolygon edited="0">
                    <wp:start x="0" y="0"/>
                    <wp:lineTo x="0" y="20124"/>
                    <wp:lineTo x="21534" y="20124"/>
                    <wp:lineTo x="21534" y="0"/>
                    <wp:lineTo x="0" y="0"/>
                  </wp:wrapPolygon>
                </wp:wrapTight>
                <wp:docPr id="58" name="Textfeld 58"/>
                <wp:cNvGraphicFramePr/>
                <a:graphic xmlns:a="http://schemas.openxmlformats.org/drawingml/2006/main">
                  <a:graphicData uri="http://schemas.microsoft.com/office/word/2010/wordprocessingShape">
                    <wps:wsp>
                      <wps:cNvSpPr txBox="1"/>
                      <wps:spPr>
                        <a:xfrm>
                          <a:off x="0" y="0"/>
                          <a:ext cx="5579745" cy="306705"/>
                        </a:xfrm>
                        <a:prstGeom prst="rect">
                          <a:avLst/>
                        </a:prstGeom>
                        <a:solidFill>
                          <a:prstClr val="white"/>
                        </a:solidFill>
                        <a:ln>
                          <a:noFill/>
                        </a:ln>
                      </wps:spPr>
                      <wps:txbx>
                        <w:txbxContent>
                          <w:p w14:paraId="6CA5AF96" w14:textId="1D20B1F1" w:rsidR="00C15C09" w:rsidRPr="00C15C09" w:rsidRDefault="00E3559D" w:rsidP="00C15C09">
                            <w:pPr>
                              <w:pStyle w:val="Beschriftung"/>
                              <w:rPr>
                                <w:vanish/>
                                <w:specVanish/>
                              </w:rPr>
                            </w:pPr>
                            <w:bookmarkStart w:id="100" w:name="_Toc122335949"/>
                            <w:r w:rsidRPr="00363349">
                              <w:rPr>
                                <w:b/>
                                <w:bCs w:val="0"/>
                              </w:rPr>
                              <w:t xml:space="preserve">Abbildung </w:t>
                            </w:r>
                            <w:r w:rsidRPr="00363349">
                              <w:rPr>
                                <w:b/>
                                <w:bCs w:val="0"/>
                              </w:rPr>
                              <w:fldChar w:fldCharType="begin"/>
                            </w:r>
                            <w:r w:rsidRPr="00363349">
                              <w:rPr>
                                <w:b/>
                                <w:bCs w:val="0"/>
                              </w:rPr>
                              <w:instrText xml:space="preserve"> SEQ Abbildung \* ARABIC </w:instrText>
                            </w:r>
                            <w:r w:rsidRPr="00363349">
                              <w:rPr>
                                <w:b/>
                                <w:bCs w:val="0"/>
                              </w:rPr>
                              <w:fldChar w:fldCharType="separate"/>
                            </w:r>
                            <w:r w:rsidR="00BA2F70">
                              <w:rPr>
                                <w:b/>
                                <w:bCs w:val="0"/>
                                <w:noProof/>
                              </w:rPr>
                              <w:t>21</w:t>
                            </w:r>
                            <w:r w:rsidRPr="00363349">
                              <w:rPr>
                                <w:b/>
                                <w:bCs w:val="0"/>
                              </w:rPr>
                              <w:fldChar w:fldCharType="end"/>
                            </w:r>
                            <w:r w:rsidRPr="00363349">
                              <w:rPr>
                                <w:b/>
                                <w:bCs w:val="0"/>
                              </w:rPr>
                              <w:t>:</w:t>
                            </w:r>
                            <w:r>
                              <w:t xml:space="preserve"> </w:t>
                            </w:r>
                            <w:r w:rsidR="00C15C09">
                              <w:t xml:space="preserve">Pseudocode </w:t>
                            </w:r>
                            <w:r w:rsidR="00363349">
                              <w:t>des</w:t>
                            </w:r>
                            <w:r w:rsidR="00C15C09">
                              <w:t xml:space="preserve"> Q-Learning</w:t>
                            </w:r>
                            <w:bookmarkEnd w:id="100"/>
                          </w:p>
                          <w:p w14:paraId="2B4DFCEA" w14:textId="33B92ECF" w:rsidR="00C15C09" w:rsidRDefault="00C15C09" w:rsidP="00C15C09">
                            <w:pPr>
                              <w:pStyle w:val="BeschriftungOhneEintrag"/>
                            </w:pPr>
                            <w:r>
                              <w:t xml:space="preserve"> (Quelle: </w:t>
                            </w:r>
                            <w:sdt>
                              <w:sdtPr>
                                <w:alias w:val="To edit, see citavi.com/edit"/>
                                <w:tag w:val="CitaviPlaceholder#6fe9a3b0-b9a9-4a24-b3e6-573eff855ccf"/>
                                <w:id w:val="2126494660"/>
                                <w:placeholder>
                                  <w:docPart w:val="DefaultPlaceholder_-1854013440"/>
                                </w:placeholder>
                              </w:sdtPr>
                              <w:sdtEndPr/>
                              <w:sdtContent>
                                <w:r w:rsidR="00B03E2A">
                                  <w:fldChar w:fldCharType="begin"/>
                                </w:r>
                                <w:r w:rsidR="00B03E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jdlMmYxLTRlYWYtNDM4NC04OGJmLWRmM2MyZTM4ZjRmYyIsIlJhbmdlTGVuZ3RoIjoyOSwiUmVmZXJlbmNlSWQiOiI2ZTI1MzQ1Yi1kYzliLTQ3YWUtYjhmNS01OGJiNTIxMmE3NG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zMSIsIlN0YXJ0UGFnZSI6eyIkaWQiOiI1IiwiJHR5cGUiOiJTd2lzc0FjYWRlbWljLlBhZ2VOdW1iZXIsIFN3aXNzQWNhZGVtaWMiLCJJc0Z1bGx5TnVtZXJpYyI6dHJ1ZSwiTnVtYmVyIjoxMzEsIk51bWJlcmluZ1R5cGUiOjAsIk51bWVyYWxTeXN0ZW0iOjAsIk9yaWdpbmFsU3RyaW5nIjoiMTMxIiwiUHJldHR5U3RyaW5nIjoiMTM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VXNlclxcQXBwRGF0YVxcTG9jYWxcXFRlbXBcXGxoazE1a2pxLmpwZyIsIlVyaVN0cmluZyI6IkM6XFxVc2Vyc1xcVXNlclxcQXBwRGF0YVxcTG9jYWxcXFRlbXBcXGxoazE1a2px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U2Vjb25kIGVkaXRpb24iLCJFdmFsdWF0aW9uQ29tcGxleGl0eSI6MCwiRXZhbHVhdGlvblNvdXJjZVRleHRGb3JtYXQiOjAsIkdyb3VwcyI6W10sIkhhc0xhYmVsMSI6ZmFsc2UsIkhhc0xhYmVsMiI6ZmFsc2UsIklzYm4iOiI5NzgwMjYyMDM5MjQ2Ii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didi5kZS9kbXMvdGliLXViLWhhbm5vdmVyLzEwMjU3NDMzNzcucGRmIiwiVXJpU3RyaW5nIjoiaHR0cHM6Ly93d3cuZ2J2LmRlL2Rtcy90aWItdWItaGFubm92ZXIvMTAyNTc0MzM3N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luaGFsdHN2ZXJ6ZWljaG5pcyIsIkNyZWF0ZWRCeSI6Ink1d2h5cjdlcnpiYXRuMHB1NDJ5d2RqdmpoM21xcWJ2ZnRlb2lkb2V6ZXVtaGMiLCJDcmVhdGVkT24iOiIyMDIyLTEyLTE3VDE2OjE3OjUxWiIsIk1vZGlmaWVkQnkiOiJ5NXdoeXI3ZXJ6YmF0bjBwdTQyeXdkanZqaDNtcXFidmZ0ZW9pZG9lemV1bWhjIiwiSWQiOiI5MDc3ZDBjYy1jOTc1LTQzZTItOTE4Zi0wNjM4ZjAyNDA4ZmUiLCJNb2RpZmllZE9uIjoiMjAyMi0xMi0xN1QxNjoxNzo1MVo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3pibWF0aC5vcmcvP3E9YW46MTQwNy42ODAwOSIsIlVyaVN0cmluZyI6Imh0dHBzOi8vemJtYXRoLm9yZy8/cT1hbjoxNDA3LjY4MDA5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}</w:instrText>
                                </w:r>
                                <w:r w:rsidR="00B03E2A">
                                  <w:fldChar w:fldCharType="separate"/>
                                </w:r>
                                <w:r w:rsidR="00B03E2A">
                                  <w:t>Sutton und Barto 2018, S. 131</w:t>
                                </w:r>
                                <w:r w:rsidR="00B03E2A">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9ED99" id="Textfeld 58" o:spid="_x0000_s1061" type="#_x0000_t202" style="position:absolute;left:0;text-align:left;margin-left:-.1pt;margin-top:228.55pt;width:439.35pt;height:24.15pt;z-index:-2516152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" stroked="f">
                <v:textbox style="mso-fit-shape-to-text:t" inset="0,0,0,0">
                  <w:txbxContent>
                    <w:p w14:paraId="6CA5AF96" w14:textId="1D20B1F1" w:rsidR="00C15C09" w:rsidRPr="00C15C09" w:rsidRDefault="00E3559D" w:rsidP="00C15C09">
                      <w:pPr>
                        <w:pStyle w:val="Beschriftung"/>
                        <w:rPr>
                          <w:vanish/>
                          <w:specVanish/>
                        </w:rPr>
                      </w:pPr>
                      <w:bookmarkStart w:id="101" w:name="_Toc122335949"/>
                      <w:r w:rsidRPr="00363349">
                        <w:rPr>
                          <w:b/>
                          <w:bCs w:val="0"/>
                        </w:rPr>
                        <w:t xml:space="preserve">Abbildung </w:t>
                      </w:r>
                      <w:r w:rsidRPr="00363349">
                        <w:rPr>
                          <w:b/>
                          <w:bCs w:val="0"/>
                        </w:rPr>
                        <w:fldChar w:fldCharType="begin"/>
                      </w:r>
                      <w:r w:rsidRPr="00363349">
                        <w:rPr>
                          <w:b/>
                          <w:bCs w:val="0"/>
                        </w:rPr>
                        <w:instrText xml:space="preserve"> SEQ Abbildung \* ARABIC </w:instrText>
                      </w:r>
                      <w:r w:rsidRPr="00363349">
                        <w:rPr>
                          <w:b/>
                          <w:bCs w:val="0"/>
                        </w:rPr>
                        <w:fldChar w:fldCharType="separate"/>
                      </w:r>
                      <w:r w:rsidR="00BA2F70">
                        <w:rPr>
                          <w:b/>
                          <w:bCs w:val="0"/>
                          <w:noProof/>
                        </w:rPr>
                        <w:t>21</w:t>
                      </w:r>
                      <w:r w:rsidRPr="00363349">
                        <w:rPr>
                          <w:b/>
                          <w:bCs w:val="0"/>
                        </w:rPr>
                        <w:fldChar w:fldCharType="end"/>
                      </w:r>
                      <w:r w:rsidRPr="00363349">
                        <w:rPr>
                          <w:b/>
                          <w:bCs w:val="0"/>
                        </w:rPr>
                        <w:t>:</w:t>
                      </w:r>
                      <w:r>
                        <w:t xml:space="preserve"> </w:t>
                      </w:r>
                      <w:r w:rsidR="00C15C09">
                        <w:t xml:space="preserve">Pseudocode </w:t>
                      </w:r>
                      <w:r w:rsidR="00363349">
                        <w:t>des</w:t>
                      </w:r>
                      <w:r w:rsidR="00C15C09">
                        <w:t xml:space="preserve"> Q-Learning</w:t>
                      </w:r>
                      <w:bookmarkEnd w:id="101"/>
                    </w:p>
                    <w:p w14:paraId="2B4DFCEA" w14:textId="33B92ECF" w:rsidR="00C15C09" w:rsidRDefault="00C15C09" w:rsidP="00C15C09">
                      <w:pPr>
                        <w:pStyle w:val="BeschriftungOhneEintrag"/>
                      </w:pPr>
                      <w:r>
                        <w:t xml:space="preserve"> (Quelle: </w:t>
                      </w:r>
                      <w:sdt>
                        <w:sdtPr>
                          <w:alias w:val="To edit, see citavi.com/edit"/>
                          <w:tag w:val="CitaviPlaceholder#6fe9a3b0-b9a9-4a24-b3e6-573eff855ccf"/>
                          <w:id w:val="2126494660"/>
                          <w:placeholder>
                            <w:docPart w:val="DefaultPlaceholder_-1854013440"/>
                          </w:placeholder>
                        </w:sdtPr>
                        <w:sdtEndPr/>
                        <w:sdtContent>
                          <w:r w:rsidR="00B03E2A">
                            <w:fldChar w:fldCharType="begin"/>
                          </w:r>
                          <w:r w:rsidR="00B03E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jdlMmYxLTRlYWYtNDM4NC04OGJmLWRmM2MyZTM4ZjRmYyIsIlJhbmdlTGVuZ3RoIjoyOSwiUmVmZXJlbmNlSWQiOiI2ZTI1MzQ1Yi1kYzliLTQ3YWUtYjhmNS01OGJiNTIxMmE3NG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zMSIsIlN0YXJ0UGFnZSI6eyIkaWQiOiI1IiwiJHR5cGUiOiJTd2lzc0FjYWRlbWljLlBhZ2VOdW1iZXIsIFN3aXNzQWNhZGVtaWMiLCJJc0Z1bGx5TnVtZXJpYyI6dHJ1ZSwiTnVtYmVyIjoxMzEsIk51bWJlcmluZ1R5cGUiOjAsIk51bWVyYWxTeXN0ZW0iOjAsIk9yaWdpbmFsU3RyaW5nIjoiMTMxIiwiUHJldHR5U3RyaW5nIjoiMTM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VXNlclxcQXBwRGF0YVxcTG9jYWxcXFRlbXBcXGxoazE1a2pxLmpwZyIsIlVyaVN0cmluZyI6IkM6XFxVc2Vyc1xcVXNlclxcQXBwRGF0YVxcTG9jYWxcXFRlbXBcXGxoazE1a2px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U2Vjb25kIGVkaXRpb24iLCJFdmFsdWF0aW9uQ29tcGxleGl0eSI6MCwiRXZhbHVhdGlvblNvdXJjZVRleHRGb3JtYXQiOjAsIkdyb3VwcyI6W10sIkhhc0xhYmVsMSI6ZmFsc2UsIkhhc0xhYmVsMiI6ZmFsc2UsIklzYm4iOiI5NzgwMjYyMDM5MjQ2Ii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didi5kZS9kbXMvdGliLXViLWhhbm5vdmVyLzEwMjU3NDMzNzcucGRmIiwiVXJpU3RyaW5nIjoiaHR0cHM6Ly93d3cuZ2J2LmRlL2Rtcy90aWItdWItaGFubm92ZXIvMTAyNTc0MzM3N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luaGFsdHN2ZXJ6ZWljaG5pcyIsIkNyZWF0ZWRCeSI6Ink1d2h5cjdlcnpiYXRuMHB1NDJ5d2RqdmpoM21xcWJ2ZnRlb2lkb2V6ZXVtaGMiLCJDcmVhdGVkT24iOiIyMDIyLTEyLTE3VDE2OjE3OjUxWiIsIk1vZGlmaWVkQnkiOiJ5NXdoeXI3ZXJ6YmF0bjBwdTQyeXdkanZqaDNtcXFidmZ0ZW9pZG9lemV1bWhjIiwiSWQiOiI5MDc3ZDBjYy1jOTc1LTQzZTItOTE4Zi0wNjM4ZjAyNDA4ZmUiLCJNb2RpZmllZE9uIjoiMjAyMi0xMi0xN1QxNjoxNzo1MVo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3pibWF0aC5vcmcvP3E9YW46MTQwNy42ODAwOSIsIlVyaVN0cmluZyI6Imh0dHBzOi8vemJtYXRoLm9yZy8/cT1hbjoxNDA3LjY4MDA5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}</w:instrText>
                          </w:r>
                          <w:r w:rsidR="00B03E2A">
                            <w:fldChar w:fldCharType="separate"/>
                          </w:r>
                          <w:r w:rsidR="00B03E2A">
                            <w:t>Sutton und Barto 2018, S. 131</w:t>
                          </w:r>
                          <w:r w:rsidR="00B03E2A">
                            <w:fldChar w:fldCharType="end"/>
                          </w:r>
                        </w:sdtContent>
                      </w:sdt>
                      <w:r>
                        <w:t>)</w:t>
                      </w:r>
                    </w:p>
                  </w:txbxContent>
                </v:textbox>
                <w10:wrap type="tight" anchorx="margin"/>
              </v:shape>
            </w:pict>
          </mc:Fallback>
        </mc:AlternateContent>
      </w:r>
      <w:r w:rsidR="00363349">
        <w:rPr>
          <w:noProof/>
        </w:rPr>
        <w:drawing>
          <wp:anchor distT="0" distB="0" distL="114300" distR="114300" simplePos="0" relativeHeight="251702300" behindDoc="0" locked="0" layoutInCell="1" allowOverlap="1" wp14:anchorId="7A6A877D" wp14:editId="1BB44AE4">
            <wp:simplePos x="0" y="0"/>
            <wp:positionH relativeFrom="column">
              <wp:posOffset>-1833</wp:posOffset>
            </wp:positionH>
            <wp:positionV relativeFrom="paragraph">
              <wp:posOffset>543009</wp:posOffset>
            </wp:positionV>
            <wp:extent cx="5579745" cy="2315845"/>
            <wp:effectExtent l="0" t="0" r="1905" b="8255"/>
            <wp:wrapTopAndBottom/>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61" descr="Ein Bild, das Text enthält.&#10;&#10;Automatisch generierte Beschreibung"/>
                    <pic:cNvPicPr/>
                  </pic:nvPicPr>
                  <pic:blipFill>
                    <a:blip r:embed="rId67">
                      <a:extLst>
                        <a:ext uri="{28A0092B-C50C-407E-A947-70E740481C1C}">
                          <a14:useLocalDpi xmlns:a14="http://schemas.microsoft.com/office/drawing/2010/main" val="0"/>
                        </a:ext>
                      </a:extLst>
                    </a:blip>
                    <a:stretch>
                      <a:fillRect/>
                    </a:stretch>
                  </pic:blipFill>
                  <pic:spPr>
                    <a:xfrm>
                      <a:off x="0" y="0"/>
                      <a:ext cx="5579745" cy="2315845"/>
                    </a:xfrm>
                    <a:prstGeom prst="rect">
                      <a:avLst/>
                    </a:prstGeom>
                  </pic:spPr>
                </pic:pic>
              </a:graphicData>
            </a:graphic>
            <wp14:sizeRelH relativeFrom="page">
              <wp14:pctWidth>0</wp14:pctWidth>
            </wp14:sizeRelH>
            <wp14:sizeRelV relativeFrom="page">
              <wp14:pctHeight>0</wp14:pctHeight>
            </wp14:sizeRelV>
          </wp:anchor>
        </w:drawing>
      </w:r>
      <w:r w:rsidR="002C1A81">
        <w:t>Der Unterschied zwischen DQN und Deep SARSA ergibt sic</w:t>
      </w:r>
      <w:r w:rsidR="005A1068">
        <w:t>h durch Betrachtung der beiden Pseudocodes an den markierten Stellen:</w:t>
      </w:r>
    </w:p>
    <w:p w14:paraId="5BBAE1C9" w14:textId="5DC6E04A" w:rsidR="005A1068" w:rsidRDefault="005A1068" w:rsidP="00BF073D"/>
    <w:p w14:paraId="0078E5F5" w14:textId="77777777" w:rsidR="00FD4CF0" w:rsidRDefault="00FD4CF0" w:rsidP="00BF073D"/>
    <w:p w14:paraId="498714FD" w14:textId="77777777" w:rsidR="00FD4CF0" w:rsidRDefault="00FD4CF0" w:rsidP="00BF073D"/>
    <w:p w14:paraId="54FFC32A" w14:textId="19295020" w:rsidR="00F9075D" w:rsidRDefault="0081037F" w:rsidP="004A7FBC">
      <w:pPr>
        <w:keepNext/>
      </w:pPr>
      <w:r>
        <w:rPr>
          <w:noProof/>
        </w:rPr>
        <w:lastRenderedPageBreak/>
        <mc:AlternateContent>
          <mc:Choice Requires="wps">
            <w:drawing>
              <wp:anchor distT="0" distB="0" distL="114300" distR="114300" simplePos="0" relativeHeight="251708444" behindDoc="0" locked="0" layoutInCell="1" allowOverlap="1" wp14:anchorId="7C534D12" wp14:editId="23B6B5C1">
                <wp:simplePos x="0" y="0"/>
                <wp:positionH relativeFrom="column">
                  <wp:posOffset>2239693</wp:posOffset>
                </wp:positionH>
                <wp:positionV relativeFrom="paragraph">
                  <wp:posOffset>1640924</wp:posOffset>
                </wp:positionV>
                <wp:extent cx="1035170" cy="517585"/>
                <wp:effectExtent l="0" t="0" r="12700" b="15875"/>
                <wp:wrapNone/>
                <wp:docPr id="202" name="Ellipse 202"/>
                <wp:cNvGraphicFramePr/>
                <a:graphic xmlns:a="http://schemas.openxmlformats.org/drawingml/2006/main">
                  <a:graphicData uri="http://schemas.microsoft.com/office/word/2010/wordprocessingShape">
                    <wps:wsp>
                      <wps:cNvSpPr/>
                      <wps:spPr>
                        <a:xfrm>
                          <a:off x="0" y="0"/>
                          <a:ext cx="1035170" cy="5175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A18B3B" id="Ellipse 202" o:spid="_x0000_s1026" style="position:absolute;margin-left:176.35pt;margin-top:129.2pt;width:81.5pt;height:40.75pt;z-index:2517084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" filled="f" strokecolor="red" strokeweight="2pt"/>
            </w:pict>
          </mc:Fallback>
        </mc:AlternateContent>
      </w:r>
      <w:r w:rsidR="004A7FBC">
        <w:rPr>
          <w:noProof/>
        </w:rPr>
        <mc:AlternateContent>
          <mc:Choice Requires="wps">
            <w:drawing>
              <wp:anchor distT="0" distB="0" distL="114300" distR="114300" simplePos="0" relativeHeight="251705372" behindDoc="0" locked="0" layoutInCell="1" allowOverlap="1" wp14:anchorId="7B9901D5" wp14:editId="1BD2A0D8">
                <wp:simplePos x="0" y="0"/>
                <wp:positionH relativeFrom="column">
                  <wp:posOffset>-3810</wp:posOffset>
                </wp:positionH>
                <wp:positionV relativeFrom="paragraph">
                  <wp:posOffset>2559685</wp:posOffset>
                </wp:positionV>
                <wp:extent cx="5579745" cy="635"/>
                <wp:effectExtent l="0" t="0" r="0" b="0"/>
                <wp:wrapTopAndBottom/>
                <wp:docPr id="63" name="Textfeld 6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4CB1181" w14:textId="114D1FA4" w:rsidR="004A7FBC" w:rsidRPr="00C15C09" w:rsidRDefault="004A7FBC" w:rsidP="004A7FBC">
                            <w:pPr>
                              <w:pStyle w:val="Beschriftung"/>
                              <w:rPr>
                                <w:vanish/>
                                <w:specVanish/>
                              </w:rPr>
                            </w:pPr>
                            <w:bookmarkStart w:id="102" w:name="_Toc122335950"/>
                            <w:r w:rsidRPr="004A7FBC">
                              <w:rPr>
                                <w:b/>
                                <w:bCs w:val="0"/>
                              </w:rPr>
                              <w:t xml:space="preserve">Abbildung </w:t>
                            </w:r>
                            <w:r w:rsidRPr="004A7FBC">
                              <w:rPr>
                                <w:b/>
                                <w:bCs w:val="0"/>
                              </w:rPr>
                              <w:fldChar w:fldCharType="begin"/>
                            </w:r>
                            <w:r w:rsidRPr="004A7FBC">
                              <w:rPr>
                                <w:b/>
                                <w:bCs w:val="0"/>
                              </w:rPr>
                              <w:instrText xml:space="preserve"> SEQ Abbildung \* ARABIC </w:instrText>
                            </w:r>
                            <w:r w:rsidRPr="004A7FBC">
                              <w:rPr>
                                <w:b/>
                                <w:bCs w:val="0"/>
                              </w:rPr>
                              <w:fldChar w:fldCharType="separate"/>
                            </w:r>
                            <w:r w:rsidR="00BA2F70">
                              <w:rPr>
                                <w:b/>
                                <w:bCs w:val="0"/>
                                <w:noProof/>
                              </w:rPr>
                              <w:t>22</w:t>
                            </w:r>
                            <w:r w:rsidRPr="004A7FBC">
                              <w:rPr>
                                <w:b/>
                                <w:bCs w:val="0"/>
                              </w:rPr>
                              <w:fldChar w:fldCharType="end"/>
                            </w:r>
                            <w:r w:rsidRPr="004A7FBC">
                              <w:rPr>
                                <w:b/>
                                <w:bCs w:val="0"/>
                              </w:rPr>
                              <w:t>:</w:t>
                            </w:r>
                            <w:r>
                              <w:t xml:space="preserve"> Pseudocode </w:t>
                            </w:r>
                            <w:r w:rsidR="00A95B2B">
                              <w:t>des SARSA-Algorithmus</w:t>
                            </w:r>
                            <w:bookmarkEnd w:id="102"/>
                          </w:p>
                          <w:p w14:paraId="1250A1FE" w14:textId="46FD912B" w:rsidR="004A7FBC" w:rsidRPr="00E23A61" w:rsidRDefault="004A7FBC" w:rsidP="00A95B2B">
                            <w:pPr>
                              <w:pStyle w:val="BeschriftungOhneEintrag"/>
                              <w:rPr>
                                <w:noProof/>
                                <w:sz w:val="21"/>
                              </w:rPr>
                            </w:pPr>
                            <w:r>
                              <w:t xml:space="preserve"> (Quelle: </w:t>
                            </w:r>
                            <w:sdt>
                              <w:sdtPr>
                                <w:alias w:val="To edit, see citavi.com/edit"/>
                                <w:tag w:val="CitaviPlaceholder#8fa3905f-43ea-4a31-9c45-fb3b4cf711a4"/>
                                <w:id w:val="606854318"/>
                                <w:placeholder>
                                  <w:docPart w:val="DefaultPlaceholder_-1854013440"/>
                                </w:placeholder>
                              </w:sdtPr>
                              <w:sdtEndPr/>
                              <w:sdtContent>
                                <w:r w:rsidR="00B03E2A">
                                  <w:fldChar w:fldCharType="begin"/>
                                </w:r>
                                <w:r w:rsidR="00F9075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ZjkxNGZjLTAxMTUtNDE3ZS1hZGM1LTIwMTQwMDg1OWNjNSIsIlJhbmdlTGVuZ3RoIjoyOSwiUmVmZXJlbmNlSWQiOiI2ZTI1MzQ1Yi1kYzliLTQ3YWUtYjhmNS01OGJiNTIxMmE3NG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zMCIsIlN0YXJ0UGFnZSI6eyIkaWQiOiI1IiwiJHR5cGUiOiJTd2lzc0FjYWRlbWljLlBhZ2VOdW1iZXIsIFN3aXNzQWNhZGVtaWMiLCJJc0Z1bGx5TnVtZXJpYyI6dHJ1ZSwiTnVtYmVyIjoxMzAsIk51bWJlcmluZ1R5cGUiOjAsIk51bWVyYWxTeXN0ZW0iOjAsIk9yaWdpbmFsU3RyaW5nIjoiMTMwIiwiUHJldHR5U3RyaW5nIjoiMTMw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VXNlclxcQXBwRGF0YVxcTG9jYWxcXFRlbXBcXGxoazE1a2pxLmpwZyIsIlVyaVN0cmluZyI6IkM6XFxVc2Vyc1xcVXNlclxcQXBwRGF0YVxcTG9jYWxcXFRlbXBcXGxoazE1a2px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U2Vjb25kIGVkaXRpb24iLCJFdmFsdWF0aW9uQ29tcGxleGl0eSI6MCwiRXZhbHVhdGlvblNvdXJjZVRleHRGb3JtYXQiOjAsIkdyb3VwcyI6W10sIkhhc0xhYmVsMSI6ZmFsc2UsIkhhc0xhYmVsMiI6ZmFsc2UsIklzYm4iOiI5NzgwMjYyMDM5MjQ2Ii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didi5kZS9kbXMvdGliLXViLWhhbm5vdmVyLzEwMjU3NDMzNzcucGRmIiwiVXJpU3RyaW5nIjoiaHR0cHM6Ly93d3cuZ2J2LmRlL2Rtcy90aWItdWItaGFubm92ZXIvMTAyNTc0MzM3N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luaGFsdHN2ZXJ6ZWljaG5pcyIsIkNyZWF0ZWRCeSI6Ink1d2h5cjdlcnpiYXRuMHB1NDJ5d2RqdmpoM21xcWJ2ZnRlb2lkb2V6ZXVtaGMiLCJDcmVhdGVkT24iOiIyMDIyLTEyLTE3VDE2OjE3OjUxWiIsIk1vZGlmaWVkQnkiOiJ5NXdoeXI3ZXJ6YmF0bjBwdTQyeXdkanZqaDNtcXFidmZ0ZW9pZG9lemV1bWhjIiwiSWQiOiI5MDc3ZDBjYy1jOTc1LTQzZTItOTE4Zi0wNjM4ZjAyNDA4ZmUiLCJNb2RpZmllZE9uIjoiMjAyMi0xMi0xN1QxNjoxNzo1MVo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3pibWF0aC5vcmcvP3E9YW46MTQwNy42ODAwOSIsIlVyaVN0cmluZyI6Imh0dHBzOi8vemJtYXRoLm9yZy8/cT1hbjoxNDA3LjY4MDA5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}</w:instrText>
                                </w:r>
                                <w:r w:rsidR="00B03E2A">
                                  <w:fldChar w:fldCharType="separate"/>
                                </w:r>
                                <w:r w:rsidR="00F9075D">
                                  <w:t>Sutton und Barto 2018, S. 130</w:t>
                                </w:r>
                                <w:r w:rsidR="00B03E2A">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901D5" id="Textfeld 63" o:spid="_x0000_s1062" type="#_x0000_t202" style="position:absolute;left:0;text-align:left;margin-left:-.3pt;margin-top:201.55pt;width:439.35pt;height:.05pt;z-index:2517053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" stroked="f">
                <v:textbox style="mso-fit-shape-to-text:t" inset="0,0,0,0">
                  <w:txbxContent>
                    <w:p w14:paraId="54CB1181" w14:textId="114D1FA4" w:rsidR="004A7FBC" w:rsidRPr="00C15C09" w:rsidRDefault="004A7FBC" w:rsidP="004A7FBC">
                      <w:pPr>
                        <w:pStyle w:val="Beschriftung"/>
                        <w:rPr>
                          <w:vanish/>
                          <w:specVanish/>
                        </w:rPr>
                      </w:pPr>
                      <w:bookmarkStart w:id="103" w:name="_Toc122335950"/>
                      <w:r w:rsidRPr="004A7FBC">
                        <w:rPr>
                          <w:b/>
                          <w:bCs w:val="0"/>
                        </w:rPr>
                        <w:t xml:space="preserve">Abbildung </w:t>
                      </w:r>
                      <w:r w:rsidRPr="004A7FBC">
                        <w:rPr>
                          <w:b/>
                          <w:bCs w:val="0"/>
                        </w:rPr>
                        <w:fldChar w:fldCharType="begin"/>
                      </w:r>
                      <w:r w:rsidRPr="004A7FBC">
                        <w:rPr>
                          <w:b/>
                          <w:bCs w:val="0"/>
                        </w:rPr>
                        <w:instrText xml:space="preserve"> SEQ Abbildung \* ARABIC </w:instrText>
                      </w:r>
                      <w:r w:rsidRPr="004A7FBC">
                        <w:rPr>
                          <w:b/>
                          <w:bCs w:val="0"/>
                        </w:rPr>
                        <w:fldChar w:fldCharType="separate"/>
                      </w:r>
                      <w:r w:rsidR="00BA2F70">
                        <w:rPr>
                          <w:b/>
                          <w:bCs w:val="0"/>
                          <w:noProof/>
                        </w:rPr>
                        <w:t>22</w:t>
                      </w:r>
                      <w:r w:rsidRPr="004A7FBC">
                        <w:rPr>
                          <w:b/>
                          <w:bCs w:val="0"/>
                        </w:rPr>
                        <w:fldChar w:fldCharType="end"/>
                      </w:r>
                      <w:r w:rsidRPr="004A7FBC">
                        <w:rPr>
                          <w:b/>
                          <w:bCs w:val="0"/>
                        </w:rPr>
                        <w:t>:</w:t>
                      </w:r>
                      <w:r>
                        <w:t xml:space="preserve"> Pseudocode </w:t>
                      </w:r>
                      <w:r w:rsidR="00A95B2B">
                        <w:t>des SARSA-Algorithmus</w:t>
                      </w:r>
                      <w:bookmarkEnd w:id="103"/>
                    </w:p>
                    <w:p w14:paraId="1250A1FE" w14:textId="46FD912B" w:rsidR="004A7FBC" w:rsidRPr="00E23A61" w:rsidRDefault="004A7FBC" w:rsidP="00A95B2B">
                      <w:pPr>
                        <w:pStyle w:val="BeschriftungOhneEintrag"/>
                        <w:rPr>
                          <w:noProof/>
                          <w:sz w:val="21"/>
                        </w:rPr>
                      </w:pPr>
                      <w:r>
                        <w:t xml:space="preserve"> (Quelle: </w:t>
                      </w:r>
                      <w:sdt>
                        <w:sdtPr>
                          <w:alias w:val="To edit, see citavi.com/edit"/>
                          <w:tag w:val="CitaviPlaceholder#8fa3905f-43ea-4a31-9c45-fb3b4cf711a4"/>
                          <w:id w:val="606854318"/>
                          <w:placeholder>
                            <w:docPart w:val="DefaultPlaceholder_-1854013440"/>
                          </w:placeholder>
                        </w:sdtPr>
                        <w:sdtEndPr/>
                        <w:sdtContent>
                          <w:r w:rsidR="00B03E2A">
                            <w:fldChar w:fldCharType="begin"/>
                          </w:r>
                          <w:r w:rsidR="00F9075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ZjkxNGZjLTAxMTUtNDE3ZS1hZGM1LTIwMTQwMDg1OWNjNSIsIlJhbmdlTGVuZ3RoIjoyOSwiUmVmZXJlbmNlSWQiOiI2ZTI1MzQ1Yi1kYzliLTQ3YWUtYjhmNS01OGJiNTIxMmE3NG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zMCIsIlN0YXJ0UGFnZSI6eyIkaWQiOiI1IiwiJHR5cGUiOiJTd2lzc0FjYWRlbWljLlBhZ2VOdW1iZXIsIFN3aXNzQWNhZGVtaWMiLCJJc0Z1bGx5TnVtZXJpYyI6dHJ1ZSwiTnVtYmVyIjoxMzAsIk51bWJlcmluZ1R5cGUiOjAsIk51bWVyYWxTeXN0ZW0iOjAsIk9yaWdpbmFsU3RyaW5nIjoiMTMwIiwiUHJldHR5U3RyaW5nIjoiMTMw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VXNlclxcQXBwRGF0YVxcTG9jYWxcXFRlbXBcXGxoazE1a2pxLmpwZyIsIlVyaVN0cmluZyI6IkM6XFxVc2Vyc1xcVXNlclxcQXBwRGF0YVxcTG9jYWxcXFRlbXBcXGxoazE1a2px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U2Vjb25kIGVkaXRpb24iLCJFdmFsdWF0aW9uQ29tcGxleGl0eSI6MCwiRXZhbHVhdGlvblNvdXJjZVRleHRGb3JtYXQiOjAsIkdyb3VwcyI6W10sIkhhc0xhYmVsMSI6ZmFsc2UsIkhhc0xhYmVsMiI6ZmFsc2UsIklzYm4iOiI5NzgwMjYyMDM5MjQ2Ii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didi5kZS9kbXMvdGliLXViLWhhbm5vdmVyLzEwMjU3NDMzNzcucGRmIiwiVXJpU3RyaW5nIjoiaHR0cHM6Ly93d3cuZ2J2LmRlL2Rtcy90aWItdWItaGFubm92ZXIvMTAyNTc0MzM3N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luaGFsdHN2ZXJ6ZWljaG5pcyIsIkNyZWF0ZWRCeSI6Ink1d2h5cjdlcnpiYXRuMHB1NDJ5d2RqdmpoM21xcWJ2ZnRlb2lkb2V6ZXVtaGMiLCJDcmVhdGVkT24iOiIyMDIyLTEyLTE3VDE2OjE3OjUxWiIsIk1vZGlmaWVkQnkiOiJ5NXdoeXI3ZXJ6YmF0bjBwdTQyeXdkanZqaDNtcXFidmZ0ZW9pZG9lemV1bWhjIiwiSWQiOiI5MDc3ZDBjYy1jOTc1LTQzZTItOTE4Zi0wNjM4ZjAyNDA4ZmUiLCJNb2RpZmllZE9uIjoiMjAyMi0xMi0xN1QxNjoxNzo1MVo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3pibWF0aC5vcmcvP3E9YW46MTQwNy42ODAwOSIsIlVyaVN0cmluZyI6Imh0dHBzOi8vemJtYXRoLm9yZy8/cT1hbjoxNDA3LjY4MDA5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}</w:instrText>
                          </w:r>
                          <w:r w:rsidR="00B03E2A">
                            <w:fldChar w:fldCharType="separate"/>
                          </w:r>
                          <w:r w:rsidR="00F9075D">
                            <w:t>Sutton und Barto 2018, S. 130</w:t>
                          </w:r>
                          <w:r w:rsidR="00B03E2A">
                            <w:fldChar w:fldCharType="end"/>
                          </w:r>
                        </w:sdtContent>
                      </w:sdt>
                      <w:r>
                        <w:t>)</w:t>
                      </w:r>
                    </w:p>
                  </w:txbxContent>
                </v:textbox>
                <w10:wrap type="topAndBottom"/>
              </v:shape>
            </w:pict>
          </mc:Fallback>
        </mc:AlternateContent>
      </w:r>
      <w:r w:rsidR="004A7FBC">
        <w:rPr>
          <w:noProof/>
        </w:rPr>
        <w:drawing>
          <wp:anchor distT="0" distB="0" distL="114300" distR="114300" simplePos="0" relativeHeight="251703324" behindDoc="0" locked="0" layoutInCell="1" allowOverlap="1" wp14:anchorId="62E73C5F" wp14:editId="5FE87436">
            <wp:simplePos x="0" y="0"/>
            <wp:positionH relativeFrom="column">
              <wp:posOffset>-3283</wp:posOffset>
            </wp:positionH>
            <wp:positionV relativeFrom="paragraph">
              <wp:posOffset>2145</wp:posOffset>
            </wp:positionV>
            <wp:extent cx="5579745" cy="2500630"/>
            <wp:effectExtent l="0" t="0" r="1905" b="0"/>
            <wp:wrapTopAndBottom/>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62" descr="Ein Bild, das Text enthält.&#10;&#10;Automatisch generierte Beschreibung"/>
                    <pic:cNvPicPr/>
                  </pic:nvPicPr>
                  <pic:blipFill>
                    <a:blip r:embed="rId68">
                      <a:extLst>
                        <a:ext uri="{28A0092B-C50C-407E-A947-70E740481C1C}">
                          <a14:useLocalDpi xmlns:a14="http://schemas.microsoft.com/office/drawing/2010/main" val="0"/>
                        </a:ext>
                      </a:extLst>
                    </a:blip>
                    <a:stretch>
                      <a:fillRect/>
                    </a:stretch>
                  </pic:blipFill>
                  <pic:spPr>
                    <a:xfrm>
                      <a:off x="0" y="0"/>
                      <a:ext cx="5579745" cy="2500630"/>
                    </a:xfrm>
                    <a:prstGeom prst="rect">
                      <a:avLst/>
                    </a:prstGeom>
                  </pic:spPr>
                </pic:pic>
              </a:graphicData>
            </a:graphic>
            <wp14:sizeRelH relativeFrom="page">
              <wp14:pctWidth>0</wp14:pctWidth>
            </wp14:sizeRelH>
            <wp14:sizeRelV relativeFrom="page">
              <wp14:pctHeight>0</wp14:pctHeight>
            </wp14:sizeRelV>
          </wp:anchor>
        </w:drawing>
      </w:r>
      <w:r w:rsidR="0066049B">
        <w:t xml:space="preserve">Wie in Kapitel </w:t>
      </w:r>
      <w:r w:rsidR="0066049B">
        <w:fldChar w:fldCharType="begin"/>
      </w:r>
      <w:r w:rsidR="0066049B">
        <w:instrText xml:space="preserve"> REF _Ref122011764 \r \h </w:instrText>
      </w:r>
      <w:r w:rsidR="0066049B">
        <w:fldChar w:fldCharType="separate"/>
      </w:r>
      <w:r w:rsidR="00BA2F70">
        <w:t>3.4.1</w:t>
      </w:r>
      <w:r w:rsidR="0066049B">
        <w:fldChar w:fldCharType="end"/>
      </w:r>
      <w:r w:rsidR="0066049B">
        <w:t xml:space="preserve"> bereits erläutert, besteht der wesentliche Unterschied zwischen </w:t>
      </w:r>
      <w:r w:rsidR="006641A0">
        <w:t xml:space="preserve">Q-Learning und SARSA im Vorhandensein einer separaten Strategiefunktion und </w:t>
      </w:r>
      <w:r w:rsidR="00DC45F8">
        <w:t>in der Berücksichtigung</w:t>
      </w:r>
      <w:r w:rsidR="00DC2542">
        <w:t xml:space="preserve"> er tatsächlich gewählten Aktion</w:t>
      </w:r>
      <w:r w:rsidR="00507ED5">
        <w:t xml:space="preserve"> </w:t>
      </w:r>
      <w:sdt>
        <w:sdtPr>
          <w:alias w:val="To edit, see citavi.com/edit"/>
          <w:tag w:val="CitaviPlaceholder#e413b27f-67a2-40c5-a068-d985691bddd8"/>
          <w:id w:val="4177601"/>
          <w:placeholder>
            <w:docPart w:val="DefaultPlaceholder_-1854013440"/>
          </w:placeholder>
        </w:sdtPr>
        <w:sdtEndPr/>
        <w:sdtContent>
          <w:r w:rsidR="00507ED5">
            <w:fldChar w:fldCharType="begin"/>
          </w:r>
          <w:r w:rsidR="00507ED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TM3YWE0LTE5MGEtNGU4Zi1iY2U3LTVjY2Y0YjRiYjVmZSIsIlJhbmdlTGVuZ3RoIjozNiwiUmVmZXJlbmNlSWQiOiI2ZTI1MzQ1Yi1kYzliLTQ3YWUtYjhmNS01OGJiNTIxMmE3N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EzMCBmLiIsIlN0YXJ0UGFnZSI6eyIkaWQiOiI1IiwiJHR5cGUiOiJTd2lzc0FjYWRlbWljLlBhZ2VOdW1iZXIsIFN3aXNzQWNhZGVtaWMiLCJJc0Z1bGx5TnVtZXJpYyI6ZmFsc2UsIk51bWJlciI6MTMwLCJOdW1iZXJpbmdUeXBlIjowLCJOdW1lcmFsU3lzdGVtIjotMSwiT3JpZ2luYWxTdHJpbmciOiIxMzAgZi4iLCJQcmV0dHlTdHJpbmciOiIxMzAgZi4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FVzZXJcXEFwcERhdGFcXExvY2FsXFxUZW1wXFxsaGsxNWtqcS5qcGciLCJVcmlTdHJpbmciOiJDOlxcVXNlcnNcXFVzZXJcXEFwcERhdGFcXExvY2FsXFxUZW1wXFxsaGsxNWtqc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lNlY29uZCBlZGl0aW9uIiwiRXZhbHVhdGlvbkNvbXBsZXhpdHkiOjAsIkV2YWx1YXRpb25Tb3VyY2VUZXh0Rm9ybWF0IjowLCJHcm91cHMiOltdLCJIYXNMYWJlbDEiOmZhbHNlLCJIYXNMYWJlbDIiOmZhbHNlLCJJc2JuIjoiOTc4MDI2MjAzOTI0NiIsIktleXdvcmRzIjpbXSwiTGFuZ3VhZ2UiOiJlbmciLCJMYW5ndWFnZUNvZGUiOiJlb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nYnYuZGUvZG1zL3RpYi11Yi1oYW5ub3Zlci8xMDI1NzQzMzc3LnBkZiIsIlVyaVN0cmluZyI6Imh0dHBzOi8vd3d3Lmdidi5kZS9kbXMvdGliLXViLWhhbm5vdmVyLzEwMjU3NDMzNzc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5NXdoeXI3ZXJ6YmF0bjBwdTQyeXdkanZqaDNtcXFidmZ0ZW9pZG9lemV1bWhjIiwiQ3JlYXRlZE9uIjoiMjAyMi0xMi0xN1QxNjoxNzo1MVoiLCJNb2RpZmllZEJ5IjoieTV3aHlyN2VyemJhdG4wcHU0Mnl3ZGp2amgzbXFxYnZmdGVvaWRvZXpldW1oYyIsIklkIjoiOTA3N2QwY2MtYzk3NS00M2UyLTkxOGYtMDYzOGYwMjQwOGZlIiwiTW9kaWZpZWRPbiI6IjIwMjItMTItMTdUMTY6MTc6NTFa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96Ym1hdGgub3JnLz9xPWFuOjE0MDcuNjgwMDkiLCJVcmlTdHJpbmciOiJodHRwczovL3pibWF0aC5vcmcvP3E9YW46MTQwNy42ODAwO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}</w:instrText>
          </w:r>
          <w:r w:rsidR="00507ED5">
            <w:fldChar w:fldCharType="separate"/>
          </w:r>
          <w:r w:rsidR="00507ED5">
            <w:t>(vgl. Sutton und Barto 2018, 130 f.)</w:t>
          </w:r>
          <w:r w:rsidR="00507ED5">
            <w:fldChar w:fldCharType="end"/>
          </w:r>
        </w:sdtContent>
      </w:sdt>
      <w:r w:rsidR="00DC2542">
        <w:t xml:space="preserve">. </w:t>
      </w:r>
      <w:r w:rsidR="00952162">
        <w:t xml:space="preserve">Das Training im KNN erfolgt bei Deep SARSA genauso wie für DQN, </w:t>
      </w:r>
      <w:r w:rsidR="00BA6D71">
        <w:t xml:space="preserve">das Ergebnis ist jedoch unterschiedlich zu interpretieren. Bei </w:t>
      </w:r>
      <w:r w:rsidR="00960D70">
        <w:t xml:space="preserve">Deep </w:t>
      </w:r>
      <w:r w:rsidR="00BA6D71">
        <w:t xml:space="preserve">Q-Learning </w:t>
      </w:r>
      <w:r w:rsidR="00FF6255">
        <w:t>wird eine State-Action-Value Funktion</w:t>
      </w:r>
      <w:r w:rsidR="00960D70">
        <w:t>, bei Deep SARSA direkt eine Strategiefunktion approximiert.</w:t>
      </w:r>
    </w:p>
    <w:p w14:paraId="5AA37B0E" w14:textId="44050DD1" w:rsidR="00F9075D" w:rsidRDefault="004A7176" w:rsidP="00F9075D">
      <w:pPr>
        <w:pStyle w:val="berschrift3"/>
      </w:pPr>
      <w:bookmarkStart w:id="104" w:name="_Toc122335857"/>
      <w:r>
        <w:t>Ziel- und Strategienetzwerk</w:t>
      </w:r>
      <w:bookmarkEnd w:id="104"/>
    </w:p>
    <w:p w14:paraId="504B59A6" w14:textId="0B378BD9" w:rsidR="00331EB3" w:rsidRDefault="00634F08" w:rsidP="00331EB3">
      <w:pPr>
        <w:rPr>
          <w:rFonts w:eastAsiaTheme="minorEastAsia"/>
        </w:rPr>
      </w:pPr>
      <w:r>
        <w:t xml:space="preserve">Bereits in Kapitel </w:t>
      </w:r>
      <w:r>
        <w:fldChar w:fldCharType="begin"/>
      </w:r>
      <w:r>
        <w:instrText xml:space="preserve"> REF _Ref122255260 \r \h </w:instrText>
      </w:r>
      <w:r>
        <w:fldChar w:fldCharType="separate"/>
      </w:r>
      <w:r w:rsidR="00BA2F70">
        <w:t>2.6.3.2</w:t>
      </w:r>
      <w:r>
        <w:fldChar w:fldCharType="end"/>
      </w:r>
      <w:r>
        <w:t xml:space="preserve"> wurden mögliche </w:t>
      </w:r>
      <w:r w:rsidR="000031D5">
        <w:t>Fehlanpassungen</w:t>
      </w:r>
      <w:r>
        <w:t xml:space="preserve"> verursacht durch Korrelationen in den Eingangsdaten angesprochen. Da die durch das KNN errechneten Q-Werte </w:t>
      </w:r>
      <w:r w:rsidR="000031D5">
        <w:t xml:space="preserve">zudem auch direkt vom Parametervektor </w:t>
      </w:r>
      <m:oMath>
        <m:acc>
          <m:accPr>
            <m:chr m:val="⃗"/>
            <m:ctrlPr>
              <w:rPr>
                <w:rFonts w:ascii="Cambria Math" w:hAnsi="Cambria Math"/>
                <w:i/>
              </w:rPr>
            </m:ctrlPr>
          </m:accPr>
          <m:e>
            <m:r>
              <w:rPr>
                <w:rFonts w:ascii="Cambria Math" w:hAnsi="Cambria Math"/>
              </w:rPr>
              <m:t>θ</m:t>
            </m:r>
          </m:e>
        </m:acc>
      </m:oMath>
      <w:r w:rsidR="000031D5">
        <w:rPr>
          <w:rFonts w:eastAsiaTheme="minorEastAsia"/>
        </w:rPr>
        <w:t xml:space="preserve"> abhängen, kann es zu unerwünschten Oszillationen der Werte in </w:t>
      </w:r>
      <m:oMath>
        <m:acc>
          <m:accPr>
            <m:chr m:val="⃗"/>
            <m:ctrlPr>
              <w:rPr>
                <w:rFonts w:ascii="Cambria Math" w:hAnsi="Cambria Math"/>
                <w:i/>
              </w:rPr>
            </m:ctrlPr>
          </m:accPr>
          <m:e>
            <m:r>
              <w:rPr>
                <w:rFonts w:ascii="Cambria Math" w:hAnsi="Cambria Math"/>
              </w:rPr>
              <m:t>θ</m:t>
            </m:r>
          </m:e>
        </m:acc>
      </m:oMath>
      <w:r w:rsidR="000031D5">
        <w:rPr>
          <w:rFonts w:eastAsiaTheme="minorEastAsia"/>
        </w:rPr>
        <w:t xml:space="preserve"> kommen</w:t>
      </w:r>
      <w:r w:rsidR="00FE2124">
        <w:rPr>
          <w:rFonts w:eastAsiaTheme="minorEastAsia"/>
        </w:rPr>
        <w:t xml:space="preserve"> </w:t>
      </w:r>
      <w:sdt>
        <w:sdtPr>
          <w:rPr>
            <w:rFonts w:eastAsiaTheme="minorEastAsia"/>
          </w:rPr>
          <w:alias w:val="To edit, see citavi.com/edit"/>
          <w:tag w:val="CitaviPlaceholder#09cf77b6-ccfc-47d1-82d8-6fcf003eaf4a"/>
          <w:id w:val="-1878002416"/>
          <w:placeholder>
            <w:docPart w:val="DefaultPlaceholder_-1854013440"/>
          </w:placeholder>
        </w:sdtPr>
        <w:sdtEndPr/>
        <w:sdtContent>
          <w:r w:rsidR="00FE2124">
            <w:rPr>
              <w:rFonts w:eastAsiaTheme="minorEastAsia"/>
            </w:rPr>
            <w:fldChar w:fldCharType="begin"/>
          </w:r>
          <w:r w:rsidR="00FE2124">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MTUzOGZmLTUwMzAtNDUyZi1iZTg4LTc4MTQwNzY2MmFiMSIsIlJhbmdlTGVuZ3RoIjoyNywiUmVmZXJlbmNlSWQiOiIyYjhkYTY0Mi1iODlkLTRkZjgtODZlNS00NjAwNjEzMWM0Y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aW5zLnVuaS1ib25uLmRlL21lZGlhL3B1YmxpYy9wdWJsaWNhdGlvbi1tZWRpYS9CQV9Ta3JpcHRfRmVsaXhfS2Vya2hvZmYucGRmIiwiVXJpU3RyaW5nIjoiaHR0cHM6Ly9pbnMudW5pLWJvbm4uZGUvbWVkaWEvcHVibGljL3B1YmxpY2F0aW9uLW1lZGlhL0JBX1NrcmlwdF9GZWxpeF9LZXJraG9mZ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KHZnbC4gS2Vya2hvZmYgMjAyMCwgUy4gMjUpIn1dfSwiVGFnIjoiQ2l0YXZpUGxhY2Vob2xkZXIjMDljZjc3YjYtY2NmYy00N2QxLTgyZDgtNmZjZjAwM2VhZjRhIiwiVGV4dCI6Iih2Z2wuIEtlcmtob2ZmIDIwMjAsIFMuIDI1KSIsIldBSVZlcnNpb24iOiI2LjEwLjAuMCJ9}</w:instrText>
          </w:r>
          <w:r w:rsidR="00FE2124">
            <w:rPr>
              <w:rFonts w:eastAsiaTheme="minorEastAsia"/>
            </w:rPr>
            <w:fldChar w:fldCharType="separate"/>
          </w:r>
          <w:r w:rsidR="00FE2124">
            <w:rPr>
              <w:rFonts w:eastAsiaTheme="minorEastAsia"/>
            </w:rPr>
            <w:t>(vgl. Kerkhoff 2020, S. 25)</w:t>
          </w:r>
          <w:r w:rsidR="00FE2124">
            <w:rPr>
              <w:rFonts w:eastAsiaTheme="minorEastAsia"/>
            </w:rPr>
            <w:fldChar w:fldCharType="end"/>
          </w:r>
        </w:sdtContent>
      </w:sdt>
      <w:r w:rsidR="000031D5">
        <w:rPr>
          <w:rFonts w:eastAsiaTheme="minorEastAsia"/>
        </w:rPr>
        <w:t>.</w:t>
      </w:r>
      <w:r w:rsidR="00A52089">
        <w:rPr>
          <w:rFonts w:eastAsiaTheme="minorEastAsia"/>
        </w:rPr>
        <w:t xml:space="preserve"> Folglich kann es dazu kommen, dass die approximierte Funktion divergiert.</w:t>
      </w:r>
    </w:p>
    <w:p w14:paraId="5B8B7498" w14:textId="3F1609B8" w:rsidR="009631A9" w:rsidRDefault="00642A18" w:rsidP="00331EB3">
      <w:r>
        <w:t xml:space="preserve">In DQN wird das umgangen durch den Einsatz zweier verschiedener Netze. Diese werden auch als </w:t>
      </w:r>
      <w:r w:rsidRPr="00642A18">
        <w:rPr>
          <w:i/>
          <w:iCs/>
        </w:rPr>
        <w:t>Ziel- und Strategienetzwerk</w:t>
      </w:r>
      <w:r>
        <w:t xml:space="preserve"> bezeichnet</w:t>
      </w:r>
      <w:r w:rsidR="0077755F">
        <w:t>.</w:t>
      </w:r>
      <w:r w:rsidR="008426DC">
        <w:t xml:space="preserve"> Dabei werden zwei in ihrer Architektur identische KNN verwendet, de jedoch mit zwei </w:t>
      </w:r>
      <w:r w:rsidR="005D2024">
        <w:t xml:space="preserve">zunächst gleichen </w:t>
      </w:r>
      <w:r w:rsidR="008426DC">
        <w:t xml:space="preserve">Parametervektoren </w:t>
      </w:r>
      <m:oMath>
        <m:acc>
          <m:accPr>
            <m:chr m:val="⃗"/>
            <m:ctrlPr>
              <w:rPr>
                <w:rFonts w:ascii="Cambria Math" w:hAnsi="Cambria Math"/>
                <w:i/>
              </w:rPr>
            </m:ctrlPr>
          </m:accPr>
          <m:e>
            <m:r>
              <w:rPr>
                <w:rFonts w:ascii="Cambria Math" w:hAnsi="Cambria Math"/>
              </w:rPr>
              <m:t>θ</m:t>
            </m:r>
          </m:e>
        </m:acc>
      </m:oMath>
      <w:r w:rsidR="008426DC">
        <w:rPr>
          <w:rFonts w:eastAsiaTheme="minorEastAsia"/>
        </w:rPr>
        <w:t xml:space="preserve"> und </w:t>
      </w:r>
      <m:oMath>
        <m:acc>
          <m:accPr>
            <m:chr m:val="⃗"/>
            <m:ctrlPr>
              <w:rPr>
                <w:rFonts w:ascii="Cambria Math" w:hAnsi="Cambria Math"/>
                <w:i/>
              </w:rPr>
            </m:ctrlPr>
          </m:accPr>
          <m:e>
            <m:r>
              <w:rPr>
                <w:rFonts w:ascii="Cambria Math" w:hAnsi="Cambria Math"/>
              </w:rPr>
              <m:t>θ'</m:t>
            </m:r>
          </m:e>
        </m:acc>
      </m:oMath>
      <w:r w:rsidR="008426DC">
        <w:rPr>
          <w:rFonts w:eastAsiaTheme="minorEastAsia"/>
        </w:rPr>
        <w:t xml:space="preserve"> arbeiten</w:t>
      </w:r>
      <w:r w:rsidR="005D2024">
        <w:rPr>
          <w:rFonts w:eastAsiaTheme="minorEastAsia"/>
        </w:rPr>
        <w:t xml:space="preserve">. </w:t>
      </w:r>
      <w:r w:rsidR="008426DC">
        <w:rPr>
          <w:rFonts w:eastAsiaTheme="minorEastAsia"/>
        </w:rPr>
        <w:t xml:space="preserve">Im </w:t>
      </w:r>
      <w:r w:rsidR="00F026A2">
        <w:rPr>
          <w:rFonts w:eastAsiaTheme="minorEastAsia"/>
        </w:rPr>
        <w:t xml:space="preserve">Training, welches im </w:t>
      </w:r>
      <w:r w:rsidR="00B70B93">
        <w:rPr>
          <w:rFonts w:eastAsiaTheme="minorEastAsia"/>
        </w:rPr>
        <w:t>Strategienetzwerk durchgeführt wird, wird der Parametervektor</w:t>
      </w:r>
      <w:r w:rsidR="00823257">
        <w:t xml:space="preserve"> </w:t>
      </w:r>
      <m:oMath>
        <m:acc>
          <m:accPr>
            <m:chr m:val="⃗"/>
            <m:ctrlPr>
              <w:rPr>
                <w:rFonts w:ascii="Cambria Math" w:hAnsi="Cambria Math"/>
                <w:i/>
              </w:rPr>
            </m:ctrlPr>
          </m:accPr>
          <m:e>
            <m:r>
              <w:rPr>
                <w:rFonts w:ascii="Cambria Math" w:hAnsi="Cambria Math"/>
              </w:rPr>
              <m:t>θ</m:t>
            </m:r>
          </m:e>
        </m:acc>
      </m:oMath>
      <w:r w:rsidR="00823257">
        <w:rPr>
          <w:rFonts w:eastAsiaTheme="minorEastAsia"/>
        </w:rPr>
        <w:t xml:space="preserve"> mit jedem Aktualisierungsschritt angepasst. In einem vorher fest definierten zeitlichen Abstand werden die Komponenten von </w:t>
      </w:r>
      <m:oMath>
        <m:acc>
          <m:accPr>
            <m:chr m:val="⃗"/>
            <m:ctrlPr>
              <w:rPr>
                <w:rFonts w:ascii="Cambria Math" w:hAnsi="Cambria Math"/>
                <w:i/>
              </w:rPr>
            </m:ctrlPr>
          </m:accPr>
          <m:e>
            <m:r>
              <w:rPr>
                <w:rFonts w:ascii="Cambria Math" w:hAnsi="Cambria Math"/>
              </w:rPr>
              <m:t>θ</m:t>
            </m:r>
          </m:e>
        </m:acc>
      </m:oMath>
      <w:r w:rsidR="00823257">
        <w:rPr>
          <w:rFonts w:eastAsiaTheme="minorEastAsia"/>
        </w:rPr>
        <w:t xml:space="preserve"> in den Parametervektor </w:t>
      </w:r>
      <m:oMath>
        <m:acc>
          <m:accPr>
            <m:chr m:val="⃗"/>
            <m:ctrlPr>
              <w:rPr>
                <w:rFonts w:ascii="Cambria Math" w:hAnsi="Cambria Math"/>
                <w:i/>
              </w:rPr>
            </m:ctrlPr>
          </m:accPr>
          <m:e>
            <m:r>
              <w:rPr>
                <w:rFonts w:ascii="Cambria Math" w:hAnsi="Cambria Math"/>
              </w:rPr>
              <m:t>θ'</m:t>
            </m:r>
          </m:e>
        </m:acc>
      </m:oMath>
      <w:r w:rsidR="00823257">
        <w:rPr>
          <w:rFonts w:eastAsiaTheme="minorEastAsia"/>
        </w:rPr>
        <w:t xml:space="preserve"> und damit in das Zielnetzwerk kopiert. Nach Abschluss des Trainings wird nur noch das Zielnetzwerk genutzt</w:t>
      </w:r>
      <w:r w:rsidR="008B7AEA">
        <w:t xml:space="preserve"> </w:t>
      </w:r>
      <w:sdt>
        <w:sdtPr>
          <w:alias w:val="To edit, see citavi.com/edit"/>
          <w:tag w:val="CitaviPlaceholder#0b1412e8-732e-4523-8a84-105b6181adc6"/>
          <w:id w:val="551663795"/>
          <w:placeholder>
            <w:docPart w:val="DefaultPlaceholder_-1854013440"/>
          </w:placeholder>
        </w:sdtPr>
        <w:sdtEndPr/>
        <w:sdtContent>
          <w:r w:rsidR="008B7AEA">
            <w:fldChar w:fldCharType="begin"/>
          </w:r>
          <w:r w:rsidR="00D47D2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jY5NzI3LTk0YjgtNGJlNC1hNGFmLWQ1N2JmZjA0NGQyZCIsIlJhbmdlTGVuZ3RoIjoyNiwiUmVmZXJlbmNlSWQiOiIyYjhkYTY0Mi1iODlkLTRkZjgtODZlNS00NjAwNjEzMWM0Y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aW5zLnVuaS1ib25uLmRlL21lZGlhL3B1YmxpYy9wdWJsaWNhdGlvbi1tZWRpYS9CQV9Ta3JpcHRfRmVsaXhfS2Vya2hvZmYucGRmIiwiVXJpU3RyaW5nIjoiaHR0cHM6Ly9pbnMudW5pLWJvbm4uZGUvbWVkaWEvcHVibGljL3B1YmxpY2F0aW9uLW1lZGlhL0JBX1NrcmlwdF9GZWxpeF9LZXJraG9mZ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}</w:instrText>
          </w:r>
          <w:r w:rsidR="008B7AEA">
            <w:fldChar w:fldCharType="separate"/>
          </w:r>
          <w:r w:rsidR="00D47D2F">
            <w:t>(vgl. Kerkhoff 2020, S. 25; Larsson 2018, 19 f.)</w:t>
          </w:r>
          <w:r w:rsidR="008B7AEA">
            <w:fldChar w:fldCharType="end"/>
          </w:r>
        </w:sdtContent>
      </w:sdt>
      <w:r>
        <w:t>.</w:t>
      </w:r>
      <w:r w:rsidR="00D47D2F">
        <w:t xml:space="preserve"> </w:t>
      </w:r>
    </w:p>
    <w:p w14:paraId="4F4637DB" w14:textId="41A42F24" w:rsidR="00A8109E" w:rsidRDefault="00A8109E" w:rsidP="00A8109E">
      <w:pPr>
        <w:pStyle w:val="berschrift3"/>
      </w:pPr>
      <w:r>
        <w:lastRenderedPageBreak/>
        <w:t>Gesamtarchitektur</w:t>
      </w:r>
    </w:p>
    <w:p w14:paraId="5EDF4EBC" w14:textId="44E2175C" w:rsidR="00651EF8" w:rsidRPr="00651EF8" w:rsidRDefault="00651EF8" w:rsidP="00651EF8">
      <w:r>
        <w:t>Aufbauend auf den Entscheidungen der bisherigen Unterkapitel zur theoretischen Modellierung wird in diesem Kapitel zusammenfassend die Gesamtarchitektur in einer möglichen Systemumgebung beschrieben.</w:t>
      </w:r>
    </w:p>
    <w:sdt>
      <w:sdtPr>
        <w:rPr>
          <w:rFonts w:asciiTheme="minorHAnsi" w:eastAsiaTheme="minorHAnsi" w:hAnsiTheme="minorHAnsi" w:cstheme="minorBidi"/>
          <w:b w:val="0"/>
          <w:bCs w:val="0"/>
          <w:color w:val="auto"/>
          <w:sz w:val="21"/>
          <w:szCs w:val="22"/>
        </w:rPr>
        <w:tag w:val="CitaviBibliography"/>
        <w:id w:val="-175734026"/>
        <w:placeholder>
          <w:docPart w:val="471061DC2E94419BBD88C6C5102C78BC"/>
        </w:placeholder>
      </w:sdtPr>
      <w:sdtEndPr/>
      <w:sdtContent>
        <w:p w14:paraId="2A32E9EF" w14:textId="77777777" w:rsidR="00507ED5" w:rsidRDefault="00BD691B" w:rsidP="00507ED5">
          <w:pPr>
            <w:pStyle w:val="CitaviBibliographyHeading"/>
          </w:pPr>
          <w:r>
            <w:fldChar w:fldCharType="begin"/>
          </w:r>
          <w:r>
            <w:instrText>ADDIN CitaviBibliography</w:instrText>
          </w:r>
          <w:r>
            <w:fldChar w:fldCharType="separate"/>
          </w:r>
          <w:bookmarkStart w:id="105" w:name="_Toc122335858"/>
          <w:r w:rsidR="00507ED5">
            <w:t>Literaturverzeichnis</w:t>
          </w:r>
          <w:bookmarkEnd w:id="105"/>
        </w:p>
        <w:p w14:paraId="058433DB" w14:textId="77777777" w:rsidR="00507ED5" w:rsidRDefault="00507ED5" w:rsidP="00507ED5">
          <w:pPr>
            <w:pStyle w:val="CitaviBibliographyEntry"/>
          </w:pPr>
          <w:bookmarkStart w:id="106" w:name="_CTVL00175cecbece4714027b33aeada36bd8cb9"/>
          <w:r>
            <w:t>Alaliyat, Saleh (2022): Video -based Fall Detection in Elderly’s Houses.</w:t>
          </w:r>
        </w:p>
        <w:p w14:paraId="2B9FC97E" w14:textId="77777777" w:rsidR="00507ED5" w:rsidRDefault="00507ED5" w:rsidP="00507ED5">
          <w:pPr>
            <w:pStyle w:val="CitaviBibliographyEntry"/>
          </w:pPr>
          <w:bookmarkStart w:id="107" w:name="_CTVL001f17da112b0034c178868eaa94af88d5a"/>
          <w:bookmarkEnd w:id="106"/>
          <w:r>
            <w:t>Arnold, Jakob (2021): Reinforcement Learning für ein Umplanungsproblem im Scheduling. Masterarbeit. Karl-Franzens-Universität Graz, Graz. Institut für Operations und Information Systems. Online verfügbar unter https://unipub.uni-graz.at/obvugrhs/download/pdf/6690076?originalFilename=true, zuletzt geprüft am 11.12.2022.</w:t>
          </w:r>
        </w:p>
        <w:p w14:paraId="711B4055" w14:textId="77777777" w:rsidR="00507ED5" w:rsidRDefault="00507ED5" w:rsidP="00507ED5">
          <w:pPr>
            <w:pStyle w:val="CitaviBibliographyEntry"/>
          </w:pPr>
          <w:bookmarkStart w:id="108" w:name="_CTVL001d1bf8743b4774bca9306182b8300f3b3"/>
          <w:bookmarkEnd w:id="107"/>
          <w:r>
            <w:t>Arruda, Carlos E.; Moraes, Pedro F.; Agoulmine, Nazim; Martins, Joberto S. B. (2020): Enhanced Pub/Sub Communications for Massive IoT Traffic with SARSA Reinforcement Learning.</w:t>
          </w:r>
        </w:p>
        <w:p w14:paraId="21B1683B" w14:textId="77777777" w:rsidR="00507ED5" w:rsidRDefault="00507ED5" w:rsidP="00507ED5">
          <w:pPr>
            <w:pStyle w:val="CitaviBibliographyEntry"/>
          </w:pPr>
          <w:bookmarkStart w:id="109" w:name="_CTVL0019800a924841e4016a83fdadb205c2fc5"/>
          <w:bookmarkEnd w:id="108"/>
          <w:r>
            <w:t>Böhm, Robin (2016): Aktionen autonomer Systeme als Elemente relationaler nebenläufiger Markov-Entscheidungsprozesse. Diplomarbeit. Universität Stuttgart, Stuttgart. Institut für Parallele und Verteilte Systeme. Online verfügbar unter https://elib.uni-stuttgart.de/handle/11682/9652, zuletzt geprüft am 14.11.2022.</w:t>
          </w:r>
        </w:p>
        <w:p w14:paraId="4C209E41" w14:textId="77777777" w:rsidR="00507ED5" w:rsidRDefault="00507ED5" w:rsidP="00507ED5">
          <w:pPr>
            <w:pStyle w:val="CitaviBibliographyEntry"/>
          </w:pPr>
          <w:bookmarkStart w:id="110" w:name="_CTVL0014c0a7aa1f8d14b57b75176bf3ea6d135"/>
          <w:bookmarkEnd w:id="109"/>
          <w:r>
            <w:t>Brezina, Tadej; Emberger, Günter; Rollinger, Wolfgang (2012): Vom Beschwerde- zum Anregungsmanagement im Österreichischen öffentlichen Verkehr. Online verfügbar unter https://d1wqtxts1xzle7.cloudfront.net/34231246/brezina-emberger-2012_anregungsmanagement-with-cover-page-v2.pdf?Expires=1668671995&amp;Signature=DBnAREvXAnDgUHEoCOKurfqbkrq7bAri9Iuu3tJrb8wVptyn2a2WV8EhtbrPKyE3ES1YLBy5TUbvl2BvXzbHPT2B42AGGf6dF77CsQ9eJM9vJmE7AzKyH0RIZSuRTNuZacyvi-Jix~X2h8-Qzn0OAa5kk-9Ff66q6HYuiqRAc501ywUSy~gicq7au5rPkl0udvjb4jiAEJTgT69xwoUoLFyQoWI~KU2tw1azHEtkNXEQB0ekoGP0cpeSo9NHmKWGx5cNz72OatR0tYZBo2xGN~WMFWuMvPkywHiKUo2</w:t>
          </w:r>
          <w:r>
            <w:lastRenderedPageBreak/>
            <w:t>EqqvLPCggkop8bZrhXMzv4SWybMJv3QDpOhkgX9AcD2v63Q__&amp;Key-Pair-Id=APKAJLOHF5GGSLRBV4ZA, zuletzt geprüft am 17.11.2022.</w:t>
          </w:r>
        </w:p>
        <w:p w14:paraId="108F1BFD" w14:textId="77777777" w:rsidR="00507ED5" w:rsidRDefault="00507ED5" w:rsidP="00507ED5">
          <w:pPr>
            <w:pStyle w:val="CitaviBibliographyEntry"/>
          </w:pPr>
          <w:bookmarkStart w:id="111" w:name="_CTVL00147f364c045a743b9b49e6320706efbb4"/>
          <w:bookmarkEnd w:id="110"/>
          <w:r>
            <w:t>Bundesministerium für Verkehr: Personenbeförderungsgesetz. PBefG. Online verfügbar unter https://www.gesetze-im-internet.de/pbefg/index.html#BJNR002410961BJNE001802305, zuletzt geprüft am 18.11.2022.</w:t>
          </w:r>
        </w:p>
        <w:p w14:paraId="23A837BA" w14:textId="77777777" w:rsidR="00507ED5" w:rsidRDefault="00507ED5" w:rsidP="00507ED5">
          <w:pPr>
            <w:pStyle w:val="CitaviBibliographyEntry"/>
          </w:pPr>
          <w:bookmarkStart w:id="112" w:name="_CTVL00142ab8c65d2db4736ab9daedb28f898bf"/>
          <w:bookmarkEnd w:id="111"/>
          <w:r>
            <w:t>Chan, Leong; Hogaboam, Liliya; Cao, Renzhi (2022): Applied Artificial Intelligence in Business. Cham: Springer International Publishing.</w:t>
          </w:r>
        </w:p>
        <w:p w14:paraId="3AD1754D" w14:textId="77777777" w:rsidR="00507ED5" w:rsidRDefault="00507ED5" w:rsidP="00507ED5">
          <w:pPr>
            <w:pStyle w:val="CitaviBibliographyEntry"/>
          </w:pPr>
          <w:bookmarkStart w:id="113" w:name="_CTVL001e5d35e166bef4b39b8baa06292ad5a47"/>
          <w:bookmarkEnd w:id="112"/>
          <w:r>
            <w:t>Dammann, Patrick (o.D.): Einführung in das Reinforcement Learning. Heidelberg Collaboratory for Image Processing (HCI). Heidelberg. Online verfügbar unter https://hci.iwr.uni-heidelberg.de/system/files/private/downloads/541645681/dammann_reinfocement-learning-report.pdf, zuletzt geprüft am 24.11.2022.</w:t>
          </w:r>
        </w:p>
        <w:p w14:paraId="2BB86102" w14:textId="77777777" w:rsidR="00507ED5" w:rsidRDefault="00507ED5" w:rsidP="00507ED5">
          <w:pPr>
            <w:pStyle w:val="CitaviBibliographyEntry"/>
          </w:pPr>
          <w:bookmarkStart w:id="114" w:name="_CTVL0013da1d0ce79ef43bc8520e28302290fee"/>
          <w:bookmarkEnd w:id="113"/>
          <w:r>
            <w:t>DELFI (2020): Entwicklung von Instrumenten zur Umsetzung der delegierten Verordnung (EU) 2017/1926 (ÖV-Daten für NAP). Schlussbericht zum FE-Projekt: 70.0946. Verein zur Förderung einer durchgängigen elektronischen Fahrgastinformation – DELFI e.V. Frankfurt a.M. Online verfügbar unter https://fops.de/wp-content/uploads/2020/09/70.0946_Schlussber.OeV-Daten-f.d.NAP_.pdf, zuletzt geprüft am 24.11.2022.</w:t>
          </w:r>
        </w:p>
        <w:p w14:paraId="3D8DFD8B" w14:textId="77777777" w:rsidR="00507ED5" w:rsidRDefault="00507ED5" w:rsidP="00507ED5">
          <w:pPr>
            <w:pStyle w:val="CitaviBibliographyEntry"/>
          </w:pPr>
          <w:bookmarkStart w:id="115" w:name="_CTVL00156f3936db49647c8895f168b44448bd7"/>
          <w:bookmarkEnd w:id="114"/>
          <w:r>
            <w:t>Ebert, David (2019): Bildklassifizierung mit Neuronalen Netzen. Masterarbeit. Hochschule Merseburg, Merseburg. Online verfügbar unter https://opendata.uni-halle.de/bitstream/1981185920/14186/1/EbertDavid_Bildklassifizierung_mit_neuronalen_Netzen.pdf, zuletzt geprüft am 16.12.2022.</w:t>
          </w:r>
        </w:p>
        <w:p w14:paraId="4C139795" w14:textId="77777777" w:rsidR="00507ED5" w:rsidRDefault="00507ED5" w:rsidP="00507ED5">
          <w:pPr>
            <w:pStyle w:val="CitaviBibliographyEntry"/>
          </w:pPr>
          <w:bookmarkStart w:id="116" w:name="_CTVL0013d9893baf1c344ee96551a0e79a0fc7e"/>
          <w:bookmarkEnd w:id="115"/>
          <w:r>
            <w:t>Engfer, Andreas (2002): Fuzzy Logik. Ausarbeitung zur Vorlesung Ausarbeitung zur Vorlesung „Methoden der Künstlichen Intelligenz“. Ausarbeitung. Fachhochschule Furtwangen, Furtwangen. Fachbereich Wirtschaftsinformatik.</w:t>
          </w:r>
        </w:p>
        <w:p w14:paraId="050A9F01" w14:textId="77777777" w:rsidR="00507ED5" w:rsidRDefault="00507ED5" w:rsidP="00507ED5">
          <w:pPr>
            <w:pStyle w:val="CitaviBibliographyEntry"/>
          </w:pPr>
          <w:bookmarkStart w:id="117" w:name="_CTVL00199f6fa61a9a14de4955af8d32913127c"/>
          <w:bookmarkEnd w:id="116"/>
          <w:r>
            <w:t>Exner, Jan-Philipp (2012): SURVEY BEFORE PLAN 2.0. Neue Ansätze von Raumsensorik und Monitaring für die Raumplanung. In:</w:t>
          </w:r>
          <w:bookmarkEnd w:id="117"/>
          <w:r>
            <w:t xml:space="preserve"> </w:t>
          </w:r>
          <w:r w:rsidRPr="00507ED5">
            <w:rPr>
              <w:i/>
            </w:rPr>
            <w:t xml:space="preserve">PLANERIN </w:t>
          </w:r>
          <w:r w:rsidRPr="00507ED5">
            <w:t>(5/12), S. 24–26.</w:t>
          </w:r>
        </w:p>
        <w:p w14:paraId="2AA75A70" w14:textId="77777777" w:rsidR="00507ED5" w:rsidRDefault="00507ED5" w:rsidP="00507ED5">
          <w:pPr>
            <w:pStyle w:val="CitaviBibliographyEntry"/>
          </w:pPr>
          <w:bookmarkStart w:id="118" w:name="_CTVL001e56e8ba96d1f4c68b6b4bf80f11eafac"/>
          <w:r>
            <w:t>Findl, Renate; Dahmen-Zimmer, Katharina; Kostka, Markus; Zimmer, Alf (2022): Nutzerorientierte Systementwicklung für den ÖPNV. Paper. Universität Regensburg, Regensburg. Lehrstuhl für Experimentelle und Angewandte Psychologie. Online verfügbar unter https://psydok.psycharchives.de/jspui/bitstream/20.500.11780/3433/1/findl.pdf, zuletzt geprüft am 17.11.2022.</w:t>
          </w:r>
        </w:p>
        <w:p w14:paraId="5E2CE9E1" w14:textId="77777777" w:rsidR="00507ED5" w:rsidRDefault="00507ED5" w:rsidP="00507ED5">
          <w:pPr>
            <w:pStyle w:val="CitaviBibliographyEntry"/>
          </w:pPr>
          <w:bookmarkStart w:id="119" w:name="_CTVL001a1f60d6c162d4962b9275fc7d24437b3"/>
          <w:bookmarkEnd w:id="118"/>
          <w:r>
            <w:t>Gass, Saul I.; Fu, Michael (Hg.) (2013): Encyclopedia of operations research and management science. Third edition. New York, NY: Springer Science + Business Media (Springer Reference).</w:t>
          </w:r>
        </w:p>
        <w:p w14:paraId="22F34128" w14:textId="77777777" w:rsidR="00507ED5" w:rsidRDefault="00507ED5" w:rsidP="00507ED5">
          <w:pPr>
            <w:pStyle w:val="CitaviBibliographyEntry"/>
          </w:pPr>
          <w:bookmarkStart w:id="120" w:name="_CTVL00170623dd1586e4b9ebaf9fb66ec01a9bd"/>
          <w:bookmarkEnd w:id="119"/>
          <w:r>
            <w:lastRenderedPageBreak/>
            <w:t>Google (2022): GTFS-Static Überblick. Hg. v. Google. Online verfügbar unter https://developers.google.com/transit/gtfs?hl=de, zuletzt aktualisiert am 06.10.2022, zuletzt geprüft am 18.11.2022.</w:t>
          </w:r>
        </w:p>
        <w:p w14:paraId="6857F7DF" w14:textId="77777777" w:rsidR="00507ED5" w:rsidRDefault="00507ED5" w:rsidP="00507ED5">
          <w:pPr>
            <w:pStyle w:val="CitaviBibliographyEntry"/>
          </w:pPr>
          <w:bookmarkStart w:id="121" w:name="_CTVL00159016aa272504c5b88c4215df1ce65dc"/>
          <w:bookmarkEnd w:id="120"/>
          <w:r>
            <w:t>Herzner, Alexander; Schmidpeter, René (Hg.) (2022): CSR in Süddeutschland. Unternehmerischer Erfolg und Nachhaltigkeit im Einklang. Springer-Verlag GmbH. Berlin, Heidelberg: Springer Gabler (Management-Reihe Corporate Social Responsibility). Online verfügbar unter http://www.springer.com/.</w:t>
          </w:r>
        </w:p>
        <w:p w14:paraId="696FB108" w14:textId="77777777" w:rsidR="00507ED5" w:rsidRDefault="00507ED5" w:rsidP="00507ED5">
          <w:pPr>
            <w:pStyle w:val="CitaviBibliographyEntry"/>
          </w:pPr>
          <w:bookmarkStart w:id="122" w:name="_CTVL00168e1e1c1e10746e79facc2850c213332"/>
          <w:bookmarkEnd w:id="121"/>
          <w:r>
            <w:t>Hildebrand, Hendrik (2018): Deep Reinforcement Learning zur Minderung von Verspätungen im ÖPNV. Bachelorarbeit. Technische Universität, Dortmund. Online verfügbar unter http://kissen.cs.uni-dortmund.de:8080/PublicPublicationFiles/hildebrandt_2018a.pdf, zuletzt geprüft am 15.12.2022.</w:t>
          </w:r>
        </w:p>
        <w:p w14:paraId="726E2640" w14:textId="77777777" w:rsidR="00507ED5" w:rsidRDefault="00507ED5" w:rsidP="00507ED5">
          <w:pPr>
            <w:pStyle w:val="CitaviBibliographyEntry"/>
          </w:pPr>
          <w:bookmarkStart w:id="123" w:name="_CTVL001fabc76c83bb4425da2a5c656343af739"/>
          <w:bookmarkEnd w:id="122"/>
          <w:r>
            <w:t>Huber, Tobias (2018): Tiefes bestärkendes Lernen: Grundlagen, Approximationseigenschaft und Implementierung multimodaler Erklärungen. Masterarbeit. Universität Augsburg, Augsburg.</w:t>
          </w:r>
        </w:p>
        <w:p w14:paraId="77709802" w14:textId="77777777" w:rsidR="00507ED5" w:rsidRDefault="00507ED5" w:rsidP="00507ED5">
          <w:pPr>
            <w:pStyle w:val="CitaviBibliographyEntry"/>
          </w:pPr>
          <w:bookmarkStart w:id="124" w:name="_CTVL001d0c8b4aa6a70406c8f4221e3f35c1cfb"/>
          <w:bookmarkEnd w:id="123"/>
          <w:r>
            <w:t>Josi, Damian (2020): Qualität von OpenStreetMap-Daten. Einführung und Arten der Qualitätsbeurteilung. Paper. Universität Bern, Bern. Institut für Wirtschaftsinformatik. Online verfügbar unter https://www.digitale-nachhaltigkeit.unibe.ch/unibe/portal/fak_naturwis/a_dept_math/c_iinfamath/abt_digital/content/e90958/e490158/e900462/e977579/e977582/e980453/OpenData2020_DamianJosi_Vertiefungsartikel_ger.pdf, zuletzt geprüft am 18.11.2022.</w:t>
          </w:r>
        </w:p>
        <w:p w14:paraId="1D3B043C" w14:textId="77777777" w:rsidR="00507ED5" w:rsidRDefault="00507ED5" w:rsidP="00507ED5">
          <w:pPr>
            <w:pStyle w:val="CitaviBibliographyEntry"/>
          </w:pPr>
          <w:bookmarkStart w:id="125" w:name="_CTVL0012b8da642b89d4df886e546006131c4b3"/>
          <w:bookmarkEnd w:id="124"/>
          <w:r>
            <w:t>Kerkhoff, Felix (2020): Tiefes Q-Lernen mit Demonstrationen. Bachelorarbeit. Rheinische Friedrichs-Wilhelms-Universität, Bonn. Institut für numerische Simulation. Online verfügbar unter https://ins.uni-bonn.de/media/public/publication-media/BA_Skript_Felix_Kerkhoff.pdf, zuletzt geprüft am 15.12.2022.</w:t>
          </w:r>
        </w:p>
        <w:p w14:paraId="114A7A36" w14:textId="77777777" w:rsidR="00507ED5" w:rsidRDefault="00507ED5" w:rsidP="00507ED5">
          <w:pPr>
            <w:pStyle w:val="CitaviBibliographyEntry"/>
          </w:pPr>
          <w:bookmarkStart w:id="126" w:name="_CTVL0016c8a6210199a4238bb43a3ef9d5f0916"/>
          <w:bookmarkEnd w:id="125"/>
          <w:r>
            <w:t>Krämer, Andreas (2022): exeo OpinionTRAIN. 9-Euro-Ticket: Blick zurück und nach vorne - Nutzerprofil, Nutzung und Bewertungen. exeo Strategic Consulting AG. Bonn, 08.09.2022. Online verfügbar unter https://www.researchgate.net/publication/363417545_exeo_OpinionTRAIN_IV_9_EUR_Ticket_Post_I_220907, zuletzt geprüft am 10.09.2022.</w:t>
          </w:r>
        </w:p>
        <w:p w14:paraId="0BB80320" w14:textId="77777777" w:rsidR="00507ED5" w:rsidRDefault="00507ED5" w:rsidP="00507ED5">
          <w:pPr>
            <w:pStyle w:val="CitaviBibliographyEntry"/>
          </w:pPr>
          <w:bookmarkStart w:id="127" w:name="_CTVL00178a5794fc3624e0babba69506087f5df"/>
          <w:bookmarkEnd w:id="126"/>
          <w:r>
            <w:t>Larsson, Emil (2018): Evaluation of Pretraining Methods for Deep Reinforcement Learning. Universität Uppsala, Uppsala.</w:t>
          </w:r>
        </w:p>
        <w:p w14:paraId="33ADC448" w14:textId="77777777" w:rsidR="00507ED5" w:rsidRDefault="00507ED5" w:rsidP="00507ED5">
          <w:pPr>
            <w:pStyle w:val="CitaviBibliographyEntry"/>
          </w:pPr>
          <w:bookmarkStart w:id="128" w:name="_CTVL0010a2b008667c546319f718c99e7ccd1b1"/>
          <w:bookmarkEnd w:id="127"/>
          <w:r>
            <w:t>Liggieri, Kevin; Müller, Oliver (2019): Mensch-Maschine-Interaktion. Stuttgart: J.B. Metzler.</w:t>
          </w:r>
        </w:p>
        <w:p w14:paraId="54A490F7" w14:textId="77777777" w:rsidR="00507ED5" w:rsidRDefault="00507ED5" w:rsidP="00507ED5">
          <w:pPr>
            <w:pStyle w:val="CitaviBibliographyEntry"/>
          </w:pPr>
          <w:bookmarkStart w:id="129" w:name="_CTVL001c8ae83b67f45413984039552d3d9ddfc"/>
          <w:bookmarkEnd w:id="128"/>
          <w:r>
            <w:t>Lorenz, Uwe (2020): Reinforcement Learning. Berlin, Heidelberg: Springer Berlin Heidelberg.</w:t>
          </w:r>
        </w:p>
        <w:p w14:paraId="372358CC" w14:textId="77777777" w:rsidR="00507ED5" w:rsidRDefault="00507ED5" w:rsidP="00507ED5">
          <w:pPr>
            <w:pStyle w:val="CitaviBibliographyEntry"/>
          </w:pPr>
          <w:bookmarkStart w:id="130" w:name="_CTVL0017cedb0b82db84b1aaacaf7cde97d990f"/>
          <w:bookmarkEnd w:id="129"/>
          <w:r>
            <w:t xml:space="preserve">Lüth, Carsten (2019): A Review of: Human-Level Control through deep Reinforcement Learning. Seminararbeit. Universität Heidelberg, Heidelberg. Department of Computer </w:t>
          </w:r>
          <w:r>
            <w:lastRenderedPageBreak/>
            <w:t>Science. Online verfügbar unter https://hci.iwr.uni-heidelberg.de/system/files/private/downloads/213797145/report_carsten_lueth_human_level_control.pdf, zuletzt geprüft am 13.11.2022.</w:t>
          </w:r>
        </w:p>
        <w:p w14:paraId="1FA3EED0" w14:textId="77777777" w:rsidR="00507ED5" w:rsidRDefault="00507ED5" w:rsidP="00507ED5">
          <w:pPr>
            <w:pStyle w:val="CitaviBibliographyEntry"/>
          </w:pPr>
          <w:bookmarkStart w:id="131" w:name="_CTVL0013126cb9fbc8f4a189b7e0e5bf0896b8a"/>
          <w:bookmarkEnd w:id="130"/>
          <w:r>
            <w:t>Mainzer, Klaus (2019): Künstliche Intelligenz – Wann übernehmen die Maschinen? Berlin, Heidelberg: Springer Berlin Heidelberg.</w:t>
          </w:r>
        </w:p>
        <w:p w14:paraId="10DAF053" w14:textId="77777777" w:rsidR="00507ED5" w:rsidRDefault="00507ED5" w:rsidP="00507ED5">
          <w:pPr>
            <w:pStyle w:val="CitaviBibliographyEntry"/>
          </w:pPr>
          <w:bookmarkStart w:id="132" w:name="_CTVL001156ee766e4314b3c917dd27f2a9add1e"/>
          <w:bookmarkEnd w:id="131"/>
          <w:r>
            <w:t>Meier, Andreas; Portmann, Edy (2016): Smart City. Wiesbaden: Springer Fachmedien Wiesbaden.</w:t>
          </w:r>
        </w:p>
        <w:p w14:paraId="077BEDFC" w14:textId="77777777" w:rsidR="00507ED5" w:rsidRDefault="00507ED5" w:rsidP="00507ED5">
          <w:pPr>
            <w:pStyle w:val="CitaviBibliographyEntry"/>
          </w:pPr>
          <w:bookmarkStart w:id="133" w:name="_CTVL00191d5c9a028634fd1ac763f4a51fee130"/>
          <w:bookmarkEnd w:id="132"/>
          <w:r>
            <w:t>Mishra, Sukumar; Sood, Yog Raj; Tomar, Anuradha (Hg.) (2019): Applications of Computing, Automation and Wireless Systems in Electrical Engineering. Singapore: Springer (Springer eBooks Engineering, 553).</w:t>
          </w:r>
        </w:p>
        <w:p w14:paraId="05A9A7FC" w14:textId="77777777" w:rsidR="00507ED5" w:rsidRDefault="00507ED5" w:rsidP="00507ED5">
          <w:pPr>
            <w:pStyle w:val="CitaviBibliographyEntry"/>
          </w:pPr>
          <w:bookmarkStart w:id="134" w:name="_CTVL001e479149bb9bd44a1b827a2172784ed92"/>
          <w:bookmarkEnd w:id="133"/>
          <w:r>
            <w:t>Nahrstedt, Harald (2012): Algorithmen für Ingenieure. Wiesbaden: Vieweg+Teubner Verlag.</w:t>
          </w:r>
        </w:p>
        <w:p w14:paraId="35EDD1B3" w14:textId="77777777" w:rsidR="00507ED5" w:rsidRDefault="00507ED5" w:rsidP="00507ED5">
          <w:pPr>
            <w:pStyle w:val="CitaviBibliographyEntry"/>
          </w:pPr>
          <w:bookmarkStart w:id="135" w:name="_CTVL0018c8a5e21ca564f4a8b304d8167f59087"/>
          <w:bookmarkEnd w:id="134"/>
          <w:r>
            <w:t>Niebler, Paul (2018): Datenbasiert Entscheiden. Ein Leitfaden Für Unternehmer und Entscheider. Unter Mitarbeit von Dominic Lindner. Wiesbaden: Gabler (Essentials Ser). Online verfügbar unter https://ebookcentral.proquest.com/lib/kxp/detail.action?docID=5566817.</w:t>
          </w:r>
        </w:p>
        <w:p w14:paraId="1D36D026" w14:textId="77777777" w:rsidR="00507ED5" w:rsidRDefault="00507ED5" w:rsidP="00507ED5">
          <w:pPr>
            <w:pStyle w:val="CitaviBibliographyEntry"/>
          </w:pPr>
          <w:bookmarkStart w:id="136" w:name="_CTVL001150d882059ca46e0844b26e5dbc31ece"/>
          <w:bookmarkEnd w:id="135"/>
          <w:r>
            <w:t>OSM-Highway (2022): Erklärung zum Schlüssel HIGHWAY. Hg. v. OpenStreetMap Community. Online verfügbar unter https://wiki.openstreetmap.org/wiki/Key:highway, zuletzt aktualisiert am 26.10.2022, zuletzt geprüft am 18.11.2022.</w:t>
          </w:r>
        </w:p>
        <w:p w14:paraId="7CC6BB35" w14:textId="77777777" w:rsidR="00507ED5" w:rsidRDefault="00507ED5" w:rsidP="00507ED5">
          <w:pPr>
            <w:pStyle w:val="CitaviBibliographyEntry"/>
          </w:pPr>
          <w:bookmarkStart w:id="137" w:name="_CTVL001489cd1ffd58e42c7a040806572f7e674"/>
          <w:bookmarkEnd w:id="136"/>
          <w:r>
            <w:t>OSM-PSV (2022): Erklärung zum Schlüssel PSV. Hg. v. OpenStreetMap Community. Online verfügbar unter https://wiki.openstreetmap.org/wiki/DE:Key:psv?uselang=de, zuletzt aktualisiert am 29.08.2022, zuletzt geprüft am 18.11.2022.</w:t>
          </w:r>
        </w:p>
        <w:p w14:paraId="04B990A1" w14:textId="77777777" w:rsidR="00507ED5" w:rsidRDefault="00507ED5" w:rsidP="00507ED5">
          <w:pPr>
            <w:pStyle w:val="CitaviBibliographyEntry"/>
          </w:pPr>
          <w:bookmarkStart w:id="138" w:name="_CTVL00160864e9c47fd4946a5b8e16d7687d203"/>
          <w:bookmarkEnd w:id="137"/>
          <w:r>
            <w:t>Pong, Vitchyr; Gu, Shixiang; Dalal, Murtaza; Levine, Sergey (2018): Temporal Difference Models: Model-Free Deep RL for Model-Based Control.</w:t>
          </w:r>
        </w:p>
        <w:p w14:paraId="1A2D9A4D" w14:textId="77777777" w:rsidR="00507ED5" w:rsidRDefault="00507ED5" w:rsidP="00507ED5">
          <w:pPr>
            <w:pStyle w:val="CitaviBibliographyEntry"/>
          </w:pPr>
          <w:bookmarkStart w:id="139" w:name="_CTVL001deae313147c4408cbdde680c83bfef1a"/>
          <w:bookmarkEnd w:id="138"/>
          <w:r>
            <w:t>Reinhardt, Winfried (2018): Öffentlicher Personennahverkehr. Technik – rechts- und betriebswirtschaftliche Grundlagen. 2., aktualisierte Auflage. Wiesbaden: Springer Vieweg. Online verfügbar unter http://www.springer.com/.</w:t>
          </w:r>
        </w:p>
        <w:p w14:paraId="71DD92B0" w14:textId="77777777" w:rsidR="00507ED5" w:rsidRDefault="00507ED5" w:rsidP="00507ED5">
          <w:pPr>
            <w:pStyle w:val="CitaviBibliographyEntry"/>
          </w:pPr>
          <w:bookmarkStart w:id="140" w:name="_CTVL001447cae54fab44dbb96ca93c354b881fa"/>
          <w:bookmarkEnd w:id="139"/>
          <w:r>
            <w:t>Rellensmann, Johanna (2019): Mathematisches Modellieren. In: Johanna Rellensmann (Hg.): Selbst erstellte Skizzen beim mathematischen Modellieren. Wiesbaden: Springer Fachmedien Wiesbaden (Studien zur theoretischen und empirischen Forschung in der Mathematikdidaktik), S. 5–30.</w:t>
          </w:r>
        </w:p>
        <w:p w14:paraId="1B4607F1" w14:textId="77777777" w:rsidR="00507ED5" w:rsidRDefault="00507ED5" w:rsidP="00507ED5">
          <w:pPr>
            <w:pStyle w:val="CitaviBibliographyEntry"/>
          </w:pPr>
          <w:bookmarkStart w:id="141" w:name="_CTVL001bbe6ced63f60431c8ea0137b73f08af5"/>
          <w:bookmarkEnd w:id="140"/>
          <w:r>
            <w:t>Rimscha, Markus von (2008): Algorithmen kompakt und verständlich. Lösungsstrategien am Computer. 1. Aufl. Wiesbaden: Vieweg + Teubner (Programmiersprachen, Datenbanken und Softwareentwicklung).</w:t>
          </w:r>
        </w:p>
        <w:p w14:paraId="037DBC33" w14:textId="77777777" w:rsidR="00507ED5" w:rsidRDefault="00507ED5" w:rsidP="00507ED5">
          <w:pPr>
            <w:pStyle w:val="CitaviBibliographyEntry"/>
          </w:pPr>
          <w:bookmarkStart w:id="142" w:name="_CTVL001682b0376d6f946c68c7dc0218f737666"/>
          <w:bookmarkEnd w:id="141"/>
          <w:r>
            <w:lastRenderedPageBreak/>
            <w:t>Schaaf, Marc; Wilke, Gwendolin (2015): Ereignisverarbeitung zur Flexiblen Dynamischen Informationsverarbeitung in Smart Cities. In:</w:t>
          </w:r>
          <w:bookmarkEnd w:id="142"/>
          <w:r>
            <w:t xml:space="preserve"> </w:t>
          </w:r>
          <w:r w:rsidRPr="00507ED5">
            <w:rPr>
              <w:i/>
            </w:rPr>
            <w:t xml:space="preserve">HMD </w:t>
          </w:r>
          <w:r w:rsidRPr="00507ED5">
            <w:t>52 (4), S. 562–571. DOI: 10.1365/s40702-015-0149-x.</w:t>
          </w:r>
        </w:p>
        <w:p w14:paraId="6FA531F5" w14:textId="77777777" w:rsidR="00507ED5" w:rsidRDefault="00507ED5" w:rsidP="00507ED5">
          <w:pPr>
            <w:pStyle w:val="CitaviBibliographyEntry"/>
          </w:pPr>
          <w:bookmarkStart w:id="143" w:name="_CTVL001a7c9082dd1bb461cb88ae417684f55c7"/>
          <w:r>
            <w:t>Scherm, Jürgen; Hübener, Reinhard; Dobeschinsky, Harry; Kühne, Reinhart D. (2001): Opti*Bus : Optimierungschancen für das Verkehrssystem Bus im ÖPNV ; Ergebnisse des Kongresses im Themenbereich Verkehr und Raumstruktur. Unter Mitarbeit von Universität Stuttgart.</w:t>
          </w:r>
        </w:p>
        <w:p w14:paraId="78A33758" w14:textId="77777777" w:rsidR="00507ED5" w:rsidRDefault="00507ED5" w:rsidP="00507ED5">
          <w:pPr>
            <w:pStyle w:val="CitaviBibliographyEntry"/>
          </w:pPr>
          <w:bookmarkStart w:id="144" w:name="_CTVL00113991a0b286a436f8a5657cbf326ecf6"/>
          <w:bookmarkEnd w:id="143"/>
          <w:r>
            <w:t>Schmitz, Martin (2017): Ein Vergleich von Reinforcement Learning Algorithmen für dynamische und hochdimensionale Probleme. Bachelorarbeit. Universität Koblenz / Landau, Koblenz. Institute for Web Science and Technology. Online verfügbar unter https://west.uni-koblenz.de/assets/theses/vergleich-von-reinforcement-algorithmen.pdf, zuletzt geprüft am 13.11.2022.</w:t>
          </w:r>
        </w:p>
        <w:p w14:paraId="3FCD0D22" w14:textId="77777777" w:rsidR="00507ED5" w:rsidRDefault="00507ED5" w:rsidP="00507ED5">
          <w:pPr>
            <w:pStyle w:val="CitaviBibliographyEntry"/>
          </w:pPr>
          <w:bookmarkStart w:id="145" w:name="_CTVL001be2176f03dce488a91c9a2a151aae910"/>
          <w:bookmarkEnd w:id="144"/>
          <w:r>
            <w:t>Schranil, Steffen (2013): Prognose der Dauer von Störungen des Bahnbetriebs. ETH Zurich.</w:t>
          </w:r>
        </w:p>
        <w:p w14:paraId="597E7C2B" w14:textId="77777777" w:rsidR="00507ED5" w:rsidRDefault="00507ED5" w:rsidP="00507ED5">
          <w:pPr>
            <w:pStyle w:val="CitaviBibliographyEntry"/>
          </w:pPr>
          <w:bookmarkStart w:id="146" w:name="_CTVL0015649986265be440d89538b25116abc4e"/>
          <w:bookmarkEnd w:id="145"/>
          <w:r>
            <w:t>Searle, John R. (1980): Minds, brains, and programs. In:</w:t>
          </w:r>
          <w:bookmarkEnd w:id="146"/>
          <w:r>
            <w:t xml:space="preserve"> </w:t>
          </w:r>
          <w:r w:rsidRPr="00507ED5">
            <w:rPr>
              <w:i/>
            </w:rPr>
            <w:t xml:space="preserve">Behav Brain Sci </w:t>
          </w:r>
          <w:r w:rsidRPr="00507ED5">
            <w:t>3 (3), S. 417–424. DOI: 10.1017/S0140525X00005756.</w:t>
          </w:r>
        </w:p>
        <w:p w14:paraId="4EF82B77" w14:textId="77777777" w:rsidR="00507ED5" w:rsidRDefault="00507ED5" w:rsidP="00507ED5">
          <w:pPr>
            <w:pStyle w:val="CitaviBibliographyEntry"/>
          </w:pPr>
          <w:bookmarkStart w:id="147" w:name="_CTVL00117b2c957db2c4c1abb641ca8ab42d78a"/>
          <w:r>
            <w:t>Simeonov, Georgi (2017): Ein interaktiver visueller Ansatz für das Map Matching von großen Bewegungsdatensätzen. Bachelorarbeit. Universität Stuttgart, Stuttgart. Institut für Visualisierung und Interaktive Systeme. Online verfügbar unter https://www2.informatik.uni-stuttgart.de/bibliothek/ftp/medoc.ustuttgart_fi/BCLR-2017-62/BCLR-2017-62.pdf, zuletzt geprüft am 23.11.2022.</w:t>
          </w:r>
        </w:p>
        <w:p w14:paraId="2E004103" w14:textId="77777777" w:rsidR="00507ED5" w:rsidRDefault="00507ED5" w:rsidP="00507ED5">
          <w:pPr>
            <w:pStyle w:val="CitaviBibliographyEntry"/>
          </w:pPr>
          <w:bookmarkStart w:id="148" w:name="_CTVL0010bd975cf5c434b2f8b5b36f7992685f6"/>
          <w:bookmarkEnd w:id="147"/>
          <w:r>
            <w:t>Soike, Roman; Libbe, Jens (2018): Smart Cities in Deutschland. Eine Bestandsaufnahme. Hg. v. Deutsches Institut für Urbanistik. Berlin (Difu-Papers). Online verfügbar unter https://repository.difu.de/jspui/handle/difu/248050, zuletzt geprüft am 23.11.2022.</w:t>
          </w:r>
        </w:p>
        <w:p w14:paraId="27E135F8" w14:textId="77777777" w:rsidR="00507ED5" w:rsidRDefault="00507ED5" w:rsidP="00507ED5">
          <w:pPr>
            <w:pStyle w:val="CitaviBibliographyEntry"/>
          </w:pPr>
          <w:bookmarkStart w:id="149" w:name="_CTVL001ee985f0aae6c4535a0fe4c806181721c"/>
          <w:bookmarkEnd w:id="148"/>
          <w:r>
            <w:t>Statistisches Bundesamt (2020): Einwohnerzahl der größten Städte in Deutschland am 31. Dezember 2020. Hg. v. Statistisches Bundesamt. Online verfügbar unter https://de.statista.com/statistik/daten/studie/1353/umfrage/einwohnerzahlen-der-grossstaedte-deutschlands/, zuletzt geprüft am 23.11.2022.</w:t>
          </w:r>
        </w:p>
        <w:p w14:paraId="44D78721" w14:textId="77777777" w:rsidR="00507ED5" w:rsidRDefault="00507ED5" w:rsidP="00507ED5">
          <w:pPr>
            <w:pStyle w:val="CitaviBibliographyEntry"/>
          </w:pPr>
          <w:bookmarkStart w:id="150" w:name="_CTVL0016e25345bdc9b47aeb8f558bb5212a74a"/>
          <w:bookmarkEnd w:id="149"/>
          <w:r>
            <w:t>Sutton, Richard S.; Barto, Andrew (2018): Reinforcement learning. An introduction. Second edition. Cambridge, Massachusetts, London, England: The MIT Press (Adaptive computation and machine learning).</w:t>
          </w:r>
        </w:p>
        <w:p w14:paraId="52DA1ACB" w14:textId="77777777" w:rsidR="00507ED5" w:rsidRDefault="00507ED5" w:rsidP="00507ED5">
          <w:pPr>
            <w:pStyle w:val="CitaviBibliographyEntry"/>
          </w:pPr>
          <w:bookmarkStart w:id="151" w:name="_CTVL0010bb868a9206042e3a12c363d8086fbb9"/>
          <w:bookmarkEnd w:id="150"/>
          <w:r>
            <w:t>Terhag, Felix (2018): Reinforcement Learning zur Erstellung zustandsorientierter Putzstrategien in konzentrierenden solarthermischen Kraftwerken. Masterarbeit. Universität zu Köln, Köln. Mathematisches Institut. Online verfügbar unter https://elib.dlr.de/125485/1/__ASFS01_Group_Students_felix_terhag_Master%20Arbeit_MasterArbeitFTFinal.pdf, zuletzt geprüft am 16.12.2022.</w:t>
          </w:r>
        </w:p>
        <w:p w14:paraId="0F961556" w14:textId="77777777" w:rsidR="00507ED5" w:rsidRDefault="00507ED5" w:rsidP="00507ED5">
          <w:pPr>
            <w:pStyle w:val="CitaviBibliographyEntry"/>
          </w:pPr>
          <w:bookmarkStart w:id="152" w:name="_CTVL0017776f89ba92944e9b3cd9b2ae7721b62"/>
          <w:bookmarkEnd w:id="151"/>
          <w:r>
            <w:lastRenderedPageBreak/>
            <w:t>VDV-Schrift 730, 2015: VDV-Schrift 730. Online verfügbar unter https://knowhow.vdv.de/documents/730/, zuletzt geprüft am 07.12.2022.</w:t>
          </w:r>
        </w:p>
        <w:p w14:paraId="2A663F0E" w14:textId="77777777" w:rsidR="00507ED5" w:rsidRDefault="00507ED5" w:rsidP="00507ED5">
          <w:pPr>
            <w:pStyle w:val="CitaviBibliographyEntry"/>
          </w:pPr>
          <w:bookmarkStart w:id="153" w:name="_CTVL0012266f3709f704aacac6fb11c526d17c0"/>
          <w:bookmarkEnd w:id="152"/>
          <w:r>
            <w:t>VDV-Schrift 736-2, 2019: VDV-Schrift 736-2. Online verfügbar unter https://www.vdv.de/736-2-sds.pdfx, zuletzt geprüft am 24.11.2022.</w:t>
          </w:r>
        </w:p>
        <w:p w14:paraId="10077A99" w14:textId="77777777" w:rsidR="00507ED5" w:rsidRDefault="00507ED5" w:rsidP="00507ED5">
          <w:pPr>
            <w:pStyle w:val="CitaviBibliographyEntry"/>
          </w:pPr>
          <w:bookmarkStart w:id="154" w:name="_CTVL0013b0148fe1d274e67b4c96ba067f1fed5"/>
          <w:bookmarkEnd w:id="153"/>
          <w:r>
            <w:t>Wagner, Stefan Sylvius (2018): Entwicklung eines Reinforcement Learning basierten Flugzeugautopiloten unter der Verwendung von Deterministic Policy Gradients. Bachelorarbeit. Hochschule für Angewandte Wissenschaften Hamburg, Hamburg. Online verfügbar unter https://autosys.informatik.haw-hamburg.de/papers/2018Wagner.pdf, zuletzt geprüft am 07.12.2022.</w:t>
          </w:r>
        </w:p>
        <w:p w14:paraId="34E50007" w14:textId="77777777" w:rsidR="00507ED5" w:rsidRDefault="00507ED5" w:rsidP="00507ED5">
          <w:pPr>
            <w:pStyle w:val="CitaviBibliographyEntry"/>
          </w:pPr>
          <w:bookmarkStart w:id="155" w:name="_CTVL0010524f6d2776f489daacd8fbca614681d"/>
          <w:bookmarkEnd w:id="154"/>
          <w:r>
            <w:t>Williams, Ronald J. (1992): Simple statistical gradient-following algorithms for connectionist reinforcement learning. In:</w:t>
          </w:r>
          <w:bookmarkEnd w:id="155"/>
          <w:r>
            <w:t xml:space="preserve"> </w:t>
          </w:r>
          <w:r w:rsidRPr="00507ED5">
            <w:rPr>
              <w:i/>
            </w:rPr>
            <w:t xml:space="preserve">Mach Learn </w:t>
          </w:r>
          <w:r w:rsidRPr="00507ED5">
            <w:t>8 (3-4), S. 229–256. DOI: 10.1007/BF00992696.</w:t>
          </w:r>
        </w:p>
        <w:p w14:paraId="306EEACC" w14:textId="1430BC48" w:rsidR="00BD691B" w:rsidRDefault="00507ED5" w:rsidP="00507ED5">
          <w:pPr>
            <w:pStyle w:val="CitaviBibliographyEntry"/>
          </w:pPr>
          <w:bookmarkStart w:id="156" w:name="_CTVL001de413c2375cf4681943b428e35f01522"/>
          <w:r>
            <w:t>Witt, Laura Jasmin (2019): Evaluierung von Reinforcement Learning Algorithmen zur Erweiterung eines bestehenden Trajektorienfolgeregelungskonzeptes. Masterarbeit. Freie Universität Berlin, Berlin. Online verfügbar unter https://www.mi.fu-berlin.de/inf/groups/ag-ki/Theses/Completed-theses/Master_Diploma-theses/2019/Witt/MA-Witt.pdf, zuletzt geprüft am 14.12.2022</w:t>
          </w:r>
          <w:bookmarkEnd w:id="156"/>
          <w:r>
            <w:t>.</w:t>
          </w:r>
          <w:r w:rsidR="00BD691B">
            <w:fldChar w:fldCharType="end"/>
          </w:r>
        </w:p>
      </w:sdtContent>
    </w:sdt>
    <w:p w14:paraId="19BAFE71" w14:textId="77777777" w:rsidR="00424499" w:rsidRDefault="00424499" w:rsidP="00424499"/>
    <w:p w14:paraId="7D64A6B9" w14:textId="20C3FC83" w:rsidR="00424499" w:rsidRPr="00424499" w:rsidRDefault="00424499" w:rsidP="00424499">
      <w:pPr>
        <w:sectPr w:rsidR="00424499" w:rsidRPr="00424499" w:rsidSect="00E12762">
          <w:footerReference w:type="default" r:id="rId69"/>
          <w:footerReference w:type="first" r:id="rId70"/>
          <w:type w:val="evenPage"/>
          <w:pgSz w:w="11906" w:h="16838" w:code="9"/>
          <w:pgMar w:top="1418" w:right="1701" w:bottom="2268" w:left="1418" w:header="1276" w:footer="1276" w:gutter="0"/>
          <w:cols w:space="708"/>
          <w:docGrid w:linePitch="360"/>
        </w:sectPr>
      </w:pPr>
    </w:p>
    <w:p w14:paraId="195D14AD" w14:textId="42B038D2" w:rsidR="00694F14" w:rsidRDefault="00890F7A" w:rsidP="00890F7A">
      <w:pPr>
        <w:pStyle w:val="berschrift1"/>
        <w:numPr>
          <w:ilvl w:val="0"/>
          <w:numId w:val="0"/>
        </w:numPr>
      </w:pPr>
      <w:bookmarkStart w:id="157" w:name="_Toc122335859"/>
      <w:r>
        <w:lastRenderedPageBreak/>
        <w:t>Anhang</w:t>
      </w:r>
      <w:bookmarkEnd w:id="157"/>
    </w:p>
    <w:p w14:paraId="2654BF85" w14:textId="5DA55B38" w:rsidR="00F30160" w:rsidRDefault="006E4A0F" w:rsidP="007D136C">
      <w:pPr>
        <w:pStyle w:val="CitaviBibliographyEntry"/>
      </w:pPr>
      <w:r>
        <w:rPr>
          <w:noProof/>
        </w:rPr>
        <w:lastRenderedPageBreak/>
        <w:drawing>
          <wp:anchor distT="0" distB="0" distL="114300" distR="114300" simplePos="0" relativeHeight="251651095" behindDoc="0" locked="0" layoutInCell="1" allowOverlap="1" wp14:anchorId="2BA956DA" wp14:editId="478923B8">
            <wp:simplePos x="0" y="0"/>
            <wp:positionH relativeFrom="margin">
              <wp:align>center</wp:align>
            </wp:positionH>
            <wp:positionV relativeFrom="paragraph">
              <wp:posOffset>2114550</wp:posOffset>
            </wp:positionV>
            <wp:extent cx="8013700" cy="3801110"/>
            <wp:effectExtent l="0" t="8255" r="0" b="0"/>
            <wp:wrapTopAndBottom/>
            <wp:docPr id="196" name="Grafik 196"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Karte enthält.&#10;&#10;Automatisch generierte Beschreibung"/>
                    <pic:cNvPicPr/>
                  </pic:nvPicPr>
                  <pic:blipFill>
                    <a:blip r:embed="rId47"/>
                    <a:stretch>
                      <a:fillRect/>
                    </a:stretch>
                  </pic:blipFill>
                  <pic:spPr>
                    <a:xfrm rot="5400000">
                      <a:off x="0" y="0"/>
                      <a:ext cx="8013700" cy="3801110"/>
                    </a:xfrm>
                    <a:prstGeom prst="rect">
                      <a:avLst/>
                    </a:prstGeom>
                  </pic:spPr>
                </pic:pic>
              </a:graphicData>
            </a:graphic>
            <wp14:sizeRelH relativeFrom="margin">
              <wp14:pctWidth>0</wp14:pctWidth>
            </wp14:sizeRelH>
            <wp14:sizeRelV relativeFrom="margin">
              <wp14:pctHeight>0</wp14:pctHeight>
            </wp14:sizeRelV>
          </wp:anchor>
        </w:drawing>
      </w:r>
    </w:p>
    <w:p w14:paraId="22B9D84F" w14:textId="04A009B7" w:rsidR="00D93D1F" w:rsidRDefault="00D93D1F" w:rsidP="00BC2C36">
      <w:r>
        <w:rPr>
          <w:noProof/>
        </w:rPr>
        <w:lastRenderedPageBreak/>
        <w:drawing>
          <wp:anchor distT="0" distB="0" distL="114300" distR="114300" simplePos="0" relativeHeight="251672604" behindDoc="0" locked="0" layoutInCell="1" allowOverlap="1" wp14:anchorId="0AA172BF" wp14:editId="1BAF58F7">
            <wp:simplePos x="0" y="0"/>
            <wp:positionH relativeFrom="margin">
              <wp:align>left</wp:align>
            </wp:positionH>
            <wp:positionV relativeFrom="paragraph">
              <wp:posOffset>1285240</wp:posOffset>
            </wp:positionV>
            <wp:extent cx="7961630" cy="5391150"/>
            <wp:effectExtent l="8890" t="0" r="0" b="0"/>
            <wp:wrapTopAndBottom/>
            <wp:docPr id="197" name="Grafik 197"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Karte enthält.&#10;&#10;Automatisch generierte Beschreibung"/>
                    <pic:cNvPicPr/>
                  </pic:nvPicPr>
                  <pic:blipFill>
                    <a:blip r:embed="rId48"/>
                    <a:stretch>
                      <a:fillRect/>
                    </a:stretch>
                  </pic:blipFill>
                  <pic:spPr>
                    <a:xfrm rot="5400000">
                      <a:off x="0" y="0"/>
                      <a:ext cx="7961630" cy="5391150"/>
                    </a:xfrm>
                    <a:prstGeom prst="rect">
                      <a:avLst/>
                    </a:prstGeom>
                  </pic:spPr>
                </pic:pic>
              </a:graphicData>
            </a:graphic>
            <wp14:sizeRelH relativeFrom="margin">
              <wp14:pctWidth>0</wp14:pctWidth>
            </wp14:sizeRelH>
            <wp14:sizeRelV relativeFrom="margin">
              <wp14:pctHeight>0</wp14:pctHeight>
            </wp14:sizeRelV>
          </wp:anchor>
        </w:drawing>
      </w:r>
    </w:p>
    <w:p w14:paraId="5CCD6F3C" w14:textId="10F12E0A" w:rsidR="00BC2C36" w:rsidRDefault="00176525" w:rsidP="00BC2C36">
      <w:r>
        <w:rPr>
          <w:noProof/>
        </w:rPr>
        <w:lastRenderedPageBreak/>
        <w:drawing>
          <wp:anchor distT="0" distB="0" distL="114300" distR="114300" simplePos="0" relativeHeight="251673628" behindDoc="0" locked="0" layoutInCell="1" allowOverlap="1" wp14:anchorId="0F7FF6E6" wp14:editId="30F4B966">
            <wp:simplePos x="0" y="0"/>
            <wp:positionH relativeFrom="margin">
              <wp:align>center</wp:align>
            </wp:positionH>
            <wp:positionV relativeFrom="paragraph">
              <wp:posOffset>1984375</wp:posOffset>
            </wp:positionV>
            <wp:extent cx="8173085" cy="4204970"/>
            <wp:effectExtent l="2858" t="0" r="2222" b="2223"/>
            <wp:wrapTopAndBottom/>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rot="5400000">
                      <a:off x="0" y="0"/>
                      <a:ext cx="8173085" cy="4204970"/>
                    </a:xfrm>
                    <a:prstGeom prst="rect">
                      <a:avLst/>
                    </a:prstGeom>
                  </pic:spPr>
                </pic:pic>
              </a:graphicData>
            </a:graphic>
            <wp14:sizeRelH relativeFrom="page">
              <wp14:pctWidth>0</wp14:pctWidth>
            </wp14:sizeRelH>
            <wp14:sizeRelV relativeFrom="page">
              <wp14:pctHeight>0</wp14:pctHeight>
            </wp14:sizeRelV>
          </wp:anchor>
        </w:drawing>
      </w:r>
    </w:p>
    <w:p w14:paraId="27B408FD" w14:textId="77777777" w:rsidR="00D93D1F" w:rsidRDefault="00D93D1F" w:rsidP="00BC2C36"/>
    <w:sectPr w:rsidR="00D93D1F" w:rsidSect="006D20E0">
      <w:pgSz w:w="11906" w:h="16838" w:code="9"/>
      <w:pgMar w:top="1418" w:right="1701" w:bottom="2268" w:left="1418" w:header="1276" w:footer="127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F50C3" w14:textId="77777777" w:rsidR="00C47026" w:rsidRDefault="00C47026" w:rsidP="003762F5">
      <w:pPr>
        <w:spacing w:after="0" w:line="240" w:lineRule="auto"/>
      </w:pPr>
      <w:r>
        <w:separator/>
      </w:r>
    </w:p>
  </w:endnote>
  <w:endnote w:type="continuationSeparator" w:id="0">
    <w:p w14:paraId="7E8CD511" w14:textId="77777777" w:rsidR="00C47026" w:rsidRDefault="00C47026" w:rsidP="003762F5">
      <w:pPr>
        <w:spacing w:after="0" w:line="240" w:lineRule="auto"/>
      </w:pPr>
      <w:r>
        <w:continuationSeparator/>
      </w:r>
    </w:p>
  </w:endnote>
  <w:endnote w:type="continuationNotice" w:id="1">
    <w:p w14:paraId="01182013" w14:textId="77777777" w:rsidR="00C47026" w:rsidRDefault="00C470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ource Sans Pro SemiBold">
    <w:altName w:val="Source Sans Pro SemiBold"/>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0066186"/>
      <w:docPartObj>
        <w:docPartGallery w:val="Page Numbers (Bottom of Page)"/>
        <w:docPartUnique/>
      </w:docPartObj>
    </w:sdtPr>
    <w:sdtEndPr/>
    <w:sdtContent>
      <w:p w14:paraId="5606F648" w14:textId="5D79E469" w:rsidR="00E12762" w:rsidRDefault="00E12762">
        <w:pPr>
          <w:pStyle w:val="Fuzeile"/>
          <w:jc w:val="center"/>
        </w:pPr>
        <w:r>
          <w:fldChar w:fldCharType="begin"/>
        </w:r>
        <w:r>
          <w:instrText>PAGE   \* MERGEFORMAT</w:instrText>
        </w:r>
        <w:r>
          <w:fldChar w:fldCharType="separate"/>
        </w:r>
        <w:r>
          <w:t>2</w:t>
        </w:r>
        <w:r>
          <w:fldChar w:fldCharType="end"/>
        </w:r>
      </w:p>
    </w:sdtContent>
  </w:sdt>
  <w:p w14:paraId="6750737F" w14:textId="3BF5CBBE" w:rsidR="00851876" w:rsidRPr="00520FAB" w:rsidRDefault="00851876" w:rsidP="009512FF">
    <w:pPr>
      <w:pStyle w:val="Fuzeile"/>
      <w:rPr>
        <w:rFonts w:asciiTheme="majorHAnsi" w:hAnsi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8A475" w14:textId="11D90AC7" w:rsidR="00E12762" w:rsidRDefault="00E12762" w:rsidP="0079233E">
    <w:pPr>
      <w:pStyle w:val="Fuzeile"/>
    </w:pPr>
  </w:p>
  <w:p w14:paraId="227E1038" w14:textId="2040891B" w:rsidR="00851876" w:rsidRPr="00A5217D" w:rsidRDefault="00851876" w:rsidP="00A5217D">
    <w:pPr>
      <w:pStyle w:val="Fuzeile"/>
      <w:jc w:val="left"/>
      <w:rPr>
        <w:rFonts w:asciiTheme="majorHAnsi" w:hAnsiTheme="majorHAns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A65F6" w14:textId="242974E4" w:rsidR="00E12762" w:rsidRDefault="00E12762" w:rsidP="00E12762">
    <w:pPr>
      <w:pStyle w:val="Fuzeile"/>
    </w:pPr>
  </w:p>
  <w:p w14:paraId="6188F50C" w14:textId="77777777" w:rsidR="00E936C0" w:rsidRDefault="00E936C0">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3460593"/>
      <w:docPartObj>
        <w:docPartGallery w:val="Page Numbers (Bottom of Page)"/>
        <w:docPartUnique/>
      </w:docPartObj>
    </w:sdtPr>
    <w:sdtEndPr/>
    <w:sdtContent>
      <w:p w14:paraId="76850B9B" w14:textId="011C7AAB" w:rsidR="0079233E" w:rsidRDefault="0079233E">
        <w:pPr>
          <w:pStyle w:val="Fuzeile"/>
          <w:jc w:val="center"/>
        </w:pPr>
        <w:r>
          <w:fldChar w:fldCharType="begin"/>
        </w:r>
        <w:r>
          <w:instrText>PAGE   \* MERGEFORMAT</w:instrText>
        </w:r>
        <w:r>
          <w:fldChar w:fldCharType="separate"/>
        </w:r>
        <w:r>
          <w:t>2</w:t>
        </w:r>
        <w:r>
          <w:fldChar w:fldCharType="end"/>
        </w:r>
      </w:p>
    </w:sdtContent>
  </w:sdt>
  <w:p w14:paraId="30563211" w14:textId="77777777" w:rsidR="0079233E" w:rsidRPr="00A5217D" w:rsidRDefault="0079233E" w:rsidP="00A5217D">
    <w:pPr>
      <w:pStyle w:val="Fuzeile"/>
      <w:jc w:val="left"/>
      <w:rPr>
        <w:rFonts w:asciiTheme="majorHAnsi" w:hAnsiTheme="majorHAns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0979051"/>
      <w:docPartObj>
        <w:docPartGallery w:val="Page Numbers (Bottom of Page)"/>
        <w:docPartUnique/>
      </w:docPartObj>
    </w:sdtPr>
    <w:sdtEndPr/>
    <w:sdtContent>
      <w:p w14:paraId="7277B1D9" w14:textId="5DCB5CC7" w:rsidR="007B7776" w:rsidRDefault="007B7776" w:rsidP="00DA48A9">
        <w:pPr>
          <w:pStyle w:val="Fuzeile"/>
          <w:jc w:val="center"/>
        </w:pPr>
        <w:r>
          <w:fldChar w:fldCharType="begin"/>
        </w:r>
        <w:r>
          <w:instrText>PAGE   \* MERGEFORMAT</w:instrText>
        </w:r>
        <w:r>
          <w:fldChar w:fldCharType="separate"/>
        </w:r>
        <w:r>
          <w:t>2</w:t>
        </w:r>
        <w:r>
          <w:fldChar w:fldCharType="end"/>
        </w:r>
      </w:p>
    </w:sdtContent>
  </w:sdt>
  <w:p w14:paraId="3A0227F8" w14:textId="77777777" w:rsidR="007B7776" w:rsidRDefault="007B777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B54FE" w14:textId="77777777" w:rsidR="00C47026" w:rsidRDefault="00C47026" w:rsidP="003762F5">
      <w:pPr>
        <w:spacing w:after="0" w:line="240" w:lineRule="auto"/>
      </w:pPr>
      <w:r>
        <w:separator/>
      </w:r>
    </w:p>
  </w:footnote>
  <w:footnote w:type="continuationSeparator" w:id="0">
    <w:p w14:paraId="6F920005" w14:textId="77777777" w:rsidR="00C47026" w:rsidRDefault="00C47026" w:rsidP="003762F5">
      <w:pPr>
        <w:spacing w:after="0" w:line="240" w:lineRule="auto"/>
      </w:pPr>
      <w:r>
        <w:continuationSeparator/>
      </w:r>
    </w:p>
  </w:footnote>
  <w:footnote w:type="continuationNotice" w:id="1">
    <w:p w14:paraId="59CFF85C" w14:textId="77777777" w:rsidR="00C47026" w:rsidRDefault="00C4702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22EDE" w14:textId="77777777" w:rsidR="00851876" w:rsidRPr="003762F5" w:rsidRDefault="00851876" w:rsidP="007B3B9E">
    <w:pPr>
      <w:pStyle w:val="Kopfzeile"/>
      <w:jc w:val="right"/>
      <w:rPr>
        <w:rFonts w:asciiTheme="majorHAnsi" w:hAnsiTheme="maj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26DCC" w14:textId="79FA1A7B" w:rsidR="00851876" w:rsidRDefault="00851876" w:rsidP="00B53D69">
    <w:pPr>
      <w:pStyle w:val="Kopfzeile"/>
      <w:suppressLineNumbers/>
      <w:jc w:val="left"/>
      <w:rPr>
        <w:rFonts w:asciiTheme="majorHAnsi" w:hAnsiTheme="majorHAnsi"/>
      </w:rPr>
    </w:pPr>
  </w:p>
  <w:p w14:paraId="3BBAD84B" w14:textId="77777777" w:rsidR="00851876" w:rsidRPr="007B3B9E" w:rsidRDefault="00851876" w:rsidP="007B3B9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324789"/>
      <w:docPartObj>
        <w:docPartGallery w:val="Page Numbers (Top of Page)"/>
        <w:docPartUnique/>
      </w:docPartObj>
    </w:sdtPr>
    <w:sdtEndPr/>
    <w:sdtContent>
      <w:p w14:paraId="294A6840" w14:textId="2502E4E2" w:rsidR="00B74DBE" w:rsidRDefault="00BA2F70">
        <w:pPr>
          <w:pStyle w:val="Kopfzeile"/>
        </w:pPr>
      </w:p>
    </w:sdtContent>
  </w:sdt>
  <w:p w14:paraId="3AD36540" w14:textId="77777777" w:rsidR="00E936C0" w:rsidRDefault="00E936C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EDC5AD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13EE18C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E812A47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EB50027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DB0C0852"/>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EC48B6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D67C5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A9283B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8720A1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7280FD6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397EED"/>
    <w:multiLevelType w:val="hybridMultilevel"/>
    <w:tmpl w:val="4D18EA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3CC67D5"/>
    <w:multiLevelType w:val="hybridMultilevel"/>
    <w:tmpl w:val="34EC894A"/>
    <w:lvl w:ilvl="0" w:tplc="04070001">
      <w:start w:val="1"/>
      <w:numFmt w:val="bullet"/>
      <w:lvlText w:val=""/>
      <w:lvlJc w:val="left"/>
      <w:pPr>
        <w:ind w:left="1151" w:hanging="360"/>
      </w:pPr>
      <w:rPr>
        <w:rFonts w:ascii="Symbol" w:hAnsi="Symbol" w:hint="default"/>
      </w:rPr>
    </w:lvl>
    <w:lvl w:ilvl="1" w:tplc="04070003" w:tentative="1">
      <w:start w:val="1"/>
      <w:numFmt w:val="bullet"/>
      <w:lvlText w:val="o"/>
      <w:lvlJc w:val="left"/>
      <w:pPr>
        <w:ind w:left="1871" w:hanging="360"/>
      </w:pPr>
      <w:rPr>
        <w:rFonts w:ascii="Courier New" w:hAnsi="Courier New" w:cs="Courier New" w:hint="default"/>
      </w:rPr>
    </w:lvl>
    <w:lvl w:ilvl="2" w:tplc="04070005" w:tentative="1">
      <w:start w:val="1"/>
      <w:numFmt w:val="bullet"/>
      <w:lvlText w:val=""/>
      <w:lvlJc w:val="left"/>
      <w:pPr>
        <w:ind w:left="2591" w:hanging="360"/>
      </w:pPr>
      <w:rPr>
        <w:rFonts w:ascii="Wingdings" w:hAnsi="Wingdings" w:hint="default"/>
      </w:rPr>
    </w:lvl>
    <w:lvl w:ilvl="3" w:tplc="04070001" w:tentative="1">
      <w:start w:val="1"/>
      <w:numFmt w:val="bullet"/>
      <w:lvlText w:val=""/>
      <w:lvlJc w:val="left"/>
      <w:pPr>
        <w:ind w:left="3311" w:hanging="360"/>
      </w:pPr>
      <w:rPr>
        <w:rFonts w:ascii="Symbol" w:hAnsi="Symbol" w:hint="default"/>
      </w:rPr>
    </w:lvl>
    <w:lvl w:ilvl="4" w:tplc="04070003" w:tentative="1">
      <w:start w:val="1"/>
      <w:numFmt w:val="bullet"/>
      <w:lvlText w:val="o"/>
      <w:lvlJc w:val="left"/>
      <w:pPr>
        <w:ind w:left="4031" w:hanging="360"/>
      </w:pPr>
      <w:rPr>
        <w:rFonts w:ascii="Courier New" w:hAnsi="Courier New" w:cs="Courier New" w:hint="default"/>
      </w:rPr>
    </w:lvl>
    <w:lvl w:ilvl="5" w:tplc="04070005" w:tentative="1">
      <w:start w:val="1"/>
      <w:numFmt w:val="bullet"/>
      <w:lvlText w:val=""/>
      <w:lvlJc w:val="left"/>
      <w:pPr>
        <w:ind w:left="4751" w:hanging="360"/>
      </w:pPr>
      <w:rPr>
        <w:rFonts w:ascii="Wingdings" w:hAnsi="Wingdings" w:hint="default"/>
      </w:rPr>
    </w:lvl>
    <w:lvl w:ilvl="6" w:tplc="04070001" w:tentative="1">
      <w:start w:val="1"/>
      <w:numFmt w:val="bullet"/>
      <w:lvlText w:val=""/>
      <w:lvlJc w:val="left"/>
      <w:pPr>
        <w:ind w:left="5471" w:hanging="360"/>
      </w:pPr>
      <w:rPr>
        <w:rFonts w:ascii="Symbol" w:hAnsi="Symbol" w:hint="default"/>
      </w:rPr>
    </w:lvl>
    <w:lvl w:ilvl="7" w:tplc="04070003" w:tentative="1">
      <w:start w:val="1"/>
      <w:numFmt w:val="bullet"/>
      <w:lvlText w:val="o"/>
      <w:lvlJc w:val="left"/>
      <w:pPr>
        <w:ind w:left="6191" w:hanging="360"/>
      </w:pPr>
      <w:rPr>
        <w:rFonts w:ascii="Courier New" w:hAnsi="Courier New" w:cs="Courier New" w:hint="default"/>
      </w:rPr>
    </w:lvl>
    <w:lvl w:ilvl="8" w:tplc="04070005" w:tentative="1">
      <w:start w:val="1"/>
      <w:numFmt w:val="bullet"/>
      <w:lvlText w:val=""/>
      <w:lvlJc w:val="left"/>
      <w:pPr>
        <w:ind w:left="6911" w:hanging="360"/>
      </w:pPr>
      <w:rPr>
        <w:rFonts w:ascii="Wingdings" w:hAnsi="Wingdings" w:hint="default"/>
      </w:rPr>
    </w:lvl>
  </w:abstractNum>
  <w:abstractNum w:abstractNumId="12" w15:restartNumberingAfterBreak="0">
    <w:nsid w:val="0448659A"/>
    <w:multiLevelType w:val="hybridMultilevel"/>
    <w:tmpl w:val="F31AF2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4920578"/>
    <w:multiLevelType w:val="hybridMultilevel"/>
    <w:tmpl w:val="189A55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54C5580"/>
    <w:multiLevelType w:val="hybridMultilevel"/>
    <w:tmpl w:val="ACCA597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5" w15:restartNumberingAfterBreak="0">
    <w:nsid w:val="07265D38"/>
    <w:multiLevelType w:val="hybridMultilevel"/>
    <w:tmpl w:val="DF06AA3C"/>
    <w:lvl w:ilvl="0" w:tplc="31247B5C">
      <w:start w:val="1"/>
      <w:numFmt w:val="bullet"/>
      <w:pStyle w:val="Zitat-Quell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0EAD31EC"/>
    <w:multiLevelType w:val="hybridMultilevel"/>
    <w:tmpl w:val="EF4CD9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03C6E0B"/>
    <w:multiLevelType w:val="hybridMultilevel"/>
    <w:tmpl w:val="E3966C5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0C515A1"/>
    <w:multiLevelType w:val="hybridMultilevel"/>
    <w:tmpl w:val="05B440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35B5064"/>
    <w:multiLevelType w:val="hybridMultilevel"/>
    <w:tmpl w:val="BC441C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52A2515"/>
    <w:multiLevelType w:val="hybridMultilevel"/>
    <w:tmpl w:val="7E3C2A4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16F15861"/>
    <w:multiLevelType w:val="hybridMultilevel"/>
    <w:tmpl w:val="82DE0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189D780A"/>
    <w:multiLevelType w:val="hybridMultilevel"/>
    <w:tmpl w:val="DB2CB5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1E427002"/>
    <w:multiLevelType w:val="hybridMultilevel"/>
    <w:tmpl w:val="86F4AE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06B6E9A"/>
    <w:multiLevelType w:val="hybridMultilevel"/>
    <w:tmpl w:val="9D3CB12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5" w15:restartNumberingAfterBreak="0">
    <w:nsid w:val="207E30E2"/>
    <w:multiLevelType w:val="hybridMultilevel"/>
    <w:tmpl w:val="18E6B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27F0966"/>
    <w:multiLevelType w:val="hybridMultilevel"/>
    <w:tmpl w:val="7B40ED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230A627F"/>
    <w:multiLevelType w:val="hybridMultilevel"/>
    <w:tmpl w:val="FB6CE3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D9F69B0"/>
    <w:multiLevelType w:val="hybridMultilevel"/>
    <w:tmpl w:val="C4384032"/>
    <w:lvl w:ilvl="0" w:tplc="1F80F1BE">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8443DDF"/>
    <w:multiLevelType w:val="hybridMultilevel"/>
    <w:tmpl w:val="CCEAAF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B4D33D8"/>
    <w:multiLevelType w:val="hybridMultilevel"/>
    <w:tmpl w:val="1CAE8A3E"/>
    <w:lvl w:ilvl="0" w:tplc="E23CC808">
      <w:start w:val="1"/>
      <w:numFmt w:val="decimal"/>
      <w:lvlText w:val="%1. "/>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3CA96A62"/>
    <w:multiLevelType w:val="hybridMultilevel"/>
    <w:tmpl w:val="150CB4E6"/>
    <w:lvl w:ilvl="0" w:tplc="1F80F1BE">
      <w:start w:val="2"/>
      <w:numFmt w:val="bullet"/>
      <w:lvlText w:val="-"/>
      <w:lvlJc w:val="left"/>
      <w:pPr>
        <w:ind w:left="780" w:hanging="360"/>
      </w:pPr>
      <w:rPr>
        <w:rFonts w:ascii="Times New Roman" w:eastAsia="Times New Roman" w:hAnsi="Times New Roman" w:cs="Times New Roman"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2" w15:restartNumberingAfterBreak="0">
    <w:nsid w:val="3F9D391F"/>
    <w:multiLevelType w:val="hybridMultilevel"/>
    <w:tmpl w:val="20BAFB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5CD1A7E"/>
    <w:multiLevelType w:val="hybridMultilevel"/>
    <w:tmpl w:val="04B4CA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7F306C5"/>
    <w:multiLevelType w:val="hybridMultilevel"/>
    <w:tmpl w:val="A5369D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8EB314A"/>
    <w:multiLevelType w:val="hybridMultilevel"/>
    <w:tmpl w:val="58FE9C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9627E69"/>
    <w:multiLevelType w:val="hybridMultilevel"/>
    <w:tmpl w:val="8FD8CC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9713A78"/>
    <w:multiLevelType w:val="hybridMultilevel"/>
    <w:tmpl w:val="ACBE663A"/>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B6640EF"/>
    <w:multiLevelType w:val="hybridMultilevel"/>
    <w:tmpl w:val="B9B00B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1572D6C"/>
    <w:multiLevelType w:val="hybridMultilevel"/>
    <w:tmpl w:val="952076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5445EF0"/>
    <w:multiLevelType w:val="hybridMultilevel"/>
    <w:tmpl w:val="9E721CA0"/>
    <w:lvl w:ilvl="0" w:tplc="5C86D748">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41" w15:restartNumberingAfterBreak="0">
    <w:nsid w:val="57B575C8"/>
    <w:multiLevelType w:val="hybridMultilevel"/>
    <w:tmpl w:val="90F0CC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69D4EE3"/>
    <w:multiLevelType w:val="multilevel"/>
    <w:tmpl w:val="392CD5D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3" w15:restartNumberingAfterBreak="0">
    <w:nsid w:val="66A33FC8"/>
    <w:multiLevelType w:val="hybridMultilevel"/>
    <w:tmpl w:val="45BCB6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68706BE0"/>
    <w:multiLevelType w:val="hybridMultilevel"/>
    <w:tmpl w:val="8D8A8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2394DB3"/>
    <w:multiLevelType w:val="hybridMultilevel"/>
    <w:tmpl w:val="0936D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C912961"/>
    <w:multiLevelType w:val="hybridMultilevel"/>
    <w:tmpl w:val="426A67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E18316D"/>
    <w:multiLevelType w:val="hybridMultilevel"/>
    <w:tmpl w:val="AC608090"/>
    <w:lvl w:ilvl="0" w:tplc="1F80F1BE">
      <w:start w:val="2"/>
      <w:numFmt w:val="bullet"/>
      <w:lvlText w:val="-"/>
      <w:lvlJc w:val="left"/>
      <w:pPr>
        <w:ind w:left="78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E7F2C7F"/>
    <w:multiLevelType w:val="hybridMultilevel"/>
    <w:tmpl w:val="89F614E2"/>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num w:numId="1" w16cid:durableId="1713722564">
    <w:abstractNumId w:val="15"/>
  </w:num>
  <w:num w:numId="2" w16cid:durableId="54012489">
    <w:abstractNumId w:val="30"/>
  </w:num>
  <w:num w:numId="3" w16cid:durableId="693967555">
    <w:abstractNumId w:val="42"/>
  </w:num>
  <w:num w:numId="4" w16cid:durableId="528956518">
    <w:abstractNumId w:val="38"/>
  </w:num>
  <w:num w:numId="5" w16cid:durableId="765467310">
    <w:abstractNumId w:val="19"/>
  </w:num>
  <w:num w:numId="6" w16cid:durableId="1632858322">
    <w:abstractNumId w:val="40"/>
  </w:num>
  <w:num w:numId="7" w16cid:durableId="294524716">
    <w:abstractNumId w:val="20"/>
  </w:num>
  <w:num w:numId="8" w16cid:durableId="936253956">
    <w:abstractNumId w:val="28"/>
  </w:num>
  <w:num w:numId="9" w16cid:durableId="1383627440">
    <w:abstractNumId w:val="31"/>
  </w:num>
  <w:num w:numId="10" w16cid:durableId="659430498">
    <w:abstractNumId w:val="37"/>
  </w:num>
  <w:num w:numId="11" w16cid:durableId="2085179298">
    <w:abstractNumId w:val="17"/>
  </w:num>
  <w:num w:numId="12" w16cid:durableId="108286740">
    <w:abstractNumId w:val="47"/>
  </w:num>
  <w:num w:numId="13" w16cid:durableId="284703027">
    <w:abstractNumId w:val="18"/>
  </w:num>
  <w:num w:numId="14" w16cid:durableId="577524244">
    <w:abstractNumId w:val="27"/>
  </w:num>
  <w:num w:numId="15" w16cid:durableId="1233151261">
    <w:abstractNumId w:val="41"/>
  </w:num>
  <w:num w:numId="16" w16cid:durableId="674117140">
    <w:abstractNumId w:val="22"/>
  </w:num>
  <w:num w:numId="17" w16cid:durableId="1345325303">
    <w:abstractNumId w:val="16"/>
  </w:num>
  <w:num w:numId="18" w16cid:durableId="104231186">
    <w:abstractNumId w:val="29"/>
  </w:num>
  <w:num w:numId="19" w16cid:durableId="2054888911">
    <w:abstractNumId w:val="25"/>
  </w:num>
  <w:num w:numId="20" w16cid:durableId="302083413">
    <w:abstractNumId w:val="39"/>
  </w:num>
  <w:num w:numId="21" w16cid:durableId="1972520491">
    <w:abstractNumId w:val="48"/>
  </w:num>
  <w:num w:numId="22" w16cid:durableId="647592253">
    <w:abstractNumId w:val="45"/>
  </w:num>
  <w:num w:numId="23" w16cid:durableId="2083064049">
    <w:abstractNumId w:val="44"/>
  </w:num>
  <w:num w:numId="24" w16cid:durableId="427043444">
    <w:abstractNumId w:val="23"/>
  </w:num>
  <w:num w:numId="25" w16cid:durableId="739137067">
    <w:abstractNumId w:val="33"/>
  </w:num>
  <w:num w:numId="26" w16cid:durableId="995113831">
    <w:abstractNumId w:val="26"/>
  </w:num>
  <w:num w:numId="27" w16cid:durableId="1313217805">
    <w:abstractNumId w:val="24"/>
  </w:num>
  <w:num w:numId="28" w16cid:durableId="1508250495">
    <w:abstractNumId w:val="21"/>
  </w:num>
  <w:num w:numId="29" w16cid:durableId="502359711">
    <w:abstractNumId w:val="35"/>
  </w:num>
  <w:num w:numId="30" w16cid:durableId="701396267">
    <w:abstractNumId w:val="46"/>
  </w:num>
  <w:num w:numId="31" w16cid:durableId="519975745">
    <w:abstractNumId w:val="10"/>
  </w:num>
  <w:num w:numId="32" w16cid:durableId="1476679153">
    <w:abstractNumId w:val="34"/>
  </w:num>
  <w:num w:numId="33" w16cid:durableId="1983846602">
    <w:abstractNumId w:val="0"/>
  </w:num>
  <w:num w:numId="34" w16cid:durableId="728460041">
    <w:abstractNumId w:val="1"/>
  </w:num>
  <w:num w:numId="35" w16cid:durableId="196967964">
    <w:abstractNumId w:val="2"/>
  </w:num>
  <w:num w:numId="36" w16cid:durableId="985351743">
    <w:abstractNumId w:val="3"/>
  </w:num>
  <w:num w:numId="37" w16cid:durableId="480393917">
    <w:abstractNumId w:val="4"/>
  </w:num>
  <w:num w:numId="38" w16cid:durableId="593783916">
    <w:abstractNumId w:val="5"/>
  </w:num>
  <w:num w:numId="39" w16cid:durableId="1003124912">
    <w:abstractNumId w:val="6"/>
  </w:num>
  <w:num w:numId="40" w16cid:durableId="1557007965">
    <w:abstractNumId w:val="7"/>
  </w:num>
  <w:num w:numId="41" w16cid:durableId="733549626">
    <w:abstractNumId w:val="8"/>
  </w:num>
  <w:num w:numId="42" w16cid:durableId="853227805">
    <w:abstractNumId w:val="9"/>
  </w:num>
  <w:num w:numId="43" w16cid:durableId="1572234223">
    <w:abstractNumId w:val="32"/>
  </w:num>
  <w:num w:numId="44" w16cid:durableId="220944025">
    <w:abstractNumId w:val="43"/>
  </w:num>
  <w:num w:numId="45" w16cid:durableId="1748107878">
    <w:abstractNumId w:val="12"/>
  </w:num>
  <w:num w:numId="46" w16cid:durableId="1469323030">
    <w:abstractNumId w:val="36"/>
  </w:num>
  <w:num w:numId="47" w16cid:durableId="1433747136">
    <w:abstractNumId w:val="11"/>
  </w:num>
  <w:num w:numId="48" w16cid:durableId="325943024">
    <w:abstractNumId w:val="13"/>
  </w:num>
  <w:num w:numId="49" w16cid:durableId="16445047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749"/>
    <w:rsid w:val="00000E51"/>
    <w:rsid w:val="00000EF3"/>
    <w:rsid w:val="0000123B"/>
    <w:rsid w:val="00001A47"/>
    <w:rsid w:val="00002FC4"/>
    <w:rsid w:val="000031D5"/>
    <w:rsid w:val="000033C3"/>
    <w:rsid w:val="00005193"/>
    <w:rsid w:val="0000578C"/>
    <w:rsid w:val="00005956"/>
    <w:rsid w:val="00006570"/>
    <w:rsid w:val="000103D9"/>
    <w:rsid w:val="00010AC6"/>
    <w:rsid w:val="00010FAC"/>
    <w:rsid w:val="000115E9"/>
    <w:rsid w:val="0001173F"/>
    <w:rsid w:val="000127C7"/>
    <w:rsid w:val="00012B8D"/>
    <w:rsid w:val="00016F7A"/>
    <w:rsid w:val="0001710E"/>
    <w:rsid w:val="00017D32"/>
    <w:rsid w:val="00020695"/>
    <w:rsid w:val="00020D97"/>
    <w:rsid w:val="00022040"/>
    <w:rsid w:val="0002258B"/>
    <w:rsid w:val="000226F9"/>
    <w:rsid w:val="000229DD"/>
    <w:rsid w:val="00022FE7"/>
    <w:rsid w:val="00023F36"/>
    <w:rsid w:val="00024429"/>
    <w:rsid w:val="0002447A"/>
    <w:rsid w:val="000246B7"/>
    <w:rsid w:val="00025F2C"/>
    <w:rsid w:val="0002666A"/>
    <w:rsid w:val="0003034C"/>
    <w:rsid w:val="00030AA5"/>
    <w:rsid w:val="00030F4F"/>
    <w:rsid w:val="00031EAD"/>
    <w:rsid w:val="00031FA0"/>
    <w:rsid w:val="0003277F"/>
    <w:rsid w:val="00032F5E"/>
    <w:rsid w:val="00032FE0"/>
    <w:rsid w:val="00033382"/>
    <w:rsid w:val="00033B68"/>
    <w:rsid w:val="000346D7"/>
    <w:rsid w:val="000349D3"/>
    <w:rsid w:val="00035DCB"/>
    <w:rsid w:val="00035F37"/>
    <w:rsid w:val="000365C6"/>
    <w:rsid w:val="0003714D"/>
    <w:rsid w:val="00037E7E"/>
    <w:rsid w:val="00041021"/>
    <w:rsid w:val="00041CF3"/>
    <w:rsid w:val="00041E7D"/>
    <w:rsid w:val="00042C37"/>
    <w:rsid w:val="00042D66"/>
    <w:rsid w:val="00042FD2"/>
    <w:rsid w:val="0004309D"/>
    <w:rsid w:val="00043A1E"/>
    <w:rsid w:val="00044CD3"/>
    <w:rsid w:val="00044D68"/>
    <w:rsid w:val="00044E90"/>
    <w:rsid w:val="00045141"/>
    <w:rsid w:val="000460AE"/>
    <w:rsid w:val="0004655B"/>
    <w:rsid w:val="000521DA"/>
    <w:rsid w:val="000523CE"/>
    <w:rsid w:val="00053ABE"/>
    <w:rsid w:val="0005432C"/>
    <w:rsid w:val="00054704"/>
    <w:rsid w:val="00054F64"/>
    <w:rsid w:val="00055601"/>
    <w:rsid w:val="0005570C"/>
    <w:rsid w:val="00056599"/>
    <w:rsid w:val="00056B75"/>
    <w:rsid w:val="000573E2"/>
    <w:rsid w:val="0005787E"/>
    <w:rsid w:val="000578CD"/>
    <w:rsid w:val="00057B64"/>
    <w:rsid w:val="0006050C"/>
    <w:rsid w:val="0006090A"/>
    <w:rsid w:val="0006103A"/>
    <w:rsid w:val="000613E8"/>
    <w:rsid w:val="000628F9"/>
    <w:rsid w:val="00062F63"/>
    <w:rsid w:val="00063BC7"/>
    <w:rsid w:val="0006430A"/>
    <w:rsid w:val="000646F8"/>
    <w:rsid w:val="00064B8A"/>
    <w:rsid w:val="00065612"/>
    <w:rsid w:val="000661A5"/>
    <w:rsid w:val="00066B0C"/>
    <w:rsid w:val="000670C5"/>
    <w:rsid w:val="00067FEE"/>
    <w:rsid w:val="0007061D"/>
    <w:rsid w:val="00071676"/>
    <w:rsid w:val="00071680"/>
    <w:rsid w:val="00072405"/>
    <w:rsid w:val="00074023"/>
    <w:rsid w:val="00075553"/>
    <w:rsid w:val="00075655"/>
    <w:rsid w:val="00076495"/>
    <w:rsid w:val="00076A80"/>
    <w:rsid w:val="00077C8B"/>
    <w:rsid w:val="000809A5"/>
    <w:rsid w:val="00082499"/>
    <w:rsid w:val="00083635"/>
    <w:rsid w:val="0008375E"/>
    <w:rsid w:val="00083B8C"/>
    <w:rsid w:val="00083E0C"/>
    <w:rsid w:val="00084A8A"/>
    <w:rsid w:val="00084DFA"/>
    <w:rsid w:val="00084E19"/>
    <w:rsid w:val="0008532D"/>
    <w:rsid w:val="00085698"/>
    <w:rsid w:val="0008698F"/>
    <w:rsid w:val="00086A0F"/>
    <w:rsid w:val="000907A2"/>
    <w:rsid w:val="00091EB7"/>
    <w:rsid w:val="000924FE"/>
    <w:rsid w:val="000925AD"/>
    <w:rsid w:val="0009364B"/>
    <w:rsid w:val="00093BAA"/>
    <w:rsid w:val="0009551F"/>
    <w:rsid w:val="00096072"/>
    <w:rsid w:val="00096838"/>
    <w:rsid w:val="0009788A"/>
    <w:rsid w:val="00097DBA"/>
    <w:rsid w:val="000A0878"/>
    <w:rsid w:val="000A0A2B"/>
    <w:rsid w:val="000A10C8"/>
    <w:rsid w:val="000A134F"/>
    <w:rsid w:val="000A137B"/>
    <w:rsid w:val="000A18E2"/>
    <w:rsid w:val="000A1E39"/>
    <w:rsid w:val="000A2A41"/>
    <w:rsid w:val="000A4AC1"/>
    <w:rsid w:val="000A56CD"/>
    <w:rsid w:val="000A6803"/>
    <w:rsid w:val="000A714C"/>
    <w:rsid w:val="000A7258"/>
    <w:rsid w:val="000A746C"/>
    <w:rsid w:val="000B0322"/>
    <w:rsid w:val="000B12B0"/>
    <w:rsid w:val="000B23C1"/>
    <w:rsid w:val="000B2A94"/>
    <w:rsid w:val="000B33C3"/>
    <w:rsid w:val="000B3EA3"/>
    <w:rsid w:val="000B412B"/>
    <w:rsid w:val="000B667E"/>
    <w:rsid w:val="000B70CF"/>
    <w:rsid w:val="000B7955"/>
    <w:rsid w:val="000C036A"/>
    <w:rsid w:val="000C0B0B"/>
    <w:rsid w:val="000C154D"/>
    <w:rsid w:val="000C1F24"/>
    <w:rsid w:val="000C23A9"/>
    <w:rsid w:val="000C24AA"/>
    <w:rsid w:val="000C2617"/>
    <w:rsid w:val="000C28C5"/>
    <w:rsid w:val="000C2B06"/>
    <w:rsid w:val="000C5AF4"/>
    <w:rsid w:val="000C5BE4"/>
    <w:rsid w:val="000C6629"/>
    <w:rsid w:val="000C7280"/>
    <w:rsid w:val="000C757A"/>
    <w:rsid w:val="000D00F5"/>
    <w:rsid w:val="000D05EA"/>
    <w:rsid w:val="000D0C21"/>
    <w:rsid w:val="000D356E"/>
    <w:rsid w:val="000D5CCE"/>
    <w:rsid w:val="000D5D3F"/>
    <w:rsid w:val="000D5DAA"/>
    <w:rsid w:val="000D615E"/>
    <w:rsid w:val="000D65E0"/>
    <w:rsid w:val="000D739E"/>
    <w:rsid w:val="000E09CF"/>
    <w:rsid w:val="000E1AC4"/>
    <w:rsid w:val="000E1CB1"/>
    <w:rsid w:val="000E421A"/>
    <w:rsid w:val="000E4DB1"/>
    <w:rsid w:val="000E52AB"/>
    <w:rsid w:val="000E627A"/>
    <w:rsid w:val="000E6648"/>
    <w:rsid w:val="000F0714"/>
    <w:rsid w:val="000F073C"/>
    <w:rsid w:val="000F1EF5"/>
    <w:rsid w:val="000F21E6"/>
    <w:rsid w:val="000F2414"/>
    <w:rsid w:val="000F27B5"/>
    <w:rsid w:val="000F3694"/>
    <w:rsid w:val="000F498D"/>
    <w:rsid w:val="000F5565"/>
    <w:rsid w:val="000F5590"/>
    <w:rsid w:val="000F57D5"/>
    <w:rsid w:val="000F63E1"/>
    <w:rsid w:val="000F7698"/>
    <w:rsid w:val="000F7DB7"/>
    <w:rsid w:val="000F7E5B"/>
    <w:rsid w:val="00100C36"/>
    <w:rsid w:val="00100E43"/>
    <w:rsid w:val="001018AD"/>
    <w:rsid w:val="00101914"/>
    <w:rsid w:val="001019FA"/>
    <w:rsid w:val="00102601"/>
    <w:rsid w:val="00102AC0"/>
    <w:rsid w:val="00104084"/>
    <w:rsid w:val="001040AD"/>
    <w:rsid w:val="00104F56"/>
    <w:rsid w:val="00105470"/>
    <w:rsid w:val="00105491"/>
    <w:rsid w:val="00106C5D"/>
    <w:rsid w:val="00106FFB"/>
    <w:rsid w:val="001075D2"/>
    <w:rsid w:val="00107695"/>
    <w:rsid w:val="00107ED2"/>
    <w:rsid w:val="00110686"/>
    <w:rsid w:val="00110E65"/>
    <w:rsid w:val="00110F79"/>
    <w:rsid w:val="001118CF"/>
    <w:rsid w:val="001133BF"/>
    <w:rsid w:val="00113553"/>
    <w:rsid w:val="00113A31"/>
    <w:rsid w:val="001146A1"/>
    <w:rsid w:val="00115003"/>
    <w:rsid w:val="001156C2"/>
    <w:rsid w:val="001162D2"/>
    <w:rsid w:val="00116DB8"/>
    <w:rsid w:val="00116DEC"/>
    <w:rsid w:val="00117B7E"/>
    <w:rsid w:val="001202CD"/>
    <w:rsid w:val="00120C74"/>
    <w:rsid w:val="00121402"/>
    <w:rsid w:val="00121AC6"/>
    <w:rsid w:val="001222DA"/>
    <w:rsid w:val="00122437"/>
    <w:rsid w:val="0012283C"/>
    <w:rsid w:val="00122869"/>
    <w:rsid w:val="00122B80"/>
    <w:rsid w:val="0012323B"/>
    <w:rsid w:val="00123296"/>
    <w:rsid w:val="00124FD1"/>
    <w:rsid w:val="001250B9"/>
    <w:rsid w:val="00126B09"/>
    <w:rsid w:val="00126D01"/>
    <w:rsid w:val="00127471"/>
    <w:rsid w:val="0012775B"/>
    <w:rsid w:val="0013065B"/>
    <w:rsid w:val="001308CC"/>
    <w:rsid w:val="001311A8"/>
    <w:rsid w:val="0013194A"/>
    <w:rsid w:val="00132E3B"/>
    <w:rsid w:val="00133C6D"/>
    <w:rsid w:val="001348E7"/>
    <w:rsid w:val="00134B6D"/>
    <w:rsid w:val="0013530E"/>
    <w:rsid w:val="001353EA"/>
    <w:rsid w:val="001356AA"/>
    <w:rsid w:val="00136E67"/>
    <w:rsid w:val="00137CF1"/>
    <w:rsid w:val="00137F55"/>
    <w:rsid w:val="00140179"/>
    <w:rsid w:val="00140234"/>
    <w:rsid w:val="001403C3"/>
    <w:rsid w:val="001404C5"/>
    <w:rsid w:val="00140C22"/>
    <w:rsid w:val="00141208"/>
    <w:rsid w:val="00141C5E"/>
    <w:rsid w:val="00141F3A"/>
    <w:rsid w:val="00142B4A"/>
    <w:rsid w:val="00143504"/>
    <w:rsid w:val="00143C18"/>
    <w:rsid w:val="00143D81"/>
    <w:rsid w:val="001440AA"/>
    <w:rsid w:val="00144823"/>
    <w:rsid w:val="00144C8B"/>
    <w:rsid w:val="00144D7F"/>
    <w:rsid w:val="00144DA3"/>
    <w:rsid w:val="001450E0"/>
    <w:rsid w:val="001462A6"/>
    <w:rsid w:val="001478F7"/>
    <w:rsid w:val="00150072"/>
    <w:rsid w:val="00151133"/>
    <w:rsid w:val="00151B5B"/>
    <w:rsid w:val="00151FE5"/>
    <w:rsid w:val="00152A85"/>
    <w:rsid w:val="001532BE"/>
    <w:rsid w:val="0015501B"/>
    <w:rsid w:val="00155091"/>
    <w:rsid w:val="0015627D"/>
    <w:rsid w:val="00156F8E"/>
    <w:rsid w:val="00157474"/>
    <w:rsid w:val="00157477"/>
    <w:rsid w:val="001579D8"/>
    <w:rsid w:val="00157D95"/>
    <w:rsid w:val="00160C6B"/>
    <w:rsid w:val="00162CDA"/>
    <w:rsid w:val="00162E20"/>
    <w:rsid w:val="00162F3F"/>
    <w:rsid w:val="00162F62"/>
    <w:rsid w:val="00163565"/>
    <w:rsid w:val="001637E4"/>
    <w:rsid w:val="00163881"/>
    <w:rsid w:val="00163926"/>
    <w:rsid w:val="00163BD2"/>
    <w:rsid w:val="00164A54"/>
    <w:rsid w:val="00164ACB"/>
    <w:rsid w:val="0016598B"/>
    <w:rsid w:val="00165E33"/>
    <w:rsid w:val="0016601D"/>
    <w:rsid w:val="001674EA"/>
    <w:rsid w:val="001678DB"/>
    <w:rsid w:val="00171C33"/>
    <w:rsid w:val="00172D33"/>
    <w:rsid w:val="00174ABC"/>
    <w:rsid w:val="00175997"/>
    <w:rsid w:val="00175C51"/>
    <w:rsid w:val="001763BB"/>
    <w:rsid w:val="00176525"/>
    <w:rsid w:val="001766A9"/>
    <w:rsid w:val="001766AA"/>
    <w:rsid w:val="001767D5"/>
    <w:rsid w:val="001771D7"/>
    <w:rsid w:val="00177A5D"/>
    <w:rsid w:val="001800A3"/>
    <w:rsid w:val="0018119A"/>
    <w:rsid w:val="0018198B"/>
    <w:rsid w:val="001822AC"/>
    <w:rsid w:val="001828BF"/>
    <w:rsid w:val="00183405"/>
    <w:rsid w:val="00183B8A"/>
    <w:rsid w:val="00184377"/>
    <w:rsid w:val="001844CC"/>
    <w:rsid w:val="00184635"/>
    <w:rsid w:val="00185BB5"/>
    <w:rsid w:val="00185D8A"/>
    <w:rsid w:val="0018620B"/>
    <w:rsid w:val="0018688C"/>
    <w:rsid w:val="00186DC0"/>
    <w:rsid w:val="00187646"/>
    <w:rsid w:val="00187650"/>
    <w:rsid w:val="00187AB7"/>
    <w:rsid w:val="00187D2C"/>
    <w:rsid w:val="00190416"/>
    <w:rsid w:val="0019185B"/>
    <w:rsid w:val="00192D87"/>
    <w:rsid w:val="00192EC8"/>
    <w:rsid w:val="00193D35"/>
    <w:rsid w:val="001945CC"/>
    <w:rsid w:val="00194F82"/>
    <w:rsid w:val="001950ED"/>
    <w:rsid w:val="001950F1"/>
    <w:rsid w:val="00195562"/>
    <w:rsid w:val="0019579F"/>
    <w:rsid w:val="0019607F"/>
    <w:rsid w:val="00196356"/>
    <w:rsid w:val="001965F9"/>
    <w:rsid w:val="00197075"/>
    <w:rsid w:val="0019739D"/>
    <w:rsid w:val="00197660"/>
    <w:rsid w:val="0019788B"/>
    <w:rsid w:val="00197AE7"/>
    <w:rsid w:val="001A02F7"/>
    <w:rsid w:val="001A06DE"/>
    <w:rsid w:val="001A1DCF"/>
    <w:rsid w:val="001A24EF"/>
    <w:rsid w:val="001A31E6"/>
    <w:rsid w:val="001A376E"/>
    <w:rsid w:val="001A385D"/>
    <w:rsid w:val="001A5F54"/>
    <w:rsid w:val="001A66F3"/>
    <w:rsid w:val="001A6775"/>
    <w:rsid w:val="001A68DC"/>
    <w:rsid w:val="001A6D34"/>
    <w:rsid w:val="001A6F64"/>
    <w:rsid w:val="001A7563"/>
    <w:rsid w:val="001A7EAE"/>
    <w:rsid w:val="001B09F4"/>
    <w:rsid w:val="001B1D3C"/>
    <w:rsid w:val="001B22D1"/>
    <w:rsid w:val="001B2511"/>
    <w:rsid w:val="001B41CD"/>
    <w:rsid w:val="001B440D"/>
    <w:rsid w:val="001B524A"/>
    <w:rsid w:val="001B58E1"/>
    <w:rsid w:val="001B590C"/>
    <w:rsid w:val="001B5BE4"/>
    <w:rsid w:val="001B6071"/>
    <w:rsid w:val="001B6943"/>
    <w:rsid w:val="001B6F9F"/>
    <w:rsid w:val="001B7460"/>
    <w:rsid w:val="001B7D49"/>
    <w:rsid w:val="001C0067"/>
    <w:rsid w:val="001C116A"/>
    <w:rsid w:val="001C1D1D"/>
    <w:rsid w:val="001C1E0E"/>
    <w:rsid w:val="001C26A2"/>
    <w:rsid w:val="001C2A66"/>
    <w:rsid w:val="001C3329"/>
    <w:rsid w:val="001C5401"/>
    <w:rsid w:val="001C569F"/>
    <w:rsid w:val="001C6416"/>
    <w:rsid w:val="001C68DD"/>
    <w:rsid w:val="001C6A3E"/>
    <w:rsid w:val="001D04D7"/>
    <w:rsid w:val="001D0648"/>
    <w:rsid w:val="001D0881"/>
    <w:rsid w:val="001D1988"/>
    <w:rsid w:val="001D2099"/>
    <w:rsid w:val="001D2EA5"/>
    <w:rsid w:val="001D3101"/>
    <w:rsid w:val="001D38E2"/>
    <w:rsid w:val="001D38E4"/>
    <w:rsid w:val="001D4622"/>
    <w:rsid w:val="001D4B62"/>
    <w:rsid w:val="001D4E29"/>
    <w:rsid w:val="001D504C"/>
    <w:rsid w:val="001D5936"/>
    <w:rsid w:val="001D5A8D"/>
    <w:rsid w:val="001D5C81"/>
    <w:rsid w:val="001D6AD4"/>
    <w:rsid w:val="001D6C90"/>
    <w:rsid w:val="001D6CE2"/>
    <w:rsid w:val="001D6EC6"/>
    <w:rsid w:val="001D7084"/>
    <w:rsid w:val="001D748F"/>
    <w:rsid w:val="001D74C8"/>
    <w:rsid w:val="001D7F35"/>
    <w:rsid w:val="001E09B7"/>
    <w:rsid w:val="001E119A"/>
    <w:rsid w:val="001E1601"/>
    <w:rsid w:val="001E20DB"/>
    <w:rsid w:val="001E4247"/>
    <w:rsid w:val="001E605B"/>
    <w:rsid w:val="001E65D4"/>
    <w:rsid w:val="001E66A4"/>
    <w:rsid w:val="001E6964"/>
    <w:rsid w:val="001E6BBE"/>
    <w:rsid w:val="001E7426"/>
    <w:rsid w:val="001E7AF5"/>
    <w:rsid w:val="001E7D17"/>
    <w:rsid w:val="001E7D25"/>
    <w:rsid w:val="001F0FFC"/>
    <w:rsid w:val="001F1ABA"/>
    <w:rsid w:val="001F1CD2"/>
    <w:rsid w:val="001F2130"/>
    <w:rsid w:val="001F3249"/>
    <w:rsid w:val="001F3F8C"/>
    <w:rsid w:val="001F450F"/>
    <w:rsid w:val="001F5FDB"/>
    <w:rsid w:val="001F66E8"/>
    <w:rsid w:val="001F72C2"/>
    <w:rsid w:val="002001A8"/>
    <w:rsid w:val="00201178"/>
    <w:rsid w:val="00201B8E"/>
    <w:rsid w:val="002028D8"/>
    <w:rsid w:val="00202A77"/>
    <w:rsid w:val="00202B76"/>
    <w:rsid w:val="00202FFD"/>
    <w:rsid w:val="00203124"/>
    <w:rsid w:val="00204923"/>
    <w:rsid w:val="00205265"/>
    <w:rsid w:val="00206236"/>
    <w:rsid w:val="00206319"/>
    <w:rsid w:val="002066AF"/>
    <w:rsid w:val="002077BD"/>
    <w:rsid w:val="002078B3"/>
    <w:rsid w:val="00207FD7"/>
    <w:rsid w:val="00210432"/>
    <w:rsid w:val="00210495"/>
    <w:rsid w:val="002108DE"/>
    <w:rsid w:val="002115CD"/>
    <w:rsid w:val="00211BBB"/>
    <w:rsid w:val="00211EF3"/>
    <w:rsid w:val="002126E0"/>
    <w:rsid w:val="00212B88"/>
    <w:rsid w:val="00212D2F"/>
    <w:rsid w:val="00213696"/>
    <w:rsid w:val="00214949"/>
    <w:rsid w:val="00214D0A"/>
    <w:rsid w:val="0021551F"/>
    <w:rsid w:val="00216749"/>
    <w:rsid w:val="0021684B"/>
    <w:rsid w:val="00216A0B"/>
    <w:rsid w:val="00216F97"/>
    <w:rsid w:val="002170C8"/>
    <w:rsid w:val="002203D0"/>
    <w:rsid w:val="0022075D"/>
    <w:rsid w:val="00224AD1"/>
    <w:rsid w:val="00224DC3"/>
    <w:rsid w:val="0022559F"/>
    <w:rsid w:val="0022615E"/>
    <w:rsid w:val="00226502"/>
    <w:rsid w:val="002309BF"/>
    <w:rsid w:val="00231D5E"/>
    <w:rsid w:val="00231EB4"/>
    <w:rsid w:val="0023208D"/>
    <w:rsid w:val="002322AB"/>
    <w:rsid w:val="00232992"/>
    <w:rsid w:val="00233387"/>
    <w:rsid w:val="00233C40"/>
    <w:rsid w:val="00234707"/>
    <w:rsid w:val="00234C0F"/>
    <w:rsid w:val="00234C10"/>
    <w:rsid w:val="002351BC"/>
    <w:rsid w:val="002361AF"/>
    <w:rsid w:val="00236C88"/>
    <w:rsid w:val="00236F69"/>
    <w:rsid w:val="002371ED"/>
    <w:rsid w:val="002374C7"/>
    <w:rsid w:val="00240000"/>
    <w:rsid w:val="002400C4"/>
    <w:rsid w:val="002406A8"/>
    <w:rsid w:val="00240E0F"/>
    <w:rsid w:val="00241279"/>
    <w:rsid w:val="00242950"/>
    <w:rsid w:val="00242B1B"/>
    <w:rsid w:val="0024331C"/>
    <w:rsid w:val="00243A1A"/>
    <w:rsid w:val="0024400C"/>
    <w:rsid w:val="00244978"/>
    <w:rsid w:val="00245BD4"/>
    <w:rsid w:val="002460BE"/>
    <w:rsid w:val="002474A3"/>
    <w:rsid w:val="0025002A"/>
    <w:rsid w:val="00250126"/>
    <w:rsid w:val="00254CA4"/>
    <w:rsid w:val="00254E64"/>
    <w:rsid w:val="00254F14"/>
    <w:rsid w:val="00255783"/>
    <w:rsid w:val="00255F0A"/>
    <w:rsid w:val="002563BE"/>
    <w:rsid w:val="00256FEF"/>
    <w:rsid w:val="00257157"/>
    <w:rsid w:val="00257BE4"/>
    <w:rsid w:val="00260262"/>
    <w:rsid w:val="00261754"/>
    <w:rsid w:val="00261AA0"/>
    <w:rsid w:val="00261FA6"/>
    <w:rsid w:val="0026205A"/>
    <w:rsid w:val="0026228B"/>
    <w:rsid w:val="00262548"/>
    <w:rsid w:val="00262D0E"/>
    <w:rsid w:val="00263071"/>
    <w:rsid w:val="0026323F"/>
    <w:rsid w:val="00263E7A"/>
    <w:rsid w:val="00263EAD"/>
    <w:rsid w:val="00264343"/>
    <w:rsid w:val="00264BFE"/>
    <w:rsid w:val="00264E2C"/>
    <w:rsid w:val="002672A0"/>
    <w:rsid w:val="00267434"/>
    <w:rsid w:val="00267D01"/>
    <w:rsid w:val="002702A7"/>
    <w:rsid w:val="002705C6"/>
    <w:rsid w:val="00271104"/>
    <w:rsid w:val="002713CC"/>
    <w:rsid w:val="00271638"/>
    <w:rsid w:val="00272D9D"/>
    <w:rsid w:val="00273390"/>
    <w:rsid w:val="002733CD"/>
    <w:rsid w:val="002734A0"/>
    <w:rsid w:val="00274081"/>
    <w:rsid w:val="00274F36"/>
    <w:rsid w:val="00276D4A"/>
    <w:rsid w:val="00277805"/>
    <w:rsid w:val="00277C8E"/>
    <w:rsid w:val="00277E11"/>
    <w:rsid w:val="00280045"/>
    <w:rsid w:val="002815E6"/>
    <w:rsid w:val="0028162D"/>
    <w:rsid w:val="00282D03"/>
    <w:rsid w:val="00283229"/>
    <w:rsid w:val="002833B5"/>
    <w:rsid w:val="002837F6"/>
    <w:rsid w:val="00283A61"/>
    <w:rsid w:val="00283EE3"/>
    <w:rsid w:val="00284F0E"/>
    <w:rsid w:val="00285FE0"/>
    <w:rsid w:val="002860DA"/>
    <w:rsid w:val="002866CF"/>
    <w:rsid w:val="00286CFF"/>
    <w:rsid w:val="002874B1"/>
    <w:rsid w:val="00287841"/>
    <w:rsid w:val="00287BBE"/>
    <w:rsid w:val="002901E5"/>
    <w:rsid w:val="0029028D"/>
    <w:rsid w:val="002909D0"/>
    <w:rsid w:val="002913E4"/>
    <w:rsid w:val="0029285A"/>
    <w:rsid w:val="00292C9F"/>
    <w:rsid w:val="00293544"/>
    <w:rsid w:val="0029548D"/>
    <w:rsid w:val="00295574"/>
    <w:rsid w:val="00295580"/>
    <w:rsid w:val="00296DAD"/>
    <w:rsid w:val="0029707C"/>
    <w:rsid w:val="0029735C"/>
    <w:rsid w:val="00297417"/>
    <w:rsid w:val="00297895"/>
    <w:rsid w:val="00297AF6"/>
    <w:rsid w:val="00297B69"/>
    <w:rsid w:val="002A0177"/>
    <w:rsid w:val="002A1841"/>
    <w:rsid w:val="002A1BE7"/>
    <w:rsid w:val="002A3211"/>
    <w:rsid w:val="002A40AE"/>
    <w:rsid w:val="002A41A5"/>
    <w:rsid w:val="002A4706"/>
    <w:rsid w:val="002A49D8"/>
    <w:rsid w:val="002A57F6"/>
    <w:rsid w:val="002A589F"/>
    <w:rsid w:val="002A5AEE"/>
    <w:rsid w:val="002A5C04"/>
    <w:rsid w:val="002A5F4D"/>
    <w:rsid w:val="002A7284"/>
    <w:rsid w:val="002A7443"/>
    <w:rsid w:val="002A797F"/>
    <w:rsid w:val="002A7CA4"/>
    <w:rsid w:val="002B0CBD"/>
    <w:rsid w:val="002B1505"/>
    <w:rsid w:val="002B1C81"/>
    <w:rsid w:val="002B21C2"/>
    <w:rsid w:val="002B24BD"/>
    <w:rsid w:val="002B2DFA"/>
    <w:rsid w:val="002B39BB"/>
    <w:rsid w:val="002B4860"/>
    <w:rsid w:val="002B4E04"/>
    <w:rsid w:val="002B5A9F"/>
    <w:rsid w:val="002B5F25"/>
    <w:rsid w:val="002B6068"/>
    <w:rsid w:val="002B6685"/>
    <w:rsid w:val="002B6727"/>
    <w:rsid w:val="002B6931"/>
    <w:rsid w:val="002B6A23"/>
    <w:rsid w:val="002B6C58"/>
    <w:rsid w:val="002B76A0"/>
    <w:rsid w:val="002B788B"/>
    <w:rsid w:val="002B7A3D"/>
    <w:rsid w:val="002B7A44"/>
    <w:rsid w:val="002C03D5"/>
    <w:rsid w:val="002C0D58"/>
    <w:rsid w:val="002C1A81"/>
    <w:rsid w:val="002C1FB6"/>
    <w:rsid w:val="002C3319"/>
    <w:rsid w:val="002C39B4"/>
    <w:rsid w:val="002C3A9E"/>
    <w:rsid w:val="002C3C38"/>
    <w:rsid w:val="002C49B8"/>
    <w:rsid w:val="002C5033"/>
    <w:rsid w:val="002C5FE9"/>
    <w:rsid w:val="002C619B"/>
    <w:rsid w:val="002C662F"/>
    <w:rsid w:val="002C6E77"/>
    <w:rsid w:val="002C6E93"/>
    <w:rsid w:val="002C790C"/>
    <w:rsid w:val="002C7DC8"/>
    <w:rsid w:val="002D0143"/>
    <w:rsid w:val="002D0E43"/>
    <w:rsid w:val="002D1215"/>
    <w:rsid w:val="002D1785"/>
    <w:rsid w:val="002D1ACC"/>
    <w:rsid w:val="002D20EA"/>
    <w:rsid w:val="002D32E5"/>
    <w:rsid w:val="002D4035"/>
    <w:rsid w:val="002D557B"/>
    <w:rsid w:val="002D5BDC"/>
    <w:rsid w:val="002D6232"/>
    <w:rsid w:val="002D66C2"/>
    <w:rsid w:val="002D7DA2"/>
    <w:rsid w:val="002D7F91"/>
    <w:rsid w:val="002E05A2"/>
    <w:rsid w:val="002E1BC0"/>
    <w:rsid w:val="002E1E68"/>
    <w:rsid w:val="002E1EDF"/>
    <w:rsid w:val="002E22C7"/>
    <w:rsid w:val="002E274D"/>
    <w:rsid w:val="002E2E5A"/>
    <w:rsid w:val="002E3077"/>
    <w:rsid w:val="002E30A1"/>
    <w:rsid w:val="002E3CB8"/>
    <w:rsid w:val="002E3F23"/>
    <w:rsid w:val="002E55D8"/>
    <w:rsid w:val="002E5970"/>
    <w:rsid w:val="002E7126"/>
    <w:rsid w:val="002E73F1"/>
    <w:rsid w:val="002E7449"/>
    <w:rsid w:val="002E7C47"/>
    <w:rsid w:val="002F0928"/>
    <w:rsid w:val="002F1F05"/>
    <w:rsid w:val="002F2A3E"/>
    <w:rsid w:val="002F3420"/>
    <w:rsid w:val="002F345B"/>
    <w:rsid w:val="002F3B33"/>
    <w:rsid w:val="002F42F0"/>
    <w:rsid w:val="002F4777"/>
    <w:rsid w:val="002F61B8"/>
    <w:rsid w:val="002F6A76"/>
    <w:rsid w:val="002F79B3"/>
    <w:rsid w:val="002F7A0E"/>
    <w:rsid w:val="002F7E17"/>
    <w:rsid w:val="003012E1"/>
    <w:rsid w:val="00301DD0"/>
    <w:rsid w:val="00301F27"/>
    <w:rsid w:val="00302470"/>
    <w:rsid w:val="003024B1"/>
    <w:rsid w:val="0030305F"/>
    <w:rsid w:val="003031B9"/>
    <w:rsid w:val="003033DD"/>
    <w:rsid w:val="00303EDE"/>
    <w:rsid w:val="0030409D"/>
    <w:rsid w:val="003042C0"/>
    <w:rsid w:val="00304EDB"/>
    <w:rsid w:val="003052DE"/>
    <w:rsid w:val="00305F33"/>
    <w:rsid w:val="00306BBB"/>
    <w:rsid w:val="00307CBE"/>
    <w:rsid w:val="003106FF"/>
    <w:rsid w:val="00311172"/>
    <w:rsid w:val="00313742"/>
    <w:rsid w:val="00313E25"/>
    <w:rsid w:val="0031451B"/>
    <w:rsid w:val="00314901"/>
    <w:rsid w:val="00314C63"/>
    <w:rsid w:val="003154F5"/>
    <w:rsid w:val="00315667"/>
    <w:rsid w:val="003159B7"/>
    <w:rsid w:val="003167B1"/>
    <w:rsid w:val="00316D83"/>
    <w:rsid w:val="003201DF"/>
    <w:rsid w:val="00320353"/>
    <w:rsid w:val="003207F7"/>
    <w:rsid w:val="00320A08"/>
    <w:rsid w:val="003220D3"/>
    <w:rsid w:val="00322501"/>
    <w:rsid w:val="003225DF"/>
    <w:rsid w:val="0032326E"/>
    <w:rsid w:val="00323788"/>
    <w:rsid w:val="0032381B"/>
    <w:rsid w:val="00324170"/>
    <w:rsid w:val="00324691"/>
    <w:rsid w:val="00324D49"/>
    <w:rsid w:val="00325D10"/>
    <w:rsid w:val="00325F11"/>
    <w:rsid w:val="00326D7D"/>
    <w:rsid w:val="00326F49"/>
    <w:rsid w:val="00331757"/>
    <w:rsid w:val="00331C79"/>
    <w:rsid w:val="00331EAB"/>
    <w:rsid w:val="00331EB3"/>
    <w:rsid w:val="0033263B"/>
    <w:rsid w:val="00332789"/>
    <w:rsid w:val="0033310E"/>
    <w:rsid w:val="0033319F"/>
    <w:rsid w:val="003334BB"/>
    <w:rsid w:val="00333E62"/>
    <w:rsid w:val="00334418"/>
    <w:rsid w:val="003363CC"/>
    <w:rsid w:val="00337E7D"/>
    <w:rsid w:val="00337F53"/>
    <w:rsid w:val="00337FB2"/>
    <w:rsid w:val="0034150F"/>
    <w:rsid w:val="00342996"/>
    <w:rsid w:val="00344021"/>
    <w:rsid w:val="00344707"/>
    <w:rsid w:val="00345101"/>
    <w:rsid w:val="0034637E"/>
    <w:rsid w:val="003463E4"/>
    <w:rsid w:val="00346628"/>
    <w:rsid w:val="00346D6B"/>
    <w:rsid w:val="003474EE"/>
    <w:rsid w:val="00350C55"/>
    <w:rsid w:val="00350F78"/>
    <w:rsid w:val="00350FD3"/>
    <w:rsid w:val="00351163"/>
    <w:rsid w:val="0035168E"/>
    <w:rsid w:val="00351BED"/>
    <w:rsid w:val="00352A71"/>
    <w:rsid w:val="00353620"/>
    <w:rsid w:val="00356C45"/>
    <w:rsid w:val="0035716D"/>
    <w:rsid w:val="003573A8"/>
    <w:rsid w:val="003574DB"/>
    <w:rsid w:val="00357981"/>
    <w:rsid w:val="00357CBB"/>
    <w:rsid w:val="0036086E"/>
    <w:rsid w:val="003609DF"/>
    <w:rsid w:val="00360B1D"/>
    <w:rsid w:val="00360DA2"/>
    <w:rsid w:val="00361391"/>
    <w:rsid w:val="00362668"/>
    <w:rsid w:val="00362802"/>
    <w:rsid w:val="003631C7"/>
    <w:rsid w:val="00363349"/>
    <w:rsid w:val="003641DC"/>
    <w:rsid w:val="00364EBD"/>
    <w:rsid w:val="00364EE5"/>
    <w:rsid w:val="00364EEC"/>
    <w:rsid w:val="00365932"/>
    <w:rsid w:val="003660A1"/>
    <w:rsid w:val="00366F09"/>
    <w:rsid w:val="00370B33"/>
    <w:rsid w:val="00370EC0"/>
    <w:rsid w:val="00371AA1"/>
    <w:rsid w:val="00372DA4"/>
    <w:rsid w:val="00373626"/>
    <w:rsid w:val="0037367B"/>
    <w:rsid w:val="00373C4C"/>
    <w:rsid w:val="00373E94"/>
    <w:rsid w:val="00374FC3"/>
    <w:rsid w:val="00375099"/>
    <w:rsid w:val="0037596C"/>
    <w:rsid w:val="00375D90"/>
    <w:rsid w:val="003762F5"/>
    <w:rsid w:val="003800F3"/>
    <w:rsid w:val="0038155A"/>
    <w:rsid w:val="003848A5"/>
    <w:rsid w:val="00385AC5"/>
    <w:rsid w:val="00385E04"/>
    <w:rsid w:val="003867DB"/>
    <w:rsid w:val="00386F7A"/>
    <w:rsid w:val="003879E8"/>
    <w:rsid w:val="00387D63"/>
    <w:rsid w:val="00387DF8"/>
    <w:rsid w:val="003928EE"/>
    <w:rsid w:val="003929CC"/>
    <w:rsid w:val="00392DAF"/>
    <w:rsid w:val="00393282"/>
    <w:rsid w:val="00393496"/>
    <w:rsid w:val="00393D45"/>
    <w:rsid w:val="003953EB"/>
    <w:rsid w:val="0039556B"/>
    <w:rsid w:val="003955CD"/>
    <w:rsid w:val="00395AC5"/>
    <w:rsid w:val="00395C78"/>
    <w:rsid w:val="003961C3"/>
    <w:rsid w:val="00396485"/>
    <w:rsid w:val="00396691"/>
    <w:rsid w:val="003A02AF"/>
    <w:rsid w:val="003A04BB"/>
    <w:rsid w:val="003A0AAD"/>
    <w:rsid w:val="003A17EF"/>
    <w:rsid w:val="003A210E"/>
    <w:rsid w:val="003A2297"/>
    <w:rsid w:val="003A348C"/>
    <w:rsid w:val="003A3BDF"/>
    <w:rsid w:val="003A3F22"/>
    <w:rsid w:val="003A47AE"/>
    <w:rsid w:val="003A49A2"/>
    <w:rsid w:val="003A5C2E"/>
    <w:rsid w:val="003A6A39"/>
    <w:rsid w:val="003A6E14"/>
    <w:rsid w:val="003A6F34"/>
    <w:rsid w:val="003A76B9"/>
    <w:rsid w:val="003B0ECA"/>
    <w:rsid w:val="003B162C"/>
    <w:rsid w:val="003B1CA5"/>
    <w:rsid w:val="003B1E96"/>
    <w:rsid w:val="003B1EF3"/>
    <w:rsid w:val="003B2107"/>
    <w:rsid w:val="003B2127"/>
    <w:rsid w:val="003B400A"/>
    <w:rsid w:val="003B4687"/>
    <w:rsid w:val="003B47AF"/>
    <w:rsid w:val="003B552E"/>
    <w:rsid w:val="003B60BB"/>
    <w:rsid w:val="003B69F2"/>
    <w:rsid w:val="003B76AD"/>
    <w:rsid w:val="003B7B6F"/>
    <w:rsid w:val="003B7B8E"/>
    <w:rsid w:val="003C0FC1"/>
    <w:rsid w:val="003C113A"/>
    <w:rsid w:val="003C1204"/>
    <w:rsid w:val="003C13B0"/>
    <w:rsid w:val="003C1C3D"/>
    <w:rsid w:val="003C2B41"/>
    <w:rsid w:val="003C2DD1"/>
    <w:rsid w:val="003C34B8"/>
    <w:rsid w:val="003C3FCD"/>
    <w:rsid w:val="003C4C01"/>
    <w:rsid w:val="003C5D14"/>
    <w:rsid w:val="003C5D9A"/>
    <w:rsid w:val="003C6D78"/>
    <w:rsid w:val="003C6FE1"/>
    <w:rsid w:val="003C74DC"/>
    <w:rsid w:val="003C7FB2"/>
    <w:rsid w:val="003D12EC"/>
    <w:rsid w:val="003D1D0B"/>
    <w:rsid w:val="003D379E"/>
    <w:rsid w:val="003D418A"/>
    <w:rsid w:val="003D42D2"/>
    <w:rsid w:val="003D454A"/>
    <w:rsid w:val="003D4CDF"/>
    <w:rsid w:val="003D4CFC"/>
    <w:rsid w:val="003D5032"/>
    <w:rsid w:val="003D505D"/>
    <w:rsid w:val="003D58BF"/>
    <w:rsid w:val="003D6830"/>
    <w:rsid w:val="003D6F87"/>
    <w:rsid w:val="003D7167"/>
    <w:rsid w:val="003D7344"/>
    <w:rsid w:val="003D767D"/>
    <w:rsid w:val="003D7F76"/>
    <w:rsid w:val="003E00CD"/>
    <w:rsid w:val="003E1714"/>
    <w:rsid w:val="003E2760"/>
    <w:rsid w:val="003E27DF"/>
    <w:rsid w:val="003E28EE"/>
    <w:rsid w:val="003E32B3"/>
    <w:rsid w:val="003E40DB"/>
    <w:rsid w:val="003E4221"/>
    <w:rsid w:val="003E5A35"/>
    <w:rsid w:val="003E5A6D"/>
    <w:rsid w:val="003E66C1"/>
    <w:rsid w:val="003E715E"/>
    <w:rsid w:val="003E7C59"/>
    <w:rsid w:val="003F02B7"/>
    <w:rsid w:val="003F09F2"/>
    <w:rsid w:val="003F0D3E"/>
    <w:rsid w:val="003F11D2"/>
    <w:rsid w:val="003F11D4"/>
    <w:rsid w:val="003F18FB"/>
    <w:rsid w:val="003F2D20"/>
    <w:rsid w:val="003F2E1A"/>
    <w:rsid w:val="003F335D"/>
    <w:rsid w:val="003F385A"/>
    <w:rsid w:val="003F3E30"/>
    <w:rsid w:val="003F3EC2"/>
    <w:rsid w:val="003F44C7"/>
    <w:rsid w:val="003F4F29"/>
    <w:rsid w:val="003F642C"/>
    <w:rsid w:val="003F6B8B"/>
    <w:rsid w:val="003F76E5"/>
    <w:rsid w:val="003F785C"/>
    <w:rsid w:val="003F789F"/>
    <w:rsid w:val="003F7B9A"/>
    <w:rsid w:val="004008CA"/>
    <w:rsid w:val="00400D26"/>
    <w:rsid w:val="0040144D"/>
    <w:rsid w:val="00401552"/>
    <w:rsid w:val="004017C1"/>
    <w:rsid w:val="004024A3"/>
    <w:rsid w:val="00402ECE"/>
    <w:rsid w:val="00403404"/>
    <w:rsid w:val="004106E3"/>
    <w:rsid w:val="00410A49"/>
    <w:rsid w:val="00410F6A"/>
    <w:rsid w:val="00411D7B"/>
    <w:rsid w:val="004129FF"/>
    <w:rsid w:val="004134CC"/>
    <w:rsid w:val="0041386C"/>
    <w:rsid w:val="00414DE8"/>
    <w:rsid w:val="00414E28"/>
    <w:rsid w:val="00416229"/>
    <w:rsid w:val="004166AE"/>
    <w:rsid w:val="00416EED"/>
    <w:rsid w:val="004179F4"/>
    <w:rsid w:val="00417C57"/>
    <w:rsid w:val="004207C8"/>
    <w:rsid w:val="00420D61"/>
    <w:rsid w:val="0042112E"/>
    <w:rsid w:val="0042116D"/>
    <w:rsid w:val="00421C82"/>
    <w:rsid w:val="004223BB"/>
    <w:rsid w:val="00423BB9"/>
    <w:rsid w:val="00423ECE"/>
    <w:rsid w:val="00424216"/>
    <w:rsid w:val="00424499"/>
    <w:rsid w:val="00424B4B"/>
    <w:rsid w:val="00427C66"/>
    <w:rsid w:val="00427DB3"/>
    <w:rsid w:val="00430D28"/>
    <w:rsid w:val="00431153"/>
    <w:rsid w:val="0043178D"/>
    <w:rsid w:val="0043183A"/>
    <w:rsid w:val="00431D45"/>
    <w:rsid w:val="004324E6"/>
    <w:rsid w:val="00432804"/>
    <w:rsid w:val="00435033"/>
    <w:rsid w:val="004366EF"/>
    <w:rsid w:val="00436B1D"/>
    <w:rsid w:val="00436E18"/>
    <w:rsid w:val="00436FBD"/>
    <w:rsid w:val="00437662"/>
    <w:rsid w:val="004379D9"/>
    <w:rsid w:val="00437E00"/>
    <w:rsid w:val="00440F88"/>
    <w:rsid w:val="004418DD"/>
    <w:rsid w:val="00441F49"/>
    <w:rsid w:val="00442073"/>
    <w:rsid w:val="00442249"/>
    <w:rsid w:val="004425B1"/>
    <w:rsid w:val="00442AD0"/>
    <w:rsid w:val="00443083"/>
    <w:rsid w:val="00443145"/>
    <w:rsid w:val="00443BA4"/>
    <w:rsid w:val="00443EE6"/>
    <w:rsid w:val="004448E8"/>
    <w:rsid w:val="00445069"/>
    <w:rsid w:val="004452EC"/>
    <w:rsid w:val="00446033"/>
    <w:rsid w:val="00446705"/>
    <w:rsid w:val="00446A6A"/>
    <w:rsid w:val="00447634"/>
    <w:rsid w:val="00450317"/>
    <w:rsid w:val="004514A3"/>
    <w:rsid w:val="00452060"/>
    <w:rsid w:val="004529F0"/>
    <w:rsid w:val="00452BC3"/>
    <w:rsid w:val="00453163"/>
    <w:rsid w:val="00453F33"/>
    <w:rsid w:val="00454624"/>
    <w:rsid w:val="00454B7D"/>
    <w:rsid w:val="00454F20"/>
    <w:rsid w:val="00456538"/>
    <w:rsid w:val="00456BA1"/>
    <w:rsid w:val="0045748D"/>
    <w:rsid w:val="00457D0F"/>
    <w:rsid w:val="00460578"/>
    <w:rsid w:val="004608E5"/>
    <w:rsid w:val="00460B77"/>
    <w:rsid w:val="00462771"/>
    <w:rsid w:val="00463B7F"/>
    <w:rsid w:val="004642B3"/>
    <w:rsid w:val="00464482"/>
    <w:rsid w:val="00465A33"/>
    <w:rsid w:val="00467226"/>
    <w:rsid w:val="004700E2"/>
    <w:rsid w:val="004708B7"/>
    <w:rsid w:val="00470CA9"/>
    <w:rsid w:val="004712F7"/>
    <w:rsid w:val="0047190D"/>
    <w:rsid w:val="00471B24"/>
    <w:rsid w:val="004725CB"/>
    <w:rsid w:val="00472A63"/>
    <w:rsid w:val="00472AEE"/>
    <w:rsid w:val="00472F85"/>
    <w:rsid w:val="00473B82"/>
    <w:rsid w:val="00473C85"/>
    <w:rsid w:val="0047454E"/>
    <w:rsid w:val="00474A6A"/>
    <w:rsid w:val="004752D6"/>
    <w:rsid w:val="004754AA"/>
    <w:rsid w:val="0047553D"/>
    <w:rsid w:val="00475BB2"/>
    <w:rsid w:val="00476565"/>
    <w:rsid w:val="004768C0"/>
    <w:rsid w:val="00476D98"/>
    <w:rsid w:val="004805B9"/>
    <w:rsid w:val="004808E7"/>
    <w:rsid w:val="00481984"/>
    <w:rsid w:val="0048247C"/>
    <w:rsid w:val="00483426"/>
    <w:rsid w:val="00483D28"/>
    <w:rsid w:val="00484C52"/>
    <w:rsid w:val="004850E4"/>
    <w:rsid w:val="004853D5"/>
    <w:rsid w:val="0048558E"/>
    <w:rsid w:val="00485A44"/>
    <w:rsid w:val="00485BE4"/>
    <w:rsid w:val="00486ED2"/>
    <w:rsid w:val="004870FB"/>
    <w:rsid w:val="00487240"/>
    <w:rsid w:val="00487D9B"/>
    <w:rsid w:val="004912B8"/>
    <w:rsid w:val="00491844"/>
    <w:rsid w:val="00491ECD"/>
    <w:rsid w:val="0049264F"/>
    <w:rsid w:val="004935E5"/>
    <w:rsid w:val="0049491B"/>
    <w:rsid w:val="00494FBC"/>
    <w:rsid w:val="004951DE"/>
    <w:rsid w:val="004957D9"/>
    <w:rsid w:val="00495B27"/>
    <w:rsid w:val="00497167"/>
    <w:rsid w:val="00497A94"/>
    <w:rsid w:val="004A0D6A"/>
    <w:rsid w:val="004A12EF"/>
    <w:rsid w:val="004A1AB4"/>
    <w:rsid w:val="004A257A"/>
    <w:rsid w:val="004A25C4"/>
    <w:rsid w:val="004A3366"/>
    <w:rsid w:val="004A38CD"/>
    <w:rsid w:val="004A4E16"/>
    <w:rsid w:val="004A5019"/>
    <w:rsid w:val="004A5274"/>
    <w:rsid w:val="004A547C"/>
    <w:rsid w:val="004A552D"/>
    <w:rsid w:val="004A5B12"/>
    <w:rsid w:val="004A5C35"/>
    <w:rsid w:val="004A6EC8"/>
    <w:rsid w:val="004A70CC"/>
    <w:rsid w:val="004A7176"/>
    <w:rsid w:val="004A75D5"/>
    <w:rsid w:val="004A7FBC"/>
    <w:rsid w:val="004B0369"/>
    <w:rsid w:val="004B05DA"/>
    <w:rsid w:val="004B077F"/>
    <w:rsid w:val="004B0B26"/>
    <w:rsid w:val="004B219D"/>
    <w:rsid w:val="004B2253"/>
    <w:rsid w:val="004B29C8"/>
    <w:rsid w:val="004B345D"/>
    <w:rsid w:val="004B3E2A"/>
    <w:rsid w:val="004B4C42"/>
    <w:rsid w:val="004B6FD3"/>
    <w:rsid w:val="004B7017"/>
    <w:rsid w:val="004B7DCA"/>
    <w:rsid w:val="004B7EF4"/>
    <w:rsid w:val="004C05A9"/>
    <w:rsid w:val="004C0AC7"/>
    <w:rsid w:val="004C0FE6"/>
    <w:rsid w:val="004C10EE"/>
    <w:rsid w:val="004C1190"/>
    <w:rsid w:val="004C11DD"/>
    <w:rsid w:val="004C1AD0"/>
    <w:rsid w:val="004C2359"/>
    <w:rsid w:val="004C253C"/>
    <w:rsid w:val="004C2AB0"/>
    <w:rsid w:val="004C3565"/>
    <w:rsid w:val="004C39CE"/>
    <w:rsid w:val="004C3CF2"/>
    <w:rsid w:val="004C3E95"/>
    <w:rsid w:val="004C4873"/>
    <w:rsid w:val="004C501A"/>
    <w:rsid w:val="004C503C"/>
    <w:rsid w:val="004C56A6"/>
    <w:rsid w:val="004C607B"/>
    <w:rsid w:val="004C7B15"/>
    <w:rsid w:val="004D0259"/>
    <w:rsid w:val="004D0AE2"/>
    <w:rsid w:val="004D0B6C"/>
    <w:rsid w:val="004D1A78"/>
    <w:rsid w:val="004D2302"/>
    <w:rsid w:val="004D25AC"/>
    <w:rsid w:val="004D2C2F"/>
    <w:rsid w:val="004D2F2E"/>
    <w:rsid w:val="004D3656"/>
    <w:rsid w:val="004D3AF5"/>
    <w:rsid w:val="004D44D3"/>
    <w:rsid w:val="004D45D3"/>
    <w:rsid w:val="004D54BC"/>
    <w:rsid w:val="004D5945"/>
    <w:rsid w:val="004D5D89"/>
    <w:rsid w:val="004D62B9"/>
    <w:rsid w:val="004D643D"/>
    <w:rsid w:val="004D7077"/>
    <w:rsid w:val="004D7551"/>
    <w:rsid w:val="004E09E9"/>
    <w:rsid w:val="004E1B30"/>
    <w:rsid w:val="004E1EC2"/>
    <w:rsid w:val="004E21F6"/>
    <w:rsid w:val="004E2BFB"/>
    <w:rsid w:val="004E36EF"/>
    <w:rsid w:val="004E3C45"/>
    <w:rsid w:val="004E4F5D"/>
    <w:rsid w:val="004E4FED"/>
    <w:rsid w:val="004E5F2B"/>
    <w:rsid w:val="004E6951"/>
    <w:rsid w:val="004E72A6"/>
    <w:rsid w:val="004E7309"/>
    <w:rsid w:val="004E7CFB"/>
    <w:rsid w:val="004F07F1"/>
    <w:rsid w:val="004F0880"/>
    <w:rsid w:val="004F0E65"/>
    <w:rsid w:val="004F14AE"/>
    <w:rsid w:val="004F19BB"/>
    <w:rsid w:val="004F2751"/>
    <w:rsid w:val="004F3591"/>
    <w:rsid w:val="004F3739"/>
    <w:rsid w:val="004F3885"/>
    <w:rsid w:val="004F410A"/>
    <w:rsid w:val="004F4142"/>
    <w:rsid w:val="004F42EC"/>
    <w:rsid w:val="004F4E8C"/>
    <w:rsid w:val="004F512F"/>
    <w:rsid w:val="004F5DE4"/>
    <w:rsid w:val="004F5E06"/>
    <w:rsid w:val="004F5EDE"/>
    <w:rsid w:val="004F657A"/>
    <w:rsid w:val="004F7025"/>
    <w:rsid w:val="00500722"/>
    <w:rsid w:val="005007DE"/>
    <w:rsid w:val="005009A0"/>
    <w:rsid w:val="005009EE"/>
    <w:rsid w:val="00500AB7"/>
    <w:rsid w:val="00501752"/>
    <w:rsid w:val="0050218F"/>
    <w:rsid w:val="00502D04"/>
    <w:rsid w:val="00502E59"/>
    <w:rsid w:val="00503BA7"/>
    <w:rsid w:val="00503D6E"/>
    <w:rsid w:val="005060CE"/>
    <w:rsid w:val="00506240"/>
    <w:rsid w:val="00506252"/>
    <w:rsid w:val="00506DA7"/>
    <w:rsid w:val="005076CF"/>
    <w:rsid w:val="00507C5A"/>
    <w:rsid w:val="00507DA4"/>
    <w:rsid w:val="00507ED5"/>
    <w:rsid w:val="00510190"/>
    <w:rsid w:val="005113BB"/>
    <w:rsid w:val="00511987"/>
    <w:rsid w:val="00511EEE"/>
    <w:rsid w:val="00512750"/>
    <w:rsid w:val="00512767"/>
    <w:rsid w:val="00512A7B"/>
    <w:rsid w:val="00512FF6"/>
    <w:rsid w:val="005139F4"/>
    <w:rsid w:val="00513AE6"/>
    <w:rsid w:val="00513F7D"/>
    <w:rsid w:val="005143DB"/>
    <w:rsid w:val="0051571E"/>
    <w:rsid w:val="0051582E"/>
    <w:rsid w:val="00516F37"/>
    <w:rsid w:val="00517E82"/>
    <w:rsid w:val="00517F5F"/>
    <w:rsid w:val="00520FAB"/>
    <w:rsid w:val="005216C0"/>
    <w:rsid w:val="005224F3"/>
    <w:rsid w:val="00523CBB"/>
    <w:rsid w:val="00524235"/>
    <w:rsid w:val="00524D65"/>
    <w:rsid w:val="005252CC"/>
    <w:rsid w:val="0052606C"/>
    <w:rsid w:val="00526C3A"/>
    <w:rsid w:val="00526D3F"/>
    <w:rsid w:val="00526F7A"/>
    <w:rsid w:val="005318C0"/>
    <w:rsid w:val="00531E60"/>
    <w:rsid w:val="00531E97"/>
    <w:rsid w:val="00532BF9"/>
    <w:rsid w:val="00533B6C"/>
    <w:rsid w:val="00534060"/>
    <w:rsid w:val="00535329"/>
    <w:rsid w:val="005353CE"/>
    <w:rsid w:val="00535D59"/>
    <w:rsid w:val="0053671B"/>
    <w:rsid w:val="00537282"/>
    <w:rsid w:val="0053736A"/>
    <w:rsid w:val="00537381"/>
    <w:rsid w:val="00537393"/>
    <w:rsid w:val="00537E8B"/>
    <w:rsid w:val="005401C7"/>
    <w:rsid w:val="00540911"/>
    <w:rsid w:val="00541CE5"/>
    <w:rsid w:val="005442FC"/>
    <w:rsid w:val="00544443"/>
    <w:rsid w:val="00544802"/>
    <w:rsid w:val="00544D3C"/>
    <w:rsid w:val="00545448"/>
    <w:rsid w:val="005457B8"/>
    <w:rsid w:val="00547233"/>
    <w:rsid w:val="00547559"/>
    <w:rsid w:val="00547833"/>
    <w:rsid w:val="005503F4"/>
    <w:rsid w:val="00550880"/>
    <w:rsid w:val="005515E4"/>
    <w:rsid w:val="005517AB"/>
    <w:rsid w:val="00553432"/>
    <w:rsid w:val="00554D82"/>
    <w:rsid w:val="00555042"/>
    <w:rsid w:val="00555B69"/>
    <w:rsid w:val="00555C76"/>
    <w:rsid w:val="005561A4"/>
    <w:rsid w:val="00556C37"/>
    <w:rsid w:val="00560BB7"/>
    <w:rsid w:val="00561D0F"/>
    <w:rsid w:val="00562D68"/>
    <w:rsid w:val="00563487"/>
    <w:rsid w:val="00563BE5"/>
    <w:rsid w:val="00564395"/>
    <w:rsid w:val="00564D32"/>
    <w:rsid w:val="00565249"/>
    <w:rsid w:val="00567E99"/>
    <w:rsid w:val="005705B2"/>
    <w:rsid w:val="00570983"/>
    <w:rsid w:val="00570BD1"/>
    <w:rsid w:val="005711CF"/>
    <w:rsid w:val="005717A8"/>
    <w:rsid w:val="00572061"/>
    <w:rsid w:val="0057216B"/>
    <w:rsid w:val="00572524"/>
    <w:rsid w:val="00572DA2"/>
    <w:rsid w:val="00573645"/>
    <w:rsid w:val="00574681"/>
    <w:rsid w:val="00574DF4"/>
    <w:rsid w:val="00575123"/>
    <w:rsid w:val="005760DD"/>
    <w:rsid w:val="00576576"/>
    <w:rsid w:val="005800FB"/>
    <w:rsid w:val="00580211"/>
    <w:rsid w:val="00580385"/>
    <w:rsid w:val="0058107C"/>
    <w:rsid w:val="0058159D"/>
    <w:rsid w:val="0058238A"/>
    <w:rsid w:val="00584524"/>
    <w:rsid w:val="00584600"/>
    <w:rsid w:val="00584768"/>
    <w:rsid w:val="005855BF"/>
    <w:rsid w:val="005859DD"/>
    <w:rsid w:val="00585DC7"/>
    <w:rsid w:val="00586F7A"/>
    <w:rsid w:val="00587A46"/>
    <w:rsid w:val="005909FD"/>
    <w:rsid w:val="00590A2E"/>
    <w:rsid w:val="00590B0B"/>
    <w:rsid w:val="005918C4"/>
    <w:rsid w:val="00591DAE"/>
    <w:rsid w:val="00592865"/>
    <w:rsid w:val="00592E50"/>
    <w:rsid w:val="00592F15"/>
    <w:rsid w:val="005936E9"/>
    <w:rsid w:val="005937F3"/>
    <w:rsid w:val="00593A6F"/>
    <w:rsid w:val="00594277"/>
    <w:rsid w:val="0059505C"/>
    <w:rsid w:val="00595D34"/>
    <w:rsid w:val="00595EF0"/>
    <w:rsid w:val="00596A7B"/>
    <w:rsid w:val="0059775C"/>
    <w:rsid w:val="00597A5D"/>
    <w:rsid w:val="005A0B72"/>
    <w:rsid w:val="005A0BB2"/>
    <w:rsid w:val="005A0C16"/>
    <w:rsid w:val="005A1068"/>
    <w:rsid w:val="005A2CC9"/>
    <w:rsid w:val="005A36FC"/>
    <w:rsid w:val="005A3ABB"/>
    <w:rsid w:val="005A3D11"/>
    <w:rsid w:val="005A4331"/>
    <w:rsid w:val="005A5012"/>
    <w:rsid w:val="005A5CFC"/>
    <w:rsid w:val="005A6BAD"/>
    <w:rsid w:val="005A7411"/>
    <w:rsid w:val="005A7AE5"/>
    <w:rsid w:val="005A7C16"/>
    <w:rsid w:val="005B07F3"/>
    <w:rsid w:val="005B111E"/>
    <w:rsid w:val="005B11AE"/>
    <w:rsid w:val="005B207B"/>
    <w:rsid w:val="005B3271"/>
    <w:rsid w:val="005B35B0"/>
    <w:rsid w:val="005B3FA2"/>
    <w:rsid w:val="005B4942"/>
    <w:rsid w:val="005B4D38"/>
    <w:rsid w:val="005B50C2"/>
    <w:rsid w:val="005B51EF"/>
    <w:rsid w:val="005B5DC9"/>
    <w:rsid w:val="005B614C"/>
    <w:rsid w:val="005B6CBF"/>
    <w:rsid w:val="005B7349"/>
    <w:rsid w:val="005B7B0A"/>
    <w:rsid w:val="005B7F96"/>
    <w:rsid w:val="005C01A1"/>
    <w:rsid w:val="005C0C99"/>
    <w:rsid w:val="005C164D"/>
    <w:rsid w:val="005C16BC"/>
    <w:rsid w:val="005C1B4A"/>
    <w:rsid w:val="005C1CD6"/>
    <w:rsid w:val="005C1DFD"/>
    <w:rsid w:val="005C1E3A"/>
    <w:rsid w:val="005C26CD"/>
    <w:rsid w:val="005C2897"/>
    <w:rsid w:val="005C299B"/>
    <w:rsid w:val="005C33D8"/>
    <w:rsid w:val="005C3A3E"/>
    <w:rsid w:val="005C4000"/>
    <w:rsid w:val="005C4880"/>
    <w:rsid w:val="005C512B"/>
    <w:rsid w:val="005C5A5F"/>
    <w:rsid w:val="005C5AA2"/>
    <w:rsid w:val="005C66EE"/>
    <w:rsid w:val="005C77F8"/>
    <w:rsid w:val="005D09CF"/>
    <w:rsid w:val="005D1201"/>
    <w:rsid w:val="005D16E5"/>
    <w:rsid w:val="005D2024"/>
    <w:rsid w:val="005D28C6"/>
    <w:rsid w:val="005D3433"/>
    <w:rsid w:val="005D39DB"/>
    <w:rsid w:val="005D4189"/>
    <w:rsid w:val="005D5359"/>
    <w:rsid w:val="005D59FA"/>
    <w:rsid w:val="005D79B3"/>
    <w:rsid w:val="005E0590"/>
    <w:rsid w:val="005E0BB2"/>
    <w:rsid w:val="005E1F57"/>
    <w:rsid w:val="005E273A"/>
    <w:rsid w:val="005E2A2F"/>
    <w:rsid w:val="005E3AAD"/>
    <w:rsid w:val="005E3F8D"/>
    <w:rsid w:val="005E4BDF"/>
    <w:rsid w:val="005E5852"/>
    <w:rsid w:val="005E5AD5"/>
    <w:rsid w:val="005E5CB2"/>
    <w:rsid w:val="005E64F2"/>
    <w:rsid w:val="005E6552"/>
    <w:rsid w:val="005E67FE"/>
    <w:rsid w:val="005F0B47"/>
    <w:rsid w:val="005F0BED"/>
    <w:rsid w:val="005F0D27"/>
    <w:rsid w:val="005F11C2"/>
    <w:rsid w:val="005F1292"/>
    <w:rsid w:val="005F18DB"/>
    <w:rsid w:val="005F2872"/>
    <w:rsid w:val="005F2C85"/>
    <w:rsid w:val="005F3393"/>
    <w:rsid w:val="005F3722"/>
    <w:rsid w:val="005F389C"/>
    <w:rsid w:val="005F489F"/>
    <w:rsid w:val="005F4AD8"/>
    <w:rsid w:val="005F5024"/>
    <w:rsid w:val="005F6713"/>
    <w:rsid w:val="005F7341"/>
    <w:rsid w:val="005F74B5"/>
    <w:rsid w:val="005F7913"/>
    <w:rsid w:val="0060185C"/>
    <w:rsid w:val="00601918"/>
    <w:rsid w:val="006027F8"/>
    <w:rsid w:val="006031D7"/>
    <w:rsid w:val="006043E3"/>
    <w:rsid w:val="0060487D"/>
    <w:rsid w:val="006048A5"/>
    <w:rsid w:val="006049BC"/>
    <w:rsid w:val="00604B0B"/>
    <w:rsid w:val="006050A8"/>
    <w:rsid w:val="0060519E"/>
    <w:rsid w:val="00606523"/>
    <w:rsid w:val="0060665E"/>
    <w:rsid w:val="00606CA1"/>
    <w:rsid w:val="00607392"/>
    <w:rsid w:val="0060741C"/>
    <w:rsid w:val="00607E8D"/>
    <w:rsid w:val="00610241"/>
    <w:rsid w:val="00610711"/>
    <w:rsid w:val="0061242B"/>
    <w:rsid w:val="006132BC"/>
    <w:rsid w:val="006142E6"/>
    <w:rsid w:val="00614483"/>
    <w:rsid w:val="00614586"/>
    <w:rsid w:val="006146D3"/>
    <w:rsid w:val="00614D57"/>
    <w:rsid w:val="00614FD5"/>
    <w:rsid w:val="006156E5"/>
    <w:rsid w:val="00615CB7"/>
    <w:rsid w:val="006162FD"/>
    <w:rsid w:val="006168E6"/>
    <w:rsid w:val="00616BC3"/>
    <w:rsid w:val="0062163E"/>
    <w:rsid w:val="0062182E"/>
    <w:rsid w:val="00621B14"/>
    <w:rsid w:val="00622B72"/>
    <w:rsid w:val="0062427F"/>
    <w:rsid w:val="006244B5"/>
    <w:rsid w:val="0062459D"/>
    <w:rsid w:val="006251AF"/>
    <w:rsid w:val="0062792B"/>
    <w:rsid w:val="00627FD9"/>
    <w:rsid w:val="0063016D"/>
    <w:rsid w:val="00630E39"/>
    <w:rsid w:val="00631217"/>
    <w:rsid w:val="00631367"/>
    <w:rsid w:val="00631F46"/>
    <w:rsid w:val="00631F8E"/>
    <w:rsid w:val="00632305"/>
    <w:rsid w:val="00634176"/>
    <w:rsid w:val="00634313"/>
    <w:rsid w:val="006344FD"/>
    <w:rsid w:val="00634AF5"/>
    <w:rsid w:val="00634F08"/>
    <w:rsid w:val="00635172"/>
    <w:rsid w:val="0063522D"/>
    <w:rsid w:val="00637002"/>
    <w:rsid w:val="0063721D"/>
    <w:rsid w:val="00640CE7"/>
    <w:rsid w:val="0064103D"/>
    <w:rsid w:val="0064107C"/>
    <w:rsid w:val="006419FE"/>
    <w:rsid w:val="00641FEF"/>
    <w:rsid w:val="0064225F"/>
    <w:rsid w:val="00642A18"/>
    <w:rsid w:val="00642F93"/>
    <w:rsid w:val="00643807"/>
    <w:rsid w:val="00643841"/>
    <w:rsid w:val="00643E92"/>
    <w:rsid w:val="00644429"/>
    <w:rsid w:val="006449D3"/>
    <w:rsid w:val="006453A2"/>
    <w:rsid w:val="00645BF6"/>
    <w:rsid w:val="006464C3"/>
    <w:rsid w:val="00646781"/>
    <w:rsid w:val="00646A0C"/>
    <w:rsid w:val="00647104"/>
    <w:rsid w:val="0064713E"/>
    <w:rsid w:val="0064729E"/>
    <w:rsid w:val="00647492"/>
    <w:rsid w:val="006502A7"/>
    <w:rsid w:val="006508C2"/>
    <w:rsid w:val="00650D5B"/>
    <w:rsid w:val="00651078"/>
    <w:rsid w:val="00651EF8"/>
    <w:rsid w:val="0065208A"/>
    <w:rsid w:val="00652DBF"/>
    <w:rsid w:val="00653302"/>
    <w:rsid w:val="006533E0"/>
    <w:rsid w:val="00654211"/>
    <w:rsid w:val="006547CD"/>
    <w:rsid w:val="00654823"/>
    <w:rsid w:val="00654B0C"/>
    <w:rsid w:val="00654CB8"/>
    <w:rsid w:val="0065536D"/>
    <w:rsid w:val="00655677"/>
    <w:rsid w:val="00655AC6"/>
    <w:rsid w:val="00655EFC"/>
    <w:rsid w:val="00655FAC"/>
    <w:rsid w:val="00655FE6"/>
    <w:rsid w:val="006563CC"/>
    <w:rsid w:val="00656B36"/>
    <w:rsid w:val="006571FD"/>
    <w:rsid w:val="00657D36"/>
    <w:rsid w:val="0066049B"/>
    <w:rsid w:val="006605E6"/>
    <w:rsid w:val="006607C4"/>
    <w:rsid w:val="00660F17"/>
    <w:rsid w:val="0066160F"/>
    <w:rsid w:val="00662C58"/>
    <w:rsid w:val="006632AF"/>
    <w:rsid w:val="00663D28"/>
    <w:rsid w:val="00664112"/>
    <w:rsid w:val="006641A0"/>
    <w:rsid w:val="0066488A"/>
    <w:rsid w:val="00664DEF"/>
    <w:rsid w:val="00665483"/>
    <w:rsid w:val="00665570"/>
    <w:rsid w:val="006657B1"/>
    <w:rsid w:val="00665830"/>
    <w:rsid w:val="006658E8"/>
    <w:rsid w:val="0066599D"/>
    <w:rsid w:val="00667303"/>
    <w:rsid w:val="00667DD4"/>
    <w:rsid w:val="006703B9"/>
    <w:rsid w:val="006704F9"/>
    <w:rsid w:val="006713B4"/>
    <w:rsid w:val="00671509"/>
    <w:rsid w:val="00671B16"/>
    <w:rsid w:val="006730B3"/>
    <w:rsid w:val="00673912"/>
    <w:rsid w:val="00673D69"/>
    <w:rsid w:val="006742D5"/>
    <w:rsid w:val="0067525B"/>
    <w:rsid w:val="0067589A"/>
    <w:rsid w:val="00675AD9"/>
    <w:rsid w:val="006763C9"/>
    <w:rsid w:val="006772B2"/>
    <w:rsid w:val="00680059"/>
    <w:rsid w:val="006805CA"/>
    <w:rsid w:val="006805DD"/>
    <w:rsid w:val="0068078E"/>
    <w:rsid w:val="0068126A"/>
    <w:rsid w:val="0068209F"/>
    <w:rsid w:val="00682871"/>
    <w:rsid w:val="00683875"/>
    <w:rsid w:val="006838AA"/>
    <w:rsid w:val="006838E4"/>
    <w:rsid w:val="00683969"/>
    <w:rsid w:val="00683BE3"/>
    <w:rsid w:val="00683FF5"/>
    <w:rsid w:val="00684CB8"/>
    <w:rsid w:val="006857C6"/>
    <w:rsid w:val="00685B49"/>
    <w:rsid w:val="0069088B"/>
    <w:rsid w:val="00690D8C"/>
    <w:rsid w:val="00691B53"/>
    <w:rsid w:val="00692069"/>
    <w:rsid w:val="006929C2"/>
    <w:rsid w:val="006930E3"/>
    <w:rsid w:val="00693E47"/>
    <w:rsid w:val="00694C08"/>
    <w:rsid w:val="00694F14"/>
    <w:rsid w:val="00694F8B"/>
    <w:rsid w:val="0069580E"/>
    <w:rsid w:val="00695929"/>
    <w:rsid w:val="00695955"/>
    <w:rsid w:val="006968CA"/>
    <w:rsid w:val="006978DA"/>
    <w:rsid w:val="006A1582"/>
    <w:rsid w:val="006A2298"/>
    <w:rsid w:val="006A2815"/>
    <w:rsid w:val="006A2C93"/>
    <w:rsid w:val="006A2CCE"/>
    <w:rsid w:val="006A3927"/>
    <w:rsid w:val="006A3FE7"/>
    <w:rsid w:val="006A4521"/>
    <w:rsid w:val="006A51D6"/>
    <w:rsid w:val="006A581C"/>
    <w:rsid w:val="006A79F6"/>
    <w:rsid w:val="006A7F57"/>
    <w:rsid w:val="006B0201"/>
    <w:rsid w:val="006B1155"/>
    <w:rsid w:val="006B13A1"/>
    <w:rsid w:val="006B1ABB"/>
    <w:rsid w:val="006B1D4A"/>
    <w:rsid w:val="006B1D97"/>
    <w:rsid w:val="006B2B1E"/>
    <w:rsid w:val="006B2CCD"/>
    <w:rsid w:val="006B3BB8"/>
    <w:rsid w:val="006B419E"/>
    <w:rsid w:val="006B5340"/>
    <w:rsid w:val="006B5EFB"/>
    <w:rsid w:val="006B6848"/>
    <w:rsid w:val="006B6A2C"/>
    <w:rsid w:val="006C072F"/>
    <w:rsid w:val="006C099F"/>
    <w:rsid w:val="006C1669"/>
    <w:rsid w:val="006C1745"/>
    <w:rsid w:val="006C17B1"/>
    <w:rsid w:val="006C1A50"/>
    <w:rsid w:val="006C1B9C"/>
    <w:rsid w:val="006C2C9F"/>
    <w:rsid w:val="006C3385"/>
    <w:rsid w:val="006C382C"/>
    <w:rsid w:val="006C3F64"/>
    <w:rsid w:val="006C5911"/>
    <w:rsid w:val="006C60D2"/>
    <w:rsid w:val="006C7257"/>
    <w:rsid w:val="006C7777"/>
    <w:rsid w:val="006C7B70"/>
    <w:rsid w:val="006C7D7B"/>
    <w:rsid w:val="006D0291"/>
    <w:rsid w:val="006D03D4"/>
    <w:rsid w:val="006D05C8"/>
    <w:rsid w:val="006D0607"/>
    <w:rsid w:val="006D0AD5"/>
    <w:rsid w:val="006D112C"/>
    <w:rsid w:val="006D1851"/>
    <w:rsid w:val="006D1E84"/>
    <w:rsid w:val="006D20E0"/>
    <w:rsid w:val="006D29D3"/>
    <w:rsid w:val="006D2E38"/>
    <w:rsid w:val="006D3084"/>
    <w:rsid w:val="006D5020"/>
    <w:rsid w:val="006D517F"/>
    <w:rsid w:val="006D6A87"/>
    <w:rsid w:val="006D7B56"/>
    <w:rsid w:val="006E0180"/>
    <w:rsid w:val="006E0209"/>
    <w:rsid w:val="006E12C2"/>
    <w:rsid w:val="006E144D"/>
    <w:rsid w:val="006E27AA"/>
    <w:rsid w:val="006E295F"/>
    <w:rsid w:val="006E35AB"/>
    <w:rsid w:val="006E369E"/>
    <w:rsid w:val="006E3C63"/>
    <w:rsid w:val="006E4A0F"/>
    <w:rsid w:val="006E5036"/>
    <w:rsid w:val="006E522B"/>
    <w:rsid w:val="006E60BF"/>
    <w:rsid w:val="006E6219"/>
    <w:rsid w:val="006E67D8"/>
    <w:rsid w:val="006E67E7"/>
    <w:rsid w:val="006E68C0"/>
    <w:rsid w:val="006E6EA5"/>
    <w:rsid w:val="006E737C"/>
    <w:rsid w:val="006E7CC3"/>
    <w:rsid w:val="006F03F5"/>
    <w:rsid w:val="006F142B"/>
    <w:rsid w:val="006F1AC7"/>
    <w:rsid w:val="006F2817"/>
    <w:rsid w:val="006F2CB0"/>
    <w:rsid w:val="006F379C"/>
    <w:rsid w:val="006F512A"/>
    <w:rsid w:val="006F5565"/>
    <w:rsid w:val="006F5931"/>
    <w:rsid w:val="006F6E6C"/>
    <w:rsid w:val="006F7BD3"/>
    <w:rsid w:val="00700227"/>
    <w:rsid w:val="00700440"/>
    <w:rsid w:val="0070089C"/>
    <w:rsid w:val="0070099B"/>
    <w:rsid w:val="00700FA8"/>
    <w:rsid w:val="00701394"/>
    <w:rsid w:val="00701E78"/>
    <w:rsid w:val="0070204C"/>
    <w:rsid w:val="00702A41"/>
    <w:rsid w:val="00703173"/>
    <w:rsid w:val="00703401"/>
    <w:rsid w:val="00703E88"/>
    <w:rsid w:val="00704637"/>
    <w:rsid w:val="0070469D"/>
    <w:rsid w:val="007048E3"/>
    <w:rsid w:val="00705AA7"/>
    <w:rsid w:val="00705FF6"/>
    <w:rsid w:val="007063F9"/>
    <w:rsid w:val="0070744B"/>
    <w:rsid w:val="00707666"/>
    <w:rsid w:val="007076CE"/>
    <w:rsid w:val="0071030C"/>
    <w:rsid w:val="00710F03"/>
    <w:rsid w:val="00711BE4"/>
    <w:rsid w:val="00712754"/>
    <w:rsid w:val="007132C7"/>
    <w:rsid w:val="0071492B"/>
    <w:rsid w:val="00715CE1"/>
    <w:rsid w:val="00716650"/>
    <w:rsid w:val="007166CA"/>
    <w:rsid w:val="00716B1A"/>
    <w:rsid w:val="00716F7E"/>
    <w:rsid w:val="007175B6"/>
    <w:rsid w:val="00717A31"/>
    <w:rsid w:val="00720129"/>
    <w:rsid w:val="00720A30"/>
    <w:rsid w:val="0072118E"/>
    <w:rsid w:val="00721493"/>
    <w:rsid w:val="00721502"/>
    <w:rsid w:val="007218FE"/>
    <w:rsid w:val="00721E2E"/>
    <w:rsid w:val="007232D4"/>
    <w:rsid w:val="00725A06"/>
    <w:rsid w:val="00725B37"/>
    <w:rsid w:val="00725BD6"/>
    <w:rsid w:val="0072650D"/>
    <w:rsid w:val="00726B80"/>
    <w:rsid w:val="00726D23"/>
    <w:rsid w:val="00726FA2"/>
    <w:rsid w:val="007275DC"/>
    <w:rsid w:val="00730084"/>
    <w:rsid w:val="00730479"/>
    <w:rsid w:val="00730553"/>
    <w:rsid w:val="00731F2B"/>
    <w:rsid w:val="00731F42"/>
    <w:rsid w:val="00732638"/>
    <w:rsid w:val="00732811"/>
    <w:rsid w:val="0073282D"/>
    <w:rsid w:val="00732AE8"/>
    <w:rsid w:val="00733E6F"/>
    <w:rsid w:val="00734419"/>
    <w:rsid w:val="0073462C"/>
    <w:rsid w:val="00734C74"/>
    <w:rsid w:val="00735C1C"/>
    <w:rsid w:val="007365DA"/>
    <w:rsid w:val="0073682B"/>
    <w:rsid w:val="00736B9B"/>
    <w:rsid w:val="00736F5C"/>
    <w:rsid w:val="007376C3"/>
    <w:rsid w:val="00737D8F"/>
    <w:rsid w:val="00737E61"/>
    <w:rsid w:val="0074071C"/>
    <w:rsid w:val="00741C65"/>
    <w:rsid w:val="00742073"/>
    <w:rsid w:val="00742378"/>
    <w:rsid w:val="00742AEC"/>
    <w:rsid w:val="007434CC"/>
    <w:rsid w:val="007435C7"/>
    <w:rsid w:val="007436BC"/>
    <w:rsid w:val="007439E9"/>
    <w:rsid w:val="007440DC"/>
    <w:rsid w:val="00745193"/>
    <w:rsid w:val="00746020"/>
    <w:rsid w:val="00746574"/>
    <w:rsid w:val="007508DA"/>
    <w:rsid w:val="00751A23"/>
    <w:rsid w:val="00752A9A"/>
    <w:rsid w:val="0075302D"/>
    <w:rsid w:val="007537F7"/>
    <w:rsid w:val="00753E87"/>
    <w:rsid w:val="00753FFF"/>
    <w:rsid w:val="007547F8"/>
    <w:rsid w:val="0075644E"/>
    <w:rsid w:val="0075685E"/>
    <w:rsid w:val="00760BB0"/>
    <w:rsid w:val="00760C32"/>
    <w:rsid w:val="00760F41"/>
    <w:rsid w:val="0076109D"/>
    <w:rsid w:val="00761C24"/>
    <w:rsid w:val="00761DE3"/>
    <w:rsid w:val="00763446"/>
    <w:rsid w:val="00763D52"/>
    <w:rsid w:val="0076416F"/>
    <w:rsid w:val="007652AB"/>
    <w:rsid w:val="00765979"/>
    <w:rsid w:val="00765ED0"/>
    <w:rsid w:val="00766052"/>
    <w:rsid w:val="0076688A"/>
    <w:rsid w:val="00766910"/>
    <w:rsid w:val="00766A16"/>
    <w:rsid w:val="007674A7"/>
    <w:rsid w:val="00767545"/>
    <w:rsid w:val="00770D1C"/>
    <w:rsid w:val="007721EA"/>
    <w:rsid w:val="007729E4"/>
    <w:rsid w:val="00772AC8"/>
    <w:rsid w:val="00773276"/>
    <w:rsid w:val="00773319"/>
    <w:rsid w:val="007738D2"/>
    <w:rsid w:val="00773946"/>
    <w:rsid w:val="00773EB3"/>
    <w:rsid w:val="007745F5"/>
    <w:rsid w:val="007750A3"/>
    <w:rsid w:val="0077534B"/>
    <w:rsid w:val="0077581E"/>
    <w:rsid w:val="007758B2"/>
    <w:rsid w:val="00776CA2"/>
    <w:rsid w:val="0077701B"/>
    <w:rsid w:val="007771F1"/>
    <w:rsid w:val="0077755F"/>
    <w:rsid w:val="0078035A"/>
    <w:rsid w:val="00781388"/>
    <w:rsid w:val="00782617"/>
    <w:rsid w:val="00783170"/>
    <w:rsid w:val="007836C1"/>
    <w:rsid w:val="00784635"/>
    <w:rsid w:val="007866E2"/>
    <w:rsid w:val="00786708"/>
    <w:rsid w:val="00786C60"/>
    <w:rsid w:val="00790344"/>
    <w:rsid w:val="00790F49"/>
    <w:rsid w:val="00791B06"/>
    <w:rsid w:val="0079233E"/>
    <w:rsid w:val="00792758"/>
    <w:rsid w:val="00792C9A"/>
    <w:rsid w:val="00792DF5"/>
    <w:rsid w:val="00794B5B"/>
    <w:rsid w:val="007952E6"/>
    <w:rsid w:val="00795909"/>
    <w:rsid w:val="00796E7A"/>
    <w:rsid w:val="007975D2"/>
    <w:rsid w:val="007977C0"/>
    <w:rsid w:val="00797E40"/>
    <w:rsid w:val="007A06FE"/>
    <w:rsid w:val="007A0B02"/>
    <w:rsid w:val="007A1735"/>
    <w:rsid w:val="007A179A"/>
    <w:rsid w:val="007A1963"/>
    <w:rsid w:val="007A3FCB"/>
    <w:rsid w:val="007A4637"/>
    <w:rsid w:val="007A5810"/>
    <w:rsid w:val="007A5C0B"/>
    <w:rsid w:val="007A5D05"/>
    <w:rsid w:val="007A6B70"/>
    <w:rsid w:val="007A70D5"/>
    <w:rsid w:val="007A7354"/>
    <w:rsid w:val="007B0EAA"/>
    <w:rsid w:val="007B1189"/>
    <w:rsid w:val="007B12CB"/>
    <w:rsid w:val="007B2090"/>
    <w:rsid w:val="007B2363"/>
    <w:rsid w:val="007B3B9E"/>
    <w:rsid w:val="007B3D47"/>
    <w:rsid w:val="007B4DA2"/>
    <w:rsid w:val="007B7776"/>
    <w:rsid w:val="007C0A3D"/>
    <w:rsid w:val="007C0F3C"/>
    <w:rsid w:val="007C1CC8"/>
    <w:rsid w:val="007C1D20"/>
    <w:rsid w:val="007C238C"/>
    <w:rsid w:val="007C25DA"/>
    <w:rsid w:val="007C3007"/>
    <w:rsid w:val="007C36FF"/>
    <w:rsid w:val="007C3BD8"/>
    <w:rsid w:val="007C40F6"/>
    <w:rsid w:val="007C41C0"/>
    <w:rsid w:val="007C53A8"/>
    <w:rsid w:val="007C53CF"/>
    <w:rsid w:val="007C564B"/>
    <w:rsid w:val="007C57E1"/>
    <w:rsid w:val="007C5FBC"/>
    <w:rsid w:val="007C6C4D"/>
    <w:rsid w:val="007D0281"/>
    <w:rsid w:val="007D0ABB"/>
    <w:rsid w:val="007D136C"/>
    <w:rsid w:val="007D13E9"/>
    <w:rsid w:val="007D1655"/>
    <w:rsid w:val="007D17EA"/>
    <w:rsid w:val="007D2556"/>
    <w:rsid w:val="007D2AD6"/>
    <w:rsid w:val="007D30BA"/>
    <w:rsid w:val="007D3538"/>
    <w:rsid w:val="007D49D2"/>
    <w:rsid w:val="007D4BE0"/>
    <w:rsid w:val="007D63B9"/>
    <w:rsid w:val="007D729E"/>
    <w:rsid w:val="007E135B"/>
    <w:rsid w:val="007E17A2"/>
    <w:rsid w:val="007E1E14"/>
    <w:rsid w:val="007E2355"/>
    <w:rsid w:val="007E2A3A"/>
    <w:rsid w:val="007E2C32"/>
    <w:rsid w:val="007E2C53"/>
    <w:rsid w:val="007E30EF"/>
    <w:rsid w:val="007E3531"/>
    <w:rsid w:val="007E3E7A"/>
    <w:rsid w:val="007E4AB4"/>
    <w:rsid w:val="007E5134"/>
    <w:rsid w:val="007E71D3"/>
    <w:rsid w:val="007E7230"/>
    <w:rsid w:val="007E7282"/>
    <w:rsid w:val="007F07A4"/>
    <w:rsid w:val="007F164B"/>
    <w:rsid w:val="007F1659"/>
    <w:rsid w:val="007F1D52"/>
    <w:rsid w:val="007F2350"/>
    <w:rsid w:val="007F26DB"/>
    <w:rsid w:val="007F27B0"/>
    <w:rsid w:val="007F29E8"/>
    <w:rsid w:val="007F2B02"/>
    <w:rsid w:val="007F2CFC"/>
    <w:rsid w:val="007F3307"/>
    <w:rsid w:val="007F3651"/>
    <w:rsid w:val="007F37ED"/>
    <w:rsid w:val="007F3E10"/>
    <w:rsid w:val="007F46DD"/>
    <w:rsid w:val="007F531B"/>
    <w:rsid w:val="007F5943"/>
    <w:rsid w:val="007F617B"/>
    <w:rsid w:val="007F6318"/>
    <w:rsid w:val="007F67B2"/>
    <w:rsid w:val="007F6C7C"/>
    <w:rsid w:val="007F6FBA"/>
    <w:rsid w:val="00800194"/>
    <w:rsid w:val="008007EE"/>
    <w:rsid w:val="00801135"/>
    <w:rsid w:val="008018D3"/>
    <w:rsid w:val="00801E8F"/>
    <w:rsid w:val="00801F17"/>
    <w:rsid w:val="00803214"/>
    <w:rsid w:val="008038CC"/>
    <w:rsid w:val="00803FBF"/>
    <w:rsid w:val="0080449E"/>
    <w:rsid w:val="00804CBC"/>
    <w:rsid w:val="00805693"/>
    <w:rsid w:val="00805C1F"/>
    <w:rsid w:val="00805F67"/>
    <w:rsid w:val="00806417"/>
    <w:rsid w:val="00806E23"/>
    <w:rsid w:val="0081037F"/>
    <w:rsid w:val="008103F5"/>
    <w:rsid w:val="008107CD"/>
    <w:rsid w:val="00810C8F"/>
    <w:rsid w:val="00810DE1"/>
    <w:rsid w:val="00811860"/>
    <w:rsid w:val="0081188E"/>
    <w:rsid w:val="00811ABF"/>
    <w:rsid w:val="0081229C"/>
    <w:rsid w:val="00812368"/>
    <w:rsid w:val="00812C37"/>
    <w:rsid w:val="00813183"/>
    <w:rsid w:val="00813649"/>
    <w:rsid w:val="00813F7B"/>
    <w:rsid w:val="00814070"/>
    <w:rsid w:val="00815075"/>
    <w:rsid w:val="00815B65"/>
    <w:rsid w:val="00815E85"/>
    <w:rsid w:val="00816629"/>
    <w:rsid w:val="00816CF7"/>
    <w:rsid w:val="0081725B"/>
    <w:rsid w:val="0081740D"/>
    <w:rsid w:val="008179A6"/>
    <w:rsid w:val="00820A92"/>
    <w:rsid w:val="00820AE4"/>
    <w:rsid w:val="008210FA"/>
    <w:rsid w:val="00821B3D"/>
    <w:rsid w:val="00821E49"/>
    <w:rsid w:val="00822B5B"/>
    <w:rsid w:val="00823257"/>
    <w:rsid w:val="008237B5"/>
    <w:rsid w:val="008237DE"/>
    <w:rsid w:val="00824712"/>
    <w:rsid w:val="00824735"/>
    <w:rsid w:val="0082498C"/>
    <w:rsid w:val="00824BA1"/>
    <w:rsid w:val="00825236"/>
    <w:rsid w:val="00825819"/>
    <w:rsid w:val="00826A16"/>
    <w:rsid w:val="0082703C"/>
    <w:rsid w:val="00830142"/>
    <w:rsid w:val="0083035E"/>
    <w:rsid w:val="0083066B"/>
    <w:rsid w:val="00830D9D"/>
    <w:rsid w:val="00830EE5"/>
    <w:rsid w:val="00831153"/>
    <w:rsid w:val="008311D0"/>
    <w:rsid w:val="0083160B"/>
    <w:rsid w:val="00833279"/>
    <w:rsid w:val="0083343C"/>
    <w:rsid w:val="00833C5F"/>
    <w:rsid w:val="00833E53"/>
    <w:rsid w:val="008347C6"/>
    <w:rsid w:val="008350C6"/>
    <w:rsid w:val="00835B1F"/>
    <w:rsid w:val="008366E0"/>
    <w:rsid w:val="00836728"/>
    <w:rsid w:val="008367BB"/>
    <w:rsid w:val="008370C9"/>
    <w:rsid w:val="00837751"/>
    <w:rsid w:val="00840D3C"/>
    <w:rsid w:val="00841087"/>
    <w:rsid w:val="00841365"/>
    <w:rsid w:val="0084142C"/>
    <w:rsid w:val="008419D2"/>
    <w:rsid w:val="00841A6A"/>
    <w:rsid w:val="00841C28"/>
    <w:rsid w:val="008426DC"/>
    <w:rsid w:val="00842E77"/>
    <w:rsid w:val="0084360F"/>
    <w:rsid w:val="00844058"/>
    <w:rsid w:val="008444CB"/>
    <w:rsid w:val="008450FA"/>
    <w:rsid w:val="008451E3"/>
    <w:rsid w:val="00845BB5"/>
    <w:rsid w:val="00846FB8"/>
    <w:rsid w:val="008471BE"/>
    <w:rsid w:val="008474FF"/>
    <w:rsid w:val="00847507"/>
    <w:rsid w:val="008475EF"/>
    <w:rsid w:val="00847DF9"/>
    <w:rsid w:val="008500A5"/>
    <w:rsid w:val="00850618"/>
    <w:rsid w:val="00851876"/>
    <w:rsid w:val="008519DE"/>
    <w:rsid w:val="00851BDE"/>
    <w:rsid w:val="00851D48"/>
    <w:rsid w:val="00852006"/>
    <w:rsid w:val="0085260C"/>
    <w:rsid w:val="00852A6D"/>
    <w:rsid w:val="00853149"/>
    <w:rsid w:val="00853204"/>
    <w:rsid w:val="008541B4"/>
    <w:rsid w:val="008545B3"/>
    <w:rsid w:val="00854CAB"/>
    <w:rsid w:val="00856879"/>
    <w:rsid w:val="00856B37"/>
    <w:rsid w:val="00857CCB"/>
    <w:rsid w:val="00857DF8"/>
    <w:rsid w:val="00860050"/>
    <w:rsid w:val="0086035F"/>
    <w:rsid w:val="00861061"/>
    <w:rsid w:val="0086122F"/>
    <w:rsid w:val="0086177C"/>
    <w:rsid w:val="0086193E"/>
    <w:rsid w:val="008625F0"/>
    <w:rsid w:val="0086392E"/>
    <w:rsid w:val="00863B57"/>
    <w:rsid w:val="00864294"/>
    <w:rsid w:val="00865356"/>
    <w:rsid w:val="00866973"/>
    <w:rsid w:val="00866C61"/>
    <w:rsid w:val="008675DD"/>
    <w:rsid w:val="008679F6"/>
    <w:rsid w:val="00867D4B"/>
    <w:rsid w:val="00870047"/>
    <w:rsid w:val="008700E0"/>
    <w:rsid w:val="008708BF"/>
    <w:rsid w:val="00870965"/>
    <w:rsid w:val="00870BDA"/>
    <w:rsid w:val="0087220B"/>
    <w:rsid w:val="008724AD"/>
    <w:rsid w:val="00872A12"/>
    <w:rsid w:val="00872BAE"/>
    <w:rsid w:val="0087394F"/>
    <w:rsid w:val="00873A57"/>
    <w:rsid w:val="00873D07"/>
    <w:rsid w:val="00874285"/>
    <w:rsid w:val="00874305"/>
    <w:rsid w:val="00875752"/>
    <w:rsid w:val="00875941"/>
    <w:rsid w:val="008759EA"/>
    <w:rsid w:val="00880542"/>
    <w:rsid w:val="008809FE"/>
    <w:rsid w:val="00880F4E"/>
    <w:rsid w:val="008819B8"/>
    <w:rsid w:val="00882626"/>
    <w:rsid w:val="00883450"/>
    <w:rsid w:val="00883796"/>
    <w:rsid w:val="0088453B"/>
    <w:rsid w:val="00884CCF"/>
    <w:rsid w:val="0088514D"/>
    <w:rsid w:val="00885326"/>
    <w:rsid w:val="00885649"/>
    <w:rsid w:val="0088567D"/>
    <w:rsid w:val="0088796D"/>
    <w:rsid w:val="008879CB"/>
    <w:rsid w:val="00890F7A"/>
    <w:rsid w:val="0089169A"/>
    <w:rsid w:val="008919C3"/>
    <w:rsid w:val="00891AD7"/>
    <w:rsid w:val="00891F6D"/>
    <w:rsid w:val="0089221E"/>
    <w:rsid w:val="00892BF8"/>
    <w:rsid w:val="00893413"/>
    <w:rsid w:val="0089394B"/>
    <w:rsid w:val="00893ABB"/>
    <w:rsid w:val="00893FD1"/>
    <w:rsid w:val="00894DF5"/>
    <w:rsid w:val="0089521B"/>
    <w:rsid w:val="00895D2A"/>
    <w:rsid w:val="00896929"/>
    <w:rsid w:val="0089736A"/>
    <w:rsid w:val="00897A37"/>
    <w:rsid w:val="008A0D40"/>
    <w:rsid w:val="008A11AD"/>
    <w:rsid w:val="008A1C3C"/>
    <w:rsid w:val="008A2257"/>
    <w:rsid w:val="008A2C72"/>
    <w:rsid w:val="008A3391"/>
    <w:rsid w:val="008A49B0"/>
    <w:rsid w:val="008A54EA"/>
    <w:rsid w:val="008A60DE"/>
    <w:rsid w:val="008A62D6"/>
    <w:rsid w:val="008A6682"/>
    <w:rsid w:val="008A6CA9"/>
    <w:rsid w:val="008A6CDE"/>
    <w:rsid w:val="008A6F4A"/>
    <w:rsid w:val="008A7E71"/>
    <w:rsid w:val="008B07BF"/>
    <w:rsid w:val="008B0AAF"/>
    <w:rsid w:val="008B0CBB"/>
    <w:rsid w:val="008B11AA"/>
    <w:rsid w:val="008B16BB"/>
    <w:rsid w:val="008B16DB"/>
    <w:rsid w:val="008B2260"/>
    <w:rsid w:val="008B2622"/>
    <w:rsid w:val="008B2BEA"/>
    <w:rsid w:val="008B2FE7"/>
    <w:rsid w:val="008B3A5C"/>
    <w:rsid w:val="008B3C92"/>
    <w:rsid w:val="008B4C69"/>
    <w:rsid w:val="008B552D"/>
    <w:rsid w:val="008B59AA"/>
    <w:rsid w:val="008B5E42"/>
    <w:rsid w:val="008B5F2F"/>
    <w:rsid w:val="008B677F"/>
    <w:rsid w:val="008B6FB4"/>
    <w:rsid w:val="008B73D8"/>
    <w:rsid w:val="008B7615"/>
    <w:rsid w:val="008B7AEA"/>
    <w:rsid w:val="008B7BB0"/>
    <w:rsid w:val="008C0BDD"/>
    <w:rsid w:val="008C0F1A"/>
    <w:rsid w:val="008C125F"/>
    <w:rsid w:val="008C1DAB"/>
    <w:rsid w:val="008C2F81"/>
    <w:rsid w:val="008C3347"/>
    <w:rsid w:val="008C4D10"/>
    <w:rsid w:val="008C4DCD"/>
    <w:rsid w:val="008C6241"/>
    <w:rsid w:val="008C632B"/>
    <w:rsid w:val="008C63AE"/>
    <w:rsid w:val="008C693A"/>
    <w:rsid w:val="008C6B1E"/>
    <w:rsid w:val="008C78E6"/>
    <w:rsid w:val="008C7AD2"/>
    <w:rsid w:val="008D0040"/>
    <w:rsid w:val="008D035C"/>
    <w:rsid w:val="008D05AC"/>
    <w:rsid w:val="008D0A4B"/>
    <w:rsid w:val="008D0BD1"/>
    <w:rsid w:val="008D0D1F"/>
    <w:rsid w:val="008D0E88"/>
    <w:rsid w:val="008D1848"/>
    <w:rsid w:val="008D1D32"/>
    <w:rsid w:val="008D1F7F"/>
    <w:rsid w:val="008D2319"/>
    <w:rsid w:val="008D2DB8"/>
    <w:rsid w:val="008D39B6"/>
    <w:rsid w:val="008D4621"/>
    <w:rsid w:val="008D4B0A"/>
    <w:rsid w:val="008D4C75"/>
    <w:rsid w:val="008D532F"/>
    <w:rsid w:val="008D67F5"/>
    <w:rsid w:val="008D6A50"/>
    <w:rsid w:val="008D6C3D"/>
    <w:rsid w:val="008D7482"/>
    <w:rsid w:val="008D7688"/>
    <w:rsid w:val="008D7F53"/>
    <w:rsid w:val="008E2336"/>
    <w:rsid w:val="008E2478"/>
    <w:rsid w:val="008E2BF2"/>
    <w:rsid w:val="008E3631"/>
    <w:rsid w:val="008E4111"/>
    <w:rsid w:val="008E41D1"/>
    <w:rsid w:val="008E5167"/>
    <w:rsid w:val="008E53D7"/>
    <w:rsid w:val="008E5FC7"/>
    <w:rsid w:val="008E6723"/>
    <w:rsid w:val="008E67F4"/>
    <w:rsid w:val="008E6EB8"/>
    <w:rsid w:val="008E7151"/>
    <w:rsid w:val="008E7FC2"/>
    <w:rsid w:val="008F0175"/>
    <w:rsid w:val="008F0486"/>
    <w:rsid w:val="008F13D1"/>
    <w:rsid w:val="008F1837"/>
    <w:rsid w:val="008F20FE"/>
    <w:rsid w:val="008F374B"/>
    <w:rsid w:val="008F3ABD"/>
    <w:rsid w:val="008F4AA8"/>
    <w:rsid w:val="008F4F9B"/>
    <w:rsid w:val="008F5224"/>
    <w:rsid w:val="008F6810"/>
    <w:rsid w:val="009001EB"/>
    <w:rsid w:val="00900265"/>
    <w:rsid w:val="00900CF6"/>
    <w:rsid w:val="00900D00"/>
    <w:rsid w:val="009012D2"/>
    <w:rsid w:val="00902A53"/>
    <w:rsid w:val="00903360"/>
    <w:rsid w:val="009036F8"/>
    <w:rsid w:val="00904150"/>
    <w:rsid w:val="0090450D"/>
    <w:rsid w:val="009047AD"/>
    <w:rsid w:val="00904A44"/>
    <w:rsid w:val="0090685A"/>
    <w:rsid w:val="009074FE"/>
    <w:rsid w:val="0090783B"/>
    <w:rsid w:val="00911466"/>
    <w:rsid w:val="00911C2B"/>
    <w:rsid w:val="00911DF2"/>
    <w:rsid w:val="00911EA5"/>
    <w:rsid w:val="0091201A"/>
    <w:rsid w:val="00912400"/>
    <w:rsid w:val="00912AA4"/>
    <w:rsid w:val="00912AA9"/>
    <w:rsid w:val="009135B1"/>
    <w:rsid w:val="00913CA6"/>
    <w:rsid w:val="009151E3"/>
    <w:rsid w:val="009158B7"/>
    <w:rsid w:val="00915A64"/>
    <w:rsid w:val="00917069"/>
    <w:rsid w:val="00917088"/>
    <w:rsid w:val="00917209"/>
    <w:rsid w:val="00917258"/>
    <w:rsid w:val="009175A0"/>
    <w:rsid w:val="009175CF"/>
    <w:rsid w:val="00920E2B"/>
    <w:rsid w:val="00920EB8"/>
    <w:rsid w:val="00921A8E"/>
    <w:rsid w:val="00921EF5"/>
    <w:rsid w:val="00922542"/>
    <w:rsid w:val="0092283C"/>
    <w:rsid w:val="00922993"/>
    <w:rsid w:val="009230E1"/>
    <w:rsid w:val="0092314B"/>
    <w:rsid w:val="00923218"/>
    <w:rsid w:val="00923DA2"/>
    <w:rsid w:val="00925002"/>
    <w:rsid w:val="00926A76"/>
    <w:rsid w:val="009270B6"/>
    <w:rsid w:val="00927F77"/>
    <w:rsid w:val="00930C1D"/>
    <w:rsid w:val="009311A6"/>
    <w:rsid w:val="0093293C"/>
    <w:rsid w:val="0093385F"/>
    <w:rsid w:val="009351F6"/>
    <w:rsid w:val="00935262"/>
    <w:rsid w:val="009358D4"/>
    <w:rsid w:val="0093593F"/>
    <w:rsid w:val="00935CE7"/>
    <w:rsid w:val="00936A33"/>
    <w:rsid w:val="00936AD8"/>
    <w:rsid w:val="0093799F"/>
    <w:rsid w:val="0094127A"/>
    <w:rsid w:val="00941902"/>
    <w:rsid w:val="0094190E"/>
    <w:rsid w:val="00941C14"/>
    <w:rsid w:val="00941DB3"/>
    <w:rsid w:val="00944000"/>
    <w:rsid w:val="00945658"/>
    <w:rsid w:val="00945984"/>
    <w:rsid w:val="00945B4E"/>
    <w:rsid w:val="00946604"/>
    <w:rsid w:val="00946CB4"/>
    <w:rsid w:val="00946E9D"/>
    <w:rsid w:val="00947E11"/>
    <w:rsid w:val="00950708"/>
    <w:rsid w:val="009510E5"/>
    <w:rsid w:val="009512FF"/>
    <w:rsid w:val="009515F9"/>
    <w:rsid w:val="00952162"/>
    <w:rsid w:val="009531A2"/>
    <w:rsid w:val="00953692"/>
    <w:rsid w:val="00953A5B"/>
    <w:rsid w:val="00954BFA"/>
    <w:rsid w:val="00955485"/>
    <w:rsid w:val="00955609"/>
    <w:rsid w:val="00955A84"/>
    <w:rsid w:val="00955B7B"/>
    <w:rsid w:val="00955F97"/>
    <w:rsid w:val="009561F1"/>
    <w:rsid w:val="009604F3"/>
    <w:rsid w:val="009606FA"/>
    <w:rsid w:val="00960D70"/>
    <w:rsid w:val="009616AC"/>
    <w:rsid w:val="009631A9"/>
    <w:rsid w:val="00963799"/>
    <w:rsid w:val="00963820"/>
    <w:rsid w:val="009640AE"/>
    <w:rsid w:val="0096461F"/>
    <w:rsid w:val="00964D3C"/>
    <w:rsid w:val="009652C1"/>
    <w:rsid w:val="009654D5"/>
    <w:rsid w:val="00965A2C"/>
    <w:rsid w:val="00965B54"/>
    <w:rsid w:val="00965DFB"/>
    <w:rsid w:val="00965E74"/>
    <w:rsid w:val="0096636C"/>
    <w:rsid w:val="009666BF"/>
    <w:rsid w:val="00966C06"/>
    <w:rsid w:val="00967977"/>
    <w:rsid w:val="009703CD"/>
    <w:rsid w:val="00970486"/>
    <w:rsid w:val="00971299"/>
    <w:rsid w:val="009715D2"/>
    <w:rsid w:val="00971673"/>
    <w:rsid w:val="00971EA0"/>
    <w:rsid w:val="009727A4"/>
    <w:rsid w:val="00972B7A"/>
    <w:rsid w:val="00972BF6"/>
    <w:rsid w:val="009732E6"/>
    <w:rsid w:val="009737BD"/>
    <w:rsid w:val="0097391F"/>
    <w:rsid w:val="009743B2"/>
    <w:rsid w:val="00974519"/>
    <w:rsid w:val="009747B5"/>
    <w:rsid w:val="00974C16"/>
    <w:rsid w:val="00974CCF"/>
    <w:rsid w:val="00974E6F"/>
    <w:rsid w:val="00975460"/>
    <w:rsid w:val="00975644"/>
    <w:rsid w:val="00975801"/>
    <w:rsid w:val="00975BFE"/>
    <w:rsid w:val="00976453"/>
    <w:rsid w:val="00977446"/>
    <w:rsid w:val="00980D3E"/>
    <w:rsid w:val="00980F46"/>
    <w:rsid w:val="009818DC"/>
    <w:rsid w:val="00981AD7"/>
    <w:rsid w:val="00981E11"/>
    <w:rsid w:val="00982822"/>
    <w:rsid w:val="00983894"/>
    <w:rsid w:val="00983B67"/>
    <w:rsid w:val="00983F44"/>
    <w:rsid w:val="009850BF"/>
    <w:rsid w:val="0098667D"/>
    <w:rsid w:val="00986886"/>
    <w:rsid w:val="009874E9"/>
    <w:rsid w:val="00987786"/>
    <w:rsid w:val="00987854"/>
    <w:rsid w:val="009879A3"/>
    <w:rsid w:val="009879D4"/>
    <w:rsid w:val="00990C37"/>
    <w:rsid w:val="00991C9E"/>
    <w:rsid w:val="00992449"/>
    <w:rsid w:val="009924D0"/>
    <w:rsid w:val="00992BFF"/>
    <w:rsid w:val="009947F2"/>
    <w:rsid w:val="0099514E"/>
    <w:rsid w:val="009955D9"/>
    <w:rsid w:val="00995695"/>
    <w:rsid w:val="0099694A"/>
    <w:rsid w:val="009A0DFD"/>
    <w:rsid w:val="009A1839"/>
    <w:rsid w:val="009A1AA0"/>
    <w:rsid w:val="009A2667"/>
    <w:rsid w:val="009A27CF"/>
    <w:rsid w:val="009A3410"/>
    <w:rsid w:val="009A3BF9"/>
    <w:rsid w:val="009A3C74"/>
    <w:rsid w:val="009A4F16"/>
    <w:rsid w:val="009A6680"/>
    <w:rsid w:val="009A70E4"/>
    <w:rsid w:val="009A71C9"/>
    <w:rsid w:val="009A7F80"/>
    <w:rsid w:val="009B0798"/>
    <w:rsid w:val="009B0A75"/>
    <w:rsid w:val="009B1FB4"/>
    <w:rsid w:val="009B21B3"/>
    <w:rsid w:val="009B36B8"/>
    <w:rsid w:val="009B3D86"/>
    <w:rsid w:val="009B41BC"/>
    <w:rsid w:val="009B4428"/>
    <w:rsid w:val="009B6517"/>
    <w:rsid w:val="009B6A77"/>
    <w:rsid w:val="009B74B0"/>
    <w:rsid w:val="009B7BAF"/>
    <w:rsid w:val="009C0C78"/>
    <w:rsid w:val="009C0E55"/>
    <w:rsid w:val="009C10BC"/>
    <w:rsid w:val="009C1DB3"/>
    <w:rsid w:val="009C1DFD"/>
    <w:rsid w:val="009C209D"/>
    <w:rsid w:val="009C267D"/>
    <w:rsid w:val="009C33A0"/>
    <w:rsid w:val="009C362D"/>
    <w:rsid w:val="009C4015"/>
    <w:rsid w:val="009C40C7"/>
    <w:rsid w:val="009C40F0"/>
    <w:rsid w:val="009C4F01"/>
    <w:rsid w:val="009C5D7E"/>
    <w:rsid w:val="009C65C6"/>
    <w:rsid w:val="009C67AB"/>
    <w:rsid w:val="009C6ECB"/>
    <w:rsid w:val="009C71B8"/>
    <w:rsid w:val="009D0302"/>
    <w:rsid w:val="009D0FE6"/>
    <w:rsid w:val="009D2B25"/>
    <w:rsid w:val="009D2DAE"/>
    <w:rsid w:val="009D3111"/>
    <w:rsid w:val="009D3A2D"/>
    <w:rsid w:val="009D3A47"/>
    <w:rsid w:val="009D3BB1"/>
    <w:rsid w:val="009D3C48"/>
    <w:rsid w:val="009D4261"/>
    <w:rsid w:val="009D4ACC"/>
    <w:rsid w:val="009D59D9"/>
    <w:rsid w:val="009D6808"/>
    <w:rsid w:val="009D7C67"/>
    <w:rsid w:val="009E0D44"/>
    <w:rsid w:val="009E13D4"/>
    <w:rsid w:val="009E1792"/>
    <w:rsid w:val="009E1CDC"/>
    <w:rsid w:val="009E209B"/>
    <w:rsid w:val="009E35F1"/>
    <w:rsid w:val="009E3EA1"/>
    <w:rsid w:val="009E447E"/>
    <w:rsid w:val="009E4A1E"/>
    <w:rsid w:val="009E4B59"/>
    <w:rsid w:val="009E6605"/>
    <w:rsid w:val="009E67D9"/>
    <w:rsid w:val="009E6F58"/>
    <w:rsid w:val="009E74A9"/>
    <w:rsid w:val="009E7786"/>
    <w:rsid w:val="009F0E6C"/>
    <w:rsid w:val="009F0F69"/>
    <w:rsid w:val="009F2505"/>
    <w:rsid w:val="009F2929"/>
    <w:rsid w:val="009F29A1"/>
    <w:rsid w:val="009F29FC"/>
    <w:rsid w:val="009F3742"/>
    <w:rsid w:val="009F38E9"/>
    <w:rsid w:val="009F414C"/>
    <w:rsid w:val="009F42FD"/>
    <w:rsid w:val="009F50D6"/>
    <w:rsid w:val="009F564C"/>
    <w:rsid w:val="009F6764"/>
    <w:rsid w:val="009F6DD1"/>
    <w:rsid w:val="00A00417"/>
    <w:rsid w:val="00A0084D"/>
    <w:rsid w:val="00A00CFE"/>
    <w:rsid w:val="00A019D6"/>
    <w:rsid w:val="00A01B18"/>
    <w:rsid w:val="00A02AD6"/>
    <w:rsid w:val="00A03770"/>
    <w:rsid w:val="00A03784"/>
    <w:rsid w:val="00A03C06"/>
    <w:rsid w:val="00A04D3D"/>
    <w:rsid w:val="00A04D70"/>
    <w:rsid w:val="00A05578"/>
    <w:rsid w:val="00A05741"/>
    <w:rsid w:val="00A05935"/>
    <w:rsid w:val="00A059D4"/>
    <w:rsid w:val="00A05B41"/>
    <w:rsid w:val="00A05CA9"/>
    <w:rsid w:val="00A0729C"/>
    <w:rsid w:val="00A072C1"/>
    <w:rsid w:val="00A10110"/>
    <w:rsid w:val="00A1018D"/>
    <w:rsid w:val="00A105A7"/>
    <w:rsid w:val="00A10B38"/>
    <w:rsid w:val="00A12320"/>
    <w:rsid w:val="00A125E0"/>
    <w:rsid w:val="00A129C2"/>
    <w:rsid w:val="00A12ADF"/>
    <w:rsid w:val="00A131A1"/>
    <w:rsid w:val="00A14262"/>
    <w:rsid w:val="00A152DA"/>
    <w:rsid w:val="00A153AD"/>
    <w:rsid w:val="00A1545C"/>
    <w:rsid w:val="00A15A6C"/>
    <w:rsid w:val="00A16616"/>
    <w:rsid w:val="00A179DB"/>
    <w:rsid w:val="00A17E6A"/>
    <w:rsid w:val="00A20A82"/>
    <w:rsid w:val="00A22565"/>
    <w:rsid w:val="00A22E77"/>
    <w:rsid w:val="00A230C7"/>
    <w:rsid w:val="00A258DB"/>
    <w:rsid w:val="00A25CBC"/>
    <w:rsid w:val="00A25D8C"/>
    <w:rsid w:val="00A25E7B"/>
    <w:rsid w:val="00A269DD"/>
    <w:rsid w:val="00A26ABD"/>
    <w:rsid w:val="00A272BC"/>
    <w:rsid w:val="00A30174"/>
    <w:rsid w:val="00A304B4"/>
    <w:rsid w:val="00A30857"/>
    <w:rsid w:val="00A30A3E"/>
    <w:rsid w:val="00A30D5D"/>
    <w:rsid w:val="00A31059"/>
    <w:rsid w:val="00A31BAB"/>
    <w:rsid w:val="00A322A0"/>
    <w:rsid w:val="00A324A3"/>
    <w:rsid w:val="00A328CB"/>
    <w:rsid w:val="00A32D3F"/>
    <w:rsid w:val="00A3301F"/>
    <w:rsid w:val="00A33513"/>
    <w:rsid w:val="00A346AA"/>
    <w:rsid w:val="00A35766"/>
    <w:rsid w:val="00A360D0"/>
    <w:rsid w:val="00A36A16"/>
    <w:rsid w:val="00A36F0E"/>
    <w:rsid w:val="00A378A9"/>
    <w:rsid w:val="00A40D1C"/>
    <w:rsid w:val="00A41E95"/>
    <w:rsid w:val="00A420CD"/>
    <w:rsid w:val="00A429EE"/>
    <w:rsid w:val="00A430B3"/>
    <w:rsid w:val="00A436FA"/>
    <w:rsid w:val="00A45505"/>
    <w:rsid w:val="00A457C2"/>
    <w:rsid w:val="00A46AF7"/>
    <w:rsid w:val="00A47097"/>
    <w:rsid w:val="00A47595"/>
    <w:rsid w:val="00A47741"/>
    <w:rsid w:val="00A479F7"/>
    <w:rsid w:val="00A50A3E"/>
    <w:rsid w:val="00A510BA"/>
    <w:rsid w:val="00A5132D"/>
    <w:rsid w:val="00A51714"/>
    <w:rsid w:val="00A52089"/>
    <w:rsid w:val="00A5217D"/>
    <w:rsid w:val="00A525BF"/>
    <w:rsid w:val="00A52D77"/>
    <w:rsid w:val="00A52DA5"/>
    <w:rsid w:val="00A5327A"/>
    <w:rsid w:val="00A54059"/>
    <w:rsid w:val="00A54DDD"/>
    <w:rsid w:val="00A54E07"/>
    <w:rsid w:val="00A56192"/>
    <w:rsid w:val="00A5711E"/>
    <w:rsid w:val="00A57F4F"/>
    <w:rsid w:val="00A605B8"/>
    <w:rsid w:val="00A618AF"/>
    <w:rsid w:val="00A61B48"/>
    <w:rsid w:val="00A61D2B"/>
    <w:rsid w:val="00A61DB9"/>
    <w:rsid w:val="00A646F4"/>
    <w:rsid w:val="00A648AF"/>
    <w:rsid w:val="00A64FEA"/>
    <w:rsid w:val="00A6508C"/>
    <w:rsid w:val="00A65117"/>
    <w:rsid w:val="00A65EAB"/>
    <w:rsid w:val="00A66148"/>
    <w:rsid w:val="00A665EC"/>
    <w:rsid w:val="00A676DB"/>
    <w:rsid w:val="00A67BCA"/>
    <w:rsid w:val="00A701C0"/>
    <w:rsid w:val="00A726C2"/>
    <w:rsid w:val="00A72F1F"/>
    <w:rsid w:val="00A731C7"/>
    <w:rsid w:val="00A73A9D"/>
    <w:rsid w:val="00A740AC"/>
    <w:rsid w:val="00A743B9"/>
    <w:rsid w:val="00A74B35"/>
    <w:rsid w:val="00A7504E"/>
    <w:rsid w:val="00A753FE"/>
    <w:rsid w:val="00A757A0"/>
    <w:rsid w:val="00A75929"/>
    <w:rsid w:val="00A75E05"/>
    <w:rsid w:val="00A76A6D"/>
    <w:rsid w:val="00A76FC3"/>
    <w:rsid w:val="00A77406"/>
    <w:rsid w:val="00A77A57"/>
    <w:rsid w:val="00A802E1"/>
    <w:rsid w:val="00A806EC"/>
    <w:rsid w:val="00A80A89"/>
    <w:rsid w:val="00A8109E"/>
    <w:rsid w:val="00A81181"/>
    <w:rsid w:val="00A81579"/>
    <w:rsid w:val="00A81723"/>
    <w:rsid w:val="00A823FA"/>
    <w:rsid w:val="00A827CC"/>
    <w:rsid w:val="00A827FB"/>
    <w:rsid w:val="00A8372A"/>
    <w:rsid w:val="00A849B4"/>
    <w:rsid w:val="00A84A4F"/>
    <w:rsid w:val="00A85032"/>
    <w:rsid w:val="00A85A0F"/>
    <w:rsid w:val="00A85B44"/>
    <w:rsid w:val="00A85C53"/>
    <w:rsid w:val="00A86FD7"/>
    <w:rsid w:val="00A8785E"/>
    <w:rsid w:val="00A879C6"/>
    <w:rsid w:val="00A87A5B"/>
    <w:rsid w:val="00A87C45"/>
    <w:rsid w:val="00A904F9"/>
    <w:rsid w:val="00A9068D"/>
    <w:rsid w:val="00A90A82"/>
    <w:rsid w:val="00A912D9"/>
    <w:rsid w:val="00A9131C"/>
    <w:rsid w:val="00A91C7D"/>
    <w:rsid w:val="00A91F57"/>
    <w:rsid w:val="00A92358"/>
    <w:rsid w:val="00A9447D"/>
    <w:rsid w:val="00A947DD"/>
    <w:rsid w:val="00A94CAA"/>
    <w:rsid w:val="00A95458"/>
    <w:rsid w:val="00A9593C"/>
    <w:rsid w:val="00A95AAC"/>
    <w:rsid w:val="00A95B2B"/>
    <w:rsid w:val="00A95FB9"/>
    <w:rsid w:val="00A972A6"/>
    <w:rsid w:val="00AA0BE1"/>
    <w:rsid w:val="00AA1ED1"/>
    <w:rsid w:val="00AA27A1"/>
    <w:rsid w:val="00AA29BF"/>
    <w:rsid w:val="00AA3192"/>
    <w:rsid w:val="00AA33D5"/>
    <w:rsid w:val="00AA3D9A"/>
    <w:rsid w:val="00AA67DC"/>
    <w:rsid w:val="00AA6873"/>
    <w:rsid w:val="00AA6C2E"/>
    <w:rsid w:val="00AA73CF"/>
    <w:rsid w:val="00AA74D1"/>
    <w:rsid w:val="00AA78BE"/>
    <w:rsid w:val="00AB075B"/>
    <w:rsid w:val="00AB083C"/>
    <w:rsid w:val="00AB1546"/>
    <w:rsid w:val="00AB21CB"/>
    <w:rsid w:val="00AB2431"/>
    <w:rsid w:val="00AB2A48"/>
    <w:rsid w:val="00AB2A6F"/>
    <w:rsid w:val="00AB2B96"/>
    <w:rsid w:val="00AB2F42"/>
    <w:rsid w:val="00AB3237"/>
    <w:rsid w:val="00AB3E09"/>
    <w:rsid w:val="00AB4149"/>
    <w:rsid w:val="00AB5095"/>
    <w:rsid w:val="00AB5617"/>
    <w:rsid w:val="00AB57ED"/>
    <w:rsid w:val="00AB5942"/>
    <w:rsid w:val="00AB61B6"/>
    <w:rsid w:val="00AB6270"/>
    <w:rsid w:val="00AB6D94"/>
    <w:rsid w:val="00AB7BC4"/>
    <w:rsid w:val="00AC022C"/>
    <w:rsid w:val="00AC0341"/>
    <w:rsid w:val="00AC0990"/>
    <w:rsid w:val="00AC1132"/>
    <w:rsid w:val="00AC137C"/>
    <w:rsid w:val="00AC19E6"/>
    <w:rsid w:val="00AC33DD"/>
    <w:rsid w:val="00AC34CE"/>
    <w:rsid w:val="00AC40A4"/>
    <w:rsid w:val="00AC42E4"/>
    <w:rsid w:val="00AC6301"/>
    <w:rsid w:val="00AD0143"/>
    <w:rsid w:val="00AD06B6"/>
    <w:rsid w:val="00AD08A8"/>
    <w:rsid w:val="00AD0D73"/>
    <w:rsid w:val="00AD17F0"/>
    <w:rsid w:val="00AD1BD6"/>
    <w:rsid w:val="00AD1F1F"/>
    <w:rsid w:val="00AD24F9"/>
    <w:rsid w:val="00AD36DE"/>
    <w:rsid w:val="00AD3DA3"/>
    <w:rsid w:val="00AD3E36"/>
    <w:rsid w:val="00AD4939"/>
    <w:rsid w:val="00AD633A"/>
    <w:rsid w:val="00AD640D"/>
    <w:rsid w:val="00AD778C"/>
    <w:rsid w:val="00AD77A5"/>
    <w:rsid w:val="00AD7B1A"/>
    <w:rsid w:val="00AE0DC2"/>
    <w:rsid w:val="00AE12E5"/>
    <w:rsid w:val="00AE1A5B"/>
    <w:rsid w:val="00AE1CB9"/>
    <w:rsid w:val="00AE1EB4"/>
    <w:rsid w:val="00AE28ED"/>
    <w:rsid w:val="00AE2C3C"/>
    <w:rsid w:val="00AE30B6"/>
    <w:rsid w:val="00AE374C"/>
    <w:rsid w:val="00AE43E3"/>
    <w:rsid w:val="00AE5D54"/>
    <w:rsid w:val="00AE654F"/>
    <w:rsid w:val="00AE6765"/>
    <w:rsid w:val="00AE76D0"/>
    <w:rsid w:val="00AF0A02"/>
    <w:rsid w:val="00AF1699"/>
    <w:rsid w:val="00AF1E95"/>
    <w:rsid w:val="00AF27C7"/>
    <w:rsid w:val="00AF32D2"/>
    <w:rsid w:val="00AF4B8B"/>
    <w:rsid w:val="00AF4D34"/>
    <w:rsid w:val="00AF561A"/>
    <w:rsid w:val="00AF5C24"/>
    <w:rsid w:val="00AF5EA0"/>
    <w:rsid w:val="00AF6FE6"/>
    <w:rsid w:val="00AF7150"/>
    <w:rsid w:val="00AF74F8"/>
    <w:rsid w:val="00B002AC"/>
    <w:rsid w:val="00B00331"/>
    <w:rsid w:val="00B011CF"/>
    <w:rsid w:val="00B01332"/>
    <w:rsid w:val="00B01B2F"/>
    <w:rsid w:val="00B0377D"/>
    <w:rsid w:val="00B03E2A"/>
    <w:rsid w:val="00B05591"/>
    <w:rsid w:val="00B0562E"/>
    <w:rsid w:val="00B056F4"/>
    <w:rsid w:val="00B05817"/>
    <w:rsid w:val="00B06AF7"/>
    <w:rsid w:val="00B0731B"/>
    <w:rsid w:val="00B079D5"/>
    <w:rsid w:val="00B07BAE"/>
    <w:rsid w:val="00B07BCE"/>
    <w:rsid w:val="00B103AF"/>
    <w:rsid w:val="00B11212"/>
    <w:rsid w:val="00B1192F"/>
    <w:rsid w:val="00B11B4D"/>
    <w:rsid w:val="00B11BD4"/>
    <w:rsid w:val="00B11C13"/>
    <w:rsid w:val="00B12402"/>
    <w:rsid w:val="00B124FF"/>
    <w:rsid w:val="00B12C15"/>
    <w:rsid w:val="00B138D9"/>
    <w:rsid w:val="00B13946"/>
    <w:rsid w:val="00B147FA"/>
    <w:rsid w:val="00B14C7D"/>
    <w:rsid w:val="00B156E9"/>
    <w:rsid w:val="00B1602A"/>
    <w:rsid w:val="00B16123"/>
    <w:rsid w:val="00B16131"/>
    <w:rsid w:val="00B1626C"/>
    <w:rsid w:val="00B168F2"/>
    <w:rsid w:val="00B16980"/>
    <w:rsid w:val="00B1735D"/>
    <w:rsid w:val="00B17430"/>
    <w:rsid w:val="00B20996"/>
    <w:rsid w:val="00B20C15"/>
    <w:rsid w:val="00B20FD7"/>
    <w:rsid w:val="00B2147E"/>
    <w:rsid w:val="00B21846"/>
    <w:rsid w:val="00B221D8"/>
    <w:rsid w:val="00B22579"/>
    <w:rsid w:val="00B228AE"/>
    <w:rsid w:val="00B23223"/>
    <w:rsid w:val="00B24513"/>
    <w:rsid w:val="00B247A4"/>
    <w:rsid w:val="00B24C02"/>
    <w:rsid w:val="00B255F6"/>
    <w:rsid w:val="00B25AFA"/>
    <w:rsid w:val="00B263CA"/>
    <w:rsid w:val="00B26EE7"/>
    <w:rsid w:val="00B27136"/>
    <w:rsid w:val="00B27638"/>
    <w:rsid w:val="00B2791A"/>
    <w:rsid w:val="00B303C8"/>
    <w:rsid w:val="00B306FA"/>
    <w:rsid w:val="00B30BAE"/>
    <w:rsid w:val="00B32615"/>
    <w:rsid w:val="00B32C3A"/>
    <w:rsid w:val="00B343C7"/>
    <w:rsid w:val="00B34B33"/>
    <w:rsid w:val="00B357E0"/>
    <w:rsid w:val="00B35F85"/>
    <w:rsid w:val="00B3606D"/>
    <w:rsid w:val="00B36505"/>
    <w:rsid w:val="00B36D3B"/>
    <w:rsid w:val="00B36FEE"/>
    <w:rsid w:val="00B372A3"/>
    <w:rsid w:val="00B3733E"/>
    <w:rsid w:val="00B374AD"/>
    <w:rsid w:val="00B40449"/>
    <w:rsid w:val="00B40731"/>
    <w:rsid w:val="00B40DA0"/>
    <w:rsid w:val="00B41010"/>
    <w:rsid w:val="00B41A5A"/>
    <w:rsid w:val="00B423CA"/>
    <w:rsid w:val="00B42501"/>
    <w:rsid w:val="00B428E9"/>
    <w:rsid w:val="00B440A7"/>
    <w:rsid w:val="00B4456F"/>
    <w:rsid w:val="00B449C5"/>
    <w:rsid w:val="00B44E38"/>
    <w:rsid w:val="00B46080"/>
    <w:rsid w:val="00B46207"/>
    <w:rsid w:val="00B500CC"/>
    <w:rsid w:val="00B52417"/>
    <w:rsid w:val="00B52E33"/>
    <w:rsid w:val="00B535FA"/>
    <w:rsid w:val="00B539E7"/>
    <w:rsid w:val="00B53D69"/>
    <w:rsid w:val="00B54825"/>
    <w:rsid w:val="00B54AA4"/>
    <w:rsid w:val="00B56A3E"/>
    <w:rsid w:val="00B57600"/>
    <w:rsid w:val="00B60532"/>
    <w:rsid w:val="00B60B6A"/>
    <w:rsid w:val="00B60C81"/>
    <w:rsid w:val="00B618F7"/>
    <w:rsid w:val="00B62439"/>
    <w:rsid w:val="00B6256D"/>
    <w:rsid w:val="00B62FD3"/>
    <w:rsid w:val="00B63642"/>
    <w:rsid w:val="00B63F9E"/>
    <w:rsid w:val="00B642C1"/>
    <w:rsid w:val="00B64795"/>
    <w:rsid w:val="00B64C1E"/>
    <w:rsid w:val="00B65883"/>
    <w:rsid w:val="00B66FB8"/>
    <w:rsid w:val="00B67336"/>
    <w:rsid w:val="00B6742C"/>
    <w:rsid w:val="00B67923"/>
    <w:rsid w:val="00B6794F"/>
    <w:rsid w:val="00B679FD"/>
    <w:rsid w:val="00B702E4"/>
    <w:rsid w:val="00B7038F"/>
    <w:rsid w:val="00B705C3"/>
    <w:rsid w:val="00B70B93"/>
    <w:rsid w:val="00B715FF"/>
    <w:rsid w:val="00B71E55"/>
    <w:rsid w:val="00B720AF"/>
    <w:rsid w:val="00B72509"/>
    <w:rsid w:val="00B7253B"/>
    <w:rsid w:val="00B733EB"/>
    <w:rsid w:val="00B7362A"/>
    <w:rsid w:val="00B73B08"/>
    <w:rsid w:val="00B73BC3"/>
    <w:rsid w:val="00B74706"/>
    <w:rsid w:val="00B74DBE"/>
    <w:rsid w:val="00B752C6"/>
    <w:rsid w:val="00B752E5"/>
    <w:rsid w:val="00B765F3"/>
    <w:rsid w:val="00B77ED2"/>
    <w:rsid w:val="00B80382"/>
    <w:rsid w:val="00B80E23"/>
    <w:rsid w:val="00B81334"/>
    <w:rsid w:val="00B813CB"/>
    <w:rsid w:val="00B82953"/>
    <w:rsid w:val="00B82FF4"/>
    <w:rsid w:val="00B83B3C"/>
    <w:rsid w:val="00B83F17"/>
    <w:rsid w:val="00B8417E"/>
    <w:rsid w:val="00B842A2"/>
    <w:rsid w:val="00B85153"/>
    <w:rsid w:val="00B85455"/>
    <w:rsid w:val="00B85EB9"/>
    <w:rsid w:val="00B863AC"/>
    <w:rsid w:val="00B86696"/>
    <w:rsid w:val="00B867D8"/>
    <w:rsid w:val="00B87149"/>
    <w:rsid w:val="00B87565"/>
    <w:rsid w:val="00B879C7"/>
    <w:rsid w:val="00B91A56"/>
    <w:rsid w:val="00B91F24"/>
    <w:rsid w:val="00B926FD"/>
    <w:rsid w:val="00B93233"/>
    <w:rsid w:val="00B938AF"/>
    <w:rsid w:val="00B93CC2"/>
    <w:rsid w:val="00B94357"/>
    <w:rsid w:val="00B958E7"/>
    <w:rsid w:val="00B95F18"/>
    <w:rsid w:val="00B964B2"/>
    <w:rsid w:val="00B96506"/>
    <w:rsid w:val="00BA022E"/>
    <w:rsid w:val="00BA0BF1"/>
    <w:rsid w:val="00BA222C"/>
    <w:rsid w:val="00BA2586"/>
    <w:rsid w:val="00BA2F17"/>
    <w:rsid w:val="00BA2F20"/>
    <w:rsid w:val="00BA2F70"/>
    <w:rsid w:val="00BA3237"/>
    <w:rsid w:val="00BA324F"/>
    <w:rsid w:val="00BA4959"/>
    <w:rsid w:val="00BA513D"/>
    <w:rsid w:val="00BA555C"/>
    <w:rsid w:val="00BA63A5"/>
    <w:rsid w:val="00BA6720"/>
    <w:rsid w:val="00BA6D71"/>
    <w:rsid w:val="00BA7C37"/>
    <w:rsid w:val="00BB0923"/>
    <w:rsid w:val="00BB110D"/>
    <w:rsid w:val="00BB4810"/>
    <w:rsid w:val="00BB4CF3"/>
    <w:rsid w:val="00BB4F90"/>
    <w:rsid w:val="00BB50B1"/>
    <w:rsid w:val="00BB576B"/>
    <w:rsid w:val="00BB5950"/>
    <w:rsid w:val="00BB5E97"/>
    <w:rsid w:val="00BB6777"/>
    <w:rsid w:val="00BB69AF"/>
    <w:rsid w:val="00BB69B7"/>
    <w:rsid w:val="00BB7167"/>
    <w:rsid w:val="00BB74CA"/>
    <w:rsid w:val="00BB78E3"/>
    <w:rsid w:val="00BB7C8F"/>
    <w:rsid w:val="00BC0905"/>
    <w:rsid w:val="00BC0F57"/>
    <w:rsid w:val="00BC139C"/>
    <w:rsid w:val="00BC1C17"/>
    <w:rsid w:val="00BC2604"/>
    <w:rsid w:val="00BC2C36"/>
    <w:rsid w:val="00BC3BB1"/>
    <w:rsid w:val="00BC3E45"/>
    <w:rsid w:val="00BC491F"/>
    <w:rsid w:val="00BC5B59"/>
    <w:rsid w:val="00BC5D9B"/>
    <w:rsid w:val="00BC5EA1"/>
    <w:rsid w:val="00BC5EBE"/>
    <w:rsid w:val="00BC5EFA"/>
    <w:rsid w:val="00BC6742"/>
    <w:rsid w:val="00BD0091"/>
    <w:rsid w:val="00BD1CED"/>
    <w:rsid w:val="00BD1F8B"/>
    <w:rsid w:val="00BD2805"/>
    <w:rsid w:val="00BD2BD3"/>
    <w:rsid w:val="00BD32F2"/>
    <w:rsid w:val="00BD3391"/>
    <w:rsid w:val="00BD33F4"/>
    <w:rsid w:val="00BD3469"/>
    <w:rsid w:val="00BD3EB7"/>
    <w:rsid w:val="00BD56A0"/>
    <w:rsid w:val="00BD635C"/>
    <w:rsid w:val="00BD691B"/>
    <w:rsid w:val="00BD742B"/>
    <w:rsid w:val="00BE0176"/>
    <w:rsid w:val="00BE151E"/>
    <w:rsid w:val="00BE1BC1"/>
    <w:rsid w:val="00BE1F78"/>
    <w:rsid w:val="00BE2463"/>
    <w:rsid w:val="00BE2503"/>
    <w:rsid w:val="00BE4330"/>
    <w:rsid w:val="00BE58DD"/>
    <w:rsid w:val="00BE5A02"/>
    <w:rsid w:val="00BE5A38"/>
    <w:rsid w:val="00BE5A9B"/>
    <w:rsid w:val="00BE5B00"/>
    <w:rsid w:val="00BE5F43"/>
    <w:rsid w:val="00BE6091"/>
    <w:rsid w:val="00BE736C"/>
    <w:rsid w:val="00BE73CA"/>
    <w:rsid w:val="00BE7D0A"/>
    <w:rsid w:val="00BE7EAF"/>
    <w:rsid w:val="00BE7F53"/>
    <w:rsid w:val="00BF0461"/>
    <w:rsid w:val="00BF073D"/>
    <w:rsid w:val="00BF0DDD"/>
    <w:rsid w:val="00BF1667"/>
    <w:rsid w:val="00BF1CE0"/>
    <w:rsid w:val="00BF3118"/>
    <w:rsid w:val="00BF3255"/>
    <w:rsid w:val="00BF39D6"/>
    <w:rsid w:val="00BF3BCA"/>
    <w:rsid w:val="00BF3C48"/>
    <w:rsid w:val="00BF3EED"/>
    <w:rsid w:val="00BF411E"/>
    <w:rsid w:val="00BF50A3"/>
    <w:rsid w:val="00BF5967"/>
    <w:rsid w:val="00BF5CDD"/>
    <w:rsid w:val="00BF611B"/>
    <w:rsid w:val="00BF674D"/>
    <w:rsid w:val="00BF69FC"/>
    <w:rsid w:val="00BF6D88"/>
    <w:rsid w:val="00BF6FAA"/>
    <w:rsid w:val="00BF7138"/>
    <w:rsid w:val="00BF7141"/>
    <w:rsid w:val="00BF78BD"/>
    <w:rsid w:val="00C002E1"/>
    <w:rsid w:val="00C00849"/>
    <w:rsid w:val="00C013BF"/>
    <w:rsid w:val="00C0218D"/>
    <w:rsid w:val="00C028E8"/>
    <w:rsid w:val="00C0299A"/>
    <w:rsid w:val="00C029E7"/>
    <w:rsid w:val="00C0350A"/>
    <w:rsid w:val="00C046BB"/>
    <w:rsid w:val="00C04B62"/>
    <w:rsid w:val="00C052C1"/>
    <w:rsid w:val="00C0534C"/>
    <w:rsid w:val="00C05499"/>
    <w:rsid w:val="00C0587B"/>
    <w:rsid w:val="00C0709C"/>
    <w:rsid w:val="00C071EA"/>
    <w:rsid w:val="00C07B80"/>
    <w:rsid w:val="00C07EF5"/>
    <w:rsid w:val="00C1130C"/>
    <w:rsid w:val="00C1221B"/>
    <w:rsid w:val="00C12C5F"/>
    <w:rsid w:val="00C12CE5"/>
    <w:rsid w:val="00C148FE"/>
    <w:rsid w:val="00C14FC9"/>
    <w:rsid w:val="00C150C8"/>
    <w:rsid w:val="00C15C09"/>
    <w:rsid w:val="00C15D79"/>
    <w:rsid w:val="00C16E3D"/>
    <w:rsid w:val="00C16F39"/>
    <w:rsid w:val="00C17013"/>
    <w:rsid w:val="00C17535"/>
    <w:rsid w:val="00C17641"/>
    <w:rsid w:val="00C179B8"/>
    <w:rsid w:val="00C17F8B"/>
    <w:rsid w:val="00C21718"/>
    <w:rsid w:val="00C2178F"/>
    <w:rsid w:val="00C21D06"/>
    <w:rsid w:val="00C229CB"/>
    <w:rsid w:val="00C22AE5"/>
    <w:rsid w:val="00C22DA8"/>
    <w:rsid w:val="00C232AA"/>
    <w:rsid w:val="00C23E19"/>
    <w:rsid w:val="00C240E8"/>
    <w:rsid w:val="00C250A7"/>
    <w:rsid w:val="00C25C46"/>
    <w:rsid w:val="00C26695"/>
    <w:rsid w:val="00C32B14"/>
    <w:rsid w:val="00C3340F"/>
    <w:rsid w:val="00C33C52"/>
    <w:rsid w:val="00C34833"/>
    <w:rsid w:val="00C34E07"/>
    <w:rsid w:val="00C3565F"/>
    <w:rsid w:val="00C360C1"/>
    <w:rsid w:val="00C36789"/>
    <w:rsid w:val="00C36ACA"/>
    <w:rsid w:val="00C3715A"/>
    <w:rsid w:val="00C37C36"/>
    <w:rsid w:val="00C41588"/>
    <w:rsid w:val="00C42435"/>
    <w:rsid w:val="00C426C5"/>
    <w:rsid w:val="00C42C36"/>
    <w:rsid w:val="00C42F0D"/>
    <w:rsid w:val="00C42FB4"/>
    <w:rsid w:val="00C43405"/>
    <w:rsid w:val="00C43C64"/>
    <w:rsid w:val="00C43CCD"/>
    <w:rsid w:val="00C4478C"/>
    <w:rsid w:val="00C447C4"/>
    <w:rsid w:val="00C44A95"/>
    <w:rsid w:val="00C45965"/>
    <w:rsid w:val="00C45CEA"/>
    <w:rsid w:val="00C461CE"/>
    <w:rsid w:val="00C46A77"/>
    <w:rsid w:val="00C46BD4"/>
    <w:rsid w:val="00C47026"/>
    <w:rsid w:val="00C475E1"/>
    <w:rsid w:val="00C47670"/>
    <w:rsid w:val="00C50022"/>
    <w:rsid w:val="00C504A3"/>
    <w:rsid w:val="00C50D49"/>
    <w:rsid w:val="00C517E0"/>
    <w:rsid w:val="00C51F11"/>
    <w:rsid w:val="00C528F1"/>
    <w:rsid w:val="00C53A1D"/>
    <w:rsid w:val="00C54522"/>
    <w:rsid w:val="00C54D62"/>
    <w:rsid w:val="00C5510B"/>
    <w:rsid w:val="00C5624E"/>
    <w:rsid w:val="00C5677E"/>
    <w:rsid w:val="00C56973"/>
    <w:rsid w:val="00C56C80"/>
    <w:rsid w:val="00C56CAF"/>
    <w:rsid w:val="00C57417"/>
    <w:rsid w:val="00C5751B"/>
    <w:rsid w:val="00C57788"/>
    <w:rsid w:val="00C6143D"/>
    <w:rsid w:val="00C61B66"/>
    <w:rsid w:val="00C61B6D"/>
    <w:rsid w:val="00C61C0A"/>
    <w:rsid w:val="00C61E6F"/>
    <w:rsid w:val="00C63229"/>
    <w:rsid w:val="00C6333C"/>
    <w:rsid w:val="00C6466D"/>
    <w:rsid w:val="00C64CFF"/>
    <w:rsid w:val="00C64DF6"/>
    <w:rsid w:val="00C651C9"/>
    <w:rsid w:val="00C65A1D"/>
    <w:rsid w:val="00C66BE3"/>
    <w:rsid w:val="00C66FD9"/>
    <w:rsid w:val="00C679BB"/>
    <w:rsid w:val="00C704F3"/>
    <w:rsid w:val="00C70F93"/>
    <w:rsid w:val="00C7160E"/>
    <w:rsid w:val="00C718D9"/>
    <w:rsid w:val="00C7630A"/>
    <w:rsid w:val="00C80DB1"/>
    <w:rsid w:val="00C8103E"/>
    <w:rsid w:val="00C81757"/>
    <w:rsid w:val="00C81E4F"/>
    <w:rsid w:val="00C81F8A"/>
    <w:rsid w:val="00C826C9"/>
    <w:rsid w:val="00C829E6"/>
    <w:rsid w:val="00C82F14"/>
    <w:rsid w:val="00C83028"/>
    <w:rsid w:val="00C83BB4"/>
    <w:rsid w:val="00C8429C"/>
    <w:rsid w:val="00C8461A"/>
    <w:rsid w:val="00C8564D"/>
    <w:rsid w:val="00C86116"/>
    <w:rsid w:val="00C86AB9"/>
    <w:rsid w:val="00C86C0F"/>
    <w:rsid w:val="00C87404"/>
    <w:rsid w:val="00C878FD"/>
    <w:rsid w:val="00C87B4A"/>
    <w:rsid w:val="00C87E71"/>
    <w:rsid w:val="00C9083F"/>
    <w:rsid w:val="00C916FC"/>
    <w:rsid w:val="00C918A9"/>
    <w:rsid w:val="00C91BB5"/>
    <w:rsid w:val="00C924E9"/>
    <w:rsid w:val="00C93822"/>
    <w:rsid w:val="00C940E1"/>
    <w:rsid w:val="00C9446D"/>
    <w:rsid w:val="00C963E7"/>
    <w:rsid w:val="00C96703"/>
    <w:rsid w:val="00C96A8E"/>
    <w:rsid w:val="00C9791E"/>
    <w:rsid w:val="00C97BF4"/>
    <w:rsid w:val="00CA0809"/>
    <w:rsid w:val="00CA09F9"/>
    <w:rsid w:val="00CA0E6F"/>
    <w:rsid w:val="00CA12E3"/>
    <w:rsid w:val="00CA160F"/>
    <w:rsid w:val="00CA1D5C"/>
    <w:rsid w:val="00CA1E3A"/>
    <w:rsid w:val="00CA230F"/>
    <w:rsid w:val="00CA2EB8"/>
    <w:rsid w:val="00CA38E6"/>
    <w:rsid w:val="00CA3F9B"/>
    <w:rsid w:val="00CA513D"/>
    <w:rsid w:val="00CA51F9"/>
    <w:rsid w:val="00CA5872"/>
    <w:rsid w:val="00CA61EC"/>
    <w:rsid w:val="00CA6A10"/>
    <w:rsid w:val="00CA73E0"/>
    <w:rsid w:val="00CA77F1"/>
    <w:rsid w:val="00CB0190"/>
    <w:rsid w:val="00CB0355"/>
    <w:rsid w:val="00CB0422"/>
    <w:rsid w:val="00CB1372"/>
    <w:rsid w:val="00CB18CB"/>
    <w:rsid w:val="00CB1B62"/>
    <w:rsid w:val="00CB28E4"/>
    <w:rsid w:val="00CB2D47"/>
    <w:rsid w:val="00CB33F3"/>
    <w:rsid w:val="00CB35F8"/>
    <w:rsid w:val="00CB42B8"/>
    <w:rsid w:val="00CB5470"/>
    <w:rsid w:val="00CB5DF8"/>
    <w:rsid w:val="00CB6A64"/>
    <w:rsid w:val="00CB6FC5"/>
    <w:rsid w:val="00CB7607"/>
    <w:rsid w:val="00CC08B1"/>
    <w:rsid w:val="00CC0A6F"/>
    <w:rsid w:val="00CC14C2"/>
    <w:rsid w:val="00CC1BE2"/>
    <w:rsid w:val="00CC271D"/>
    <w:rsid w:val="00CC28A1"/>
    <w:rsid w:val="00CC31E7"/>
    <w:rsid w:val="00CC51D4"/>
    <w:rsid w:val="00CC623F"/>
    <w:rsid w:val="00CC6440"/>
    <w:rsid w:val="00CC6482"/>
    <w:rsid w:val="00CC6561"/>
    <w:rsid w:val="00CC7AC6"/>
    <w:rsid w:val="00CD03A0"/>
    <w:rsid w:val="00CD07FC"/>
    <w:rsid w:val="00CD0C6F"/>
    <w:rsid w:val="00CD0D8E"/>
    <w:rsid w:val="00CD2102"/>
    <w:rsid w:val="00CD2237"/>
    <w:rsid w:val="00CD2904"/>
    <w:rsid w:val="00CD325A"/>
    <w:rsid w:val="00CD3286"/>
    <w:rsid w:val="00CD39D4"/>
    <w:rsid w:val="00CD3D0C"/>
    <w:rsid w:val="00CD43B0"/>
    <w:rsid w:val="00CD4794"/>
    <w:rsid w:val="00CD4D48"/>
    <w:rsid w:val="00CD5366"/>
    <w:rsid w:val="00CD55D4"/>
    <w:rsid w:val="00CD598D"/>
    <w:rsid w:val="00CD62E3"/>
    <w:rsid w:val="00CD6853"/>
    <w:rsid w:val="00CE0A14"/>
    <w:rsid w:val="00CE0B3D"/>
    <w:rsid w:val="00CE0BB8"/>
    <w:rsid w:val="00CE0C9A"/>
    <w:rsid w:val="00CE0CDD"/>
    <w:rsid w:val="00CE0D04"/>
    <w:rsid w:val="00CE16AE"/>
    <w:rsid w:val="00CE2102"/>
    <w:rsid w:val="00CE3224"/>
    <w:rsid w:val="00CE4126"/>
    <w:rsid w:val="00CE4262"/>
    <w:rsid w:val="00CE44FE"/>
    <w:rsid w:val="00CE469A"/>
    <w:rsid w:val="00CE4D68"/>
    <w:rsid w:val="00CE5114"/>
    <w:rsid w:val="00CE5DE7"/>
    <w:rsid w:val="00CE5F2F"/>
    <w:rsid w:val="00CE7809"/>
    <w:rsid w:val="00CE7E86"/>
    <w:rsid w:val="00CF078B"/>
    <w:rsid w:val="00CF1602"/>
    <w:rsid w:val="00CF1983"/>
    <w:rsid w:val="00CF2CDA"/>
    <w:rsid w:val="00CF431F"/>
    <w:rsid w:val="00CF44D7"/>
    <w:rsid w:val="00CF4CAF"/>
    <w:rsid w:val="00CF4D72"/>
    <w:rsid w:val="00CF5245"/>
    <w:rsid w:val="00CF5791"/>
    <w:rsid w:val="00CF5E76"/>
    <w:rsid w:val="00CF72B9"/>
    <w:rsid w:val="00CF7343"/>
    <w:rsid w:val="00D00211"/>
    <w:rsid w:val="00D0068C"/>
    <w:rsid w:val="00D00961"/>
    <w:rsid w:val="00D00F5A"/>
    <w:rsid w:val="00D01E0E"/>
    <w:rsid w:val="00D0260A"/>
    <w:rsid w:val="00D02BEC"/>
    <w:rsid w:val="00D03756"/>
    <w:rsid w:val="00D037EF"/>
    <w:rsid w:val="00D03D7B"/>
    <w:rsid w:val="00D04366"/>
    <w:rsid w:val="00D047E2"/>
    <w:rsid w:val="00D05703"/>
    <w:rsid w:val="00D063DB"/>
    <w:rsid w:val="00D0641D"/>
    <w:rsid w:val="00D066F1"/>
    <w:rsid w:val="00D07647"/>
    <w:rsid w:val="00D07844"/>
    <w:rsid w:val="00D07BB0"/>
    <w:rsid w:val="00D07D0F"/>
    <w:rsid w:val="00D07D6D"/>
    <w:rsid w:val="00D10C50"/>
    <w:rsid w:val="00D11E56"/>
    <w:rsid w:val="00D127CF"/>
    <w:rsid w:val="00D1410A"/>
    <w:rsid w:val="00D14301"/>
    <w:rsid w:val="00D14ABC"/>
    <w:rsid w:val="00D14D06"/>
    <w:rsid w:val="00D1521A"/>
    <w:rsid w:val="00D15506"/>
    <w:rsid w:val="00D156EE"/>
    <w:rsid w:val="00D159E3"/>
    <w:rsid w:val="00D162C7"/>
    <w:rsid w:val="00D1679B"/>
    <w:rsid w:val="00D168D4"/>
    <w:rsid w:val="00D16B42"/>
    <w:rsid w:val="00D16D97"/>
    <w:rsid w:val="00D17192"/>
    <w:rsid w:val="00D172B9"/>
    <w:rsid w:val="00D2001F"/>
    <w:rsid w:val="00D2025A"/>
    <w:rsid w:val="00D213A9"/>
    <w:rsid w:val="00D215E5"/>
    <w:rsid w:val="00D21B6D"/>
    <w:rsid w:val="00D21E1C"/>
    <w:rsid w:val="00D2235F"/>
    <w:rsid w:val="00D22A40"/>
    <w:rsid w:val="00D23326"/>
    <w:rsid w:val="00D24193"/>
    <w:rsid w:val="00D244DF"/>
    <w:rsid w:val="00D24748"/>
    <w:rsid w:val="00D25155"/>
    <w:rsid w:val="00D25199"/>
    <w:rsid w:val="00D2558A"/>
    <w:rsid w:val="00D25855"/>
    <w:rsid w:val="00D25CDD"/>
    <w:rsid w:val="00D2601C"/>
    <w:rsid w:val="00D263D8"/>
    <w:rsid w:val="00D26497"/>
    <w:rsid w:val="00D276B3"/>
    <w:rsid w:val="00D27733"/>
    <w:rsid w:val="00D27D30"/>
    <w:rsid w:val="00D3157A"/>
    <w:rsid w:val="00D31D88"/>
    <w:rsid w:val="00D32297"/>
    <w:rsid w:val="00D324AC"/>
    <w:rsid w:val="00D32C0B"/>
    <w:rsid w:val="00D3490C"/>
    <w:rsid w:val="00D35231"/>
    <w:rsid w:val="00D3529E"/>
    <w:rsid w:val="00D365C4"/>
    <w:rsid w:val="00D36687"/>
    <w:rsid w:val="00D366CF"/>
    <w:rsid w:val="00D36E63"/>
    <w:rsid w:val="00D412EA"/>
    <w:rsid w:val="00D41749"/>
    <w:rsid w:val="00D425C2"/>
    <w:rsid w:val="00D4279F"/>
    <w:rsid w:val="00D42A37"/>
    <w:rsid w:val="00D43425"/>
    <w:rsid w:val="00D43436"/>
    <w:rsid w:val="00D45208"/>
    <w:rsid w:val="00D46292"/>
    <w:rsid w:val="00D46582"/>
    <w:rsid w:val="00D46924"/>
    <w:rsid w:val="00D479D4"/>
    <w:rsid w:val="00D47A21"/>
    <w:rsid w:val="00D47BFD"/>
    <w:rsid w:val="00D47D2F"/>
    <w:rsid w:val="00D47DA6"/>
    <w:rsid w:val="00D50AFD"/>
    <w:rsid w:val="00D520AC"/>
    <w:rsid w:val="00D52A71"/>
    <w:rsid w:val="00D5348C"/>
    <w:rsid w:val="00D54461"/>
    <w:rsid w:val="00D55EBE"/>
    <w:rsid w:val="00D55F7F"/>
    <w:rsid w:val="00D563AC"/>
    <w:rsid w:val="00D57B81"/>
    <w:rsid w:val="00D60546"/>
    <w:rsid w:val="00D613D8"/>
    <w:rsid w:val="00D6155E"/>
    <w:rsid w:val="00D61F09"/>
    <w:rsid w:val="00D621EA"/>
    <w:rsid w:val="00D623C4"/>
    <w:rsid w:val="00D63938"/>
    <w:rsid w:val="00D63CBB"/>
    <w:rsid w:val="00D63F68"/>
    <w:rsid w:val="00D64561"/>
    <w:rsid w:val="00D654CB"/>
    <w:rsid w:val="00D660EA"/>
    <w:rsid w:val="00D672EF"/>
    <w:rsid w:val="00D6786A"/>
    <w:rsid w:val="00D67C3A"/>
    <w:rsid w:val="00D67DD7"/>
    <w:rsid w:val="00D70BAF"/>
    <w:rsid w:val="00D71CF3"/>
    <w:rsid w:val="00D72C22"/>
    <w:rsid w:val="00D72D0B"/>
    <w:rsid w:val="00D73CA1"/>
    <w:rsid w:val="00D743B1"/>
    <w:rsid w:val="00D74DA5"/>
    <w:rsid w:val="00D75C20"/>
    <w:rsid w:val="00D7610D"/>
    <w:rsid w:val="00D779D1"/>
    <w:rsid w:val="00D80323"/>
    <w:rsid w:val="00D80568"/>
    <w:rsid w:val="00D806CB"/>
    <w:rsid w:val="00D80702"/>
    <w:rsid w:val="00D8147C"/>
    <w:rsid w:val="00D820D1"/>
    <w:rsid w:val="00D823EE"/>
    <w:rsid w:val="00D82486"/>
    <w:rsid w:val="00D82947"/>
    <w:rsid w:val="00D82A51"/>
    <w:rsid w:val="00D82BA2"/>
    <w:rsid w:val="00D8311F"/>
    <w:rsid w:val="00D846FC"/>
    <w:rsid w:val="00D8645E"/>
    <w:rsid w:val="00D868DB"/>
    <w:rsid w:val="00D8716A"/>
    <w:rsid w:val="00D8785D"/>
    <w:rsid w:val="00D87ADA"/>
    <w:rsid w:val="00D87C38"/>
    <w:rsid w:val="00D9191F"/>
    <w:rsid w:val="00D91FA6"/>
    <w:rsid w:val="00D92FBD"/>
    <w:rsid w:val="00D937C0"/>
    <w:rsid w:val="00D93D1F"/>
    <w:rsid w:val="00D93DAE"/>
    <w:rsid w:val="00D9437F"/>
    <w:rsid w:val="00D946F5"/>
    <w:rsid w:val="00D95674"/>
    <w:rsid w:val="00D958D1"/>
    <w:rsid w:val="00D95FC8"/>
    <w:rsid w:val="00D96F77"/>
    <w:rsid w:val="00D97429"/>
    <w:rsid w:val="00D97AAC"/>
    <w:rsid w:val="00DA1977"/>
    <w:rsid w:val="00DA213D"/>
    <w:rsid w:val="00DA267C"/>
    <w:rsid w:val="00DA2E4B"/>
    <w:rsid w:val="00DA3128"/>
    <w:rsid w:val="00DA48A9"/>
    <w:rsid w:val="00DA4B4E"/>
    <w:rsid w:val="00DA4FDA"/>
    <w:rsid w:val="00DA509D"/>
    <w:rsid w:val="00DA51DD"/>
    <w:rsid w:val="00DA571D"/>
    <w:rsid w:val="00DA628C"/>
    <w:rsid w:val="00DA63A8"/>
    <w:rsid w:val="00DA6DBC"/>
    <w:rsid w:val="00DA7694"/>
    <w:rsid w:val="00DA76C7"/>
    <w:rsid w:val="00DA7792"/>
    <w:rsid w:val="00DB2593"/>
    <w:rsid w:val="00DB2B16"/>
    <w:rsid w:val="00DB340F"/>
    <w:rsid w:val="00DB3450"/>
    <w:rsid w:val="00DB38F8"/>
    <w:rsid w:val="00DB3EF9"/>
    <w:rsid w:val="00DB3F14"/>
    <w:rsid w:val="00DB4189"/>
    <w:rsid w:val="00DB4281"/>
    <w:rsid w:val="00DB5962"/>
    <w:rsid w:val="00DB5A9D"/>
    <w:rsid w:val="00DB5B54"/>
    <w:rsid w:val="00DB63C9"/>
    <w:rsid w:val="00DB688D"/>
    <w:rsid w:val="00DB7320"/>
    <w:rsid w:val="00DC0810"/>
    <w:rsid w:val="00DC0E16"/>
    <w:rsid w:val="00DC11C1"/>
    <w:rsid w:val="00DC1428"/>
    <w:rsid w:val="00DC1DF5"/>
    <w:rsid w:val="00DC1ECD"/>
    <w:rsid w:val="00DC2542"/>
    <w:rsid w:val="00DC2C1C"/>
    <w:rsid w:val="00DC45F8"/>
    <w:rsid w:val="00DC5121"/>
    <w:rsid w:val="00DC599C"/>
    <w:rsid w:val="00DC6DE4"/>
    <w:rsid w:val="00DC783B"/>
    <w:rsid w:val="00DC7BC1"/>
    <w:rsid w:val="00DD01F3"/>
    <w:rsid w:val="00DD02B0"/>
    <w:rsid w:val="00DD0A14"/>
    <w:rsid w:val="00DD1183"/>
    <w:rsid w:val="00DD205A"/>
    <w:rsid w:val="00DD302C"/>
    <w:rsid w:val="00DD320C"/>
    <w:rsid w:val="00DD342A"/>
    <w:rsid w:val="00DD4A82"/>
    <w:rsid w:val="00DD4C0F"/>
    <w:rsid w:val="00DD6452"/>
    <w:rsid w:val="00DD6454"/>
    <w:rsid w:val="00DD6727"/>
    <w:rsid w:val="00DD7275"/>
    <w:rsid w:val="00DD7A0C"/>
    <w:rsid w:val="00DD7AC9"/>
    <w:rsid w:val="00DE018A"/>
    <w:rsid w:val="00DE02C2"/>
    <w:rsid w:val="00DE0E45"/>
    <w:rsid w:val="00DE123D"/>
    <w:rsid w:val="00DE1269"/>
    <w:rsid w:val="00DE13EE"/>
    <w:rsid w:val="00DE190D"/>
    <w:rsid w:val="00DE2F81"/>
    <w:rsid w:val="00DE33FB"/>
    <w:rsid w:val="00DE35BD"/>
    <w:rsid w:val="00DE4470"/>
    <w:rsid w:val="00DE47EC"/>
    <w:rsid w:val="00DE4F3D"/>
    <w:rsid w:val="00DE50CA"/>
    <w:rsid w:val="00DE51C7"/>
    <w:rsid w:val="00DE5908"/>
    <w:rsid w:val="00DE5BED"/>
    <w:rsid w:val="00DE61CA"/>
    <w:rsid w:val="00DE661E"/>
    <w:rsid w:val="00DE6E12"/>
    <w:rsid w:val="00DE7621"/>
    <w:rsid w:val="00DE77C4"/>
    <w:rsid w:val="00DE7D2A"/>
    <w:rsid w:val="00DE7EC3"/>
    <w:rsid w:val="00DF00FC"/>
    <w:rsid w:val="00DF0CEC"/>
    <w:rsid w:val="00DF11B2"/>
    <w:rsid w:val="00DF1630"/>
    <w:rsid w:val="00DF1D43"/>
    <w:rsid w:val="00DF30B9"/>
    <w:rsid w:val="00DF3E85"/>
    <w:rsid w:val="00DF4292"/>
    <w:rsid w:val="00DF45BA"/>
    <w:rsid w:val="00DF472C"/>
    <w:rsid w:val="00DF4800"/>
    <w:rsid w:val="00DF4E97"/>
    <w:rsid w:val="00DF5998"/>
    <w:rsid w:val="00DF5D44"/>
    <w:rsid w:val="00DF61FE"/>
    <w:rsid w:val="00DF64EC"/>
    <w:rsid w:val="00DF67E1"/>
    <w:rsid w:val="00DF6958"/>
    <w:rsid w:val="00DF6E4D"/>
    <w:rsid w:val="00DF72C9"/>
    <w:rsid w:val="00E003FF"/>
    <w:rsid w:val="00E00D56"/>
    <w:rsid w:val="00E016D3"/>
    <w:rsid w:val="00E02371"/>
    <w:rsid w:val="00E0279E"/>
    <w:rsid w:val="00E02E07"/>
    <w:rsid w:val="00E04224"/>
    <w:rsid w:val="00E0439D"/>
    <w:rsid w:val="00E04B7B"/>
    <w:rsid w:val="00E06147"/>
    <w:rsid w:val="00E07A60"/>
    <w:rsid w:val="00E100FA"/>
    <w:rsid w:val="00E10163"/>
    <w:rsid w:val="00E1032A"/>
    <w:rsid w:val="00E104E3"/>
    <w:rsid w:val="00E10D09"/>
    <w:rsid w:val="00E11481"/>
    <w:rsid w:val="00E11D44"/>
    <w:rsid w:val="00E123C9"/>
    <w:rsid w:val="00E12741"/>
    <w:rsid w:val="00E12762"/>
    <w:rsid w:val="00E13303"/>
    <w:rsid w:val="00E13DC9"/>
    <w:rsid w:val="00E1437C"/>
    <w:rsid w:val="00E156FB"/>
    <w:rsid w:val="00E15709"/>
    <w:rsid w:val="00E15773"/>
    <w:rsid w:val="00E1775E"/>
    <w:rsid w:val="00E17F28"/>
    <w:rsid w:val="00E20846"/>
    <w:rsid w:val="00E20C46"/>
    <w:rsid w:val="00E20E9E"/>
    <w:rsid w:val="00E20EA3"/>
    <w:rsid w:val="00E21C93"/>
    <w:rsid w:val="00E22A1E"/>
    <w:rsid w:val="00E22B8D"/>
    <w:rsid w:val="00E2300F"/>
    <w:rsid w:val="00E2320D"/>
    <w:rsid w:val="00E23E60"/>
    <w:rsid w:val="00E2439B"/>
    <w:rsid w:val="00E25440"/>
    <w:rsid w:val="00E2565E"/>
    <w:rsid w:val="00E260FF"/>
    <w:rsid w:val="00E26A78"/>
    <w:rsid w:val="00E27B89"/>
    <w:rsid w:val="00E27BA3"/>
    <w:rsid w:val="00E3140E"/>
    <w:rsid w:val="00E31746"/>
    <w:rsid w:val="00E3370B"/>
    <w:rsid w:val="00E33A39"/>
    <w:rsid w:val="00E3462F"/>
    <w:rsid w:val="00E34905"/>
    <w:rsid w:val="00E3490D"/>
    <w:rsid w:val="00E34C04"/>
    <w:rsid w:val="00E3559D"/>
    <w:rsid w:val="00E35C6B"/>
    <w:rsid w:val="00E35CA9"/>
    <w:rsid w:val="00E36B91"/>
    <w:rsid w:val="00E37175"/>
    <w:rsid w:val="00E37953"/>
    <w:rsid w:val="00E404AE"/>
    <w:rsid w:val="00E42160"/>
    <w:rsid w:val="00E4219D"/>
    <w:rsid w:val="00E42F12"/>
    <w:rsid w:val="00E45FB4"/>
    <w:rsid w:val="00E473C2"/>
    <w:rsid w:val="00E47914"/>
    <w:rsid w:val="00E502FB"/>
    <w:rsid w:val="00E503DB"/>
    <w:rsid w:val="00E50E96"/>
    <w:rsid w:val="00E50F0B"/>
    <w:rsid w:val="00E51D88"/>
    <w:rsid w:val="00E52494"/>
    <w:rsid w:val="00E52867"/>
    <w:rsid w:val="00E531D4"/>
    <w:rsid w:val="00E5330D"/>
    <w:rsid w:val="00E53B38"/>
    <w:rsid w:val="00E53DD5"/>
    <w:rsid w:val="00E53EEA"/>
    <w:rsid w:val="00E5490A"/>
    <w:rsid w:val="00E5616F"/>
    <w:rsid w:val="00E56939"/>
    <w:rsid w:val="00E5750E"/>
    <w:rsid w:val="00E57564"/>
    <w:rsid w:val="00E57A5A"/>
    <w:rsid w:val="00E60756"/>
    <w:rsid w:val="00E60C99"/>
    <w:rsid w:val="00E620C5"/>
    <w:rsid w:val="00E629A1"/>
    <w:rsid w:val="00E62B45"/>
    <w:rsid w:val="00E65487"/>
    <w:rsid w:val="00E6669C"/>
    <w:rsid w:val="00E673BD"/>
    <w:rsid w:val="00E7009D"/>
    <w:rsid w:val="00E701B4"/>
    <w:rsid w:val="00E708A7"/>
    <w:rsid w:val="00E71960"/>
    <w:rsid w:val="00E71D42"/>
    <w:rsid w:val="00E733E2"/>
    <w:rsid w:val="00E7430F"/>
    <w:rsid w:val="00E75366"/>
    <w:rsid w:val="00E75CE7"/>
    <w:rsid w:val="00E768E8"/>
    <w:rsid w:val="00E76B09"/>
    <w:rsid w:val="00E7746B"/>
    <w:rsid w:val="00E776A3"/>
    <w:rsid w:val="00E77D1C"/>
    <w:rsid w:val="00E77D7A"/>
    <w:rsid w:val="00E77E4E"/>
    <w:rsid w:val="00E801BB"/>
    <w:rsid w:val="00E802D0"/>
    <w:rsid w:val="00E80FF7"/>
    <w:rsid w:val="00E820C3"/>
    <w:rsid w:val="00E82EEB"/>
    <w:rsid w:val="00E8317A"/>
    <w:rsid w:val="00E831A2"/>
    <w:rsid w:val="00E84DE0"/>
    <w:rsid w:val="00E85B0D"/>
    <w:rsid w:val="00E8623E"/>
    <w:rsid w:val="00E867DC"/>
    <w:rsid w:val="00E87122"/>
    <w:rsid w:val="00E873CB"/>
    <w:rsid w:val="00E87459"/>
    <w:rsid w:val="00E874B4"/>
    <w:rsid w:val="00E875B9"/>
    <w:rsid w:val="00E876FD"/>
    <w:rsid w:val="00E87F12"/>
    <w:rsid w:val="00E87FBC"/>
    <w:rsid w:val="00E90152"/>
    <w:rsid w:val="00E9042C"/>
    <w:rsid w:val="00E92B42"/>
    <w:rsid w:val="00E92F76"/>
    <w:rsid w:val="00E93237"/>
    <w:rsid w:val="00E93598"/>
    <w:rsid w:val="00E936C0"/>
    <w:rsid w:val="00E94BFF"/>
    <w:rsid w:val="00E9579E"/>
    <w:rsid w:val="00E9655B"/>
    <w:rsid w:val="00E97061"/>
    <w:rsid w:val="00EA028E"/>
    <w:rsid w:val="00EA1771"/>
    <w:rsid w:val="00EA25C8"/>
    <w:rsid w:val="00EA2F16"/>
    <w:rsid w:val="00EA3121"/>
    <w:rsid w:val="00EA34B4"/>
    <w:rsid w:val="00EA36F4"/>
    <w:rsid w:val="00EA376A"/>
    <w:rsid w:val="00EA48B6"/>
    <w:rsid w:val="00EA4AEC"/>
    <w:rsid w:val="00EA66BC"/>
    <w:rsid w:val="00EA7749"/>
    <w:rsid w:val="00EA7C5D"/>
    <w:rsid w:val="00EA7DE8"/>
    <w:rsid w:val="00EA7E50"/>
    <w:rsid w:val="00EB14EA"/>
    <w:rsid w:val="00EB23C3"/>
    <w:rsid w:val="00EB2868"/>
    <w:rsid w:val="00EB35A1"/>
    <w:rsid w:val="00EB4640"/>
    <w:rsid w:val="00EB46E0"/>
    <w:rsid w:val="00EB4DF3"/>
    <w:rsid w:val="00EB4EC0"/>
    <w:rsid w:val="00EB545C"/>
    <w:rsid w:val="00EB65AA"/>
    <w:rsid w:val="00EB6ABF"/>
    <w:rsid w:val="00EB6FE0"/>
    <w:rsid w:val="00EB7D65"/>
    <w:rsid w:val="00EC0431"/>
    <w:rsid w:val="00EC0A8C"/>
    <w:rsid w:val="00EC1320"/>
    <w:rsid w:val="00EC2303"/>
    <w:rsid w:val="00EC3CD1"/>
    <w:rsid w:val="00EC5B19"/>
    <w:rsid w:val="00EC5C2E"/>
    <w:rsid w:val="00EC6C39"/>
    <w:rsid w:val="00EC6E71"/>
    <w:rsid w:val="00EC734E"/>
    <w:rsid w:val="00EC763F"/>
    <w:rsid w:val="00EC77A9"/>
    <w:rsid w:val="00ED091C"/>
    <w:rsid w:val="00ED1DBB"/>
    <w:rsid w:val="00ED2B1C"/>
    <w:rsid w:val="00ED2FE1"/>
    <w:rsid w:val="00ED3A49"/>
    <w:rsid w:val="00ED3E87"/>
    <w:rsid w:val="00ED3EC7"/>
    <w:rsid w:val="00ED4B56"/>
    <w:rsid w:val="00ED4D40"/>
    <w:rsid w:val="00ED4DE4"/>
    <w:rsid w:val="00ED614A"/>
    <w:rsid w:val="00ED66AD"/>
    <w:rsid w:val="00ED67A2"/>
    <w:rsid w:val="00EE0388"/>
    <w:rsid w:val="00EE08B2"/>
    <w:rsid w:val="00EE13F8"/>
    <w:rsid w:val="00EE1562"/>
    <w:rsid w:val="00EE17DB"/>
    <w:rsid w:val="00EE1DEA"/>
    <w:rsid w:val="00EE2563"/>
    <w:rsid w:val="00EE2F8A"/>
    <w:rsid w:val="00EE3C9C"/>
    <w:rsid w:val="00EE3DF4"/>
    <w:rsid w:val="00EE4330"/>
    <w:rsid w:val="00EE4BDD"/>
    <w:rsid w:val="00EE4F24"/>
    <w:rsid w:val="00EE6313"/>
    <w:rsid w:val="00EE63DC"/>
    <w:rsid w:val="00EE6522"/>
    <w:rsid w:val="00EE6674"/>
    <w:rsid w:val="00EE6F10"/>
    <w:rsid w:val="00EE6FE5"/>
    <w:rsid w:val="00EE70E2"/>
    <w:rsid w:val="00EE7BA4"/>
    <w:rsid w:val="00EF0647"/>
    <w:rsid w:val="00EF075F"/>
    <w:rsid w:val="00EF1381"/>
    <w:rsid w:val="00EF34EA"/>
    <w:rsid w:val="00EF3B69"/>
    <w:rsid w:val="00EF4527"/>
    <w:rsid w:val="00EF5CDD"/>
    <w:rsid w:val="00EF5E3F"/>
    <w:rsid w:val="00EF6F3E"/>
    <w:rsid w:val="00EF6FE3"/>
    <w:rsid w:val="00EF708B"/>
    <w:rsid w:val="00F010C4"/>
    <w:rsid w:val="00F022AA"/>
    <w:rsid w:val="00F026A2"/>
    <w:rsid w:val="00F02957"/>
    <w:rsid w:val="00F041A4"/>
    <w:rsid w:val="00F047D5"/>
    <w:rsid w:val="00F049FA"/>
    <w:rsid w:val="00F04D39"/>
    <w:rsid w:val="00F0586B"/>
    <w:rsid w:val="00F059E3"/>
    <w:rsid w:val="00F05C82"/>
    <w:rsid w:val="00F0623C"/>
    <w:rsid w:val="00F068FB"/>
    <w:rsid w:val="00F07064"/>
    <w:rsid w:val="00F0728C"/>
    <w:rsid w:val="00F077D8"/>
    <w:rsid w:val="00F10BC6"/>
    <w:rsid w:val="00F10DE7"/>
    <w:rsid w:val="00F11236"/>
    <w:rsid w:val="00F11B2D"/>
    <w:rsid w:val="00F12479"/>
    <w:rsid w:val="00F1266E"/>
    <w:rsid w:val="00F12A38"/>
    <w:rsid w:val="00F13588"/>
    <w:rsid w:val="00F13CF1"/>
    <w:rsid w:val="00F14835"/>
    <w:rsid w:val="00F14E64"/>
    <w:rsid w:val="00F1509F"/>
    <w:rsid w:val="00F152CE"/>
    <w:rsid w:val="00F153C0"/>
    <w:rsid w:val="00F15BBA"/>
    <w:rsid w:val="00F15C2F"/>
    <w:rsid w:val="00F15DAC"/>
    <w:rsid w:val="00F166DF"/>
    <w:rsid w:val="00F16746"/>
    <w:rsid w:val="00F17060"/>
    <w:rsid w:val="00F1773E"/>
    <w:rsid w:val="00F17A76"/>
    <w:rsid w:val="00F20119"/>
    <w:rsid w:val="00F2096A"/>
    <w:rsid w:val="00F20CD9"/>
    <w:rsid w:val="00F22865"/>
    <w:rsid w:val="00F22A62"/>
    <w:rsid w:val="00F22D78"/>
    <w:rsid w:val="00F239B6"/>
    <w:rsid w:val="00F24510"/>
    <w:rsid w:val="00F24878"/>
    <w:rsid w:val="00F249CF"/>
    <w:rsid w:val="00F24B2F"/>
    <w:rsid w:val="00F2500B"/>
    <w:rsid w:val="00F2698B"/>
    <w:rsid w:val="00F26E24"/>
    <w:rsid w:val="00F271D8"/>
    <w:rsid w:val="00F2770B"/>
    <w:rsid w:val="00F27A46"/>
    <w:rsid w:val="00F30160"/>
    <w:rsid w:val="00F30607"/>
    <w:rsid w:val="00F31CCF"/>
    <w:rsid w:val="00F32314"/>
    <w:rsid w:val="00F32324"/>
    <w:rsid w:val="00F32994"/>
    <w:rsid w:val="00F337FF"/>
    <w:rsid w:val="00F346E3"/>
    <w:rsid w:val="00F34F5F"/>
    <w:rsid w:val="00F35F0A"/>
    <w:rsid w:val="00F36473"/>
    <w:rsid w:val="00F36772"/>
    <w:rsid w:val="00F36F83"/>
    <w:rsid w:val="00F3718F"/>
    <w:rsid w:val="00F40178"/>
    <w:rsid w:val="00F40975"/>
    <w:rsid w:val="00F40984"/>
    <w:rsid w:val="00F41443"/>
    <w:rsid w:val="00F426EB"/>
    <w:rsid w:val="00F45206"/>
    <w:rsid w:val="00F4631A"/>
    <w:rsid w:val="00F46B3B"/>
    <w:rsid w:val="00F46EB9"/>
    <w:rsid w:val="00F46F9F"/>
    <w:rsid w:val="00F47CCB"/>
    <w:rsid w:val="00F5015D"/>
    <w:rsid w:val="00F5028F"/>
    <w:rsid w:val="00F502FA"/>
    <w:rsid w:val="00F505A4"/>
    <w:rsid w:val="00F507F0"/>
    <w:rsid w:val="00F509D3"/>
    <w:rsid w:val="00F50E84"/>
    <w:rsid w:val="00F50EDB"/>
    <w:rsid w:val="00F51B01"/>
    <w:rsid w:val="00F51F55"/>
    <w:rsid w:val="00F5264E"/>
    <w:rsid w:val="00F5314D"/>
    <w:rsid w:val="00F539AA"/>
    <w:rsid w:val="00F54488"/>
    <w:rsid w:val="00F5450C"/>
    <w:rsid w:val="00F57926"/>
    <w:rsid w:val="00F57BD5"/>
    <w:rsid w:val="00F606DD"/>
    <w:rsid w:val="00F61510"/>
    <w:rsid w:val="00F615B5"/>
    <w:rsid w:val="00F619F5"/>
    <w:rsid w:val="00F62C9D"/>
    <w:rsid w:val="00F62FAD"/>
    <w:rsid w:val="00F630ED"/>
    <w:rsid w:val="00F63ADE"/>
    <w:rsid w:val="00F64E8F"/>
    <w:rsid w:val="00F65C10"/>
    <w:rsid w:val="00F65F92"/>
    <w:rsid w:val="00F66197"/>
    <w:rsid w:val="00F67871"/>
    <w:rsid w:val="00F67BC1"/>
    <w:rsid w:val="00F67F79"/>
    <w:rsid w:val="00F70B0B"/>
    <w:rsid w:val="00F719AC"/>
    <w:rsid w:val="00F71F2D"/>
    <w:rsid w:val="00F742D8"/>
    <w:rsid w:val="00F74D47"/>
    <w:rsid w:val="00F75890"/>
    <w:rsid w:val="00F75D17"/>
    <w:rsid w:val="00F76B9F"/>
    <w:rsid w:val="00F77BE9"/>
    <w:rsid w:val="00F80D73"/>
    <w:rsid w:val="00F81893"/>
    <w:rsid w:val="00F82A57"/>
    <w:rsid w:val="00F83AB5"/>
    <w:rsid w:val="00F85007"/>
    <w:rsid w:val="00F8564D"/>
    <w:rsid w:val="00F85AE5"/>
    <w:rsid w:val="00F85B43"/>
    <w:rsid w:val="00F86735"/>
    <w:rsid w:val="00F8685B"/>
    <w:rsid w:val="00F868C7"/>
    <w:rsid w:val="00F87BA2"/>
    <w:rsid w:val="00F87F4C"/>
    <w:rsid w:val="00F9075D"/>
    <w:rsid w:val="00F91900"/>
    <w:rsid w:val="00F91A1E"/>
    <w:rsid w:val="00F92AFC"/>
    <w:rsid w:val="00F93323"/>
    <w:rsid w:val="00F93579"/>
    <w:rsid w:val="00F935BE"/>
    <w:rsid w:val="00F93619"/>
    <w:rsid w:val="00F93B8D"/>
    <w:rsid w:val="00F9559B"/>
    <w:rsid w:val="00F95DD2"/>
    <w:rsid w:val="00F96B4A"/>
    <w:rsid w:val="00F97607"/>
    <w:rsid w:val="00F97AE8"/>
    <w:rsid w:val="00F97FDA"/>
    <w:rsid w:val="00FA0373"/>
    <w:rsid w:val="00FA204E"/>
    <w:rsid w:val="00FA2084"/>
    <w:rsid w:val="00FA2D44"/>
    <w:rsid w:val="00FA2D5B"/>
    <w:rsid w:val="00FA3445"/>
    <w:rsid w:val="00FA46A0"/>
    <w:rsid w:val="00FA4DBE"/>
    <w:rsid w:val="00FA52EC"/>
    <w:rsid w:val="00FA5445"/>
    <w:rsid w:val="00FA5EAD"/>
    <w:rsid w:val="00FA68D1"/>
    <w:rsid w:val="00FA77DC"/>
    <w:rsid w:val="00FB038C"/>
    <w:rsid w:val="00FB0989"/>
    <w:rsid w:val="00FB119C"/>
    <w:rsid w:val="00FB1EA9"/>
    <w:rsid w:val="00FB2A26"/>
    <w:rsid w:val="00FB2F4D"/>
    <w:rsid w:val="00FB342D"/>
    <w:rsid w:val="00FB40FC"/>
    <w:rsid w:val="00FB462D"/>
    <w:rsid w:val="00FB492A"/>
    <w:rsid w:val="00FB5336"/>
    <w:rsid w:val="00FB5888"/>
    <w:rsid w:val="00FB6B91"/>
    <w:rsid w:val="00FC0A8D"/>
    <w:rsid w:val="00FC1493"/>
    <w:rsid w:val="00FC274F"/>
    <w:rsid w:val="00FC33D2"/>
    <w:rsid w:val="00FC3635"/>
    <w:rsid w:val="00FC3934"/>
    <w:rsid w:val="00FC3E80"/>
    <w:rsid w:val="00FC41B4"/>
    <w:rsid w:val="00FC6399"/>
    <w:rsid w:val="00FC690A"/>
    <w:rsid w:val="00FC6D63"/>
    <w:rsid w:val="00FC6FE3"/>
    <w:rsid w:val="00FC729E"/>
    <w:rsid w:val="00FC776E"/>
    <w:rsid w:val="00FD058F"/>
    <w:rsid w:val="00FD0B31"/>
    <w:rsid w:val="00FD106E"/>
    <w:rsid w:val="00FD1679"/>
    <w:rsid w:val="00FD259B"/>
    <w:rsid w:val="00FD3722"/>
    <w:rsid w:val="00FD4541"/>
    <w:rsid w:val="00FD4CF0"/>
    <w:rsid w:val="00FD4D9A"/>
    <w:rsid w:val="00FD513F"/>
    <w:rsid w:val="00FD5441"/>
    <w:rsid w:val="00FD56F0"/>
    <w:rsid w:val="00FD5B6B"/>
    <w:rsid w:val="00FE0B30"/>
    <w:rsid w:val="00FE0FE7"/>
    <w:rsid w:val="00FE12C6"/>
    <w:rsid w:val="00FE12CF"/>
    <w:rsid w:val="00FE12EE"/>
    <w:rsid w:val="00FE2124"/>
    <w:rsid w:val="00FE2231"/>
    <w:rsid w:val="00FE28FB"/>
    <w:rsid w:val="00FE2DEB"/>
    <w:rsid w:val="00FE3C47"/>
    <w:rsid w:val="00FE3D57"/>
    <w:rsid w:val="00FE4083"/>
    <w:rsid w:val="00FE460E"/>
    <w:rsid w:val="00FE4B38"/>
    <w:rsid w:val="00FE4B42"/>
    <w:rsid w:val="00FE4B4E"/>
    <w:rsid w:val="00FE53D6"/>
    <w:rsid w:val="00FE58FE"/>
    <w:rsid w:val="00FE5EB7"/>
    <w:rsid w:val="00FE71C4"/>
    <w:rsid w:val="00FF0C7F"/>
    <w:rsid w:val="00FF1027"/>
    <w:rsid w:val="00FF2073"/>
    <w:rsid w:val="00FF2DE6"/>
    <w:rsid w:val="00FF3E27"/>
    <w:rsid w:val="00FF4CAD"/>
    <w:rsid w:val="00FF5AEB"/>
    <w:rsid w:val="00FF5B8A"/>
    <w:rsid w:val="00FF6255"/>
    <w:rsid w:val="00FF66EF"/>
    <w:rsid w:val="00FF6811"/>
    <w:rsid w:val="00FF6B63"/>
    <w:rsid w:val="00FF729D"/>
    <w:rsid w:val="00FF7B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C5E9FA"/>
  <w15:docId w15:val="{120409E9-37D2-46E2-BC26-5ECBF3480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07695"/>
    <w:pPr>
      <w:jc w:val="both"/>
    </w:pPr>
    <w:rPr>
      <w:sz w:val="21"/>
    </w:rPr>
  </w:style>
  <w:style w:type="paragraph" w:styleId="berschrift1">
    <w:name w:val="heading 1"/>
    <w:basedOn w:val="Standard"/>
    <w:next w:val="Standard"/>
    <w:link w:val="berschrift1Zchn"/>
    <w:uiPriority w:val="9"/>
    <w:qFormat/>
    <w:rsid w:val="00584600"/>
    <w:pPr>
      <w:keepNext/>
      <w:keepLines/>
      <w:numPr>
        <w:numId w:val="3"/>
      </w:numPr>
      <w:spacing w:before="2040" w:after="720"/>
      <w:ind w:left="431" w:hanging="431"/>
      <w:outlineLvl w:val="0"/>
    </w:pPr>
    <w:rPr>
      <w:rFonts w:asciiTheme="majorHAnsi" w:eastAsiaTheme="majorEastAsia" w:hAnsiTheme="majorHAnsi" w:cstheme="majorBidi"/>
      <w:b/>
      <w:bCs/>
      <w:color w:val="000000" w:themeColor="text1"/>
      <w:sz w:val="40"/>
      <w:szCs w:val="28"/>
    </w:rPr>
  </w:style>
  <w:style w:type="paragraph" w:styleId="berschrift2">
    <w:name w:val="heading 2"/>
    <w:basedOn w:val="berschrift1"/>
    <w:next w:val="Standard"/>
    <w:link w:val="berschrift2Zchn"/>
    <w:uiPriority w:val="9"/>
    <w:unhideWhenUsed/>
    <w:qFormat/>
    <w:rsid w:val="008D4621"/>
    <w:pPr>
      <w:numPr>
        <w:ilvl w:val="1"/>
      </w:numPr>
      <w:spacing w:before="1080" w:after="360"/>
      <w:ind w:left="578" w:hanging="578"/>
      <w:outlineLvl w:val="1"/>
    </w:pPr>
    <w:rPr>
      <w:bCs w:val="0"/>
      <w:sz w:val="32"/>
      <w:szCs w:val="26"/>
    </w:rPr>
  </w:style>
  <w:style w:type="paragraph" w:styleId="berschrift3">
    <w:name w:val="heading 3"/>
    <w:basedOn w:val="berschrift2"/>
    <w:next w:val="Standard"/>
    <w:link w:val="berschrift3Zchn"/>
    <w:uiPriority w:val="9"/>
    <w:unhideWhenUsed/>
    <w:qFormat/>
    <w:rsid w:val="00F24510"/>
    <w:pPr>
      <w:numPr>
        <w:ilvl w:val="2"/>
      </w:numPr>
      <w:spacing w:before="480" w:after="240"/>
      <w:outlineLvl w:val="2"/>
    </w:pPr>
    <w:rPr>
      <w:bCs/>
      <w:sz w:val="28"/>
    </w:rPr>
  </w:style>
  <w:style w:type="paragraph" w:styleId="berschrift4">
    <w:name w:val="heading 4"/>
    <w:basedOn w:val="berschrift3"/>
    <w:next w:val="Standard"/>
    <w:link w:val="berschrift4Zchn"/>
    <w:uiPriority w:val="9"/>
    <w:unhideWhenUsed/>
    <w:qFormat/>
    <w:rsid w:val="00F24510"/>
    <w:pPr>
      <w:numPr>
        <w:ilvl w:val="3"/>
      </w:numPr>
      <w:spacing w:before="360"/>
      <w:ind w:left="862" w:hanging="862"/>
      <w:outlineLvl w:val="3"/>
    </w:pPr>
    <w:rPr>
      <w:bCs w:val="0"/>
      <w:iCs/>
      <w:sz w:val="24"/>
    </w:rPr>
  </w:style>
  <w:style w:type="paragraph" w:styleId="berschrift5">
    <w:name w:val="heading 5"/>
    <w:basedOn w:val="Standard"/>
    <w:next w:val="Standard"/>
    <w:link w:val="berschrift5Zchn"/>
    <w:uiPriority w:val="9"/>
    <w:semiHidden/>
    <w:unhideWhenUsed/>
    <w:qFormat/>
    <w:rsid w:val="004C7B15"/>
    <w:pPr>
      <w:keepNext/>
      <w:keepLines/>
      <w:spacing w:before="200" w:after="0"/>
      <w:outlineLvl w:val="4"/>
    </w:pPr>
    <w:rPr>
      <w:rFonts w:asciiTheme="majorHAnsi" w:eastAsiaTheme="majorEastAsia" w:hAnsiTheme="majorHAnsi" w:cstheme="majorBidi"/>
      <w:b/>
      <w:color w:val="395220" w:themeColor="accent1" w:themeShade="7F"/>
    </w:rPr>
  </w:style>
  <w:style w:type="paragraph" w:styleId="berschrift6">
    <w:name w:val="heading 6"/>
    <w:basedOn w:val="Standard"/>
    <w:next w:val="Standard"/>
    <w:link w:val="berschrift6Zchn"/>
    <w:uiPriority w:val="9"/>
    <w:semiHidden/>
    <w:unhideWhenUsed/>
    <w:qFormat/>
    <w:rsid w:val="000A10C8"/>
    <w:pPr>
      <w:keepNext/>
      <w:keepLines/>
      <w:numPr>
        <w:ilvl w:val="5"/>
        <w:numId w:val="3"/>
      </w:numPr>
      <w:spacing w:before="200" w:after="0"/>
      <w:outlineLvl w:val="5"/>
    </w:pPr>
    <w:rPr>
      <w:rFonts w:asciiTheme="majorHAnsi" w:eastAsiaTheme="majorEastAsia" w:hAnsiTheme="majorHAnsi" w:cstheme="majorBidi"/>
      <w:i/>
      <w:iCs/>
      <w:color w:val="395220" w:themeColor="accent1" w:themeShade="7F"/>
    </w:rPr>
  </w:style>
  <w:style w:type="paragraph" w:styleId="berschrift7">
    <w:name w:val="heading 7"/>
    <w:basedOn w:val="Standard"/>
    <w:next w:val="Standard"/>
    <w:link w:val="berschrift7Zchn"/>
    <w:uiPriority w:val="9"/>
    <w:semiHidden/>
    <w:unhideWhenUsed/>
    <w:qFormat/>
    <w:rsid w:val="000A10C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A10C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A10C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link w:val="BeschriftungZchn"/>
    <w:uiPriority w:val="35"/>
    <w:unhideWhenUsed/>
    <w:qFormat/>
    <w:rsid w:val="008A2257"/>
    <w:pPr>
      <w:spacing w:after="240" w:line="240" w:lineRule="auto"/>
    </w:pPr>
    <w:rPr>
      <w:bCs/>
      <w:color w:val="000000" w:themeColor="text1"/>
      <w:sz w:val="18"/>
      <w:szCs w:val="18"/>
    </w:rPr>
  </w:style>
  <w:style w:type="paragraph" w:styleId="Inhaltsverzeichnisberschrift">
    <w:name w:val="TOC Heading"/>
    <w:basedOn w:val="berschrift1"/>
    <w:next w:val="Standard"/>
    <w:uiPriority w:val="39"/>
    <w:unhideWhenUsed/>
    <w:qFormat/>
    <w:rsid w:val="002001A8"/>
    <w:pPr>
      <w:numPr>
        <w:numId w:val="0"/>
      </w:numPr>
      <w:spacing w:before="480" w:after="0"/>
      <w:jc w:val="left"/>
      <w:outlineLvl w:val="9"/>
    </w:pPr>
    <w:rPr>
      <w:color w:val="567B30" w:themeColor="accent1" w:themeShade="BF"/>
      <w:sz w:val="28"/>
      <w:lang w:eastAsia="de-DE"/>
    </w:rPr>
  </w:style>
  <w:style w:type="paragraph" w:styleId="Sprechblasentext">
    <w:name w:val="Balloon Text"/>
    <w:basedOn w:val="Standard"/>
    <w:link w:val="SprechblasentextZchn"/>
    <w:uiPriority w:val="99"/>
    <w:semiHidden/>
    <w:unhideWhenUsed/>
    <w:rsid w:val="001F0FF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0FFC"/>
    <w:rPr>
      <w:rFonts w:ascii="Tahoma" w:hAnsi="Tahoma" w:cs="Tahoma"/>
      <w:sz w:val="16"/>
      <w:szCs w:val="16"/>
    </w:rPr>
  </w:style>
  <w:style w:type="paragraph" w:styleId="Titel">
    <w:name w:val="Title"/>
    <w:basedOn w:val="Standard"/>
    <w:next w:val="Standard"/>
    <w:link w:val="TitelZchn"/>
    <w:uiPriority w:val="10"/>
    <w:qFormat/>
    <w:rsid w:val="007C40F6"/>
    <w:pPr>
      <w:pBdr>
        <w:bottom w:val="single" w:sz="8" w:space="4" w:color="74A541" w:themeColor="accent1"/>
      </w:pBdr>
      <w:spacing w:after="300" w:line="240" w:lineRule="auto"/>
      <w:contextualSpacing/>
    </w:pPr>
    <w:rPr>
      <w:rFonts w:asciiTheme="majorHAnsi" w:eastAsiaTheme="majorEastAsia" w:hAnsiTheme="majorHAnsi" w:cstheme="majorBidi"/>
      <w:b/>
      <w:spacing w:val="5"/>
      <w:kern w:val="28"/>
      <w:sz w:val="52"/>
      <w:szCs w:val="52"/>
    </w:rPr>
  </w:style>
  <w:style w:type="character" w:customStyle="1" w:styleId="TitelZchn">
    <w:name w:val="Titel Zchn"/>
    <w:basedOn w:val="Absatz-Standardschriftart"/>
    <w:link w:val="Titel"/>
    <w:uiPriority w:val="10"/>
    <w:rsid w:val="007C40F6"/>
    <w:rPr>
      <w:rFonts w:asciiTheme="majorHAnsi" w:eastAsiaTheme="majorEastAsia" w:hAnsiTheme="majorHAnsi" w:cstheme="majorBidi"/>
      <w:b/>
      <w:spacing w:val="5"/>
      <w:kern w:val="28"/>
      <w:sz w:val="52"/>
      <w:szCs w:val="52"/>
    </w:rPr>
  </w:style>
  <w:style w:type="character" w:styleId="Platzhaltertext">
    <w:name w:val="Placeholder Text"/>
    <w:basedOn w:val="Absatz-Standardschriftart"/>
    <w:uiPriority w:val="99"/>
    <w:semiHidden/>
    <w:rsid w:val="00A04D3D"/>
    <w:rPr>
      <w:color w:val="808080"/>
    </w:rPr>
  </w:style>
  <w:style w:type="character" w:customStyle="1" w:styleId="berschrift1Zchn">
    <w:name w:val="Überschrift 1 Zchn"/>
    <w:basedOn w:val="Absatz-Standardschriftart"/>
    <w:link w:val="berschrift1"/>
    <w:uiPriority w:val="9"/>
    <w:rsid w:val="00584600"/>
    <w:rPr>
      <w:rFonts w:asciiTheme="majorHAnsi" w:eastAsiaTheme="majorEastAsia" w:hAnsiTheme="majorHAnsi" w:cstheme="majorBidi"/>
      <w:b/>
      <w:bCs/>
      <w:color w:val="000000" w:themeColor="text1"/>
      <w:sz w:val="40"/>
      <w:szCs w:val="28"/>
    </w:rPr>
  </w:style>
  <w:style w:type="character" w:styleId="Hervorhebung">
    <w:name w:val="Emphasis"/>
    <w:basedOn w:val="Absatz-Standardschriftart"/>
    <w:uiPriority w:val="20"/>
    <w:qFormat/>
    <w:rsid w:val="007C40F6"/>
    <w:rPr>
      <w:i/>
      <w:iCs/>
    </w:rPr>
  </w:style>
  <w:style w:type="character" w:customStyle="1" w:styleId="berschrift2Zchn">
    <w:name w:val="Überschrift 2 Zchn"/>
    <w:basedOn w:val="Absatz-Standardschriftart"/>
    <w:link w:val="berschrift2"/>
    <w:uiPriority w:val="9"/>
    <w:rsid w:val="008D4621"/>
    <w:rPr>
      <w:rFonts w:asciiTheme="majorHAnsi" w:eastAsiaTheme="majorEastAsia" w:hAnsiTheme="majorHAnsi" w:cstheme="majorBidi"/>
      <w:b/>
      <w:color w:val="000000" w:themeColor="text1"/>
      <w:sz w:val="32"/>
      <w:szCs w:val="26"/>
    </w:rPr>
  </w:style>
  <w:style w:type="character" w:customStyle="1" w:styleId="berschrift3Zchn">
    <w:name w:val="Überschrift 3 Zchn"/>
    <w:basedOn w:val="Absatz-Standardschriftart"/>
    <w:link w:val="berschrift3"/>
    <w:uiPriority w:val="9"/>
    <w:rsid w:val="00F24510"/>
    <w:rPr>
      <w:rFonts w:asciiTheme="majorHAnsi" w:eastAsiaTheme="majorEastAsia" w:hAnsiTheme="majorHAnsi" w:cstheme="majorBidi"/>
      <w:b/>
      <w:bCs/>
      <w:color w:val="000000" w:themeColor="text1"/>
      <w:sz w:val="28"/>
      <w:szCs w:val="26"/>
    </w:rPr>
  </w:style>
  <w:style w:type="character" w:customStyle="1" w:styleId="berschrift4Zchn">
    <w:name w:val="Überschrift 4 Zchn"/>
    <w:basedOn w:val="Absatz-Standardschriftart"/>
    <w:link w:val="berschrift4"/>
    <w:uiPriority w:val="9"/>
    <w:rsid w:val="00F24510"/>
    <w:rPr>
      <w:rFonts w:asciiTheme="majorHAnsi" w:eastAsiaTheme="majorEastAsia" w:hAnsiTheme="majorHAnsi" w:cstheme="majorBidi"/>
      <w:b/>
      <w:iCs/>
      <w:color w:val="000000" w:themeColor="text1"/>
      <w:sz w:val="24"/>
      <w:szCs w:val="26"/>
    </w:rPr>
  </w:style>
  <w:style w:type="paragraph" w:styleId="Untertitel">
    <w:name w:val="Subtitle"/>
    <w:basedOn w:val="Standard"/>
    <w:next w:val="Standard"/>
    <w:link w:val="UntertitelZchn"/>
    <w:uiPriority w:val="11"/>
    <w:qFormat/>
    <w:rsid w:val="00AA29BF"/>
    <w:pPr>
      <w:numPr>
        <w:ilvl w:val="1"/>
      </w:numPr>
      <w:spacing w:after="0"/>
    </w:pPr>
    <w:rPr>
      <w:rFonts w:asciiTheme="majorHAnsi" w:eastAsiaTheme="majorEastAsia" w:hAnsiTheme="majorHAnsi" w:cstheme="majorBidi"/>
      <w:iCs/>
      <w:color w:val="000000" w:themeColor="text1"/>
      <w:spacing w:val="15"/>
      <w:szCs w:val="24"/>
    </w:rPr>
  </w:style>
  <w:style w:type="character" w:customStyle="1" w:styleId="UntertitelZchn">
    <w:name w:val="Untertitel Zchn"/>
    <w:basedOn w:val="Absatz-Standardschriftart"/>
    <w:link w:val="Untertitel"/>
    <w:uiPriority w:val="11"/>
    <w:rsid w:val="00AA29BF"/>
    <w:rPr>
      <w:rFonts w:asciiTheme="majorHAnsi" w:eastAsiaTheme="majorEastAsia" w:hAnsiTheme="majorHAnsi" w:cstheme="majorBidi"/>
      <w:iCs/>
      <w:color w:val="000000" w:themeColor="text1"/>
      <w:spacing w:val="15"/>
      <w:sz w:val="21"/>
      <w:szCs w:val="24"/>
    </w:rPr>
  </w:style>
  <w:style w:type="paragraph" w:styleId="Zitat">
    <w:name w:val="Quote"/>
    <w:basedOn w:val="Standard"/>
    <w:next w:val="Standard"/>
    <w:link w:val="ZitatZchn"/>
    <w:uiPriority w:val="29"/>
    <w:qFormat/>
    <w:rsid w:val="004E72A6"/>
    <w:pPr>
      <w:ind w:left="567"/>
    </w:pPr>
    <w:rPr>
      <w:i/>
      <w:iCs/>
      <w:color w:val="000000" w:themeColor="text1"/>
    </w:rPr>
  </w:style>
  <w:style w:type="character" w:customStyle="1" w:styleId="ZitatZchn">
    <w:name w:val="Zitat Zchn"/>
    <w:basedOn w:val="Absatz-Standardschriftart"/>
    <w:link w:val="Zitat"/>
    <w:uiPriority w:val="29"/>
    <w:rsid w:val="004E72A6"/>
    <w:rPr>
      <w:i/>
      <w:iCs/>
      <w:color w:val="000000" w:themeColor="text1"/>
      <w:sz w:val="21"/>
    </w:rPr>
  </w:style>
  <w:style w:type="paragraph" w:customStyle="1" w:styleId="Zitat-Quelle">
    <w:name w:val="Zitat-Quelle"/>
    <w:basedOn w:val="Standard"/>
    <w:qFormat/>
    <w:rsid w:val="00737D8F"/>
    <w:pPr>
      <w:numPr>
        <w:numId w:val="1"/>
      </w:numPr>
      <w:jc w:val="right"/>
    </w:pPr>
    <w:rPr>
      <w:smallCaps/>
      <w:lang w:val="en-US"/>
    </w:rPr>
  </w:style>
  <w:style w:type="character" w:customStyle="1" w:styleId="berschrift5Zchn">
    <w:name w:val="Überschrift 5 Zchn"/>
    <w:basedOn w:val="Absatz-Standardschriftart"/>
    <w:link w:val="berschrift5"/>
    <w:uiPriority w:val="9"/>
    <w:semiHidden/>
    <w:rsid w:val="004C7B15"/>
    <w:rPr>
      <w:rFonts w:asciiTheme="majorHAnsi" w:eastAsiaTheme="majorEastAsia" w:hAnsiTheme="majorHAnsi" w:cstheme="majorBidi"/>
      <w:b/>
      <w:color w:val="395220" w:themeColor="accent1" w:themeShade="7F"/>
      <w:sz w:val="21"/>
    </w:rPr>
  </w:style>
  <w:style w:type="character" w:customStyle="1" w:styleId="berschrift6Zchn">
    <w:name w:val="Überschrift 6 Zchn"/>
    <w:basedOn w:val="Absatz-Standardschriftart"/>
    <w:link w:val="berschrift6"/>
    <w:uiPriority w:val="9"/>
    <w:semiHidden/>
    <w:rsid w:val="000A10C8"/>
    <w:rPr>
      <w:rFonts w:asciiTheme="majorHAnsi" w:eastAsiaTheme="majorEastAsia" w:hAnsiTheme="majorHAnsi" w:cstheme="majorBidi"/>
      <w:i/>
      <w:iCs/>
      <w:color w:val="395220" w:themeColor="accent1" w:themeShade="7F"/>
      <w:sz w:val="21"/>
    </w:rPr>
  </w:style>
  <w:style w:type="character" w:customStyle="1" w:styleId="berschrift7Zchn">
    <w:name w:val="Überschrift 7 Zchn"/>
    <w:basedOn w:val="Absatz-Standardschriftart"/>
    <w:link w:val="berschrift7"/>
    <w:uiPriority w:val="9"/>
    <w:semiHidden/>
    <w:rsid w:val="000A10C8"/>
    <w:rPr>
      <w:rFonts w:asciiTheme="majorHAnsi" w:eastAsiaTheme="majorEastAsia" w:hAnsiTheme="majorHAnsi" w:cstheme="majorBidi"/>
      <w:i/>
      <w:iCs/>
      <w:color w:val="404040" w:themeColor="text1" w:themeTint="BF"/>
      <w:sz w:val="21"/>
    </w:rPr>
  </w:style>
  <w:style w:type="character" w:customStyle="1" w:styleId="berschrift8Zchn">
    <w:name w:val="Überschrift 8 Zchn"/>
    <w:basedOn w:val="Absatz-Standardschriftart"/>
    <w:link w:val="berschrift8"/>
    <w:uiPriority w:val="9"/>
    <w:semiHidden/>
    <w:rsid w:val="000A10C8"/>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A10C8"/>
    <w:rPr>
      <w:rFonts w:asciiTheme="majorHAnsi" w:eastAsiaTheme="majorEastAsia" w:hAnsiTheme="majorHAnsi" w:cstheme="majorBidi"/>
      <w:i/>
      <w:iCs/>
      <w:color w:val="404040" w:themeColor="text1" w:themeTint="BF"/>
      <w:sz w:val="20"/>
      <w:szCs w:val="20"/>
    </w:rPr>
  </w:style>
  <w:style w:type="paragraph" w:styleId="Verzeichnis1">
    <w:name w:val="toc 1"/>
    <w:basedOn w:val="berschrift4"/>
    <w:next w:val="Standard"/>
    <w:autoRedefine/>
    <w:uiPriority w:val="39"/>
    <w:unhideWhenUsed/>
    <w:rsid w:val="002001A8"/>
    <w:pPr>
      <w:numPr>
        <w:ilvl w:val="0"/>
        <w:numId w:val="0"/>
      </w:numPr>
      <w:spacing w:after="100"/>
    </w:pPr>
  </w:style>
  <w:style w:type="paragraph" w:styleId="Verzeichnis2">
    <w:name w:val="toc 2"/>
    <w:basedOn w:val="Standard"/>
    <w:next w:val="Standard"/>
    <w:autoRedefine/>
    <w:uiPriority w:val="39"/>
    <w:unhideWhenUsed/>
    <w:rsid w:val="002001A8"/>
    <w:pPr>
      <w:spacing w:after="100"/>
      <w:ind w:left="708"/>
    </w:pPr>
  </w:style>
  <w:style w:type="paragraph" w:styleId="Verzeichnis3">
    <w:name w:val="toc 3"/>
    <w:basedOn w:val="Standard"/>
    <w:next w:val="Standard"/>
    <w:autoRedefine/>
    <w:uiPriority w:val="39"/>
    <w:unhideWhenUsed/>
    <w:rsid w:val="002001A8"/>
    <w:pPr>
      <w:spacing w:after="100"/>
      <w:ind w:left="1416"/>
    </w:pPr>
  </w:style>
  <w:style w:type="paragraph" w:styleId="Verzeichnis4">
    <w:name w:val="toc 4"/>
    <w:basedOn w:val="Standard"/>
    <w:next w:val="Standard"/>
    <w:autoRedefine/>
    <w:uiPriority w:val="39"/>
    <w:semiHidden/>
    <w:unhideWhenUsed/>
    <w:rsid w:val="002001A8"/>
    <w:pPr>
      <w:spacing w:after="100"/>
      <w:ind w:left="2124"/>
    </w:pPr>
  </w:style>
  <w:style w:type="paragraph" w:styleId="Verzeichnis5">
    <w:name w:val="toc 5"/>
    <w:basedOn w:val="Standard"/>
    <w:next w:val="Standard"/>
    <w:autoRedefine/>
    <w:uiPriority w:val="39"/>
    <w:semiHidden/>
    <w:unhideWhenUsed/>
    <w:rsid w:val="002001A8"/>
    <w:pPr>
      <w:spacing w:after="100"/>
    </w:pPr>
  </w:style>
  <w:style w:type="paragraph" w:styleId="Verzeichnis6">
    <w:name w:val="toc 6"/>
    <w:basedOn w:val="Standard"/>
    <w:next w:val="Standard"/>
    <w:autoRedefine/>
    <w:uiPriority w:val="39"/>
    <w:semiHidden/>
    <w:unhideWhenUsed/>
    <w:rsid w:val="002001A8"/>
    <w:pPr>
      <w:spacing w:after="100"/>
    </w:pPr>
  </w:style>
  <w:style w:type="paragraph" w:styleId="Verzeichnis7">
    <w:name w:val="toc 7"/>
    <w:basedOn w:val="Standard"/>
    <w:next w:val="Standard"/>
    <w:autoRedefine/>
    <w:uiPriority w:val="39"/>
    <w:semiHidden/>
    <w:unhideWhenUsed/>
    <w:rsid w:val="002001A8"/>
    <w:pPr>
      <w:spacing w:after="100"/>
    </w:pPr>
  </w:style>
  <w:style w:type="paragraph" w:styleId="Verzeichnis8">
    <w:name w:val="toc 8"/>
    <w:basedOn w:val="Standard"/>
    <w:next w:val="Standard"/>
    <w:autoRedefine/>
    <w:uiPriority w:val="39"/>
    <w:semiHidden/>
    <w:unhideWhenUsed/>
    <w:rsid w:val="002001A8"/>
    <w:pPr>
      <w:spacing w:after="100"/>
    </w:pPr>
  </w:style>
  <w:style w:type="paragraph" w:styleId="Verzeichnis9">
    <w:name w:val="toc 9"/>
    <w:basedOn w:val="Standard"/>
    <w:next w:val="Standard"/>
    <w:autoRedefine/>
    <w:uiPriority w:val="39"/>
    <w:semiHidden/>
    <w:unhideWhenUsed/>
    <w:rsid w:val="002001A8"/>
    <w:pPr>
      <w:spacing w:after="100"/>
      <w:ind w:left="1680"/>
    </w:pPr>
  </w:style>
  <w:style w:type="character" w:styleId="Hyperlink">
    <w:name w:val="Hyperlink"/>
    <w:basedOn w:val="Absatz-Standardschriftart"/>
    <w:uiPriority w:val="99"/>
    <w:unhideWhenUsed/>
    <w:rsid w:val="002001A8"/>
    <w:rPr>
      <w:color w:val="CCCCFF" w:themeColor="hyperlink"/>
      <w:u w:val="single"/>
    </w:rPr>
  </w:style>
  <w:style w:type="paragraph" w:styleId="Kopfzeile">
    <w:name w:val="header"/>
    <w:basedOn w:val="Standard"/>
    <w:link w:val="KopfzeileZchn"/>
    <w:uiPriority w:val="99"/>
    <w:unhideWhenUsed/>
    <w:rsid w:val="003762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762F5"/>
    <w:rPr>
      <w:sz w:val="21"/>
    </w:rPr>
  </w:style>
  <w:style w:type="paragraph" w:styleId="Fuzeile">
    <w:name w:val="footer"/>
    <w:basedOn w:val="Standard"/>
    <w:link w:val="FuzeileZchn"/>
    <w:uiPriority w:val="99"/>
    <w:unhideWhenUsed/>
    <w:rsid w:val="003762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762F5"/>
    <w:rPr>
      <w:sz w:val="21"/>
    </w:rPr>
  </w:style>
  <w:style w:type="paragraph" w:customStyle="1" w:styleId="HeaderEven">
    <w:name w:val="Header Even"/>
    <w:basedOn w:val="KeinLeerraum"/>
    <w:qFormat/>
    <w:rsid w:val="007B3B9E"/>
    <w:pPr>
      <w:pBdr>
        <w:bottom w:val="single" w:sz="4" w:space="1" w:color="74A541" w:themeColor="accent1"/>
      </w:pBdr>
      <w:jc w:val="left"/>
    </w:pPr>
    <w:rPr>
      <w:rFonts w:asciiTheme="majorHAnsi" w:eastAsiaTheme="minorEastAsia" w:hAnsiTheme="majorHAnsi"/>
      <w:bCs/>
      <w:sz w:val="20"/>
      <w:szCs w:val="23"/>
      <w:lang w:eastAsia="ja-JP"/>
    </w:rPr>
  </w:style>
  <w:style w:type="paragraph" w:styleId="KeinLeerraum">
    <w:name w:val="No Spacing"/>
    <w:uiPriority w:val="1"/>
    <w:qFormat/>
    <w:rsid w:val="003762F5"/>
    <w:pPr>
      <w:spacing w:after="0" w:line="240" w:lineRule="auto"/>
      <w:jc w:val="both"/>
    </w:pPr>
    <w:rPr>
      <w:sz w:val="21"/>
    </w:rPr>
  </w:style>
  <w:style w:type="paragraph" w:styleId="Literaturverzeichnis">
    <w:name w:val="Bibliography"/>
    <w:basedOn w:val="Standard"/>
    <w:next w:val="Standard"/>
    <w:uiPriority w:val="37"/>
    <w:unhideWhenUsed/>
    <w:rsid w:val="009C4015"/>
  </w:style>
  <w:style w:type="character" w:styleId="Zeilennummer">
    <w:name w:val="line number"/>
    <w:basedOn w:val="Absatz-Standardschriftart"/>
    <w:uiPriority w:val="99"/>
    <w:semiHidden/>
    <w:unhideWhenUsed/>
    <w:rsid w:val="00773276"/>
  </w:style>
  <w:style w:type="paragraph" w:styleId="Listenabsatz">
    <w:name w:val="List Paragraph"/>
    <w:basedOn w:val="Standard"/>
    <w:uiPriority w:val="34"/>
    <w:qFormat/>
    <w:rsid w:val="001C5401"/>
    <w:pPr>
      <w:ind w:left="720"/>
      <w:contextualSpacing/>
    </w:pPr>
  </w:style>
  <w:style w:type="character" w:styleId="Kommentarzeichen">
    <w:name w:val="annotation reference"/>
    <w:basedOn w:val="Absatz-Standardschriftart"/>
    <w:uiPriority w:val="99"/>
    <w:semiHidden/>
    <w:unhideWhenUsed/>
    <w:rsid w:val="00D92FBD"/>
    <w:rPr>
      <w:sz w:val="16"/>
      <w:szCs w:val="16"/>
    </w:rPr>
  </w:style>
  <w:style w:type="paragraph" w:styleId="Kommentartext">
    <w:name w:val="annotation text"/>
    <w:basedOn w:val="Standard"/>
    <w:link w:val="KommentartextZchn"/>
    <w:uiPriority w:val="99"/>
    <w:semiHidden/>
    <w:unhideWhenUsed/>
    <w:rsid w:val="00D92FB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92FBD"/>
    <w:rPr>
      <w:sz w:val="20"/>
      <w:szCs w:val="20"/>
    </w:rPr>
  </w:style>
  <w:style w:type="paragraph" w:styleId="Kommentarthema">
    <w:name w:val="annotation subject"/>
    <w:basedOn w:val="Kommentartext"/>
    <w:next w:val="Kommentartext"/>
    <w:link w:val="KommentarthemaZchn"/>
    <w:uiPriority w:val="99"/>
    <w:semiHidden/>
    <w:unhideWhenUsed/>
    <w:rsid w:val="00D92FBD"/>
    <w:rPr>
      <w:b/>
      <w:bCs/>
    </w:rPr>
  </w:style>
  <w:style w:type="character" w:customStyle="1" w:styleId="KommentarthemaZchn">
    <w:name w:val="Kommentarthema Zchn"/>
    <w:basedOn w:val="KommentartextZchn"/>
    <w:link w:val="Kommentarthema"/>
    <w:uiPriority w:val="99"/>
    <w:semiHidden/>
    <w:rsid w:val="00D92FBD"/>
    <w:rPr>
      <w:b/>
      <w:bCs/>
      <w:sz w:val="20"/>
      <w:szCs w:val="20"/>
    </w:rPr>
  </w:style>
  <w:style w:type="table" w:styleId="Tabellenraster">
    <w:name w:val="Table Grid"/>
    <w:basedOn w:val="NormaleTabelle"/>
    <w:uiPriority w:val="39"/>
    <w:rsid w:val="004B7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schriftungOhneEintrag">
    <w:name w:val="Beschriftung Ohne Eintrag"/>
    <w:basedOn w:val="Beschriftung"/>
    <w:link w:val="BeschriftungOhneEintragZchn"/>
    <w:qFormat/>
    <w:rsid w:val="005A7411"/>
  </w:style>
  <w:style w:type="paragraph" w:styleId="Abbildungsverzeichnis">
    <w:name w:val="table of figures"/>
    <w:basedOn w:val="Standard"/>
    <w:next w:val="Standard"/>
    <w:uiPriority w:val="99"/>
    <w:unhideWhenUsed/>
    <w:rsid w:val="00B17430"/>
    <w:pPr>
      <w:spacing w:after="0"/>
    </w:pPr>
  </w:style>
  <w:style w:type="character" w:customStyle="1" w:styleId="BeschriftungZchn">
    <w:name w:val="Beschriftung Zchn"/>
    <w:basedOn w:val="Absatz-Standardschriftart"/>
    <w:link w:val="Beschriftung"/>
    <w:uiPriority w:val="35"/>
    <w:rsid w:val="005A7411"/>
    <w:rPr>
      <w:bCs/>
      <w:color w:val="000000" w:themeColor="text1"/>
      <w:sz w:val="18"/>
      <w:szCs w:val="18"/>
    </w:rPr>
  </w:style>
  <w:style w:type="character" w:customStyle="1" w:styleId="BeschriftungOhneEintragZchn">
    <w:name w:val="Beschriftung Ohne Eintrag Zchn"/>
    <w:basedOn w:val="BeschriftungZchn"/>
    <w:link w:val="BeschriftungOhneEintrag"/>
    <w:rsid w:val="005A7411"/>
    <w:rPr>
      <w:bCs/>
      <w:color w:val="000000" w:themeColor="text1"/>
      <w:sz w:val="18"/>
      <w:szCs w:val="18"/>
    </w:rPr>
  </w:style>
  <w:style w:type="paragraph" w:customStyle="1" w:styleId="CitaviBibliographyEntry">
    <w:name w:val="Citavi Bibliography Entry"/>
    <w:basedOn w:val="Standard"/>
    <w:link w:val="CitaviBibliographyEntryZchn"/>
    <w:uiPriority w:val="99"/>
    <w:rsid w:val="00F30160"/>
    <w:pPr>
      <w:spacing w:after="120"/>
      <w:jc w:val="left"/>
    </w:pPr>
  </w:style>
  <w:style w:type="character" w:customStyle="1" w:styleId="CitaviBibliographyEntryZchn">
    <w:name w:val="Citavi Bibliography Entry Zchn"/>
    <w:basedOn w:val="Absatz-Standardschriftart"/>
    <w:link w:val="CitaviBibliographyEntry"/>
    <w:uiPriority w:val="99"/>
    <w:rsid w:val="00F30160"/>
    <w:rPr>
      <w:sz w:val="21"/>
    </w:rPr>
  </w:style>
  <w:style w:type="paragraph" w:customStyle="1" w:styleId="CitaviBibliographyHeading">
    <w:name w:val="Citavi Bibliography Heading"/>
    <w:basedOn w:val="berschrift1"/>
    <w:link w:val="CitaviBibliographyHeadingZchn"/>
    <w:uiPriority w:val="99"/>
    <w:rsid w:val="00F30160"/>
    <w:pPr>
      <w:jc w:val="left"/>
    </w:pPr>
  </w:style>
  <w:style w:type="character" w:customStyle="1" w:styleId="CitaviBibliographyHeadingZchn">
    <w:name w:val="Citavi Bibliography Heading Zchn"/>
    <w:basedOn w:val="Absatz-Standardschriftart"/>
    <w:link w:val="CitaviBibliographyHeading"/>
    <w:uiPriority w:val="99"/>
    <w:rsid w:val="00F30160"/>
    <w:rPr>
      <w:rFonts w:asciiTheme="majorHAnsi" w:eastAsiaTheme="majorEastAsia" w:hAnsiTheme="majorHAnsi" w:cstheme="majorBidi"/>
      <w:b/>
      <w:bCs/>
      <w:color w:val="000000" w:themeColor="text1"/>
      <w:sz w:val="40"/>
      <w:szCs w:val="28"/>
    </w:rPr>
  </w:style>
  <w:style w:type="paragraph" w:customStyle="1" w:styleId="CitaviChapterBibliographyHeading">
    <w:name w:val="Citavi Chapter Bibliography Heading"/>
    <w:basedOn w:val="berschrift2"/>
    <w:link w:val="CitaviChapterBibliographyHeadingZchn"/>
    <w:uiPriority w:val="99"/>
    <w:rsid w:val="00F30160"/>
    <w:pPr>
      <w:jc w:val="left"/>
    </w:pPr>
  </w:style>
  <w:style w:type="character" w:customStyle="1" w:styleId="CitaviChapterBibliographyHeadingZchn">
    <w:name w:val="Citavi Chapter Bibliography Heading Zchn"/>
    <w:basedOn w:val="Absatz-Standardschriftart"/>
    <w:link w:val="CitaviChapterBibliographyHeading"/>
    <w:uiPriority w:val="99"/>
    <w:rsid w:val="00F30160"/>
    <w:rPr>
      <w:rFonts w:asciiTheme="majorHAnsi" w:eastAsiaTheme="majorEastAsia" w:hAnsiTheme="majorHAnsi" w:cstheme="majorBidi"/>
      <w:b/>
      <w:color w:val="000000" w:themeColor="text1"/>
      <w:sz w:val="32"/>
      <w:szCs w:val="26"/>
    </w:rPr>
  </w:style>
  <w:style w:type="paragraph" w:customStyle="1" w:styleId="CitaviBibliographySubheading1">
    <w:name w:val="Citavi Bibliography Subheading 1"/>
    <w:basedOn w:val="berschrift2"/>
    <w:link w:val="CitaviBibliographySubheading1Zchn"/>
    <w:uiPriority w:val="99"/>
    <w:rsid w:val="00F30160"/>
    <w:pPr>
      <w:outlineLvl w:val="9"/>
    </w:pPr>
  </w:style>
  <w:style w:type="character" w:customStyle="1" w:styleId="CitaviBibliographySubheading1Zchn">
    <w:name w:val="Citavi Bibliography Subheading 1 Zchn"/>
    <w:basedOn w:val="Absatz-Standardschriftart"/>
    <w:link w:val="CitaviBibliographySubheading1"/>
    <w:uiPriority w:val="99"/>
    <w:rsid w:val="00F30160"/>
    <w:rPr>
      <w:rFonts w:asciiTheme="majorHAnsi" w:eastAsiaTheme="majorEastAsia" w:hAnsiTheme="majorHAnsi" w:cstheme="majorBidi"/>
      <w:b/>
      <w:color w:val="000000" w:themeColor="text1"/>
      <w:sz w:val="32"/>
      <w:szCs w:val="26"/>
    </w:rPr>
  </w:style>
  <w:style w:type="paragraph" w:customStyle="1" w:styleId="CitaviBibliographySubheading2">
    <w:name w:val="Citavi Bibliography Subheading 2"/>
    <w:basedOn w:val="berschrift3"/>
    <w:link w:val="CitaviBibliographySubheading2Zchn"/>
    <w:uiPriority w:val="99"/>
    <w:rsid w:val="00F30160"/>
    <w:pPr>
      <w:outlineLvl w:val="9"/>
    </w:pPr>
  </w:style>
  <w:style w:type="character" w:customStyle="1" w:styleId="CitaviBibliographySubheading2Zchn">
    <w:name w:val="Citavi Bibliography Subheading 2 Zchn"/>
    <w:basedOn w:val="Absatz-Standardschriftart"/>
    <w:link w:val="CitaviBibliographySubheading2"/>
    <w:uiPriority w:val="99"/>
    <w:rsid w:val="00F30160"/>
    <w:rPr>
      <w:rFonts w:asciiTheme="majorHAnsi" w:eastAsiaTheme="majorEastAsia" w:hAnsiTheme="majorHAnsi" w:cstheme="majorBidi"/>
      <w:b/>
      <w:bCs/>
      <w:color w:val="000000" w:themeColor="text1"/>
      <w:sz w:val="28"/>
      <w:szCs w:val="26"/>
    </w:rPr>
  </w:style>
  <w:style w:type="paragraph" w:customStyle="1" w:styleId="CitaviBibliographySubheading3">
    <w:name w:val="Citavi Bibliography Subheading 3"/>
    <w:basedOn w:val="berschrift4"/>
    <w:link w:val="CitaviBibliographySubheading3Zchn"/>
    <w:uiPriority w:val="99"/>
    <w:rsid w:val="00F30160"/>
    <w:pPr>
      <w:outlineLvl w:val="9"/>
    </w:pPr>
  </w:style>
  <w:style w:type="character" w:customStyle="1" w:styleId="CitaviBibliographySubheading3Zchn">
    <w:name w:val="Citavi Bibliography Subheading 3 Zchn"/>
    <w:basedOn w:val="Absatz-Standardschriftart"/>
    <w:link w:val="CitaviBibliographySubheading3"/>
    <w:uiPriority w:val="99"/>
    <w:rsid w:val="00F30160"/>
    <w:rPr>
      <w:rFonts w:asciiTheme="majorHAnsi" w:eastAsiaTheme="majorEastAsia" w:hAnsiTheme="majorHAnsi" w:cstheme="majorBidi"/>
      <w:b/>
      <w:iCs/>
      <w:color w:val="000000" w:themeColor="text1"/>
      <w:sz w:val="24"/>
      <w:szCs w:val="26"/>
    </w:rPr>
  </w:style>
  <w:style w:type="paragraph" w:customStyle="1" w:styleId="CitaviBibliographySubheading4">
    <w:name w:val="Citavi Bibliography Subheading 4"/>
    <w:basedOn w:val="berschrift5"/>
    <w:link w:val="CitaviBibliographySubheading4Zchn"/>
    <w:uiPriority w:val="99"/>
    <w:rsid w:val="00F30160"/>
    <w:pPr>
      <w:outlineLvl w:val="9"/>
    </w:pPr>
  </w:style>
  <w:style w:type="character" w:customStyle="1" w:styleId="CitaviBibliographySubheading4Zchn">
    <w:name w:val="Citavi Bibliography Subheading 4 Zchn"/>
    <w:basedOn w:val="Absatz-Standardschriftart"/>
    <w:link w:val="CitaviBibliographySubheading4"/>
    <w:uiPriority w:val="99"/>
    <w:rsid w:val="00F30160"/>
    <w:rPr>
      <w:rFonts w:asciiTheme="majorHAnsi" w:eastAsiaTheme="majorEastAsia" w:hAnsiTheme="majorHAnsi" w:cstheme="majorBidi"/>
      <w:b/>
      <w:color w:val="395220" w:themeColor="accent1" w:themeShade="7F"/>
      <w:sz w:val="21"/>
    </w:rPr>
  </w:style>
  <w:style w:type="paragraph" w:customStyle="1" w:styleId="CitaviBibliographySubheading5">
    <w:name w:val="Citavi Bibliography Subheading 5"/>
    <w:basedOn w:val="berschrift6"/>
    <w:link w:val="CitaviBibliographySubheading5Zchn"/>
    <w:uiPriority w:val="99"/>
    <w:rsid w:val="00F30160"/>
    <w:pPr>
      <w:outlineLvl w:val="9"/>
    </w:pPr>
  </w:style>
  <w:style w:type="character" w:customStyle="1" w:styleId="CitaviBibliographySubheading5Zchn">
    <w:name w:val="Citavi Bibliography Subheading 5 Zchn"/>
    <w:basedOn w:val="Absatz-Standardschriftart"/>
    <w:link w:val="CitaviBibliographySubheading5"/>
    <w:uiPriority w:val="99"/>
    <w:rsid w:val="00F30160"/>
    <w:rPr>
      <w:rFonts w:asciiTheme="majorHAnsi" w:eastAsiaTheme="majorEastAsia" w:hAnsiTheme="majorHAnsi" w:cstheme="majorBidi"/>
      <w:i/>
      <w:iCs/>
      <w:color w:val="395220" w:themeColor="accent1" w:themeShade="7F"/>
      <w:sz w:val="21"/>
    </w:rPr>
  </w:style>
  <w:style w:type="paragraph" w:customStyle="1" w:styleId="CitaviBibliographySubheading6">
    <w:name w:val="Citavi Bibliography Subheading 6"/>
    <w:basedOn w:val="berschrift7"/>
    <w:link w:val="CitaviBibliographySubheading6Zchn"/>
    <w:uiPriority w:val="99"/>
    <w:rsid w:val="00F30160"/>
    <w:pPr>
      <w:outlineLvl w:val="9"/>
    </w:pPr>
  </w:style>
  <w:style w:type="character" w:customStyle="1" w:styleId="CitaviBibliographySubheading6Zchn">
    <w:name w:val="Citavi Bibliography Subheading 6 Zchn"/>
    <w:basedOn w:val="Absatz-Standardschriftart"/>
    <w:link w:val="CitaviBibliographySubheading6"/>
    <w:uiPriority w:val="99"/>
    <w:rsid w:val="00F30160"/>
    <w:rPr>
      <w:rFonts w:asciiTheme="majorHAnsi" w:eastAsiaTheme="majorEastAsia" w:hAnsiTheme="majorHAnsi" w:cstheme="majorBidi"/>
      <w:i/>
      <w:iCs/>
      <w:color w:val="404040" w:themeColor="text1" w:themeTint="BF"/>
      <w:sz w:val="21"/>
    </w:rPr>
  </w:style>
  <w:style w:type="paragraph" w:customStyle="1" w:styleId="CitaviBibliographySubheading7">
    <w:name w:val="Citavi Bibliography Subheading 7"/>
    <w:basedOn w:val="berschrift8"/>
    <w:link w:val="CitaviBibliographySubheading7Zchn"/>
    <w:uiPriority w:val="99"/>
    <w:rsid w:val="00F30160"/>
    <w:pPr>
      <w:outlineLvl w:val="9"/>
    </w:pPr>
  </w:style>
  <w:style w:type="character" w:customStyle="1" w:styleId="CitaviBibliographySubheading7Zchn">
    <w:name w:val="Citavi Bibliography Subheading 7 Zchn"/>
    <w:basedOn w:val="Absatz-Standardschriftart"/>
    <w:link w:val="CitaviBibliographySubheading7"/>
    <w:uiPriority w:val="99"/>
    <w:rsid w:val="00F30160"/>
    <w:rPr>
      <w:rFonts w:asciiTheme="majorHAnsi" w:eastAsiaTheme="majorEastAsia" w:hAnsiTheme="majorHAnsi" w:cstheme="majorBidi"/>
      <w:color w:val="404040" w:themeColor="text1" w:themeTint="BF"/>
      <w:sz w:val="20"/>
      <w:szCs w:val="20"/>
    </w:rPr>
  </w:style>
  <w:style w:type="paragraph" w:customStyle="1" w:styleId="CitaviBibliographySubheading8">
    <w:name w:val="Citavi Bibliography Subheading 8"/>
    <w:basedOn w:val="berschrift9"/>
    <w:link w:val="CitaviBibliographySubheading8Zchn"/>
    <w:uiPriority w:val="99"/>
    <w:rsid w:val="00F30160"/>
    <w:pPr>
      <w:outlineLvl w:val="9"/>
    </w:pPr>
  </w:style>
  <w:style w:type="character" w:customStyle="1" w:styleId="CitaviBibliographySubheading8Zchn">
    <w:name w:val="Citavi Bibliography Subheading 8 Zchn"/>
    <w:basedOn w:val="Absatz-Standardschriftart"/>
    <w:link w:val="CitaviBibliographySubheading8"/>
    <w:uiPriority w:val="99"/>
    <w:rsid w:val="00F30160"/>
    <w:rPr>
      <w:rFonts w:asciiTheme="majorHAnsi" w:eastAsiaTheme="majorEastAsia" w:hAnsiTheme="majorHAnsi" w:cstheme="majorBidi"/>
      <w:i/>
      <w:iCs/>
      <w:color w:val="404040" w:themeColor="text1" w:themeTint="BF"/>
      <w:sz w:val="20"/>
      <w:szCs w:val="20"/>
    </w:rPr>
  </w:style>
  <w:style w:type="paragraph" w:styleId="Index1">
    <w:name w:val="index 1"/>
    <w:basedOn w:val="Standard"/>
    <w:next w:val="Standard"/>
    <w:autoRedefine/>
    <w:uiPriority w:val="99"/>
    <w:semiHidden/>
    <w:unhideWhenUsed/>
    <w:rsid w:val="00263071"/>
    <w:pPr>
      <w:spacing w:after="0" w:line="240" w:lineRule="auto"/>
      <w:ind w:left="210" w:hanging="210"/>
    </w:pPr>
  </w:style>
  <w:style w:type="table" w:styleId="EinfacheTabelle2">
    <w:name w:val="Plain Table 2"/>
    <w:basedOn w:val="NormaleTabelle"/>
    <w:uiPriority w:val="42"/>
    <w:rsid w:val="002E1BC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Buchtitel">
    <w:name w:val="Book Title"/>
    <w:basedOn w:val="Absatz-Standardschriftart"/>
    <w:uiPriority w:val="33"/>
    <w:qFormat/>
    <w:rsid w:val="00356C45"/>
    <w:rPr>
      <w:b/>
      <w:bCs/>
      <w:i/>
      <w:iCs/>
      <w:spacing w:val="5"/>
    </w:rPr>
  </w:style>
  <w:style w:type="character" w:styleId="IntensiverVerweis">
    <w:name w:val="Intense Reference"/>
    <w:basedOn w:val="Absatz-Standardschriftart"/>
    <w:uiPriority w:val="32"/>
    <w:rsid w:val="00356C45"/>
    <w:rPr>
      <w:b/>
      <w:bCs/>
      <w:smallCaps/>
      <w:color w:val="74A541" w:themeColor="accent1"/>
      <w:spacing w:val="5"/>
    </w:rPr>
  </w:style>
  <w:style w:type="character" w:styleId="SchwacherVerweis">
    <w:name w:val="Subtle Reference"/>
    <w:basedOn w:val="Absatz-Standardschriftart"/>
    <w:uiPriority w:val="31"/>
    <w:rsid w:val="00356C45"/>
    <w:rPr>
      <w:smallCaps/>
      <w:color w:val="5A5A5A" w:themeColor="text1" w:themeTint="A5"/>
    </w:rPr>
  </w:style>
  <w:style w:type="character" w:styleId="IntensiveHervorhebung">
    <w:name w:val="Intense Emphasis"/>
    <w:basedOn w:val="Absatz-Standardschriftart"/>
    <w:uiPriority w:val="21"/>
    <w:qFormat/>
    <w:rsid w:val="00356C45"/>
    <w:rPr>
      <w:i/>
      <w:iCs/>
      <w:color w:val="74A541" w:themeColor="accent1"/>
    </w:rPr>
  </w:style>
  <w:style w:type="character" w:styleId="SchwacheHervorhebung">
    <w:name w:val="Subtle Emphasis"/>
    <w:basedOn w:val="Absatz-Standardschriftart"/>
    <w:uiPriority w:val="19"/>
    <w:qFormat/>
    <w:rsid w:val="00356C45"/>
    <w:rPr>
      <w:i/>
      <w:iCs/>
      <w:color w:val="404040" w:themeColor="text1" w:themeTint="BF"/>
    </w:rPr>
  </w:style>
  <w:style w:type="paragraph" w:styleId="IntensivesZitat">
    <w:name w:val="Intense Quote"/>
    <w:basedOn w:val="Standard"/>
    <w:next w:val="Standard"/>
    <w:link w:val="IntensivesZitatZchn"/>
    <w:uiPriority w:val="30"/>
    <w:rsid w:val="00356C45"/>
    <w:pPr>
      <w:pBdr>
        <w:top w:val="single" w:sz="4" w:space="10" w:color="74A541" w:themeColor="accent1"/>
        <w:bottom w:val="single" w:sz="4" w:space="10" w:color="74A541" w:themeColor="accent1"/>
      </w:pBdr>
      <w:spacing w:before="360" w:after="360"/>
      <w:ind w:left="864" w:right="864"/>
      <w:jc w:val="center"/>
    </w:pPr>
    <w:rPr>
      <w:i/>
      <w:iCs/>
      <w:color w:val="74A541" w:themeColor="accent1"/>
    </w:rPr>
  </w:style>
  <w:style w:type="character" w:customStyle="1" w:styleId="IntensivesZitatZchn">
    <w:name w:val="Intensives Zitat Zchn"/>
    <w:basedOn w:val="Absatz-Standardschriftart"/>
    <w:link w:val="IntensivesZitat"/>
    <w:uiPriority w:val="30"/>
    <w:rsid w:val="00356C45"/>
    <w:rPr>
      <w:i/>
      <w:iCs/>
      <w:color w:val="74A541" w:themeColor="accent1"/>
      <w:sz w:val="21"/>
    </w:rPr>
  </w:style>
  <w:style w:type="table" w:styleId="MittlereListe1-Akzent1">
    <w:name w:val="Medium List 1 Accent 1"/>
    <w:basedOn w:val="NormaleTabelle"/>
    <w:uiPriority w:val="65"/>
    <w:semiHidden/>
    <w:unhideWhenUsed/>
    <w:rsid w:val="00356C45"/>
    <w:pPr>
      <w:spacing w:after="0" w:line="240" w:lineRule="auto"/>
    </w:pPr>
    <w:rPr>
      <w:color w:val="000000" w:themeColor="text1"/>
    </w:rPr>
    <w:tblPr>
      <w:tblStyleRowBandSize w:val="1"/>
      <w:tblStyleColBandSize w:val="1"/>
      <w:tblBorders>
        <w:top w:val="single" w:sz="8" w:space="0" w:color="74A541" w:themeColor="accent1"/>
        <w:bottom w:val="single" w:sz="8" w:space="0" w:color="74A541" w:themeColor="accent1"/>
      </w:tblBorders>
    </w:tblPr>
    <w:tblStylePr w:type="firstRow">
      <w:rPr>
        <w:rFonts w:asciiTheme="majorHAnsi" w:eastAsiaTheme="majorEastAsia" w:hAnsiTheme="majorHAnsi" w:cstheme="majorBidi"/>
      </w:rPr>
      <w:tblPr/>
      <w:tcPr>
        <w:tcBorders>
          <w:top w:val="nil"/>
          <w:bottom w:val="single" w:sz="8" w:space="0" w:color="74A541" w:themeColor="accent1"/>
        </w:tcBorders>
      </w:tcPr>
    </w:tblStylePr>
    <w:tblStylePr w:type="lastRow">
      <w:rPr>
        <w:b/>
        <w:bCs/>
        <w:color w:val="9B9B9B" w:themeColor="text2"/>
      </w:rPr>
      <w:tblPr/>
      <w:tcPr>
        <w:tcBorders>
          <w:top w:val="single" w:sz="8" w:space="0" w:color="74A541" w:themeColor="accent1"/>
          <w:bottom w:val="single" w:sz="8" w:space="0" w:color="74A541" w:themeColor="accent1"/>
        </w:tcBorders>
      </w:tcPr>
    </w:tblStylePr>
    <w:tblStylePr w:type="firstCol">
      <w:rPr>
        <w:b/>
        <w:bCs/>
      </w:rPr>
    </w:tblStylePr>
    <w:tblStylePr w:type="lastCol">
      <w:rPr>
        <w:b/>
        <w:bCs/>
      </w:rPr>
      <w:tblPr/>
      <w:tcPr>
        <w:tcBorders>
          <w:top w:val="single" w:sz="8" w:space="0" w:color="74A541" w:themeColor="accent1"/>
          <w:bottom w:val="single" w:sz="8" w:space="0" w:color="74A541" w:themeColor="accent1"/>
        </w:tcBorders>
      </w:tcPr>
    </w:tblStylePr>
    <w:tblStylePr w:type="band1Vert">
      <w:tblPr/>
      <w:tcPr>
        <w:shd w:val="clear" w:color="auto" w:fill="DCEBCD" w:themeFill="accent1" w:themeFillTint="3F"/>
      </w:tcPr>
    </w:tblStylePr>
    <w:tblStylePr w:type="band1Horz">
      <w:tblPr/>
      <w:tcPr>
        <w:shd w:val="clear" w:color="auto" w:fill="DCEBCD" w:themeFill="accent1" w:themeFillTint="3F"/>
      </w:tcPr>
    </w:tblStylePr>
  </w:style>
  <w:style w:type="table" w:styleId="MittlereSchattierung2-Akzent1">
    <w:name w:val="Medium Shading 2 Accent 1"/>
    <w:basedOn w:val="NormaleTabelle"/>
    <w:uiPriority w:val="64"/>
    <w:semiHidden/>
    <w:unhideWhenUsed/>
    <w:rsid w:val="00356C4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A54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A541" w:themeFill="accent1"/>
      </w:tcPr>
    </w:tblStylePr>
    <w:tblStylePr w:type="lastCol">
      <w:rPr>
        <w:b/>
        <w:bCs/>
        <w:color w:val="FFFFFF" w:themeColor="background1"/>
      </w:rPr>
      <w:tblPr/>
      <w:tcPr>
        <w:tcBorders>
          <w:left w:val="nil"/>
          <w:right w:val="nil"/>
          <w:insideH w:val="nil"/>
          <w:insideV w:val="nil"/>
        </w:tcBorders>
        <w:shd w:val="clear" w:color="auto" w:fill="74A54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356C45"/>
    <w:pPr>
      <w:spacing w:after="0" w:line="240" w:lineRule="auto"/>
    </w:pPr>
    <w:tblPr>
      <w:tblStyleRowBandSize w:val="1"/>
      <w:tblStyleColBandSize w:val="1"/>
      <w:tblBorders>
        <w:top w:val="single" w:sz="8" w:space="0" w:color="96C368" w:themeColor="accent1" w:themeTint="BF"/>
        <w:left w:val="single" w:sz="8" w:space="0" w:color="96C368" w:themeColor="accent1" w:themeTint="BF"/>
        <w:bottom w:val="single" w:sz="8" w:space="0" w:color="96C368" w:themeColor="accent1" w:themeTint="BF"/>
        <w:right w:val="single" w:sz="8" w:space="0" w:color="96C368" w:themeColor="accent1" w:themeTint="BF"/>
        <w:insideH w:val="single" w:sz="8" w:space="0" w:color="96C368" w:themeColor="accent1" w:themeTint="BF"/>
      </w:tblBorders>
    </w:tblPr>
    <w:tblStylePr w:type="firstRow">
      <w:pPr>
        <w:spacing w:before="0" w:after="0" w:line="240" w:lineRule="auto"/>
      </w:pPr>
      <w:rPr>
        <w:b/>
        <w:bCs/>
        <w:color w:val="FFFFFF" w:themeColor="background1"/>
      </w:rPr>
      <w:tblPr/>
      <w:tcPr>
        <w:tcBorders>
          <w:top w:val="single" w:sz="8" w:space="0" w:color="96C368" w:themeColor="accent1" w:themeTint="BF"/>
          <w:left w:val="single" w:sz="8" w:space="0" w:color="96C368" w:themeColor="accent1" w:themeTint="BF"/>
          <w:bottom w:val="single" w:sz="8" w:space="0" w:color="96C368" w:themeColor="accent1" w:themeTint="BF"/>
          <w:right w:val="single" w:sz="8" w:space="0" w:color="96C368" w:themeColor="accent1" w:themeTint="BF"/>
          <w:insideH w:val="nil"/>
          <w:insideV w:val="nil"/>
        </w:tcBorders>
        <w:shd w:val="clear" w:color="auto" w:fill="74A541" w:themeFill="accent1"/>
      </w:tcPr>
    </w:tblStylePr>
    <w:tblStylePr w:type="lastRow">
      <w:pPr>
        <w:spacing w:before="0" w:after="0" w:line="240" w:lineRule="auto"/>
      </w:pPr>
      <w:rPr>
        <w:b/>
        <w:bCs/>
      </w:rPr>
      <w:tblPr/>
      <w:tcPr>
        <w:tcBorders>
          <w:top w:val="double" w:sz="6" w:space="0" w:color="96C368" w:themeColor="accent1" w:themeTint="BF"/>
          <w:left w:val="single" w:sz="8" w:space="0" w:color="96C368" w:themeColor="accent1" w:themeTint="BF"/>
          <w:bottom w:val="single" w:sz="8" w:space="0" w:color="96C368" w:themeColor="accent1" w:themeTint="BF"/>
          <w:right w:val="single" w:sz="8" w:space="0" w:color="96C368"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BCD" w:themeFill="accent1" w:themeFillTint="3F"/>
      </w:tcPr>
    </w:tblStylePr>
    <w:tblStylePr w:type="band1Horz">
      <w:tblPr/>
      <w:tcPr>
        <w:tcBorders>
          <w:insideH w:val="nil"/>
          <w:insideV w:val="nil"/>
        </w:tcBorders>
        <w:shd w:val="clear" w:color="auto" w:fill="DCEBCD"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356C45"/>
    <w:pPr>
      <w:spacing w:after="0" w:line="240" w:lineRule="auto"/>
    </w:pPr>
    <w:tblPr>
      <w:tblStyleRowBandSize w:val="1"/>
      <w:tblStyleColBandSize w:val="1"/>
      <w:tblBorders>
        <w:top w:val="single" w:sz="8" w:space="0" w:color="74A541" w:themeColor="accent1"/>
        <w:left w:val="single" w:sz="8" w:space="0" w:color="74A541" w:themeColor="accent1"/>
        <w:bottom w:val="single" w:sz="8" w:space="0" w:color="74A541" w:themeColor="accent1"/>
        <w:right w:val="single" w:sz="8" w:space="0" w:color="74A541" w:themeColor="accent1"/>
        <w:insideH w:val="single" w:sz="8" w:space="0" w:color="74A541" w:themeColor="accent1"/>
        <w:insideV w:val="single" w:sz="8" w:space="0" w:color="74A541"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A541" w:themeColor="accent1"/>
          <w:left w:val="single" w:sz="8" w:space="0" w:color="74A541" w:themeColor="accent1"/>
          <w:bottom w:val="single" w:sz="18" w:space="0" w:color="74A541" w:themeColor="accent1"/>
          <w:right w:val="single" w:sz="8" w:space="0" w:color="74A541" w:themeColor="accent1"/>
          <w:insideH w:val="nil"/>
          <w:insideV w:val="single" w:sz="8" w:space="0" w:color="74A541"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A541" w:themeColor="accent1"/>
          <w:left w:val="single" w:sz="8" w:space="0" w:color="74A541" w:themeColor="accent1"/>
          <w:bottom w:val="single" w:sz="8" w:space="0" w:color="74A541" w:themeColor="accent1"/>
          <w:right w:val="single" w:sz="8" w:space="0" w:color="74A541" w:themeColor="accent1"/>
          <w:insideH w:val="nil"/>
          <w:insideV w:val="single" w:sz="8" w:space="0" w:color="74A541"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A541" w:themeColor="accent1"/>
          <w:left w:val="single" w:sz="8" w:space="0" w:color="74A541" w:themeColor="accent1"/>
          <w:bottom w:val="single" w:sz="8" w:space="0" w:color="74A541" w:themeColor="accent1"/>
          <w:right w:val="single" w:sz="8" w:space="0" w:color="74A541" w:themeColor="accent1"/>
        </w:tcBorders>
      </w:tcPr>
    </w:tblStylePr>
    <w:tblStylePr w:type="band1Vert">
      <w:tblPr/>
      <w:tcPr>
        <w:tcBorders>
          <w:top w:val="single" w:sz="8" w:space="0" w:color="74A541" w:themeColor="accent1"/>
          <w:left w:val="single" w:sz="8" w:space="0" w:color="74A541" w:themeColor="accent1"/>
          <w:bottom w:val="single" w:sz="8" w:space="0" w:color="74A541" w:themeColor="accent1"/>
          <w:right w:val="single" w:sz="8" w:space="0" w:color="74A541" w:themeColor="accent1"/>
        </w:tcBorders>
        <w:shd w:val="clear" w:color="auto" w:fill="DCEBCD" w:themeFill="accent1" w:themeFillTint="3F"/>
      </w:tcPr>
    </w:tblStylePr>
    <w:tblStylePr w:type="band1Horz">
      <w:tblPr/>
      <w:tcPr>
        <w:tcBorders>
          <w:top w:val="single" w:sz="8" w:space="0" w:color="74A541" w:themeColor="accent1"/>
          <w:left w:val="single" w:sz="8" w:space="0" w:color="74A541" w:themeColor="accent1"/>
          <w:bottom w:val="single" w:sz="8" w:space="0" w:color="74A541" w:themeColor="accent1"/>
          <w:right w:val="single" w:sz="8" w:space="0" w:color="74A541" w:themeColor="accent1"/>
          <w:insideV w:val="single" w:sz="8" w:space="0" w:color="74A541" w:themeColor="accent1"/>
        </w:tcBorders>
        <w:shd w:val="clear" w:color="auto" w:fill="DCEBCD" w:themeFill="accent1" w:themeFillTint="3F"/>
      </w:tcPr>
    </w:tblStylePr>
    <w:tblStylePr w:type="band2Horz">
      <w:tblPr/>
      <w:tcPr>
        <w:tcBorders>
          <w:top w:val="single" w:sz="8" w:space="0" w:color="74A541" w:themeColor="accent1"/>
          <w:left w:val="single" w:sz="8" w:space="0" w:color="74A541" w:themeColor="accent1"/>
          <w:bottom w:val="single" w:sz="8" w:space="0" w:color="74A541" w:themeColor="accent1"/>
          <w:right w:val="single" w:sz="8" w:space="0" w:color="74A541" w:themeColor="accent1"/>
          <w:insideV w:val="single" w:sz="8" w:space="0" w:color="74A541" w:themeColor="accent1"/>
        </w:tcBorders>
      </w:tcPr>
    </w:tblStylePr>
  </w:style>
  <w:style w:type="table" w:styleId="HelleListe-Akzent1">
    <w:name w:val="Light List Accent 1"/>
    <w:basedOn w:val="NormaleTabelle"/>
    <w:uiPriority w:val="61"/>
    <w:semiHidden/>
    <w:unhideWhenUsed/>
    <w:rsid w:val="00356C45"/>
    <w:pPr>
      <w:spacing w:after="0" w:line="240" w:lineRule="auto"/>
    </w:pPr>
    <w:tblPr>
      <w:tblStyleRowBandSize w:val="1"/>
      <w:tblStyleColBandSize w:val="1"/>
      <w:tblBorders>
        <w:top w:val="single" w:sz="8" w:space="0" w:color="74A541" w:themeColor="accent1"/>
        <w:left w:val="single" w:sz="8" w:space="0" w:color="74A541" w:themeColor="accent1"/>
        <w:bottom w:val="single" w:sz="8" w:space="0" w:color="74A541" w:themeColor="accent1"/>
        <w:right w:val="single" w:sz="8" w:space="0" w:color="74A541" w:themeColor="accent1"/>
      </w:tblBorders>
    </w:tblPr>
    <w:tblStylePr w:type="firstRow">
      <w:pPr>
        <w:spacing w:before="0" w:after="0" w:line="240" w:lineRule="auto"/>
      </w:pPr>
      <w:rPr>
        <w:b/>
        <w:bCs/>
        <w:color w:val="FFFFFF" w:themeColor="background1"/>
      </w:rPr>
      <w:tblPr/>
      <w:tcPr>
        <w:shd w:val="clear" w:color="auto" w:fill="74A541" w:themeFill="accent1"/>
      </w:tcPr>
    </w:tblStylePr>
    <w:tblStylePr w:type="lastRow">
      <w:pPr>
        <w:spacing w:before="0" w:after="0" w:line="240" w:lineRule="auto"/>
      </w:pPr>
      <w:rPr>
        <w:b/>
        <w:bCs/>
      </w:rPr>
      <w:tblPr/>
      <w:tcPr>
        <w:tcBorders>
          <w:top w:val="double" w:sz="6" w:space="0" w:color="74A541" w:themeColor="accent1"/>
          <w:left w:val="single" w:sz="8" w:space="0" w:color="74A541" w:themeColor="accent1"/>
          <w:bottom w:val="single" w:sz="8" w:space="0" w:color="74A541" w:themeColor="accent1"/>
          <w:right w:val="single" w:sz="8" w:space="0" w:color="74A541" w:themeColor="accent1"/>
        </w:tcBorders>
      </w:tcPr>
    </w:tblStylePr>
    <w:tblStylePr w:type="firstCol">
      <w:rPr>
        <w:b/>
        <w:bCs/>
      </w:rPr>
    </w:tblStylePr>
    <w:tblStylePr w:type="lastCol">
      <w:rPr>
        <w:b/>
        <w:bCs/>
      </w:rPr>
    </w:tblStylePr>
    <w:tblStylePr w:type="band1Vert">
      <w:tblPr/>
      <w:tcPr>
        <w:tcBorders>
          <w:top w:val="single" w:sz="8" w:space="0" w:color="74A541" w:themeColor="accent1"/>
          <w:left w:val="single" w:sz="8" w:space="0" w:color="74A541" w:themeColor="accent1"/>
          <w:bottom w:val="single" w:sz="8" w:space="0" w:color="74A541" w:themeColor="accent1"/>
          <w:right w:val="single" w:sz="8" w:space="0" w:color="74A541" w:themeColor="accent1"/>
        </w:tcBorders>
      </w:tcPr>
    </w:tblStylePr>
    <w:tblStylePr w:type="band1Horz">
      <w:tblPr/>
      <w:tcPr>
        <w:tcBorders>
          <w:top w:val="single" w:sz="8" w:space="0" w:color="74A541" w:themeColor="accent1"/>
          <w:left w:val="single" w:sz="8" w:space="0" w:color="74A541" w:themeColor="accent1"/>
          <w:bottom w:val="single" w:sz="8" w:space="0" w:color="74A541" w:themeColor="accent1"/>
          <w:right w:val="single" w:sz="8" w:space="0" w:color="74A541" w:themeColor="accent1"/>
        </w:tcBorders>
      </w:tcPr>
    </w:tblStylePr>
  </w:style>
  <w:style w:type="table" w:styleId="HelleSchattierung-Akzent1">
    <w:name w:val="Light Shading Accent 1"/>
    <w:basedOn w:val="NormaleTabelle"/>
    <w:uiPriority w:val="60"/>
    <w:semiHidden/>
    <w:unhideWhenUsed/>
    <w:rsid w:val="00356C45"/>
    <w:pPr>
      <w:spacing w:after="0" w:line="240" w:lineRule="auto"/>
    </w:pPr>
    <w:rPr>
      <w:color w:val="567B30" w:themeColor="accent1" w:themeShade="BF"/>
    </w:rPr>
    <w:tblPr>
      <w:tblStyleRowBandSize w:val="1"/>
      <w:tblStyleColBandSize w:val="1"/>
      <w:tblBorders>
        <w:top w:val="single" w:sz="8" w:space="0" w:color="74A541" w:themeColor="accent1"/>
        <w:bottom w:val="single" w:sz="8" w:space="0" w:color="74A541" w:themeColor="accent1"/>
      </w:tblBorders>
    </w:tblPr>
    <w:tblStylePr w:type="firstRow">
      <w:pPr>
        <w:spacing w:before="0" w:after="0" w:line="240" w:lineRule="auto"/>
      </w:pPr>
      <w:rPr>
        <w:b/>
        <w:bCs/>
      </w:rPr>
      <w:tblPr/>
      <w:tcPr>
        <w:tcBorders>
          <w:top w:val="single" w:sz="8" w:space="0" w:color="74A541" w:themeColor="accent1"/>
          <w:left w:val="nil"/>
          <w:bottom w:val="single" w:sz="8" w:space="0" w:color="74A541" w:themeColor="accent1"/>
          <w:right w:val="nil"/>
          <w:insideH w:val="nil"/>
          <w:insideV w:val="nil"/>
        </w:tcBorders>
      </w:tcPr>
    </w:tblStylePr>
    <w:tblStylePr w:type="lastRow">
      <w:pPr>
        <w:spacing w:before="0" w:after="0" w:line="240" w:lineRule="auto"/>
      </w:pPr>
      <w:rPr>
        <w:b/>
        <w:bCs/>
      </w:rPr>
      <w:tblPr/>
      <w:tcPr>
        <w:tcBorders>
          <w:top w:val="single" w:sz="8" w:space="0" w:color="74A541" w:themeColor="accent1"/>
          <w:left w:val="nil"/>
          <w:bottom w:val="single" w:sz="8" w:space="0" w:color="74A54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BCD" w:themeFill="accent1" w:themeFillTint="3F"/>
      </w:tcPr>
    </w:tblStylePr>
    <w:tblStylePr w:type="band1Horz">
      <w:tblPr/>
      <w:tcPr>
        <w:tcBorders>
          <w:left w:val="nil"/>
          <w:right w:val="nil"/>
          <w:insideH w:val="nil"/>
          <w:insideV w:val="nil"/>
        </w:tcBorders>
        <w:shd w:val="clear" w:color="auto" w:fill="DCEBCD" w:themeFill="accent1" w:themeFillTint="3F"/>
      </w:tcPr>
    </w:tblStylePr>
  </w:style>
  <w:style w:type="table" w:styleId="FarbigesRaster">
    <w:name w:val="Colorful Grid"/>
    <w:basedOn w:val="NormaleTabelle"/>
    <w:uiPriority w:val="73"/>
    <w:semiHidden/>
    <w:unhideWhenUsed/>
    <w:rsid w:val="00356C4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56C45"/>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FAE28" w:themeFill="accent2" w:themeFillShade="CC"/>
      </w:tcPr>
    </w:tblStylePr>
    <w:tblStylePr w:type="lastRow">
      <w:rPr>
        <w:b/>
        <w:bCs/>
        <w:color w:val="8FAE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56C45"/>
    <w:pPr>
      <w:spacing w:after="0" w:line="240" w:lineRule="auto"/>
    </w:pPr>
    <w:rPr>
      <w:color w:val="000000" w:themeColor="text1"/>
    </w:rPr>
    <w:tblPr>
      <w:tblStyleRowBandSize w:val="1"/>
      <w:tblStyleColBandSize w:val="1"/>
      <w:tblBorders>
        <w:top w:val="single" w:sz="24" w:space="0" w:color="AFD23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FD23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56C45"/>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56C4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56C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56C45"/>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56C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56C4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9B9B9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56C4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356C45"/>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56C4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56C4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56C4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356C45"/>
    <w:rPr>
      <w:i/>
      <w:iCs/>
    </w:rPr>
  </w:style>
  <w:style w:type="character" w:styleId="HTMLSchreibmaschine">
    <w:name w:val="HTML Typewriter"/>
    <w:basedOn w:val="Absatz-Standardschriftart"/>
    <w:uiPriority w:val="99"/>
    <w:semiHidden/>
    <w:unhideWhenUsed/>
    <w:rsid w:val="00356C45"/>
    <w:rPr>
      <w:rFonts w:ascii="Consolas" w:hAnsi="Consolas"/>
      <w:sz w:val="20"/>
      <w:szCs w:val="20"/>
    </w:rPr>
  </w:style>
  <w:style w:type="character" w:styleId="HTMLBeispiel">
    <w:name w:val="HTML Sample"/>
    <w:basedOn w:val="Absatz-Standardschriftart"/>
    <w:uiPriority w:val="99"/>
    <w:semiHidden/>
    <w:unhideWhenUsed/>
    <w:rsid w:val="00356C45"/>
    <w:rPr>
      <w:rFonts w:ascii="Consolas" w:hAnsi="Consolas"/>
      <w:sz w:val="24"/>
      <w:szCs w:val="24"/>
    </w:rPr>
  </w:style>
  <w:style w:type="paragraph" w:styleId="HTMLVorformatiert">
    <w:name w:val="HTML Preformatted"/>
    <w:basedOn w:val="Standard"/>
    <w:link w:val="HTMLVorformatiertZchn"/>
    <w:uiPriority w:val="99"/>
    <w:semiHidden/>
    <w:unhideWhenUsed/>
    <w:rsid w:val="00356C45"/>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356C45"/>
    <w:rPr>
      <w:rFonts w:ascii="Consolas" w:hAnsi="Consolas"/>
      <w:sz w:val="20"/>
      <w:szCs w:val="20"/>
    </w:rPr>
  </w:style>
  <w:style w:type="character" w:styleId="HTMLTastatur">
    <w:name w:val="HTML Keyboard"/>
    <w:basedOn w:val="Absatz-Standardschriftart"/>
    <w:uiPriority w:val="99"/>
    <w:semiHidden/>
    <w:unhideWhenUsed/>
    <w:rsid w:val="00356C45"/>
    <w:rPr>
      <w:rFonts w:ascii="Consolas" w:hAnsi="Consolas"/>
      <w:sz w:val="20"/>
      <w:szCs w:val="20"/>
    </w:rPr>
  </w:style>
  <w:style w:type="character" w:styleId="HTMLDefinition">
    <w:name w:val="HTML Definition"/>
    <w:basedOn w:val="Absatz-Standardschriftart"/>
    <w:uiPriority w:val="99"/>
    <w:semiHidden/>
    <w:unhideWhenUsed/>
    <w:rsid w:val="00356C45"/>
    <w:rPr>
      <w:i/>
      <w:iCs/>
    </w:rPr>
  </w:style>
  <w:style w:type="character" w:styleId="HTMLCode">
    <w:name w:val="HTML Code"/>
    <w:basedOn w:val="Absatz-Standardschriftart"/>
    <w:uiPriority w:val="99"/>
    <w:semiHidden/>
    <w:unhideWhenUsed/>
    <w:rsid w:val="00356C45"/>
    <w:rPr>
      <w:rFonts w:ascii="Consolas" w:hAnsi="Consolas"/>
      <w:sz w:val="20"/>
      <w:szCs w:val="20"/>
    </w:rPr>
  </w:style>
  <w:style w:type="character" w:styleId="HTMLZitat">
    <w:name w:val="HTML Cite"/>
    <w:basedOn w:val="Absatz-Standardschriftart"/>
    <w:uiPriority w:val="99"/>
    <w:semiHidden/>
    <w:unhideWhenUsed/>
    <w:rsid w:val="00356C45"/>
    <w:rPr>
      <w:i/>
      <w:iCs/>
    </w:rPr>
  </w:style>
  <w:style w:type="paragraph" w:styleId="HTMLAdresse">
    <w:name w:val="HTML Address"/>
    <w:basedOn w:val="Standard"/>
    <w:link w:val="HTMLAdresseZchn"/>
    <w:uiPriority w:val="99"/>
    <w:semiHidden/>
    <w:unhideWhenUsed/>
    <w:rsid w:val="00356C45"/>
    <w:pPr>
      <w:spacing w:after="0" w:line="240" w:lineRule="auto"/>
    </w:pPr>
    <w:rPr>
      <w:i/>
      <w:iCs/>
    </w:rPr>
  </w:style>
  <w:style w:type="character" w:customStyle="1" w:styleId="HTMLAdresseZchn">
    <w:name w:val="HTML Adresse Zchn"/>
    <w:basedOn w:val="Absatz-Standardschriftart"/>
    <w:link w:val="HTMLAdresse"/>
    <w:uiPriority w:val="99"/>
    <w:semiHidden/>
    <w:rsid w:val="00356C45"/>
    <w:rPr>
      <w:i/>
      <w:iCs/>
      <w:sz w:val="21"/>
    </w:rPr>
  </w:style>
  <w:style w:type="character" w:styleId="HTMLAkronym">
    <w:name w:val="HTML Acronym"/>
    <w:basedOn w:val="Absatz-Standardschriftart"/>
    <w:uiPriority w:val="99"/>
    <w:semiHidden/>
    <w:unhideWhenUsed/>
    <w:rsid w:val="00356C45"/>
  </w:style>
  <w:style w:type="paragraph" w:styleId="StandardWeb">
    <w:name w:val="Normal (Web)"/>
    <w:basedOn w:val="Standard"/>
    <w:uiPriority w:val="99"/>
    <w:semiHidden/>
    <w:unhideWhenUsed/>
    <w:rsid w:val="00356C45"/>
    <w:rPr>
      <w:rFonts w:ascii="Times New Roman" w:hAnsi="Times New Roman" w:cs="Times New Roman"/>
      <w:sz w:val="24"/>
      <w:szCs w:val="24"/>
    </w:rPr>
  </w:style>
  <w:style w:type="paragraph" w:styleId="NurText">
    <w:name w:val="Plain Text"/>
    <w:basedOn w:val="Standard"/>
    <w:link w:val="NurTextZchn"/>
    <w:uiPriority w:val="99"/>
    <w:semiHidden/>
    <w:unhideWhenUsed/>
    <w:rsid w:val="00356C45"/>
    <w:pPr>
      <w:spacing w:after="0" w:line="240" w:lineRule="auto"/>
    </w:pPr>
    <w:rPr>
      <w:rFonts w:ascii="Consolas" w:hAnsi="Consolas"/>
      <w:szCs w:val="21"/>
    </w:rPr>
  </w:style>
  <w:style w:type="character" w:customStyle="1" w:styleId="NurTextZchn">
    <w:name w:val="Nur Text Zchn"/>
    <w:basedOn w:val="Absatz-Standardschriftart"/>
    <w:link w:val="NurText"/>
    <w:uiPriority w:val="99"/>
    <w:semiHidden/>
    <w:rsid w:val="00356C45"/>
    <w:rPr>
      <w:rFonts w:ascii="Consolas" w:hAnsi="Consolas"/>
      <w:sz w:val="21"/>
      <w:szCs w:val="21"/>
    </w:rPr>
  </w:style>
  <w:style w:type="paragraph" w:styleId="Dokumentstruktur">
    <w:name w:val="Document Map"/>
    <w:basedOn w:val="Standard"/>
    <w:link w:val="DokumentstrukturZchn"/>
    <w:uiPriority w:val="99"/>
    <w:semiHidden/>
    <w:unhideWhenUsed/>
    <w:rsid w:val="00356C45"/>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356C45"/>
    <w:rPr>
      <w:rFonts w:ascii="Segoe UI" w:hAnsi="Segoe UI" w:cs="Segoe UI"/>
      <w:sz w:val="16"/>
      <w:szCs w:val="16"/>
    </w:rPr>
  </w:style>
  <w:style w:type="character" w:styleId="Fett">
    <w:name w:val="Strong"/>
    <w:basedOn w:val="Absatz-Standardschriftart"/>
    <w:uiPriority w:val="22"/>
    <w:qFormat/>
    <w:rsid w:val="00356C45"/>
    <w:rPr>
      <w:b/>
      <w:bCs/>
    </w:rPr>
  </w:style>
  <w:style w:type="character" w:styleId="BesuchterLink">
    <w:name w:val="FollowedHyperlink"/>
    <w:basedOn w:val="Absatz-Standardschriftart"/>
    <w:uiPriority w:val="99"/>
    <w:semiHidden/>
    <w:unhideWhenUsed/>
    <w:rsid w:val="00356C45"/>
    <w:rPr>
      <w:color w:val="B2B2B2" w:themeColor="followedHyperlink"/>
      <w:u w:val="single"/>
    </w:rPr>
  </w:style>
  <w:style w:type="paragraph" w:styleId="Blocktext">
    <w:name w:val="Block Text"/>
    <w:basedOn w:val="Standard"/>
    <w:uiPriority w:val="99"/>
    <w:semiHidden/>
    <w:unhideWhenUsed/>
    <w:rsid w:val="00356C45"/>
    <w:pPr>
      <w:pBdr>
        <w:top w:val="single" w:sz="2" w:space="10" w:color="74A541" w:themeColor="accent1"/>
        <w:left w:val="single" w:sz="2" w:space="10" w:color="74A541" w:themeColor="accent1"/>
        <w:bottom w:val="single" w:sz="2" w:space="10" w:color="74A541" w:themeColor="accent1"/>
        <w:right w:val="single" w:sz="2" w:space="10" w:color="74A541" w:themeColor="accent1"/>
      </w:pBdr>
      <w:ind w:left="1152" w:right="1152"/>
    </w:pPr>
    <w:rPr>
      <w:rFonts w:eastAsiaTheme="minorEastAsia"/>
      <w:i/>
      <w:iCs/>
      <w:color w:val="74A541" w:themeColor="accent1"/>
    </w:rPr>
  </w:style>
  <w:style w:type="paragraph" w:styleId="Textkrper-Einzug3">
    <w:name w:val="Body Text Indent 3"/>
    <w:basedOn w:val="Standard"/>
    <w:link w:val="Textkrper-Einzug3Zchn"/>
    <w:uiPriority w:val="99"/>
    <w:semiHidden/>
    <w:unhideWhenUsed/>
    <w:rsid w:val="00356C45"/>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356C45"/>
    <w:rPr>
      <w:sz w:val="16"/>
      <w:szCs w:val="16"/>
    </w:rPr>
  </w:style>
  <w:style w:type="paragraph" w:styleId="Textkrper-Einzug2">
    <w:name w:val="Body Text Indent 2"/>
    <w:basedOn w:val="Standard"/>
    <w:link w:val="Textkrper-Einzug2Zchn"/>
    <w:uiPriority w:val="99"/>
    <w:semiHidden/>
    <w:unhideWhenUsed/>
    <w:rsid w:val="00356C45"/>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356C45"/>
    <w:rPr>
      <w:sz w:val="21"/>
    </w:rPr>
  </w:style>
  <w:style w:type="paragraph" w:styleId="Textkrper3">
    <w:name w:val="Body Text 3"/>
    <w:basedOn w:val="Standard"/>
    <w:link w:val="Textkrper3Zchn"/>
    <w:uiPriority w:val="99"/>
    <w:semiHidden/>
    <w:unhideWhenUsed/>
    <w:rsid w:val="00356C45"/>
    <w:pPr>
      <w:spacing w:after="120"/>
    </w:pPr>
    <w:rPr>
      <w:sz w:val="16"/>
      <w:szCs w:val="16"/>
    </w:rPr>
  </w:style>
  <w:style w:type="character" w:customStyle="1" w:styleId="Textkrper3Zchn">
    <w:name w:val="Textkörper 3 Zchn"/>
    <w:basedOn w:val="Absatz-Standardschriftart"/>
    <w:link w:val="Textkrper3"/>
    <w:uiPriority w:val="99"/>
    <w:semiHidden/>
    <w:rsid w:val="00356C45"/>
    <w:rPr>
      <w:sz w:val="16"/>
      <w:szCs w:val="16"/>
    </w:rPr>
  </w:style>
  <w:style w:type="paragraph" w:styleId="Textkrper2">
    <w:name w:val="Body Text 2"/>
    <w:basedOn w:val="Standard"/>
    <w:link w:val="Textkrper2Zchn"/>
    <w:uiPriority w:val="99"/>
    <w:semiHidden/>
    <w:unhideWhenUsed/>
    <w:rsid w:val="00356C45"/>
    <w:pPr>
      <w:spacing w:after="120" w:line="480" w:lineRule="auto"/>
    </w:pPr>
  </w:style>
  <w:style w:type="character" w:customStyle="1" w:styleId="Textkrper2Zchn">
    <w:name w:val="Textkörper 2 Zchn"/>
    <w:basedOn w:val="Absatz-Standardschriftart"/>
    <w:link w:val="Textkrper2"/>
    <w:uiPriority w:val="99"/>
    <w:semiHidden/>
    <w:rsid w:val="00356C45"/>
    <w:rPr>
      <w:sz w:val="21"/>
    </w:rPr>
  </w:style>
  <w:style w:type="paragraph" w:styleId="Fu-Endnotenberschrift">
    <w:name w:val="Note Heading"/>
    <w:basedOn w:val="Standard"/>
    <w:next w:val="Standard"/>
    <w:link w:val="Fu-EndnotenberschriftZchn"/>
    <w:uiPriority w:val="99"/>
    <w:semiHidden/>
    <w:unhideWhenUsed/>
    <w:rsid w:val="00356C45"/>
    <w:pPr>
      <w:spacing w:after="0" w:line="240" w:lineRule="auto"/>
    </w:pPr>
  </w:style>
  <w:style w:type="character" w:customStyle="1" w:styleId="Fu-EndnotenberschriftZchn">
    <w:name w:val="Fuß/-Endnotenüberschrift Zchn"/>
    <w:basedOn w:val="Absatz-Standardschriftart"/>
    <w:link w:val="Fu-Endnotenberschrift"/>
    <w:uiPriority w:val="99"/>
    <w:semiHidden/>
    <w:rsid w:val="00356C45"/>
    <w:rPr>
      <w:sz w:val="21"/>
    </w:rPr>
  </w:style>
  <w:style w:type="paragraph" w:styleId="Textkrper-Zeileneinzug">
    <w:name w:val="Body Text Indent"/>
    <w:basedOn w:val="Standard"/>
    <w:link w:val="Textkrper-ZeileneinzugZchn"/>
    <w:uiPriority w:val="99"/>
    <w:semiHidden/>
    <w:unhideWhenUsed/>
    <w:rsid w:val="00356C45"/>
    <w:pPr>
      <w:spacing w:after="120"/>
      <w:ind w:left="283"/>
    </w:pPr>
  </w:style>
  <w:style w:type="character" w:customStyle="1" w:styleId="Textkrper-ZeileneinzugZchn">
    <w:name w:val="Textkörper-Zeileneinzug Zchn"/>
    <w:basedOn w:val="Absatz-Standardschriftart"/>
    <w:link w:val="Textkrper-Zeileneinzug"/>
    <w:uiPriority w:val="99"/>
    <w:semiHidden/>
    <w:rsid w:val="00356C45"/>
    <w:rPr>
      <w:sz w:val="21"/>
    </w:rPr>
  </w:style>
  <w:style w:type="paragraph" w:styleId="Textkrper-Erstzeileneinzug2">
    <w:name w:val="Body Text First Indent 2"/>
    <w:basedOn w:val="Textkrper-Zeileneinzug"/>
    <w:link w:val="Textkrper-Erstzeileneinzug2Zchn"/>
    <w:uiPriority w:val="99"/>
    <w:semiHidden/>
    <w:unhideWhenUsed/>
    <w:rsid w:val="00356C45"/>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356C45"/>
    <w:rPr>
      <w:sz w:val="21"/>
    </w:rPr>
  </w:style>
  <w:style w:type="paragraph" w:styleId="Textkrper">
    <w:name w:val="Body Text"/>
    <w:basedOn w:val="Standard"/>
    <w:link w:val="TextkrperZchn"/>
    <w:uiPriority w:val="99"/>
    <w:semiHidden/>
    <w:unhideWhenUsed/>
    <w:rsid w:val="00356C45"/>
    <w:pPr>
      <w:spacing w:after="120"/>
    </w:pPr>
  </w:style>
  <w:style w:type="character" w:customStyle="1" w:styleId="TextkrperZchn">
    <w:name w:val="Textkörper Zchn"/>
    <w:basedOn w:val="Absatz-Standardschriftart"/>
    <w:link w:val="Textkrper"/>
    <w:uiPriority w:val="99"/>
    <w:semiHidden/>
    <w:rsid w:val="00356C45"/>
    <w:rPr>
      <w:sz w:val="21"/>
    </w:rPr>
  </w:style>
  <w:style w:type="paragraph" w:styleId="Textkrper-Erstzeileneinzug">
    <w:name w:val="Body Text First Indent"/>
    <w:basedOn w:val="Textkrper"/>
    <w:link w:val="Textkrper-ErstzeileneinzugZchn"/>
    <w:uiPriority w:val="99"/>
    <w:semiHidden/>
    <w:unhideWhenUsed/>
    <w:rsid w:val="00356C45"/>
    <w:pPr>
      <w:spacing w:after="200"/>
      <w:ind w:firstLine="360"/>
    </w:pPr>
  </w:style>
  <w:style w:type="character" w:customStyle="1" w:styleId="Textkrper-ErstzeileneinzugZchn">
    <w:name w:val="Textkörper-Erstzeileneinzug Zchn"/>
    <w:basedOn w:val="TextkrperZchn"/>
    <w:link w:val="Textkrper-Erstzeileneinzug"/>
    <w:uiPriority w:val="99"/>
    <w:semiHidden/>
    <w:rsid w:val="00356C45"/>
    <w:rPr>
      <w:sz w:val="21"/>
    </w:rPr>
  </w:style>
  <w:style w:type="paragraph" w:styleId="Datum">
    <w:name w:val="Date"/>
    <w:basedOn w:val="Standard"/>
    <w:next w:val="Standard"/>
    <w:link w:val="DatumZchn"/>
    <w:uiPriority w:val="99"/>
    <w:semiHidden/>
    <w:unhideWhenUsed/>
    <w:rsid w:val="00356C45"/>
  </w:style>
  <w:style w:type="character" w:customStyle="1" w:styleId="DatumZchn">
    <w:name w:val="Datum Zchn"/>
    <w:basedOn w:val="Absatz-Standardschriftart"/>
    <w:link w:val="Datum"/>
    <w:uiPriority w:val="99"/>
    <w:semiHidden/>
    <w:rsid w:val="00356C45"/>
    <w:rPr>
      <w:sz w:val="21"/>
    </w:rPr>
  </w:style>
  <w:style w:type="paragraph" w:styleId="Anrede">
    <w:name w:val="Salutation"/>
    <w:basedOn w:val="Standard"/>
    <w:next w:val="Standard"/>
    <w:link w:val="AnredeZchn"/>
    <w:uiPriority w:val="99"/>
    <w:semiHidden/>
    <w:unhideWhenUsed/>
    <w:rsid w:val="00356C45"/>
  </w:style>
  <w:style w:type="character" w:customStyle="1" w:styleId="AnredeZchn">
    <w:name w:val="Anrede Zchn"/>
    <w:basedOn w:val="Absatz-Standardschriftart"/>
    <w:link w:val="Anrede"/>
    <w:uiPriority w:val="99"/>
    <w:semiHidden/>
    <w:rsid w:val="00356C45"/>
    <w:rPr>
      <w:sz w:val="21"/>
    </w:rPr>
  </w:style>
  <w:style w:type="paragraph" w:styleId="Nachrichtenkopf">
    <w:name w:val="Message Header"/>
    <w:basedOn w:val="Standard"/>
    <w:link w:val="NachrichtenkopfZchn"/>
    <w:uiPriority w:val="99"/>
    <w:semiHidden/>
    <w:unhideWhenUsed/>
    <w:rsid w:val="00356C45"/>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356C45"/>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356C45"/>
    <w:pPr>
      <w:spacing w:after="120"/>
      <w:ind w:left="1415"/>
      <w:contextualSpacing/>
    </w:pPr>
  </w:style>
  <w:style w:type="paragraph" w:styleId="Listenfortsetzung4">
    <w:name w:val="List Continue 4"/>
    <w:basedOn w:val="Standard"/>
    <w:uiPriority w:val="99"/>
    <w:semiHidden/>
    <w:unhideWhenUsed/>
    <w:rsid w:val="00356C45"/>
    <w:pPr>
      <w:spacing w:after="120"/>
      <w:ind w:left="1132"/>
      <w:contextualSpacing/>
    </w:pPr>
  </w:style>
  <w:style w:type="paragraph" w:styleId="Listenfortsetzung3">
    <w:name w:val="List Continue 3"/>
    <w:basedOn w:val="Standard"/>
    <w:uiPriority w:val="99"/>
    <w:semiHidden/>
    <w:unhideWhenUsed/>
    <w:rsid w:val="00356C45"/>
    <w:pPr>
      <w:spacing w:after="120"/>
      <w:ind w:left="849"/>
      <w:contextualSpacing/>
    </w:pPr>
  </w:style>
  <w:style w:type="paragraph" w:styleId="Listenfortsetzung2">
    <w:name w:val="List Continue 2"/>
    <w:basedOn w:val="Standard"/>
    <w:uiPriority w:val="99"/>
    <w:semiHidden/>
    <w:unhideWhenUsed/>
    <w:rsid w:val="00356C45"/>
    <w:pPr>
      <w:spacing w:after="120"/>
      <w:ind w:left="566"/>
      <w:contextualSpacing/>
    </w:pPr>
  </w:style>
  <w:style w:type="paragraph" w:styleId="Listenfortsetzung">
    <w:name w:val="List Continue"/>
    <w:basedOn w:val="Standard"/>
    <w:uiPriority w:val="99"/>
    <w:semiHidden/>
    <w:unhideWhenUsed/>
    <w:rsid w:val="00356C45"/>
    <w:pPr>
      <w:spacing w:after="120"/>
      <w:ind w:left="283"/>
      <w:contextualSpacing/>
    </w:pPr>
  </w:style>
  <w:style w:type="paragraph" w:styleId="Unterschrift">
    <w:name w:val="Signature"/>
    <w:basedOn w:val="Standard"/>
    <w:link w:val="UnterschriftZchn"/>
    <w:uiPriority w:val="99"/>
    <w:semiHidden/>
    <w:unhideWhenUsed/>
    <w:rsid w:val="00356C45"/>
    <w:pPr>
      <w:spacing w:after="0" w:line="240" w:lineRule="auto"/>
      <w:ind w:left="4252"/>
    </w:pPr>
  </w:style>
  <w:style w:type="character" w:customStyle="1" w:styleId="UnterschriftZchn">
    <w:name w:val="Unterschrift Zchn"/>
    <w:basedOn w:val="Absatz-Standardschriftart"/>
    <w:link w:val="Unterschrift"/>
    <w:uiPriority w:val="99"/>
    <w:semiHidden/>
    <w:rsid w:val="00356C45"/>
    <w:rPr>
      <w:sz w:val="21"/>
    </w:rPr>
  </w:style>
  <w:style w:type="paragraph" w:styleId="Gruformel">
    <w:name w:val="Closing"/>
    <w:basedOn w:val="Standard"/>
    <w:link w:val="GruformelZchn"/>
    <w:uiPriority w:val="99"/>
    <w:semiHidden/>
    <w:unhideWhenUsed/>
    <w:rsid w:val="00356C45"/>
    <w:pPr>
      <w:spacing w:after="0" w:line="240" w:lineRule="auto"/>
      <w:ind w:left="4252"/>
    </w:pPr>
  </w:style>
  <w:style w:type="character" w:customStyle="1" w:styleId="GruformelZchn">
    <w:name w:val="Grußformel Zchn"/>
    <w:basedOn w:val="Absatz-Standardschriftart"/>
    <w:link w:val="Gruformel"/>
    <w:uiPriority w:val="99"/>
    <w:semiHidden/>
    <w:rsid w:val="00356C45"/>
    <w:rPr>
      <w:sz w:val="21"/>
    </w:rPr>
  </w:style>
  <w:style w:type="paragraph" w:styleId="Listennummer5">
    <w:name w:val="List Number 5"/>
    <w:basedOn w:val="Standard"/>
    <w:uiPriority w:val="99"/>
    <w:semiHidden/>
    <w:unhideWhenUsed/>
    <w:rsid w:val="00356C45"/>
    <w:pPr>
      <w:numPr>
        <w:numId w:val="33"/>
      </w:numPr>
      <w:contextualSpacing/>
    </w:pPr>
  </w:style>
  <w:style w:type="paragraph" w:styleId="Listennummer4">
    <w:name w:val="List Number 4"/>
    <w:basedOn w:val="Standard"/>
    <w:uiPriority w:val="99"/>
    <w:semiHidden/>
    <w:unhideWhenUsed/>
    <w:rsid w:val="00356C45"/>
    <w:pPr>
      <w:numPr>
        <w:numId w:val="34"/>
      </w:numPr>
      <w:contextualSpacing/>
    </w:pPr>
  </w:style>
  <w:style w:type="paragraph" w:styleId="Listennummer3">
    <w:name w:val="List Number 3"/>
    <w:basedOn w:val="Standard"/>
    <w:uiPriority w:val="99"/>
    <w:semiHidden/>
    <w:unhideWhenUsed/>
    <w:rsid w:val="00356C45"/>
    <w:pPr>
      <w:numPr>
        <w:numId w:val="35"/>
      </w:numPr>
      <w:contextualSpacing/>
    </w:pPr>
  </w:style>
  <w:style w:type="paragraph" w:styleId="Listennummer2">
    <w:name w:val="List Number 2"/>
    <w:basedOn w:val="Standard"/>
    <w:uiPriority w:val="99"/>
    <w:semiHidden/>
    <w:unhideWhenUsed/>
    <w:rsid w:val="00356C45"/>
    <w:pPr>
      <w:numPr>
        <w:numId w:val="36"/>
      </w:numPr>
      <w:contextualSpacing/>
    </w:pPr>
  </w:style>
  <w:style w:type="paragraph" w:styleId="Aufzhlungszeichen5">
    <w:name w:val="List Bullet 5"/>
    <w:basedOn w:val="Standard"/>
    <w:uiPriority w:val="99"/>
    <w:semiHidden/>
    <w:unhideWhenUsed/>
    <w:rsid w:val="00356C45"/>
    <w:pPr>
      <w:numPr>
        <w:numId w:val="37"/>
      </w:numPr>
      <w:contextualSpacing/>
    </w:pPr>
  </w:style>
  <w:style w:type="paragraph" w:styleId="Aufzhlungszeichen4">
    <w:name w:val="List Bullet 4"/>
    <w:basedOn w:val="Standard"/>
    <w:uiPriority w:val="99"/>
    <w:semiHidden/>
    <w:unhideWhenUsed/>
    <w:rsid w:val="00356C45"/>
    <w:pPr>
      <w:numPr>
        <w:numId w:val="38"/>
      </w:numPr>
      <w:contextualSpacing/>
    </w:pPr>
  </w:style>
  <w:style w:type="paragraph" w:styleId="Aufzhlungszeichen3">
    <w:name w:val="List Bullet 3"/>
    <w:basedOn w:val="Standard"/>
    <w:uiPriority w:val="99"/>
    <w:semiHidden/>
    <w:unhideWhenUsed/>
    <w:rsid w:val="00356C45"/>
    <w:pPr>
      <w:numPr>
        <w:numId w:val="39"/>
      </w:numPr>
      <w:contextualSpacing/>
    </w:pPr>
  </w:style>
  <w:style w:type="paragraph" w:styleId="Aufzhlungszeichen2">
    <w:name w:val="List Bullet 2"/>
    <w:basedOn w:val="Standard"/>
    <w:uiPriority w:val="99"/>
    <w:semiHidden/>
    <w:unhideWhenUsed/>
    <w:rsid w:val="00356C45"/>
    <w:pPr>
      <w:numPr>
        <w:numId w:val="40"/>
      </w:numPr>
      <w:contextualSpacing/>
    </w:pPr>
  </w:style>
  <w:style w:type="paragraph" w:styleId="Liste5">
    <w:name w:val="List 5"/>
    <w:basedOn w:val="Standard"/>
    <w:uiPriority w:val="99"/>
    <w:semiHidden/>
    <w:unhideWhenUsed/>
    <w:rsid w:val="00356C45"/>
    <w:pPr>
      <w:ind w:left="1415" w:hanging="283"/>
      <w:contextualSpacing/>
    </w:pPr>
  </w:style>
  <w:style w:type="paragraph" w:styleId="Liste4">
    <w:name w:val="List 4"/>
    <w:basedOn w:val="Standard"/>
    <w:uiPriority w:val="99"/>
    <w:semiHidden/>
    <w:unhideWhenUsed/>
    <w:rsid w:val="00356C45"/>
    <w:pPr>
      <w:ind w:left="1132" w:hanging="283"/>
      <w:contextualSpacing/>
    </w:pPr>
  </w:style>
  <w:style w:type="paragraph" w:styleId="Liste3">
    <w:name w:val="List 3"/>
    <w:basedOn w:val="Standard"/>
    <w:uiPriority w:val="99"/>
    <w:semiHidden/>
    <w:unhideWhenUsed/>
    <w:rsid w:val="00356C45"/>
    <w:pPr>
      <w:ind w:left="849" w:hanging="283"/>
      <w:contextualSpacing/>
    </w:pPr>
  </w:style>
  <w:style w:type="paragraph" w:styleId="Liste2">
    <w:name w:val="List 2"/>
    <w:basedOn w:val="Standard"/>
    <w:uiPriority w:val="99"/>
    <w:semiHidden/>
    <w:unhideWhenUsed/>
    <w:rsid w:val="00356C45"/>
    <w:pPr>
      <w:ind w:left="566" w:hanging="283"/>
      <w:contextualSpacing/>
    </w:pPr>
  </w:style>
  <w:style w:type="paragraph" w:styleId="Listennummer">
    <w:name w:val="List Number"/>
    <w:basedOn w:val="Standard"/>
    <w:uiPriority w:val="99"/>
    <w:semiHidden/>
    <w:unhideWhenUsed/>
    <w:rsid w:val="00356C45"/>
    <w:pPr>
      <w:numPr>
        <w:numId w:val="41"/>
      </w:numPr>
      <w:contextualSpacing/>
    </w:pPr>
  </w:style>
  <w:style w:type="paragraph" w:styleId="Aufzhlungszeichen">
    <w:name w:val="List Bullet"/>
    <w:basedOn w:val="Standard"/>
    <w:uiPriority w:val="99"/>
    <w:semiHidden/>
    <w:unhideWhenUsed/>
    <w:rsid w:val="00356C45"/>
    <w:pPr>
      <w:numPr>
        <w:numId w:val="42"/>
      </w:numPr>
      <w:contextualSpacing/>
    </w:pPr>
  </w:style>
  <w:style w:type="paragraph" w:styleId="Liste">
    <w:name w:val="List"/>
    <w:basedOn w:val="Standard"/>
    <w:uiPriority w:val="99"/>
    <w:semiHidden/>
    <w:unhideWhenUsed/>
    <w:rsid w:val="00356C45"/>
    <w:pPr>
      <w:ind w:left="283" w:hanging="283"/>
      <w:contextualSpacing/>
    </w:pPr>
  </w:style>
  <w:style w:type="paragraph" w:styleId="RGV-berschrift">
    <w:name w:val="toa heading"/>
    <w:basedOn w:val="Standard"/>
    <w:next w:val="Standard"/>
    <w:uiPriority w:val="99"/>
    <w:semiHidden/>
    <w:unhideWhenUsed/>
    <w:rsid w:val="00356C45"/>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356C45"/>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356C45"/>
    <w:rPr>
      <w:rFonts w:ascii="Consolas" w:hAnsi="Consolas"/>
      <w:sz w:val="20"/>
      <w:szCs w:val="20"/>
    </w:rPr>
  </w:style>
  <w:style w:type="paragraph" w:styleId="Rechtsgrundlagenverzeichnis">
    <w:name w:val="table of authorities"/>
    <w:basedOn w:val="Standard"/>
    <w:next w:val="Standard"/>
    <w:uiPriority w:val="99"/>
    <w:semiHidden/>
    <w:unhideWhenUsed/>
    <w:rsid w:val="00356C45"/>
    <w:pPr>
      <w:spacing w:after="0"/>
      <w:ind w:left="210" w:hanging="210"/>
    </w:pPr>
  </w:style>
  <w:style w:type="paragraph" w:styleId="Endnotentext">
    <w:name w:val="endnote text"/>
    <w:basedOn w:val="Standard"/>
    <w:link w:val="EndnotentextZchn"/>
    <w:uiPriority w:val="99"/>
    <w:semiHidden/>
    <w:unhideWhenUsed/>
    <w:rsid w:val="00356C45"/>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56C45"/>
    <w:rPr>
      <w:sz w:val="20"/>
      <w:szCs w:val="20"/>
    </w:rPr>
  </w:style>
  <w:style w:type="character" w:styleId="Endnotenzeichen">
    <w:name w:val="endnote reference"/>
    <w:basedOn w:val="Absatz-Standardschriftart"/>
    <w:uiPriority w:val="99"/>
    <w:semiHidden/>
    <w:unhideWhenUsed/>
    <w:rsid w:val="00356C45"/>
    <w:rPr>
      <w:vertAlign w:val="superscript"/>
    </w:rPr>
  </w:style>
  <w:style w:type="character" w:styleId="Seitenzahl">
    <w:name w:val="page number"/>
    <w:basedOn w:val="Absatz-Standardschriftart"/>
    <w:uiPriority w:val="99"/>
    <w:semiHidden/>
    <w:unhideWhenUsed/>
    <w:rsid w:val="00356C45"/>
  </w:style>
  <w:style w:type="character" w:styleId="Funotenzeichen">
    <w:name w:val="footnote reference"/>
    <w:basedOn w:val="Absatz-Standardschriftart"/>
    <w:uiPriority w:val="99"/>
    <w:semiHidden/>
    <w:unhideWhenUsed/>
    <w:rsid w:val="00356C45"/>
    <w:rPr>
      <w:vertAlign w:val="superscript"/>
    </w:rPr>
  </w:style>
  <w:style w:type="paragraph" w:styleId="Umschlagabsenderadresse">
    <w:name w:val="envelope return"/>
    <w:basedOn w:val="Standard"/>
    <w:uiPriority w:val="99"/>
    <w:semiHidden/>
    <w:unhideWhenUsed/>
    <w:rsid w:val="00356C45"/>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356C45"/>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356C45"/>
    <w:rPr>
      <w:rFonts w:asciiTheme="majorHAnsi" w:eastAsiaTheme="majorEastAsia" w:hAnsiTheme="majorHAnsi" w:cstheme="majorBidi"/>
      <w:b/>
      <w:bCs/>
    </w:rPr>
  </w:style>
  <w:style w:type="paragraph" w:styleId="Funotentext">
    <w:name w:val="footnote text"/>
    <w:basedOn w:val="Standard"/>
    <w:link w:val="FunotentextZchn"/>
    <w:uiPriority w:val="99"/>
    <w:semiHidden/>
    <w:unhideWhenUsed/>
    <w:rsid w:val="00356C4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56C45"/>
    <w:rPr>
      <w:sz w:val="20"/>
      <w:szCs w:val="20"/>
    </w:rPr>
  </w:style>
  <w:style w:type="paragraph" w:styleId="Standardeinzug">
    <w:name w:val="Normal Indent"/>
    <w:basedOn w:val="Standard"/>
    <w:uiPriority w:val="99"/>
    <w:semiHidden/>
    <w:unhideWhenUsed/>
    <w:rsid w:val="00356C45"/>
    <w:pPr>
      <w:ind w:left="708"/>
    </w:pPr>
  </w:style>
  <w:style w:type="paragraph" w:styleId="Index9">
    <w:name w:val="index 9"/>
    <w:basedOn w:val="Standard"/>
    <w:next w:val="Standard"/>
    <w:autoRedefine/>
    <w:uiPriority w:val="99"/>
    <w:semiHidden/>
    <w:unhideWhenUsed/>
    <w:rsid w:val="00356C45"/>
    <w:pPr>
      <w:spacing w:after="0" w:line="240" w:lineRule="auto"/>
      <w:ind w:left="1890" w:hanging="210"/>
    </w:pPr>
  </w:style>
  <w:style w:type="paragraph" w:styleId="Index8">
    <w:name w:val="index 8"/>
    <w:basedOn w:val="Standard"/>
    <w:next w:val="Standard"/>
    <w:autoRedefine/>
    <w:uiPriority w:val="99"/>
    <w:semiHidden/>
    <w:unhideWhenUsed/>
    <w:rsid w:val="00356C45"/>
    <w:pPr>
      <w:spacing w:after="0" w:line="240" w:lineRule="auto"/>
      <w:ind w:left="1680" w:hanging="210"/>
    </w:pPr>
  </w:style>
  <w:style w:type="paragraph" w:styleId="Index7">
    <w:name w:val="index 7"/>
    <w:basedOn w:val="Standard"/>
    <w:next w:val="Standard"/>
    <w:autoRedefine/>
    <w:uiPriority w:val="99"/>
    <w:semiHidden/>
    <w:unhideWhenUsed/>
    <w:rsid w:val="00356C45"/>
    <w:pPr>
      <w:spacing w:after="0" w:line="240" w:lineRule="auto"/>
      <w:ind w:left="1470" w:hanging="210"/>
    </w:pPr>
  </w:style>
  <w:style w:type="paragraph" w:styleId="Index6">
    <w:name w:val="index 6"/>
    <w:basedOn w:val="Standard"/>
    <w:next w:val="Standard"/>
    <w:autoRedefine/>
    <w:uiPriority w:val="99"/>
    <w:semiHidden/>
    <w:unhideWhenUsed/>
    <w:rsid w:val="00356C45"/>
    <w:pPr>
      <w:spacing w:after="0" w:line="240" w:lineRule="auto"/>
      <w:ind w:left="1260" w:hanging="210"/>
    </w:pPr>
  </w:style>
  <w:style w:type="paragraph" w:styleId="Index5">
    <w:name w:val="index 5"/>
    <w:basedOn w:val="Standard"/>
    <w:next w:val="Standard"/>
    <w:autoRedefine/>
    <w:uiPriority w:val="99"/>
    <w:semiHidden/>
    <w:unhideWhenUsed/>
    <w:rsid w:val="00356C45"/>
    <w:pPr>
      <w:spacing w:after="0" w:line="240" w:lineRule="auto"/>
      <w:ind w:left="1050" w:hanging="210"/>
    </w:pPr>
  </w:style>
  <w:style w:type="paragraph" w:styleId="Index4">
    <w:name w:val="index 4"/>
    <w:basedOn w:val="Standard"/>
    <w:next w:val="Standard"/>
    <w:autoRedefine/>
    <w:uiPriority w:val="99"/>
    <w:semiHidden/>
    <w:unhideWhenUsed/>
    <w:rsid w:val="00356C45"/>
    <w:pPr>
      <w:spacing w:after="0" w:line="240" w:lineRule="auto"/>
      <w:ind w:left="840" w:hanging="210"/>
    </w:pPr>
  </w:style>
  <w:style w:type="paragraph" w:styleId="Index3">
    <w:name w:val="index 3"/>
    <w:basedOn w:val="Standard"/>
    <w:next w:val="Standard"/>
    <w:autoRedefine/>
    <w:uiPriority w:val="99"/>
    <w:semiHidden/>
    <w:unhideWhenUsed/>
    <w:rsid w:val="00356C45"/>
    <w:pPr>
      <w:spacing w:after="0" w:line="240" w:lineRule="auto"/>
      <w:ind w:left="630" w:hanging="210"/>
    </w:pPr>
  </w:style>
  <w:style w:type="paragraph" w:styleId="Index2">
    <w:name w:val="index 2"/>
    <w:basedOn w:val="Standard"/>
    <w:next w:val="Standard"/>
    <w:autoRedefine/>
    <w:uiPriority w:val="99"/>
    <w:semiHidden/>
    <w:unhideWhenUsed/>
    <w:rsid w:val="00356C45"/>
    <w:pPr>
      <w:spacing w:after="0" w:line="240" w:lineRule="auto"/>
      <w:ind w:left="420" w:hanging="210"/>
    </w:pPr>
  </w:style>
  <w:style w:type="character" w:customStyle="1" w:styleId="qv3wpe">
    <w:name w:val="qv3wpe"/>
    <w:basedOn w:val="Absatz-Standardschriftart"/>
    <w:rsid w:val="008007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21">
      <w:bodyDiv w:val="1"/>
      <w:marLeft w:val="0"/>
      <w:marRight w:val="0"/>
      <w:marTop w:val="0"/>
      <w:marBottom w:val="0"/>
      <w:divBdr>
        <w:top w:val="none" w:sz="0" w:space="0" w:color="auto"/>
        <w:left w:val="none" w:sz="0" w:space="0" w:color="auto"/>
        <w:bottom w:val="none" w:sz="0" w:space="0" w:color="auto"/>
        <w:right w:val="none" w:sz="0" w:space="0" w:color="auto"/>
      </w:divBdr>
    </w:div>
    <w:div w:id="2243876">
      <w:bodyDiv w:val="1"/>
      <w:marLeft w:val="0"/>
      <w:marRight w:val="0"/>
      <w:marTop w:val="0"/>
      <w:marBottom w:val="0"/>
      <w:divBdr>
        <w:top w:val="none" w:sz="0" w:space="0" w:color="auto"/>
        <w:left w:val="none" w:sz="0" w:space="0" w:color="auto"/>
        <w:bottom w:val="none" w:sz="0" w:space="0" w:color="auto"/>
        <w:right w:val="none" w:sz="0" w:space="0" w:color="auto"/>
      </w:divBdr>
    </w:div>
    <w:div w:id="5179791">
      <w:bodyDiv w:val="1"/>
      <w:marLeft w:val="0"/>
      <w:marRight w:val="0"/>
      <w:marTop w:val="0"/>
      <w:marBottom w:val="0"/>
      <w:divBdr>
        <w:top w:val="none" w:sz="0" w:space="0" w:color="auto"/>
        <w:left w:val="none" w:sz="0" w:space="0" w:color="auto"/>
        <w:bottom w:val="none" w:sz="0" w:space="0" w:color="auto"/>
        <w:right w:val="none" w:sz="0" w:space="0" w:color="auto"/>
      </w:divBdr>
    </w:div>
    <w:div w:id="5324837">
      <w:bodyDiv w:val="1"/>
      <w:marLeft w:val="0"/>
      <w:marRight w:val="0"/>
      <w:marTop w:val="0"/>
      <w:marBottom w:val="0"/>
      <w:divBdr>
        <w:top w:val="none" w:sz="0" w:space="0" w:color="auto"/>
        <w:left w:val="none" w:sz="0" w:space="0" w:color="auto"/>
        <w:bottom w:val="none" w:sz="0" w:space="0" w:color="auto"/>
        <w:right w:val="none" w:sz="0" w:space="0" w:color="auto"/>
      </w:divBdr>
    </w:div>
    <w:div w:id="5399955">
      <w:bodyDiv w:val="1"/>
      <w:marLeft w:val="0"/>
      <w:marRight w:val="0"/>
      <w:marTop w:val="0"/>
      <w:marBottom w:val="0"/>
      <w:divBdr>
        <w:top w:val="none" w:sz="0" w:space="0" w:color="auto"/>
        <w:left w:val="none" w:sz="0" w:space="0" w:color="auto"/>
        <w:bottom w:val="none" w:sz="0" w:space="0" w:color="auto"/>
        <w:right w:val="none" w:sz="0" w:space="0" w:color="auto"/>
      </w:divBdr>
    </w:div>
    <w:div w:id="12538339">
      <w:bodyDiv w:val="1"/>
      <w:marLeft w:val="0"/>
      <w:marRight w:val="0"/>
      <w:marTop w:val="0"/>
      <w:marBottom w:val="0"/>
      <w:divBdr>
        <w:top w:val="none" w:sz="0" w:space="0" w:color="auto"/>
        <w:left w:val="none" w:sz="0" w:space="0" w:color="auto"/>
        <w:bottom w:val="none" w:sz="0" w:space="0" w:color="auto"/>
        <w:right w:val="none" w:sz="0" w:space="0" w:color="auto"/>
      </w:divBdr>
    </w:div>
    <w:div w:id="20057477">
      <w:bodyDiv w:val="1"/>
      <w:marLeft w:val="0"/>
      <w:marRight w:val="0"/>
      <w:marTop w:val="0"/>
      <w:marBottom w:val="0"/>
      <w:divBdr>
        <w:top w:val="none" w:sz="0" w:space="0" w:color="auto"/>
        <w:left w:val="none" w:sz="0" w:space="0" w:color="auto"/>
        <w:bottom w:val="none" w:sz="0" w:space="0" w:color="auto"/>
        <w:right w:val="none" w:sz="0" w:space="0" w:color="auto"/>
      </w:divBdr>
    </w:div>
    <w:div w:id="25954127">
      <w:bodyDiv w:val="1"/>
      <w:marLeft w:val="0"/>
      <w:marRight w:val="0"/>
      <w:marTop w:val="0"/>
      <w:marBottom w:val="0"/>
      <w:divBdr>
        <w:top w:val="none" w:sz="0" w:space="0" w:color="auto"/>
        <w:left w:val="none" w:sz="0" w:space="0" w:color="auto"/>
        <w:bottom w:val="none" w:sz="0" w:space="0" w:color="auto"/>
        <w:right w:val="none" w:sz="0" w:space="0" w:color="auto"/>
      </w:divBdr>
    </w:div>
    <w:div w:id="26755211">
      <w:bodyDiv w:val="1"/>
      <w:marLeft w:val="0"/>
      <w:marRight w:val="0"/>
      <w:marTop w:val="0"/>
      <w:marBottom w:val="0"/>
      <w:divBdr>
        <w:top w:val="none" w:sz="0" w:space="0" w:color="auto"/>
        <w:left w:val="none" w:sz="0" w:space="0" w:color="auto"/>
        <w:bottom w:val="none" w:sz="0" w:space="0" w:color="auto"/>
        <w:right w:val="none" w:sz="0" w:space="0" w:color="auto"/>
      </w:divBdr>
    </w:div>
    <w:div w:id="30540871">
      <w:bodyDiv w:val="1"/>
      <w:marLeft w:val="0"/>
      <w:marRight w:val="0"/>
      <w:marTop w:val="0"/>
      <w:marBottom w:val="0"/>
      <w:divBdr>
        <w:top w:val="none" w:sz="0" w:space="0" w:color="auto"/>
        <w:left w:val="none" w:sz="0" w:space="0" w:color="auto"/>
        <w:bottom w:val="none" w:sz="0" w:space="0" w:color="auto"/>
        <w:right w:val="none" w:sz="0" w:space="0" w:color="auto"/>
      </w:divBdr>
    </w:div>
    <w:div w:id="39671497">
      <w:bodyDiv w:val="1"/>
      <w:marLeft w:val="0"/>
      <w:marRight w:val="0"/>
      <w:marTop w:val="0"/>
      <w:marBottom w:val="0"/>
      <w:divBdr>
        <w:top w:val="none" w:sz="0" w:space="0" w:color="auto"/>
        <w:left w:val="none" w:sz="0" w:space="0" w:color="auto"/>
        <w:bottom w:val="none" w:sz="0" w:space="0" w:color="auto"/>
        <w:right w:val="none" w:sz="0" w:space="0" w:color="auto"/>
      </w:divBdr>
    </w:div>
    <w:div w:id="43261275">
      <w:bodyDiv w:val="1"/>
      <w:marLeft w:val="0"/>
      <w:marRight w:val="0"/>
      <w:marTop w:val="0"/>
      <w:marBottom w:val="0"/>
      <w:divBdr>
        <w:top w:val="none" w:sz="0" w:space="0" w:color="auto"/>
        <w:left w:val="none" w:sz="0" w:space="0" w:color="auto"/>
        <w:bottom w:val="none" w:sz="0" w:space="0" w:color="auto"/>
        <w:right w:val="none" w:sz="0" w:space="0" w:color="auto"/>
      </w:divBdr>
    </w:div>
    <w:div w:id="47413804">
      <w:bodyDiv w:val="1"/>
      <w:marLeft w:val="0"/>
      <w:marRight w:val="0"/>
      <w:marTop w:val="0"/>
      <w:marBottom w:val="0"/>
      <w:divBdr>
        <w:top w:val="none" w:sz="0" w:space="0" w:color="auto"/>
        <w:left w:val="none" w:sz="0" w:space="0" w:color="auto"/>
        <w:bottom w:val="none" w:sz="0" w:space="0" w:color="auto"/>
        <w:right w:val="none" w:sz="0" w:space="0" w:color="auto"/>
      </w:divBdr>
    </w:div>
    <w:div w:id="51202731">
      <w:bodyDiv w:val="1"/>
      <w:marLeft w:val="0"/>
      <w:marRight w:val="0"/>
      <w:marTop w:val="0"/>
      <w:marBottom w:val="0"/>
      <w:divBdr>
        <w:top w:val="none" w:sz="0" w:space="0" w:color="auto"/>
        <w:left w:val="none" w:sz="0" w:space="0" w:color="auto"/>
        <w:bottom w:val="none" w:sz="0" w:space="0" w:color="auto"/>
        <w:right w:val="none" w:sz="0" w:space="0" w:color="auto"/>
      </w:divBdr>
    </w:div>
    <w:div w:id="56629237">
      <w:bodyDiv w:val="1"/>
      <w:marLeft w:val="0"/>
      <w:marRight w:val="0"/>
      <w:marTop w:val="0"/>
      <w:marBottom w:val="0"/>
      <w:divBdr>
        <w:top w:val="none" w:sz="0" w:space="0" w:color="auto"/>
        <w:left w:val="none" w:sz="0" w:space="0" w:color="auto"/>
        <w:bottom w:val="none" w:sz="0" w:space="0" w:color="auto"/>
        <w:right w:val="none" w:sz="0" w:space="0" w:color="auto"/>
      </w:divBdr>
    </w:div>
    <w:div w:id="57557247">
      <w:bodyDiv w:val="1"/>
      <w:marLeft w:val="0"/>
      <w:marRight w:val="0"/>
      <w:marTop w:val="0"/>
      <w:marBottom w:val="0"/>
      <w:divBdr>
        <w:top w:val="none" w:sz="0" w:space="0" w:color="auto"/>
        <w:left w:val="none" w:sz="0" w:space="0" w:color="auto"/>
        <w:bottom w:val="none" w:sz="0" w:space="0" w:color="auto"/>
        <w:right w:val="none" w:sz="0" w:space="0" w:color="auto"/>
      </w:divBdr>
    </w:div>
    <w:div w:id="60712273">
      <w:bodyDiv w:val="1"/>
      <w:marLeft w:val="0"/>
      <w:marRight w:val="0"/>
      <w:marTop w:val="0"/>
      <w:marBottom w:val="0"/>
      <w:divBdr>
        <w:top w:val="none" w:sz="0" w:space="0" w:color="auto"/>
        <w:left w:val="none" w:sz="0" w:space="0" w:color="auto"/>
        <w:bottom w:val="none" w:sz="0" w:space="0" w:color="auto"/>
        <w:right w:val="none" w:sz="0" w:space="0" w:color="auto"/>
      </w:divBdr>
    </w:div>
    <w:div w:id="64493062">
      <w:bodyDiv w:val="1"/>
      <w:marLeft w:val="0"/>
      <w:marRight w:val="0"/>
      <w:marTop w:val="0"/>
      <w:marBottom w:val="0"/>
      <w:divBdr>
        <w:top w:val="none" w:sz="0" w:space="0" w:color="auto"/>
        <w:left w:val="none" w:sz="0" w:space="0" w:color="auto"/>
        <w:bottom w:val="none" w:sz="0" w:space="0" w:color="auto"/>
        <w:right w:val="none" w:sz="0" w:space="0" w:color="auto"/>
      </w:divBdr>
    </w:div>
    <w:div w:id="66660115">
      <w:bodyDiv w:val="1"/>
      <w:marLeft w:val="0"/>
      <w:marRight w:val="0"/>
      <w:marTop w:val="0"/>
      <w:marBottom w:val="0"/>
      <w:divBdr>
        <w:top w:val="none" w:sz="0" w:space="0" w:color="auto"/>
        <w:left w:val="none" w:sz="0" w:space="0" w:color="auto"/>
        <w:bottom w:val="none" w:sz="0" w:space="0" w:color="auto"/>
        <w:right w:val="none" w:sz="0" w:space="0" w:color="auto"/>
      </w:divBdr>
    </w:div>
    <w:div w:id="67072280">
      <w:bodyDiv w:val="1"/>
      <w:marLeft w:val="0"/>
      <w:marRight w:val="0"/>
      <w:marTop w:val="0"/>
      <w:marBottom w:val="0"/>
      <w:divBdr>
        <w:top w:val="none" w:sz="0" w:space="0" w:color="auto"/>
        <w:left w:val="none" w:sz="0" w:space="0" w:color="auto"/>
        <w:bottom w:val="none" w:sz="0" w:space="0" w:color="auto"/>
        <w:right w:val="none" w:sz="0" w:space="0" w:color="auto"/>
      </w:divBdr>
    </w:div>
    <w:div w:id="73283124">
      <w:bodyDiv w:val="1"/>
      <w:marLeft w:val="0"/>
      <w:marRight w:val="0"/>
      <w:marTop w:val="0"/>
      <w:marBottom w:val="0"/>
      <w:divBdr>
        <w:top w:val="none" w:sz="0" w:space="0" w:color="auto"/>
        <w:left w:val="none" w:sz="0" w:space="0" w:color="auto"/>
        <w:bottom w:val="none" w:sz="0" w:space="0" w:color="auto"/>
        <w:right w:val="none" w:sz="0" w:space="0" w:color="auto"/>
      </w:divBdr>
    </w:div>
    <w:div w:id="75443392">
      <w:bodyDiv w:val="1"/>
      <w:marLeft w:val="0"/>
      <w:marRight w:val="0"/>
      <w:marTop w:val="0"/>
      <w:marBottom w:val="0"/>
      <w:divBdr>
        <w:top w:val="none" w:sz="0" w:space="0" w:color="auto"/>
        <w:left w:val="none" w:sz="0" w:space="0" w:color="auto"/>
        <w:bottom w:val="none" w:sz="0" w:space="0" w:color="auto"/>
        <w:right w:val="none" w:sz="0" w:space="0" w:color="auto"/>
      </w:divBdr>
    </w:div>
    <w:div w:id="75831237">
      <w:bodyDiv w:val="1"/>
      <w:marLeft w:val="0"/>
      <w:marRight w:val="0"/>
      <w:marTop w:val="0"/>
      <w:marBottom w:val="0"/>
      <w:divBdr>
        <w:top w:val="none" w:sz="0" w:space="0" w:color="auto"/>
        <w:left w:val="none" w:sz="0" w:space="0" w:color="auto"/>
        <w:bottom w:val="none" w:sz="0" w:space="0" w:color="auto"/>
        <w:right w:val="none" w:sz="0" w:space="0" w:color="auto"/>
      </w:divBdr>
    </w:div>
    <w:div w:id="75905516">
      <w:bodyDiv w:val="1"/>
      <w:marLeft w:val="0"/>
      <w:marRight w:val="0"/>
      <w:marTop w:val="0"/>
      <w:marBottom w:val="0"/>
      <w:divBdr>
        <w:top w:val="none" w:sz="0" w:space="0" w:color="auto"/>
        <w:left w:val="none" w:sz="0" w:space="0" w:color="auto"/>
        <w:bottom w:val="none" w:sz="0" w:space="0" w:color="auto"/>
        <w:right w:val="none" w:sz="0" w:space="0" w:color="auto"/>
      </w:divBdr>
    </w:div>
    <w:div w:id="76757192">
      <w:bodyDiv w:val="1"/>
      <w:marLeft w:val="0"/>
      <w:marRight w:val="0"/>
      <w:marTop w:val="0"/>
      <w:marBottom w:val="0"/>
      <w:divBdr>
        <w:top w:val="none" w:sz="0" w:space="0" w:color="auto"/>
        <w:left w:val="none" w:sz="0" w:space="0" w:color="auto"/>
        <w:bottom w:val="none" w:sz="0" w:space="0" w:color="auto"/>
        <w:right w:val="none" w:sz="0" w:space="0" w:color="auto"/>
      </w:divBdr>
    </w:div>
    <w:div w:id="79722109">
      <w:bodyDiv w:val="1"/>
      <w:marLeft w:val="0"/>
      <w:marRight w:val="0"/>
      <w:marTop w:val="0"/>
      <w:marBottom w:val="0"/>
      <w:divBdr>
        <w:top w:val="none" w:sz="0" w:space="0" w:color="auto"/>
        <w:left w:val="none" w:sz="0" w:space="0" w:color="auto"/>
        <w:bottom w:val="none" w:sz="0" w:space="0" w:color="auto"/>
        <w:right w:val="none" w:sz="0" w:space="0" w:color="auto"/>
      </w:divBdr>
    </w:div>
    <w:div w:id="80755880">
      <w:bodyDiv w:val="1"/>
      <w:marLeft w:val="0"/>
      <w:marRight w:val="0"/>
      <w:marTop w:val="0"/>
      <w:marBottom w:val="0"/>
      <w:divBdr>
        <w:top w:val="none" w:sz="0" w:space="0" w:color="auto"/>
        <w:left w:val="none" w:sz="0" w:space="0" w:color="auto"/>
        <w:bottom w:val="none" w:sz="0" w:space="0" w:color="auto"/>
        <w:right w:val="none" w:sz="0" w:space="0" w:color="auto"/>
      </w:divBdr>
    </w:div>
    <w:div w:id="85882094">
      <w:bodyDiv w:val="1"/>
      <w:marLeft w:val="0"/>
      <w:marRight w:val="0"/>
      <w:marTop w:val="0"/>
      <w:marBottom w:val="0"/>
      <w:divBdr>
        <w:top w:val="none" w:sz="0" w:space="0" w:color="auto"/>
        <w:left w:val="none" w:sz="0" w:space="0" w:color="auto"/>
        <w:bottom w:val="none" w:sz="0" w:space="0" w:color="auto"/>
        <w:right w:val="none" w:sz="0" w:space="0" w:color="auto"/>
      </w:divBdr>
    </w:div>
    <w:div w:id="86730144">
      <w:bodyDiv w:val="1"/>
      <w:marLeft w:val="0"/>
      <w:marRight w:val="0"/>
      <w:marTop w:val="0"/>
      <w:marBottom w:val="0"/>
      <w:divBdr>
        <w:top w:val="none" w:sz="0" w:space="0" w:color="auto"/>
        <w:left w:val="none" w:sz="0" w:space="0" w:color="auto"/>
        <w:bottom w:val="none" w:sz="0" w:space="0" w:color="auto"/>
        <w:right w:val="none" w:sz="0" w:space="0" w:color="auto"/>
      </w:divBdr>
    </w:div>
    <w:div w:id="93287199">
      <w:bodyDiv w:val="1"/>
      <w:marLeft w:val="0"/>
      <w:marRight w:val="0"/>
      <w:marTop w:val="0"/>
      <w:marBottom w:val="0"/>
      <w:divBdr>
        <w:top w:val="none" w:sz="0" w:space="0" w:color="auto"/>
        <w:left w:val="none" w:sz="0" w:space="0" w:color="auto"/>
        <w:bottom w:val="none" w:sz="0" w:space="0" w:color="auto"/>
        <w:right w:val="none" w:sz="0" w:space="0" w:color="auto"/>
      </w:divBdr>
    </w:div>
    <w:div w:id="94373649">
      <w:bodyDiv w:val="1"/>
      <w:marLeft w:val="0"/>
      <w:marRight w:val="0"/>
      <w:marTop w:val="0"/>
      <w:marBottom w:val="0"/>
      <w:divBdr>
        <w:top w:val="none" w:sz="0" w:space="0" w:color="auto"/>
        <w:left w:val="none" w:sz="0" w:space="0" w:color="auto"/>
        <w:bottom w:val="none" w:sz="0" w:space="0" w:color="auto"/>
        <w:right w:val="none" w:sz="0" w:space="0" w:color="auto"/>
      </w:divBdr>
    </w:div>
    <w:div w:id="95833407">
      <w:bodyDiv w:val="1"/>
      <w:marLeft w:val="0"/>
      <w:marRight w:val="0"/>
      <w:marTop w:val="0"/>
      <w:marBottom w:val="0"/>
      <w:divBdr>
        <w:top w:val="none" w:sz="0" w:space="0" w:color="auto"/>
        <w:left w:val="none" w:sz="0" w:space="0" w:color="auto"/>
        <w:bottom w:val="none" w:sz="0" w:space="0" w:color="auto"/>
        <w:right w:val="none" w:sz="0" w:space="0" w:color="auto"/>
      </w:divBdr>
    </w:div>
    <w:div w:id="100414783">
      <w:bodyDiv w:val="1"/>
      <w:marLeft w:val="0"/>
      <w:marRight w:val="0"/>
      <w:marTop w:val="0"/>
      <w:marBottom w:val="0"/>
      <w:divBdr>
        <w:top w:val="none" w:sz="0" w:space="0" w:color="auto"/>
        <w:left w:val="none" w:sz="0" w:space="0" w:color="auto"/>
        <w:bottom w:val="none" w:sz="0" w:space="0" w:color="auto"/>
        <w:right w:val="none" w:sz="0" w:space="0" w:color="auto"/>
      </w:divBdr>
    </w:div>
    <w:div w:id="107705588">
      <w:bodyDiv w:val="1"/>
      <w:marLeft w:val="0"/>
      <w:marRight w:val="0"/>
      <w:marTop w:val="0"/>
      <w:marBottom w:val="0"/>
      <w:divBdr>
        <w:top w:val="none" w:sz="0" w:space="0" w:color="auto"/>
        <w:left w:val="none" w:sz="0" w:space="0" w:color="auto"/>
        <w:bottom w:val="none" w:sz="0" w:space="0" w:color="auto"/>
        <w:right w:val="none" w:sz="0" w:space="0" w:color="auto"/>
      </w:divBdr>
    </w:div>
    <w:div w:id="110053130">
      <w:bodyDiv w:val="1"/>
      <w:marLeft w:val="0"/>
      <w:marRight w:val="0"/>
      <w:marTop w:val="0"/>
      <w:marBottom w:val="0"/>
      <w:divBdr>
        <w:top w:val="none" w:sz="0" w:space="0" w:color="auto"/>
        <w:left w:val="none" w:sz="0" w:space="0" w:color="auto"/>
        <w:bottom w:val="none" w:sz="0" w:space="0" w:color="auto"/>
        <w:right w:val="none" w:sz="0" w:space="0" w:color="auto"/>
      </w:divBdr>
    </w:div>
    <w:div w:id="112094037">
      <w:bodyDiv w:val="1"/>
      <w:marLeft w:val="0"/>
      <w:marRight w:val="0"/>
      <w:marTop w:val="0"/>
      <w:marBottom w:val="0"/>
      <w:divBdr>
        <w:top w:val="none" w:sz="0" w:space="0" w:color="auto"/>
        <w:left w:val="none" w:sz="0" w:space="0" w:color="auto"/>
        <w:bottom w:val="none" w:sz="0" w:space="0" w:color="auto"/>
        <w:right w:val="none" w:sz="0" w:space="0" w:color="auto"/>
      </w:divBdr>
    </w:div>
    <w:div w:id="131139043">
      <w:bodyDiv w:val="1"/>
      <w:marLeft w:val="0"/>
      <w:marRight w:val="0"/>
      <w:marTop w:val="0"/>
      <w:marBottom w:val="0"/>
      <w:divBdr>
        <w:top w:val="none" w:sz="0" w:space="0" w:color="auto"/>
        <w:left w:val="none" w:sz="0" w:space="0" w:color="auto"/>
        <w:bottom w:val="none" w:sz="0" w:space="0" w:color="auto"/>
        <w:right w:val="none" w:sz="0" w:space="0" w:color="auto"/>
      </w:divBdr>
    </w:div>
    <w:div w:id="143932652">
      <w:bodyDiv w:val="1"/>
      <w:marLeft w:val="0"/>
      <w:marRight w:val="0"/>
      <w:marTop w:val="0"/>
      <w:marBottom w:val="0"/>
      <w:divBdr>
        <w:top w:val="none" w:sz="0" w:space="0" w:color="auto"/>
        <w:left w:val="none" w:sz="0" w:space="0" w:color="auto"/>
        <w:bottom w:val="none" w:sz="0" w:space="0" w:color="auto"/>
        <w:right w:val="none" w:sz="0" w:space="0" w:color="auto"/>
      </w:divBdr>
    </w:div>
    <w:div w:id="144903716">
      <w:bodyDiv w:val="1"/>
      <w:marLeft w:val="0"/>
      <w:marRight w:val="0"/>
      <w:marTop w:val="0"/>
      <w:marBottom w:val="0"/>
      <w:divBdr>
        <w:top w:val="none" w:sz="0" w:space="0" w:color="auto"/>
        <w:left w:val="none" w:sz="0" w:space="0" w:color="auto"/>
        <w:bottom w:val="none" w:sz="0" w:space="0" w:color="auto"/>
        <w:right w:val="none" w:sz="0" w:space="0" w:color="auto"/>
      </w:divBdr>
    </w:div>
    <w:div w:id="150679793">
      <w:bodyDiv w:val="1"/>
      <w:marLeft w:val="0"/>
      <w:marRight w:val="0"/>
      <w:marTop w:val="0"/>
      <w:marBottom w:val="0"/>
      <w:divBdr>
        <w:top w:val="none" w:sz="0" w:space="0" w:color="auto"/>
        <w:left w:val="none" w:sz="0" w:space="0" w:color="auto"/>
        <w:bottom w:val="none" w:sz="0" w:space="0" w:color="auto"/>
        <w:right w:val="none" w:sz="0" w:space="0" w:color="auto"/>
      </w:divBdr>
    </w:div>
    <w:div w:id="151719349">
      <w:bodyDiv w:val="1"/>
      <w:marLeft w:val="0"/>
      <w:marRight w:val="0"/>
      <w:marTop w:val="0"/>
      <w:marBottom w:val="0"/>
      <w:divBdr>
        <w:top w:val="none" w:sz="0" w:space="0" w:color="auto"/>
        <w:left w:val="none" w:sz="0" w:space="0" w:color="auto"/>
        <w:bottom w:val="none" w:sz="0" w:space="0" w:color="auto"/>
        <w:right w:val="none" w:sz="0" w:space="0" w:color="auto"/>
      </w:divBdr>
    </w:div>
    <w:div w:id="159195045">
      <w:bodyDiv w:val="1"/>
      <w:marLeft w:val="0"/>
      <w:marRight w:val="0"/>
      <w:marTop w:val="0"/>
      <w:marBottom w:val="0"/>
      <w:divBdr>
        <w:top w:val="none" w:sz="0" w:space="0" w:color="auto"/>
        <w:left w:val="none" w:sz="0" w:space="0" w:color="auto"/>
        <w:bottom w:val="none" w:sz="0" w:space="0" w:color="auto"/>
        <w:right w:val="none" w:sz="0" w:space="0" w:color="auto"/>
      </w:divBdr>
    </w:div>
    <w:div w:id="159781595">
      <w:bodyDiv w:val="1"/>
      <w:marLeft w:val="0"/>
      <w:marRight w:val="0"/>
      <w:marTop w:val="0"/>
      <w:marBottom w:val="0"/>
      <w:divBdr>
        <w:top w:val="none" w:sz="0" w:space="0" w:color="auto"/>
        <w:left w:val="none" w:sz="0" w:space="0" w:color="auto"/>
        <w:bottom w:val="none" w:sz="0" w:space="0" w:color="auto"/>
        <w:right w:val="none" w:sz="0" w:space="0" w:color="auto"/>
      </w:divBdr>
    </w:div>
    <w:div w:id="160899178">
      <w:bodyDiv w:val="1"/>
      <w:marLeft w:val="0"/>
      <w:marRight w:val="0"/>
      <w:marTop w:val="0"/>
      <w:marBottom w:val="0"/>
      <w:divBdr>
        <w:top w:val="none" w:sz="0" w:space="0" w:color="auto"/>
        <w:left w:val="none" w:sz="0" w:space="0" w:color="auto"/>
        <w:bottom w:val="none" w:sz="0" w:space="0" w:color="auto"/>
        <w:right w:val="none" w:sz="0" w:space="0" w:color="auto"/>
      </w:divBdr>
    </w:div>
    <w:div w:id="166408103">
      <w:bodyDiv w:val="1"/>
      <w:marLeft w:val="0"/>
      <w:marRight w:val="0"/>
      <w:marTop w:val="0"/>
      <w:marBottom w:val="0"/>
      <w:divBdr>
        <w:top w:val="none" w:sz="0" w:space="0" w:color="auto"/>
        <w:left w:val="none" w:sz="0" w:space="0" w:color="auto"/>
        <w:bottom w:val="none" w:sz="0" w:space="0" w:color="auto"/>
        <w:right w:val="none" w:sz="0" w:space="0" w:color="auto"/>
      </w:divBdr>
    </w:div>
    <w:div w:id="167451680">
      <w:bodyDiv w:val="1"/>
      <w:marLeft w:val="0"/>
      <w:marRight w:val="0"/>
      <w:marTop w:val="0"/>
      <w:marBottom w:val="0"/>
      <w:divBdr>
        <w:top w:val="none" w:sz="0" w:space="0" w:color="auto"/>
        <w:left w:val="none" w:sz="0" w:space="0" w:color="auto"/>
        <w:bottom w:val="none" w:sz="0" w:space="0" w:color="auto"/>
        <w:right w:val="none" w:sz="0" w:space="0" w:color="auto"/>
      </w:divBdr>
    </w:div>
    <w:div w:id="169299172">
      <w:bodyDiv w:val="1"/>
      <w:marLeft w:val="0"/>
      <w:marRight w:val="0"/>
      <w:marTop w:val="0"/>
      <w:marBottom w:val="0"/>
      <w:divBdr>
        <w:top w:val="none" w:sz="0" w:space="0" w:color="auto"/>
        <w:left w:val="none" w:sz="0" w:space="0" w:color="auto"/>
        <w:bottom w:val="none" w:sz="0" w:space="0" w:color="auto"/>
        <w:right w:val="none" w:sz="0" w:space="0" w:color="auto"/>
      </w:divBdr>
    </w:div>
    <w:div w:id="169872343">
      <w:bodyDiv w:val="1"/>
      <w:marLeft w:val="0"/>
      <w:marRight w:val="0"/>
      <w:marTop w:val="0"/>
      <w:marBottom w:val="0"/>
      <w:divBdr>
        <w:top w:val="none" w:sz="0" w:space="0" w:color="auto"/>
        <w:left w:val="none" w:sz="0" w:space="0" w:color="auto"/>
        <w:bottom w:val="none" w:sz="0" w:space="0" w:color="auto"/>
        <w:right w:val="none" w:sz="0" w:space="0" w:color="auto"/>
      </w:divBdr>
    </w:div>
    <w:div w:id="173109816">
      <w:bodyDiv w:val="1"/>
      <w:marLeft w:val="0"/>
      <w:marRight w:val="0"/>
      <w:marTop w:val="0"/>
      <w:marBottom w:val="0"/>
      <w:divBdr>
        <w:top w:val="none" w:sz="0" w:space="0" w:color="auto"/>
        <w:left w:val="none" w:sz="0" w:space="0" w:color="auto"/>
        <w:bottom w:val="none" w:sz="0" w:space="0" w:color="auto"/>
        <w:right w:val="none" w:sz="0" w:space="0" w:color="auto"/>
      </w:divBdr>
    </w:div>
    <w:div w:id="180047680">
      <w:bodyDiv w:val="1"/>
      <w:marLeft w:val="0"/>
      <w:marRight w:val="0"/>
      <w:marTop w:val="0"/>
      <w:marBottom w:val="0"/>
      <w:divBdr>
        <w:top w:val="none" w:sz="0" w:space="0" w:color="auto"/>
        <w:left w:val="none" w:sz="0" w:space="0" w:color="auto"/>
        <w:bottom w:val="none" w:sz="0" w:space="0" w:color="auto"/>
        <w:right w:val="none" w:sz="0" w:space="0" w:color="auto"/>
      </w:divBdr>
    </w:div>
    <w:div w:id="183371652">
      <w:bodyDiv w:val="1"/>
      <w:marLeft w:val="0"/>
      <w:marRight w:val="0"/>
      <w:marTop w:val="0"/>
      <w:marBottom w:val="0"/>
      <w:divBdr>
        <w:top w:val="none" w:sz="0" w:space="0" w:color="auto"/>
        <w:left w:val="none" w:sz="0" w:space="0" w:color="auto"/>
        <w:bottom w:val="none" w:sz="0" w:space="0" w:color="auto"/>
        <w:right w:val="none" w:sz="0" w:space="0" w:color="auto"/>
      </w:divBdr>
    </w:div>
    <w:div w:id="183595704">
      <w:bodyDiv w:val="1"/>
      <w:marLeft w:val="0"/>
      <w:marRight w:val="0"/>
      <w:marTop w:val="0"/>
      <w:marBottom w:val="0"/>
      <w:divBdr>
        <w:top w:val="none" w:sz="0" w:space="0" w:color="auto"/>
        <w:left w:val="none" w:sz="0" w:space="0" w:color="auto"/>
        <w:bottom w:val="none" w:sz="0" w:space="0" w:color="auto"/>
        <w:right w:val="none" w:sz="0" w:space="0" w:color="auto"/>
      </w:divBdr>
    </w:div>
    <w:div w:id="190146065">
      <w:bodyDiv w:val="1"/>
      <w:marLeft w:val="0"/>
      <w:marRight w:val="0"/>
      <w:marTop w:val="0"/>
      <w:marBottom w:val="0"/>
      <w:divBdr>
        <w:top w:val="none" w:sz="0" w:space="0" w:color="auto"/>
        <w:left w:val="none" w:sz="0" w:space="0" w:color="auto"/>
        <w:bottom w:val="none" w:sz="0" w:space="0" w:color="auto"/>
        <w:right w:val="none" w:sz="0" w:space="0" w:color="auto"/>
      </w:divBdr>
    </w:div>
    <w:div w:id="190993520">
      <w:bodyDiv w:val="1"/>
      <w:marLeft w:val="0"/>
      <w:marRight w:val="0"/>
      <w:marTop w:val="0"/>
      <w:marBottom w:val="0"/>
      <w:divBdr>
        <w:top w:val="none" w:sz="0" w:space="0" w:color="auto"/>
        <w:left w:val="none" w:sz="0" w:space="0" w:color="auto"/>
        <w:bottom w:val="none" w:sz="0" w:space="0" w:color="auto"/>
        <w:right w:val="none" w:sz="0" w:space="0" w:color="auto"/>
      </w:divBdr>
    </w:div>
    <w:div w:id="191118544">
      <w:bodyDiv w:val="1"/>
      <w:marLeft w:val="0"/>
      <w:marRight w:val="0"/>
      <w:marTop w:val="0"/>
      <w:marBottom w:val="0"/>
      <w:divBdr>
        <w:top w:val="none" w:sz="0" w:space="0" w:color="auto"/>
        <w:left w:val="none" w:sz="0" w:space="0" w:color="auto"/>
        <w:bottom w:val="none" w:sz="0" w:space="0" w:color="auto"/>
        <w:right w:val="none" w:sz="0" w:space="0" w:color="auto"/>
      </w:divBdr>
    </w:div>
    <w:div w:id="194390688">
      <w:bodyDiv w:val="1"/>
      <w:marLeft w:val="0"/>
      <w:marRight w:val="0"/>
      <w:marTop w:val="0"/>
      <w:marBottom w:val="0"/>
      <w:divBdr>
        <w:top w:val="none" w:sz="0" w:space="0" w:color="auto"/>
        <w:left w:val="none" w:sz="0" w:space="0" w:color="auto"/>
        <w:bottom w:val="none" w:sz="0" w:space="0" w:color="auto"/>
        <w:right w:val="none" w:sz="0" w:space="0" w:color="auto"/>
      </w:divBdr>
    </w:div>
    <w:div w:id="194852466">
      <w:bodyDiv w:val="1"/>
      <w:marLeft w:val="0"/>
      <w:marRight w:val="0"/>
      <w:marTop w:val="0"/>
      <w:marBottom w:val="0"/>
      <w:divBdr>
        <w:top w:val="none" w:sz="0" w:space="0" w:color="auto"/>
        <w:left w:val="none" w:sz="0" w:space="0" w:color="auto"/>
        <w:bottom w:val="none" w:sz="0" w:space="0" w:color="auto"/>
        <w:right w:val="none" w:sz="0" w:space="0" w:color="auto"/>
      </w:divBdr>
    </w:div>
    <w:div w:id="195898096">
      <w:bodyDiv w:val="1"/>
      <w:marLeft w:val="0"/>
      <w:marRight w:val="0"/>
      <w:marTop w:val="0"/>
      <w:marBottom w:val="0"/>
      <w:divBdr>
        <w:top w:val="none" w:sz="0" w:space="0" w:color="auto"/>
        <w:left w:val="none" w:sz="0" w:space="0" w:color="auto"/>
        <w:bottom w:val="none" w:sz="0" w:space="0" w:color="auto"/>
        <w:right w:val="none" w:sz="0" w:space="0" w:color="auto"/>
      </w:divBdr>
    </w:div>
    <w:div w:id="211844779">
      <w:bodyDiv w:val="1"/>
      <w:marLeft w:val="0"/>
      <w:marRight w:val="0"/>
      <w:marTop w:val="0"/>
      <w:marBottom w:val="0"/>
      <w:divBdr>
        <w:top w:val="none" w:sz="0" w:space="0" w:color="auto"/>
        <w:left w:val="none" w:sz="0" w:space="0" w:color="auto"/>
        <w:bottom w:val="none" w:sz="0" w:space="0" w:color="auto"/>
        <w:right w:val="none" w:sz="0" w:space="0" w:color="auto"/>
      </w:divBdr>
    </w:div>
    <w:div w:id="212892003">
      <w:bodyDiv w:val="1"/>
      <w:marLeft w:val="0"/>
      <w:marRight w:val="0"/>
      <w:marTop w:val="0"/>
      <w:marBottom w:val="0"/>
      <w:divBdr>
        <w:top w:val="none" w:sz="0" w:space="0" w:color="auto"/>
        <w:left w:val="none" w:sz="0" w:space="0" w:color="auto"/>
        <w:bottom w:val="none" w:sz="0" w:space="0" w:color="auto"/>
        <w:right w:val="none" w:sz="0" w:space="0" w:color="auto"/>
      </w:divBdr>
    </w:div>
    <w:div w:id="213085821">
      <w:bodyDiv w:val="1"/>
      <w:marLeft w:val="0"/>
      <w:marRight w:val="0"/>
      <w:marTop w:val="0"/>
      <w:marBottom w:val="0"/>
      <w:divBdr>
        <w:top w:val="none" w:sz="0" w:space="0" w:color="auto"/>
        <w:left w:val="none" w:sz="0" w:space="0" w:color="auto"/>
        <w:bottom w:val="none" w:sz="0" w:space="0" w:color="auto"/>
        <w:right w:val="none" w:sz="0" w:space="0" w:color="auto"/>
      </w:divBdr>
    </w:div>
    <w:div w:id="215245498">
      <w:bodyDiv w:val="1"/>
      <w:marLeft w:val="0"/>
      <w:marRight w:val="0"/>
      <w:marTop w:val="0"/>
      <w:marBottom w:val="0"/>
      <w:divBdr>
        <w:top w:val="none" w:sz="0" w:space="0" w:color="auto"/>
        <w:left w:val="none" w:sz="0" w:space="0" w:color="auto"/>
        <w:bottom w:val="none" w:sz="0" w:space="0" w:color="auto"/>
        <w:right w:val="none" w:sz="0" w:space="0" w:color="auto"/>
      </w:divBdr>
    </w:div>
    <w:div w:id="216599206">
      <w:bodyDiv w:val="1"/>
      <w:marLeft w:val="0"/>
      <w:marRight w:val="0"/>
      <w:marTop w:val="0"/>
      <w:marBottom w:val="0"/>
      <w:divBdr>
        <w:top w:val="none" w:sz="0" w:space="0" w:color="auto"/>
        <w:left w:val="none" w:sz="0" w:space="0" w:color="auto"/>
        <w:bottom w:val="none" w:sz="0" w:space="0" w:color="auto"/>
        <w:right w:val="none" w:sz="0" w:space="0" w:color="auto"/>
      </w:divBdr>
    </w:div>
    <w:div w:id="217472267">
      <w:bodyDiv w:val="1"/>
      <w:marLeft w:val="0"/>
      <w:marRight w:val="0"/>
      <w:marTop w:val="0"/>
      <w:marBottom w:val="0"/>
      <w:divBdr>
        <w:top w:val="none" w:sz="0" w:space="0" w:color="auto"/>
        <w:left w:val="none" w:sz="0" w:space="0" w:color="auto"/>
        <w:bottom w:val="none" w:sz="0" w:space="0" w:color="auto"/>
        <w:right w:val="none" w:sz="0" w:space="0" w:color="auto"/>
      </w:divBdr>
    </w:div>
    <w:div w:id="222259501">
      <w:bodyDiv w:val="1"/>
      <w:marLeft w:val="0"/>
      <w:marRight w:val="0"/>
      <w:marTop w:val="0"/>
      <w:marBottom w:val="0"/>
      <w:divBdr>
        <w:top w:val="none" w:sz="0" w:space="0" w:color="auto"/>
        <w:left w:val="none" w:sz="0" w:space="0" w:color="auto"/>
        <w:bottom w:val="none" w:sz="0" w:space="0" w:color="auto"/>
        <w:right w:val="none" w:sz="0" w:space="0" w:color="auto"/>
      </w:divBdr>
    </w:div>
    <w:div w:id="225143246">
      <w:bodyDiv w:val="1"/>
      <w:marLeft w:val="0"/>
      <w:marRight w:val="0"/>
      <w:marTop w:val="0"/>
      <w:marBottom w:val="0"/>
      <w:divBdr>
        <w:top w:val="none" w:sz="0" w:space="0" w:color="auto"/>
        <w:left w:val="none" w:sz="0" w:space="0" w:color="auto"/>
        <w:bottom w:val="none" w:sz="0" w:space="0" w:color="auto"/>
        <w:right w:val="none" w:sz="0" w:space="0" w:color="auto"/>
      </w:divBdr>
    </w:div>
    <w:div w:id="231698236">
      <w:bodyDiv w:val="1"/>
      <w:marLeft w:val="0"/>
      <w:marRight w:val="0"/>
      <w:marTop w:val="0"/>
      <w:marBottom w:val="0"/>
      <w:divBdr>
        <w:top w:val="none" w:sz="0" w:space="0" w:color="auto"/>
        <w:left w:val="none" w:sz="0" w:space="0" w:color="auto"/>
        <w:bottom w:val="none" w:sz="0" w:space="0" w:color="auto"/>
        <w:right w:val="none" w:sz="0" w:space="0" w:color="auto"/>
      </w:divBdr>
    </w:div>
    <w:div w:id="232735709">
      <w:bodyDiv w:val="1"/>
      <w:marLeft w:val="0"/>
      <w:marRight w:val="0"/>
      <w:marTop w:val="0"/>
      <w:marBottom w:val="0"/>
      <w:divBdr>
        <w:top w:val="none" w:sz="0" w:space="0" w:color="auto"/>
        <w:left w:val="none" w:sz="0" w:space="0" w:color="auto"/>
        <w:bottom w:val="none" w:sz="0" w:space="0" w:color="auto"/>
        <w:right w:val="none" w:sz="0" w:space="0" w:color="auto"/>
      </w:divBdr>
    </w:div>
    <w:div w:id="237177945">
      <w:bodyDiv w:val="1"/>
      <w:marLeft w:val="0"/>
      <w:marRight w:val="0"/>
      <w:marTop w:val="0"/>
      <w:marBottom w:val="0"/>
      <w:divBdr>
        <w:top w:val="none" w:sz="0" w:space="0" w:color="auto"/>
        <w:left w:val="none" w:sz="0" w:space="0" w:color="auto"/>
        <w:bottom w:val="none" w:sz="0" w:space="0" w:color="auto"/>
        <w:right w:val="none" w:sz="0" w:space="0" w:color="auto"/>
      </w:divBdr>
    </w:div>
    <w:div w:id="237598244">
      <w:bodyDiv w:val="1"/>
      <w:marLeft w:val="0"/>
      <w:marRight w:val="0"/>
      <w:marTop w:val="0"/>
      <w:marBottom w:val="0"/>
      <w:divBdr>
        <w:top w:val="none" w:sz="0" w:space="0" w:color="auto"/>
        <w:left w:val="none" w:sz="0" w:space="0" w:color="auto"/>
        <w:bottom w:val="none" w:sz="0" w:space="0" w:color="auto"/>
        <w:right w:val="none" w:sz="0" w:space="0" w:color="auto"/>
      </w:divBdr>
    </w:div>
    <w:div w:id="241527367">
      <w:bodyDiv w:val="1"/>
      <w:marLeft w:val="0"/>
      <w:marRight w:val="0"/>
      <w:marTop w:val="0"/>
      <w:marBottom w:val="0"/>
      <w:divBdr>
        <w:top w:val="none" w:sz="0" w:space="0" w:color="auto"/>
        <w:left w:val="none" w:sz="0" w:space="0" w:color="auto"/>
        <w:bottom w:val="none" w:sz="0" w:space="0" w:color="auto"/>
        <w:right w:val="none" w:sz="0" w:space="0" w:color="auto"/>
      </w:divBdr>
    </w:div>
    <w:div w:id="242839260">
      <w:bodyDiv w:val="1"/>
      <w:marLeft w:val="0"/>
      <w:marRight w:val="0"/>
      <w:marTop w:val="0"/>
      <w:marBottom w:val="0"/>
      <w:divBdr>
        <w:top w:val="none" w:sz="0" w:space="0" w:color="auto"/>
        <w:left w:val="none" w:sz="0" w:space="0" w:color="auto"/>
        <w:bottom w:val="none" w:sz="0" w:space="0" w:color="auto"/>
        <w:right w:val="none" w:sz="0" w:space="0" w:color="auto"/>
      </w:divBdr>
    </w:div>
    <w:div w:id="248538726">
      <w:bodyDiv w:val="1"/>
      <w:marLeft w:val="0"/>
      <w:marRight w:val="0"/>
      <w:marTop w:val="0"/>
      <w:marBottom w:val="0"/>
      <w:divBdr>
        <w:top w:val="none" w:sz="0" w:space="0" w:color="auto"/>
        <w:left w:val="none" w:sz="0" w:space="0" w:color="auto"/>
        <w:bottom w:val="none" w:sz="0" w:space="0" w:color="auto"/>
        <w:right w:val="none" w:sz="0" w:space="0" w:color="auto"/>
      </w:divBdr>
    </w:div>
    <w:div w:id="265041456">
      <w:bodyDiv w:val="1"/>
      <w:marLeft w:val="0"/>
      <w:marRight w:val="0"/>
      <w:marTop w:val="0"/>
      <w:marBottom w:val="0"/>
      <w:divBdr>
        <w:top w:val="none" w:sz="0" w:space="0" w:color="auto"/>
        <w:left w:val="none" w:sz="0" w:space="0" w:color="auto"/>
        <w:bottom w:val="none" w:sz="0" w:space="0" w:color="auto"/>
        <w:right w:val="none" w:sz="0" w:space="0" w:color="auto"/>
      </w:divBdr>
    </w:div>
    <w:div w:id="267541324">
      <w:bodyDiv w:val="1"/>
      <w:marLeft w:val="0"/>
      <w:marRight w:val="0"/>
      <w:marTop w:val="0"/>
      <w:marBottom w:val="0"/>
      <w:divBdr>
        <w:top w:val="none" w:sz="0" w:space="0" w:color="auto"/>
        <w:left w:val="none" w:sz="0" w:space="0" w:color="auto"/>
        <w:bottom w:val="none" w:sz="0" w:space="0" w:color="auto"/>
        <w:right w:val="none" w:sz="0" w:space="0" w:color="auto"/>
      </w:divBdr>
    </w:div>
    <w:div w:id="276496924">
      <w:bodyDiv w:val="1"/>
      <w:marLeft w:val="0"/>
      <w:marRight w:val="0"/>
      <w:marTop w:val="0"/>
      <w:marBottom w:val="0"/>
      <w:divBdr>
        <w:top w:val="none" w:sz="0" w:space="0" w:color="auto"/>
        <w:left w:val="none" w:sz="0" w:space="0" w:color="auto"/>
        <w:bottom w:val="none" w:sz="0" w:space="0" w:color="auto"/>
        <w:right w:val="none" w:sz="0" w:space="0" w:color="auto"/>
      </w:divBdr>
    </w:div>
    <w:div w:id="282199365">
      <w:bodyDiv w:val="1"/>
      <w:marLeft w:val="0"/>
      <w:marRight w:val="0"/>
      <w:marTop w:val="0"/>
      <w:marBottom w:val="0"/>
      <w:divBdr>
        <w:top w:val="none" w:sz="0" w:space="0" w:color="auto"/>
        <w:left w:val="none" w:sz="0" w:space="0" w:color="auto"/>
        <w:bottom w:val="none" w:sz="0" w:space="0" w:color="auto"/>
        <w:right w:val="none" w:sz="0" w:space="0" w:color="auto"/>
      </w:divBdr>
    </w:div>
    <w:div w:id="287712110">
      <w:bodyDiv w:val="1"/>
      <w:marLeft w:val="0"/>
      <w:marRight w:val="0"/>
      <w:marTop w:val="0"/>
      <w:marBottom w:val="0"/>
      <w:divBdr>
        <w:top w:val="none" w:sz="0" w:space="0" w:color="auto"/>
        <w:left w:val="none" w:sz="0" w:space="0" w:color="auto"/>
        <w:bottom w:val="none" w:sz="0" w:space="0" w:color="auto"/>
        <w:right w:val="none" w:sz="0" w:space="0" w:color="auto"/>
      </w:divBdr>
    </w:div>
    <w:div w:id="292105506">
      <w:bodyDiv w:val="1"/>
      <w:marLeft w:val="0"/>
      <w:marRight w:val="0"/>
      <w:marTop w:val="0"/>
      <w:marBottom w:val="0"/>
      <w:divBdr>
        <w:top w:val="none" w:sz="0" w:space="0" w:color="auto"/>
        <w:left w:val="none" w:sz="0" w:space="0" w:color="auto"/>
        <w:bottom w:val="none" w:sz="0" w:space="0" w:color="auto"/>
        <w:right w:val="none" w:sz="0" w:space="0" w:color="auto"/>
      </w:divBdr>
    </w:div>
    <w:div w:id="299726632">
      <w:bodyDiv w:val="1"/>
      <w:marLeft w:val="0"/>
      <w:marRight w:val="0"/>
      <w:marTop w:val="0"/>
      <w:marBottom w:val="0"/>
      <w:divBdr>
        <w:top w:val="none" w:sz="0" w:space="0" w:color="auto"/>
        <w:left w:val="none" w:sz="0" w:space="0" w:color="auto"/>
        <w:bottom w:val="none" w:sz="0" w:space="0" w:color="auto"/>
        <w:right w:val="none" w:sz="0" w:space="0" w:color="auto"/>
      </w:divBdr>
    </w:div>
    <w:div w:id="307327156">
      <w:bodyDiv w:val="1"/>
      <w:marLeft w:val="0"/>
      <w:marRight w:val="0"/>
      <w:marTop w:val="0"/>
      <w:marBottom w:val="0"/>
      <w:divBdr>
        <w:top w:val="none" w:sz="0" w:space="0" w:color="auto"/>
        <w:left w:val="none" w:sz="0" w:space="0" w:color="auto"/>
        <w:bottom w:val="none" w:sz="0" w:space="0" w:color="auto"/>
        <w:right w:val="none" w:sz="0" w:space="0" w:color="auto"/>
      </w:divBdr>
    </w:div>
    <w:div w:id="325130452">
      <w:bodyDiv w:val="1"/>
      <w:marLeft w:val="0"/>
      <w:marRight w:val="0"/>
      <w:marTop w:val="0"/>
      <w:marBottom w:val="0"/>
      <w:divBdr>
        <w:top w:val="none" w:sz="0" w:space="0" w:color="auto"/>
        <w:left w:val="none" w:sz="0" w:space="0" w:color="auto"/>
        <w:bottom w:val="none" w:sz="0" w:space="0" w:color="auto"/>
        <w:right w:val="none" w:sz="0" w:space="0" w:color="auto"/>
      </w:divBdr>
    </w:div>
    <w:div w:id="326716868">
      <w:bodyDiv w:val="1"/>
      <w:marLeft w:val="0"/>
      <w:marRight w:val="0"/>
      <w:marTop w:val="0"/>
      <w:marBottom w:val="0"/>
      <w:divBdr>
        <w:top w:val="none" w:sz="0" w:space="0" w:color="auto"/>
        <w:left w:val="none" w:sz="0" w:space="0" w:color="auto"/>
        <w:bottom w:val="none" w:sz="0" w:space="0" w:color="auto"/>
        <w:right w:val="none" w:sz="0" w:space="0" w:color="auto"/>
      </w:divBdr>
    </w:div>
    <w:div w:id="333453672">
      <w:bodyDiv w:val="1"/>
      <w:marLeft w:val="0"/>
      <w:marRight w:val="0"/>
      <w:marTop w:val="0"/>
      <w:marBottom w:val="0"/>
      <w:divBdr>
        <w:top w:val="none" w:sz="0" w:space="0" w:color="auto"/>
        <w:left w:val="none" w:sz="0" w:space="0" w:color="auto"/>
        <w:bottom w:val="none" w:sz="0" w:space="0" w:color="auto"/>
        <w:right w:val="none" w:sz="0" w:space="0" w:color="auto"/>
      </w:divBdr>
    </w:div>
    <w:div w:id="342782592">
      <w:bodyDiv w:val="1"/>
      <w:marLeft w:val="0"/>
      <w:marRight w:val="0"/>
      <w:marTop w:val="0"/>
      <w:marBottom w:val="0"/>
      <w:divBdr>
        <w:top w:val="none" w:sz="0" w:space="0" w:color="auto"/>
        <w:left w:val="none" w:sz="0" w:space="0" w:color="auto"/>
        <w:bottom w:val="none" w:sz="0" w:space="0" w:color="auto"/>
        <w:right w:val="none" w:sz="0" w:space="0" w:color="auto"/>
      </w:divBdr>
    </w:div>
    <w:div w:id="344981627">
      <w:bodyDiv w:val="1"/>
      <w:marLeft w:val="0"/>
      <w:marRight w:val="0"/>
      <w:marTop w:val="0"/>
      <w:marBottom w:val="0"/>
      <w:divBdr>
        <w:top w:val="none" w:sz="0" w:space="0" w:color="auto"/>
        <w:left w:val="none" w:sz="0" w:space="0" w:color="auto"/>
        <w:bottom w:val="none" w:sz="0" w:space="0" w:color="auto"/>
        <w:right w:val="none" w:sz="0" w:space="0" w:color="auto"/>
      </w:divBdr>
    </w:div>
    <w:div w:id="353657584">
      <w:bodyDiv w:val="1"/>
      <w:marLeft w:val="0"/>
      <w:marRight w:val="0"/>
      <w:marTop w:val="0"/>
      <w:marBottom w:val="0"/>
      <w:divBdr>
        <w:top w:val="none" w:sz="0" w:space="0" w:color="auto"/>
        <w:left w:val="none" w:sz="0" w:space="0" w:color="auto"/>
        <w:bottom w:val="none" w:sz="0" w:space="0" w:color="auto"/>
        <w:right w:val="none" w:sz="0" w:space="0" w:color="auto"/>
      </w:divBdr>
    </w:div>
    <w:div w:id="353925999">
      <w:bodyDiv w:val="1"/>
      <w:marLeft w:val="0"/>
      <w:marRight w:val="0"/>
      <w:marTop w:val="0"/>
      <w:marBottom w:val="0"/>
      <w:divBdr>
        <w:top w:val="none" w:sz="0" w:space="0" w:color="auto"/>
        <w:left w:val="none" w:sz="0" w:space="0" w:color="auto"/>
        <w:bottom w:val="none" w:sz="0" w:space="0" w:color="auto"/>
        <w:right w:val="none" w:sz="0" w:space="0" w:color="auto"/>
      </w:divBdr>
    </w:div>
    <w:div w:id="357703771">
      <w:bodyDiv w:val="1"/>
      <w:marLeft w:val="0"/>
      <w:marRight w:val="0"/>
      <w:marTop w:val="0"/>
      <w:marBottom w:val="0"/>
      <w:divBdr>
        <w:top w:val="none" w:sz="0" w:space="0" w:color="auto"/>
        <w:left w:val="none" w:sz="0" w:space="0" w:color="auto"/>
        <w:bottom w:val="none" w:sz="0" w:space="0" w:color="auto"/>
        <w:right w:val="none" w:sz="0" w:space="0" w:color="auto"/>
      </w:divBdr>
    </w:div>
    <w:div w:id="361983989">
      <w:bodyDiv w:val="1"/>
      <w:marLeft w:val="0"/>
      <w:marRight w:val="0"/>
      <w:marTop w:val="0"/>
      <w:marBottom w:val="0"/>
      <w:divBdr>
        <w:top w:val="none" w:sz="0" w:space="0" w:color="auto"/>
        <w:left w:val="none" w:sz="0" w:space="0" w:color="auto"/>
        <w:bottom w:val="none" w:sz="0" w:space="0" w:color="auto"/>
        <w:right w:val="none" w:sz="0" w:space="0" w:color="auto"/>
      </w:divBdr>
    </w:div>
    <w:div w:id="363530248">
      <w:bodyDiv w:val="1"/>
      <w:marLeft w:val="0"/>
      <w:marRight w:val="0"/>
      <w:marTop w:val="0"/>
      <w:marBottom w:val="0"/>
      <w:divBdr>
        <w:top w:val="none" w:sz="0" w:space="0" w:color="auto"/>
        <w:left w:val="none" w:sz="0" w:space="0" w:color="auto"/>
        <w:bottom w:val="none" w:sz="0" w:space="0" w:color="auto"/>
        <w:right w:val="none" w:sz="0" w:space="0" w:color="auto"/>
      </w:divBdr>
    </w:div>
    <w:div w:id="363554266">
      <w:bodyDiv w:val="1"/>
      <w:marLeft w:val="0"/>
      <w:marRight w:val="0"/>
      <w:marTop w:val="0"/>
      <w:marBottom w:val="0"/>
      <w:divBdr>
        <w:top w:val="none" w:sz="0" w:space="0" w:color="auto"/>
        <w:left w:val="none" w:sz="0" w:space="0" w:color="auto"/>
        <w:bottom w:val="none" w:sz="0" w:space="0" w:color="auto"/>
        <w:right w:val="none" w:sz="0" w:space="0" w:color="auto"/>
      </w:divBdr>
    </w:div>
    <w:div w:id="364135654">
      <w:bodyDiv w:val="1"/>
      <w:marLeft w:val="0"/>
      <w:marRight w:val="0"/>
      <w:marTop w:val="0"/>
      <w:marBottom w:val="0"/>
      <w:divBdr>
        <w:top w:val="none" w:sz="0" w:space="0" w:color="auto"/>
        <w:left w:val="none" w:sz="0" w:space="0" w:color="auto"/>
        <w:bottom w:val="none" w:sz="0" w:space="0" w:color="auto"/>
        <w:right w:val="none" w:sz="0" w:space="0" w:color="auto"/>
      </w:divBdr>
    </w:div>
    <w:div w:id="366492068">
      <w:bodyDiv w:val="1"/>
      <w:marLeft w:val="0"/>
      <w:marRight w:val="0"/>
      <w:marTop w:val="0"/>
      <w:marBottom w:val="0"/>
      <w:divBdr>
        <w:top w:val="none" w:sz="0" w:space="0" w:color="auto"/>
        <w:left w:val="none" w:sz="0" w:space="0" w:color="auto"/>
        <w:bottom w:val="none" w:sz="0" w:space="0" w:color="auto"/>
        <w:right w:val="none" w:sz="0" w:space="0" w:color="auto"/>
      </w:divBdr>
    </w:div>
    <w:div w:id="377168381">
      <w:bodyDiv w:val="1"/>
      <w:marLeft w:val="0"/>
      <w:marRight w:val="0"/>
      <w:marTop w:val="0"/>
      <w:marBottom w:val="0"/>
      <w:divBdr>
        <w:top w:val="none" w:sz="0" w:space="0" w:color="auto"/>
        <w:left w:val="none" w:sz="0" w:space="0" w:color="auto"/>
        <w:bottom w:val="none" w:sz="0" w:space="0" w:color="auto"/>
        <w:right w:val="none" w:sz="0" w:space="0" w:color="auto"/>
      </w:divBdr>
    </w:div>
    <w:div w:id="379087885">
      <w:bodyDiv w:val="1"/>
      <w:marLeft w:val="0"/>
      <w:marRight w:val="0"/>
      <w:marTop w:val="0"/>
      <w:marBottom w:val="0"/>
      <w:divBdr>
        <w:top w:val="none" w:sz="0" w:space="0" w:color="auto"/>
        <w:left w:val="none" w:sz="0" w:space="0" w:color="auto"/>
        <w:bottom w:val="none" w:sz="0" w:space="0" w:color="auto"/>
        <w:right w:val="none" w:sz="0" w:space="0" w:color="auto"/>
      </w:divBdr>
    </w:div>
    <w:div w:id="379788231">
      <w:bodyDiv w:val="1"/>
      <w:marLeft w:val="0"/>
      <w:marRight w:val="0"/>
      <w:marTop w:val="0"/>
      <w:marBottom w:val="0"/>
      <w:divBdr>
        <w:top w:val="none" w:sz="0" w:space="0" w:color="auto"/>
        <w:left w:val="none" w:sz="0" w:space="0" w:color="auto"/>
        <w:bottom w:val="none" w:sz="0" w:space="0" w:color="auto"/>
        <w:right w:val="none" w:sz="0" w:space="0" w:color="auto"/>
      </w:divBdr>
    </w:div>
    <w:div w:id="382483157">
      <w:bodyDiv w:val="1"/>
      <w:marLeft w:val="0"/>
      <w:marRight w:val="0"/>
      <w:marTop w:val="0"/>
      <w:marBottom w:val="0"/>
      <w:divBdr>
        <w:top w:val="none" w:sz="0" w:space="0" w:color="auto"/>
        <w:left w:val="none" w:sz="0" w:space="0" w:color="auto"/>
        <w:bottom w:val="none" w:sz="0" w:space="0" w:color="auto"/>
        <w:right w:val="none" w:sz="0" w:space="0" w:color="auto"/>
      </w:divBdr>
    </w:div>
    <w:div w:id="389035486">
      <w:bodyDiv w:val="1"/>
      <w:marLeft w:val="0"/>
      <w:marRight w:val="0"/>
      <w:marTop w:val="0"/>
      <w:marBottom w:val="0"/>
      <w:divBdr>
        <w:top w:val="none" w:sz="0" w:space="0" w:color="auto"/>
        <w:left w:val="none" w:sz="0" w:space="0" w:color="auto"/>
        <w:bottom w:val="none" w:sz="0" w:space="0" w:color="auto"/>
        <w:right w:val="none" w:sz="0" w:space="0" w:color="auto"/>
      </w:divBdr>
    </w:div>
    <w:div w:id="389812850">
      <w:bodyDiv w:val="1"/>
      <w:marLeft w:val="0"/>
      <w:marRight w:val="0"/>
      <w:marTop w:val="0"/>
      <w:marBottom w:val="0"/>
      <w:divBdr>
        <w:top w:val="none" w:sz="0" w:space="0" w:color="auto"/>
        <w:left w:val="none" w:sz="0" w:space="0" w:color="auto"/>
        <w:bottom w:val="none" w:sz="0" w:space="0" w:color="auto"/>
        <w:right w:val="none" w:sz="0" w:space="0" w:color="auto"/>
      </w:divBdr>
    </w:div>
    <w:div w:id="390621316">
      <w:bodyDiv w:val="1"/>
      <w:marLeft w:val="0"/>
      <w:marRight w:val="0"/>
      <w:marTop w:val="0"/>
      <w:marBottom w:val="0"/>
      <w:divBdr>
        <w:top w:val="none" w:sz="0" w:space="0" w:color="auto"/>
        <w:left w:val="none" w:sz="0" w:space="0" w:color="auto"/>
        <w:bottom w:val="none" w:sz="0" w:space="0" w:color="auto"/>
        <w:right w:val="none" w:sz="0" w:space="0" w:color="auto"/>
      </w:divBdr>
    </w:div>
    <w:div w:id="391003966">
      <w:bodyDiv w:val="1"/>
      <w:marLeft w:val="0"/>
      <w:marRight w:val="0"/>
      <w:marTop w:val="0"/>
      <w:marBottom w:val="0"/>
      <w:divBdr>
        <w:top w:val="none" w:sz="0" w:space="0" w:color="auto"/>
        <w:left w:val="none" w:sz="0" w:space="0" w:color="auto"/>
        <w:bottom w:val="none" w:sz="0" w:space="0" w:color="auto"/>
        <w:right w:val="none" w:sz="0" w:space="0" w:color="auto"/>
      </w:divBdr>
    </w:div>
    <w:div w:id="403576859">
      <w:bodyDiv w:val="1"/>
      <w:marLeft w:val="0"/>
      <w:marRight w:val="0"/>
      <w:marTop w:val="0"/>
      <w:marBottom w:val="0"/>
      <w:divBdr>
        <w:top w:val="none" w:sz="0" w:space="0" w:color="auto"/>
        <w:left w:val="none" w:sz="0" w:space="0" w:color="auto"/>
        <w:bottom w:val="none" w:sz="0" w:space="0" w:color="auto"/>
        <w:right w:val="none" w:sz="0" w:space="0" w:color="auto"/>
      </w:divBdr>
    </w:div>
    <w:div w:id="404766612">
      <w:bodyDiv w:val="1"/>
      <w:marLeft w:val="0"/>
      <w:marRight w:val="0"/>
      <w:marTop w:val="0"/>
      <w:marBottom w:val="0"/>
      <w:divBdr>
        <w:top w:val="none" w:sz="0" w:space="0" w:color="auto"/>
        <w:left w:val="none" w:sz="0" w:space="0" w:color="auto"/>
        <w:bottom w:val="none" w:sz="0" w:space="0" w:color="auto"/>
        <w:right w:val="none" w:sz="0" w:space="0" w:color="auto"/>
      </w:divBdr>
    </w:div>
    <w:div w:id="408386602">
      <w:bodyDiv w:val="1"/>
      <w:marLeft w:val="0"/>
      <w:marRight w:val="0"/>
      <w:marTop w:val="0"/>
      <w:marBottom w:val="0"/>
      <w:divBdr>
        <w:top w:val="none" w:sz="0" w:space="0" w:color="auto"/>
        <w:left w:val="none" w:sz="0" w:space="0" w:color="auto"/>
        <w:bottom w:val="none" w:sz="0" w:space="0" w:color="auto"/>
        <w:right w:val="none" w:sz="0" w:space="0" w:color="auto"/>
      </w:divBdr>
    </w:div>
    <w:div w:id="408845196">
      <w:bodyDiv w:val="1"/>
      <w:marLeft w:val="0"/>
      <w:marRight w:val="0"/>
      <w:marTop w:val="0"/>
      <w:marBottom w:val="0"/>
      <w:divBdr>
        <w:top w:val="none" w:sz="0" w:space="0" w:color="auto"/>
        <w:left w:val="none" w:sz="0" w:space="0" w:color="auto"/>
        <w:bottom w:val="none" w:sz="0" w:space="0" w:color="auto"/>
        <w:right w:val="none" w:sz="0" w:space="0" w:color="auto"/>
      </w:divBdr>
    </w:div>
    <w:div w:id="420639947">
      <w:bodyDiv w:val="1"/>
      <w:marLeft w:val="0"/>
      <w:marRight w:val="0"/>
      <w:marTop w:val="0"/>
      <w:marBottom w:val="0"/>
      <w:divBdr>
        <w:top w:val="none" w:sz="0" w:space="0" w:color="auto"/>
        <w:left w:val="none" w:sz="0" w:space="0" w:color="auto"/>
        <w:bottom w:val="none" w:sz="0" w:space="0" w:color="auto"/>
        <w:right w:val="none" w:sz="0" w:space="0" w:color="auto"/>
      </w:divBdr>
    </w:div>
    <w:div w:id="438257658">
      <w:bodyDiv w:val="1"/>
      <w:marLeft w:val="0"/>
      <w:marRight w:val="0"/>
      <w:marTop w:val="0"/>
      <w:marBottom w:val="0"/>
      <w:divBdr>
        <w:top w:val="none" w:sz="0" w:space="0" w:color="auto"/>
        <w:left w:val="none" w:sz="0" w:space="0" w:color="auto"/>
        <w:bottom w:val="none" w:sz="0" w:space="0" w:color="auto"/>
        <w:right w:val="none" w:sz="0" w:space="0" w:color="auto"/>
      </w:divBdr>
    </w:div>
    <w:div w:id="439181141">
      <w:bodyDiv w:val="1"/>
      <w:marLeft w:val="0"/>
      <w:marRight w:val="0"/>
      <w:marTop w:val="0"/>
      <w:marBottom w:val="0"/>
      <w:divBdr>
        <w:top w:val="none" w:sz="0" w:space="0" w:color="auto"/>
        <w:left w:val="none" w:sz="0" w:space="0" w:color="auto"/>
        <w:bottom w:val="none" w:sz="0" w:space="0" w:color="auto"/>
        <w:right w:val="none" w:sz="0" w:space="0" w:color="auto"/>
      </w:divBdr>
    </w:div>
    <w:div w:id="440758466">
      <w:bodyDiv w:val="1"/>
      <w:marLeft w:val="0"/>
      <w:marRight w:val="0"/>
      <w:marTop w:val="0"/>
      <w:marBottom w:val="0"/>
      <w:divBdr>
        <w:top w:val="none" w:sz="0" w:space="0" w:color="auto"/>
        <w:left w:val="none" w:sz="0" w:space="0" w:color="auto"/>
        <w:bottom w:val="none" w:sz="0" w:space="0" w:color="auto"/>
        <w:right w:val="none" w:sz="0" w:space="0" w:color="auto"/>
      </w:divBdr>
    </w:div>
    <w:div w:id="442767982">
      <w:bodyDiv w:val="1"/>
      <w:marLeft w:val="0"/>
      <w:marRight w:val="0"/>
      <w:marTop w:val="0"/>
      <w:marBottom w:val="0"/>
      <w:divBdr>
        <w:top w:val="none" w:sz="0" w:space="0" w:color="auto"/>
        <w:left w:val="none" w:sz="0" w:space="0" w:color="auto"/>
        <w:bottom w:val="none" w:sz="0" w:space="0" w:color="auto"/>
        <w:right w:val="none" w:sz="0" w:space="0" w:color="auto"/>
      </w:divBdr>
    </w:div>
    <w:div w:id="446239597">
      <w:bodyDiv w:val="1"/>
      <w:marLeft w:val="0"/>
      <w:marRight w:val="0"/>
      <w:marTop w:val="0"/>
      <w:marBottom w:val="0"/>
      <w:divBdr>
        <w:top w:val="none" w:sz="0" w:space="0" w:color="auto"/>
        <w:left w:val="none" w:sz="0" w:space="0" w:color="auto"/>
        <w:bottom w:val="none" w:sz="0" w:space="0" w:color="auto"/>
        <w:right w:val="none" w:sz="0" w:space="0" w:color="auto"/>
      </w:divBdr>
    </w:div>
    <w:div w:id="449977535">
      <w:bodyDiv w:val="1"/>
      <w:marLeft w:val="0"/>
      <w:marRight w:val="0"/>
      <w:marTop w:val="0"/>
      <w:marBottom w:val="0"/>
      <w:divBdr>
        <w:top w:val="none" w:sz="0" w:space="0" w:color="auto"/>
        <w:left w:val="none" w:sz="0" w:space="0" w:color="auto"/>
        <w:bottom w:val="none" w:sz="0" w:space="0" w:color="auto"/>
        <w:right w:val="none" w:sz="0" w:space="0" w:color="auto"/>
      </w:divBdr>
    </w:div>
    <w:div w:id="453062724">
      <w:bodyDiv w:val="1"/>
      <w:marLeft w:val="0"/>
      <w:marRight w:val="0"/>
      <w:marTop w:val="0"/>
      <w:marBottom w:val="0"/>
      <w:divBdr>
        <w:top w:val="none" w:sz="0" w:space="0" w:color="auto"/>
        <w:left w:val="none" w:sz="0" w:space="0" w:color="auto"/>
        <w:bottom w:val="none" w:sz="0" w:space="0" w:color="auto"/>
        <w:right w:val="none" w:sz="0" w:space="0" w:color="auto"/>
      </w:divBdr>
    </w:div>
    <w:div w:id="453334272">
      <w:bodyDiv w:val="1"/>
      <w:marLeft w:val="0"/>
      <w:marRight w:val="0"/>
      <w:marTop w:val="0"/>
      <w:marBottom w:val="0"/>
      <w:divBdr>
        <w:top w:val="none" w:sz="0" w:space="0" w:color="auto"/>
        <w:left w:val="none" w:sz="0" w:space="0" w:color="auto"/>
        <w:bottom w:val="none" w:sz="0" w:space="0" w:color="auto"/>
        <w:right w:val="none" w:sz="0" w:space="0" w:color="auto"/>
      </w:divBdr>
    </w:div>
    <w:div w:id="462117712">
      <w:bodyDiv w:val="1"/>
      <w:marLeft w:val="0"/>
      <w:marRight w:val="0"/>
      <w:marTop w:val="0"/>
      <w:marBottom w:val="0"/>
      <w:divBdr>
        <w:top w:val="none" w:sz="0" w:space="0" w:color="auto"/>
        <w:left w:val="none" w:sz="0" w:space="0" w:color="auto"/>
        <w:bottom w:val="none" w:sz="0" w:space="0" w:color="auto"/>
        <w:right w:val="none" w:sz="0" w:space="0" w:color="auto"/>
      </w:divBdr>
    </w:div>
    <w:div w:id="463699588">
      <w:bodyDiv w:val="1"/>
      <w:marLeft w:val="0"/>
      <w:marRight w:val="0"/>
      <w:marTop w:val="0"/>
      <w:marBottom w:val="0"/>
      <w:divBdr>
        <w:top w:val="none" w:sz="0" w:space="0" w:color="auto"/>
        <w:left w:val="none" w:sz="0" w:space="0" w:color="auto"/>
        <w:bottom w:val="none" w:sz="0" w:space="0" w:color="auto"/>
        <w:right w:val="none" w:sz="0" w:space="0" w:color="auto"/>
      </w:divBdr>
    </w:div>
    <w:div w:id="467866605">
      <w:bodyDiv w:val="1"/>
      <w:marLeft w:val="0"/>
      <w:marRight w:val="0"/>
      <w:marTop w:val="0"/>
      <w:marBottom w:val="0"/>
      <w:divBdr>
        <w:top w:val="none" w:sz="0" w:space="0" w:color="auto"/>
        <w:left w:val="none" w:sz="0" w:space="0" w:color="auto"/>
        <w:bottom w:val="none" w:sz="0" w:space="0" w:color="auto"/>
        <w:right w:val="none" w:sz="0" w:space="0" w:color="auto"/>
      </w:divBdr>
    </w:div>
    <w:div w:id="471023359">
      <w:bodyDiv w:val="1"/>
      <w:marLeft w:val="0"/>
      <w:marRight w:val="0"/>
      <w:marTop w:val="0"/>
      <w:marBottom w:val="0"/>
      <w:divBdr>
        <w:top w:val="none" w:sz="0" w:space="0" w:color="auto"/>
        <w:left w:val="none" w:sz="0" w:space="0" w:color="auto"/>
        <w:bottom w:val="none" w:sz="0" w:space="0" w:color="auto"/>
        <w:right w:val="none" w:sz="0" w:space="0" w:color="auto"/>
      </w:divBdr>
    </w:div>
    <w:div w:id="475420624">
      <w:bodyDiv w:val="1"/>
      <w:marLeft w:val="0"/>
      <w:marRight w:val="0"/>
      <w:marTop w:val="0"/>
      <w:marBottom w:val="0"/>
      <w:divBdr>
        <w:top w:val="none" w:sz="0" w:space="0" w:color="auto"/>
        <w:left w:val="none" w:sz="0" w:space="0" w:color="auto"/>
        <w:bottom w:val="none" w:sz="0" w:space="0" w:color="auto"/>
        <w:right w:val="none" w:sz="0" w:space="0" w:color="auto"/>
      </w:divBdr>
    </w:div>
    <w:div w:id="480583987">
      <w:bodyDiv w:val="1"/>
      <w:marLeft w:val="0"/>
      <w:marRight w:val="0"/>
      <w:marTop w:val="0"/>
      <w:marBottom w:val="0"/>
      <w:divBdr>
        <w:top w:val="none" w:sz="0" w:space="0" w:color="auto"/>
        <w:left w:val="none" w:sz="0" w:space="0" w:color="auto"/>
        <w:bottom w:val="none" w:sz="0" w:space="0" w:color="auto"/>
        <w:right w:val="none" w:sz="0" w:space="0" w:color="auto"/>
      </w:divBdr>
    </w:div>
    <w:div w:id="481821500">
      <w:bodyDiv w:val="1"/>
      <w:marLeft w:val="0"/>
      <w:marRight w:val="0"/>
      <w:marTop w:val="0"/>
      <w:marBottom w:val="0"/>
      <w:divBdr>
        <w:top w:val="none" w:sz="0" w:space="0" w:color="auto"/>
        <w:left w:val="none" w:sz="0" w:space="0" w:color="auto"/>
        <w:bottom w:val="none" w:sz="0" w:space="0" w:color="auto"/>
        <w:right w:val="none" w:sz="0" w:space="0" w:color="auto"/>
      </w:divBdr>
    </w:div>
    <w:div w:id="483201419">
      <w:bodyDiv w:val="1"/>
      <w:marLeft w:val="0"/>
      <w:marRight w:val="0"/>
      <w:marTop w:val="0"/>
      <w:marBottom w:val="0"/>
      <w:divBdr>
        <w:top w:val="none" w:sz="0" w:space="0" w:color="auto"/>
        <w:left w:val="none" w:sz="0" w:space="0" w:color="auto"/>
        <w:bottom w:val="none" w:sz="0" w:space="0" w:color="auto"/>
        <w:right w:val="none" w:sz="0" w:space="0" w:color="auto"/>
      </w:divBdr>
    </w:div>
    <w:div w:id="486482854">
      <w:bodyDiv w:val="1"/>
      <w:marLeft w:val="0"/>
      <w:marRight w:val="0"/>
      <w:marTop w:val="0"/>
      <w:marBottom w:val="0"/>
      <w:divBdr>
        <w:top w:val="none" w:sz="0" w:space="0" w:color="auto"/>
        <w:left w:val="none" w:sz="0" w:space="0" w:color="auto"/>
        <w:bottom w:val="none" w:sz="0" w:space="0" w:color="auto"/>
        <w:right w:val="none" w:sz="0" w:space="0" w:color="auto"/>
      </w:divBdr>
    </w:div>
    <w:div w:id="486899664">
      <w:bodyDiv w:val="1"/>
      <w:marLeft w:val="0"/>
      <w:marRight w:val="0"/>
      <w:marTop w:val="0"/>
      <w:marBottom w:val="0"/>
      <w:divBdr>
        <w:top w:val="none" w:sz="0" w:space="0" w:color="auto"/>
        <w:left w:val="none" w:sz="0" w:space="0" w:color="auto"/>
        <w:bottom w:val="none" w:sz="0" w:space="0" w:color="auto"/>
        <w:right w:val="none" w:sz="0" w:space="0" w:color="auto"/>
      </w:divBdr>
    </w:div>
    <w:div w:id="492452657">
      <w:bodyDiv w:val="1"/>
      <w:marLeft w:val="0"/>
      <w:marRight w:val="0"/>
      <w:marTop w:val="0"/>
      <w:marBottom w:val="0"/>
      <w:divBdr>
        <w:top w:val="none" w:sz="0" w:space="0" w:color="auto"/>
        <w:left w:val="none" w:sz="0" w:space="0" w:color="auto"/>
        <w:bottom w:val="none" w:sz="0" w:space="0" w:color="auto"/>
        <w:right w:val="none" w:sz="0" w:space="0" w:color="auto"/>
      </w:divBdr>
    </w:div>
    <w:div w:id="495346684">
      <w:bodyDiv w:val="1"/>
      <w:marLeft w:val="0"/>
      <w:marRight w:val="0"/>
      <w:marTop w:val="0"/>
      <w:marBottom w:val="0"/>
      <w:divBdr>
        <w:top w:val="none" w:sz="0" w:space="0" w:color="auto"/>
        <w:left w:val="none" w:sz="0" w:space="0" w:color="auto"/>
        <w:bottom w:val="none" w:sz="0" w:space="0" w:color="auto"/>
        <w:right w:val="none" w:sz="0" w:space="0" w:color="auto"/>
      </w:divBdr>
    </w:div>
    <w:div w:id="496188186">
      <w:bodyDiv w:val="1"/>
      <w:marLeft w:val="0"/>
      <w:marRight w:val="0"/>
      <w:marTop w:val="0"/>
      <w:marBottom w:val="0"/>
      <w:divBdr>
        <w:top w:val="none" w:sz="0" w:space="0" w:color="auto"/>
        <w:left w:val="none" w:sz="0" w:space="0" w:color="auto"/>
        <w:bottom w:val="none" w:sz="0" w:space="0" w:color="auto"/>
        <w:right w:val="none" w:sz="0" w:space="0" w:color="auto"/>
      </w:divBdr>
    </w:div>
    <w:div w:id="499777755">
      <w:bodyDiv w:val="1"/>
      <w:marLeft w:val="0"/>
      <w:marRight w:val="0"/>
      <w:marTop w:val="0"/>
      <w:marBottom w:val="0"/>
      <w:divBdr>
        <w:top w:val="none" w:sz="0" w:space="0" w:color="auto"/>
        <w:left w:val="none" w:sz="0" w:space="0" w:color="auto"/>
        <w:bottom w:val="none" w:sz="0" w:space="0" w:color="auto"/>
        <w:right w:val="none" w:sz="0" w:space="0" w:color="auto"/>
      </w:divBdr>
    </w:div>
    <w:div w:id="502162198">
      <w:bodyDiv w:val="1"/>
      <w:marLeft w:val="0"/>
      <w:marRight w:val="0"/>
      <w:marTop w:val="0"/>
      <w:marBottom w:val="0"/>
      <w:divBdr>
        <w:top w:val="none" w:sz="0" w:space="0" w:color="auto"/>
        <w:left w:val="none" w:sz="0" w:space="0" w:color="auto"/>
        <w:bottom w:val="none" w:sz="0" w:space="0" w:color="auto"/>
        <w:right w:val="none" w:sz="0" w:space="0" w:color="auto"/>
      </w:divBdr>
    </w:div>
    <w:div w:id="503475883">
      <w:bodyDiv w:val="1"/>
      <w:marLeft w:val="0"/>
      <w:marRight w:val="0"/>
      <w:marTop w:val="0"/>
      <w:marBottom w:val="0"/>
      <w:divBdr>
        <w:top w:val="none" w:sz="0" w:space="0" w:color="auto"/>
        <w:left w:val="none" w:sz="0" w:space="0" w:color="auto"/>
        <w:bottom w:val="none" w:sz="0" w:space="0" w:color="auto"/>
        <w:right w:val="none" w:sz="0" w:space="0" w:color="auto"/>
      </w:divBdr>
    </w:div>
    <w:div w:id="505756485">
      <w:bodyDiv w:val="1"/>
      <w:marLeft w:val="0"/>
      <w:marRight w:val="0"/>
      <w:marTop w:val="0"/>
      <w:marBottom w:val="0"/>
      <w:divBdr>
        <w:top w:val="none" w:sz="0" w:space="0" w:color="auto"/>
        <w:left w:val="none" w:sz="0" w:space="0" w:color="auto"/>
        <w:bottom w:val="none" w:sz="0" w:space="0" w:color="auto"/>
        <w:right w:val="none" w:sz="0" w:space="0" w:color="auto"/>
      </w:divBdr>
    </w:div>
    <w:div w:id="510461168">
      <w:bodyDiv w:val="1"/>
      <w:marLeft w:val="0"/>
      <w:marRight w:val="0"/>
      <w:marTop w:val="0"/>
      <w:marBottom w:val="0"/>
      <w:divBdr>
        <w:top w:val="none" w:sz="0" w:space="0" w:color="auto"/>
        <w:left w:val="none" w:sz="0" w:space="0" w:color="auto"/>
        <w:bottom w:val="none" w:sz="0" w:space="0" w:color="auto"/>
        <w:right w:val="none" w:sz="0" w:space="0" w:color="auto"/>
      </w:divBdr>
    </w:div>
    <w:div w:id="519972057">
      <w:bodyDiv w:val="1"/>
      <w:marLeft w:val="0"/>
      <w:marRight w:val="0"/>
      <w:marTop w:val="0"/>
      <w:marBottom w:val="0"/>
      <w:divBdr>
        <w:top w:val="none" w:sz="0" w:space="0" w:color="auto"/>
        <w:left w:val="none" w:sz="0" w:space="0" w:color="auto"/>
        <w:bottom w:val="none" w:sz="0" w:space="0" w:color="auto"/>
        <w:right w:val="none" w:sz="0" w:space="0" w:color="auto"/>
      </w:divBdr>
    </w:div>
    <w:div w:id="522325254">
      <w:bodyDiv w:val="1"/>
      <w:marLeft w:val="0"/>
      <w:marRight w:val="0"/>
      <w:marTop w:val="0"/>
      <w:marBottom w:val="0"/>
      <w:divBdr>
        <w:top w:val="none" w:sz="0" w:space="0" w:color="auto"/>
        <w:left w:val="none" w:sz="0" w:space="0" w:color="auto"/>
        <w:bottom w:val="none" w:sz="0" w:space="0" w:color="auto"/>
        <w:right w:val="none" w:sz="0" w:space="0" w:color="auto"/>
      </w:divBdr>
    </w:div>
    <w:div w:id="523515728">
      <w:bodyDiv w:val="1"/>
      <w:marLeft w:val="0"/>
      <w:marRight w:val="0"/>
      <w:marTop w:val="0"/>
      <w:marBottom w:val="0"/>
      <w:divBdr>
        <w:top w:val="none" w:sz="0" w:space="0" w:color="auto"/>
        <w:left w:val="none" w:sz="0" w:space="0" w:color="auto"/>
        <w:bottom w:val="none" w:sz="0" w:space="0" w:color="auto"/>
        <w:right w:val="none" w:sz="0" w:space="0" w:color="auto"/>
      </w:divBdr>
    </w:div>
    <w:div w:id="524830315">
      <w:bodyDiv w:val="1"/>
      <w:marLeft w:val="0"/>
      <w:marRight w:val="0"/>
      <w:marTop w:val="0"/>
      <w:marBottom w:val="0"/>
      <w:divBdr>
        <w:top w:val="none" w:sz="0" w:space="0" w:color="auto"/>
        <w:left w:val="none" w:sz="0" w:space="0" w:color="auto"/>
        <w:bottom w:val="none" w:sz="0" w:space="0" w:color="auto"/>
        <w:right w:val="none" w:sz="0" w:space="0" w:color="auto"/>
      </w:divBdr>
    </w:div>
    <w:div w:id="524948742">
      <w:bodyDiv w:val="1"/>
      <w:marLeft w:val="0"/>
      <w:marRight w:val="0"/>
      <w:marTop w:val="0"/>
      <w:marBottom w:val="0"/>
      <w:divBdr>
        <w:top w:val="none" w:sz="0" w:space="0" w:color="auto"/>
        <w:left w:val="none" w:sz="0" w:space="0" w:color="auto"/>
        <w:bottom w:val="none" w:sz="0" w:space="0" w:color="auto"/>
        <w:right w:val="none" w:sz="0" w:space="0" w:color="auto"/>
      </w:divBdr>
    </w:div>
    <w:div w:id="527451114">
      <w:bodyDiv w:val="1"/>
      <w:marLeft w:val="0"/>
      <w:marRight w:val="0"/>
      <w:marTop w:val="0"/>
      <w:marBottom w:val="0"/>
      <w:divBdr>
        <w:top w:val="none" w:sz="0" w:space="0" w:color="auto"/>
        <w:left w:val="none" w:sz="0" w:space="0" w:color="auto"/>
        <w:bottom w:val="none" w:sz="0" w:space="0" w:color="auto"/>
        <w:right w:val="none" w:sz="0" w:space="0" w:color="auto"/>
      </w:divBdr>
    </w:div>
    <w:div w:id="527566846">
      <w:bodyDiv w:val="1"/>
      <w:marLeft w:val="0"/>
      <w:marRight w:val="0"/>
      <w:marTop w:val="0"/>
      <w:marBottom w:val="0"/>
      <w:divBdr>
        <w:top w:val="none" w:sz="0" w:space="0" w:color="auto"/>
        <w:left w:val="none" w:sz="0" w:space="0" w:color="auto"/>
        <w:bottom w:val="none" w:sz="0" w:space="0" w:color="auto"/>
        <w:right w:val="none" w:sz="0" w:space="0" w:color="auto"/>
      </w:divBdr>
    </w:div>
    <w:div w:id="534198489">
      <w:bodyDiv w:val="1"/>
      <w:marLeft w:val="0"/>
      <w:marRight w:val="0"/>
      <w:marTop w:val="0"/>
      <w:marBottom w:val="0"/>
      <w:divBdr>
        <w:top w:val="none" w:sz="0" w:space="0" w:color="auto"/>
        <w:left w:val="none" w:sz="0" w:space="0" w:color="auto"/>
        <w:bottom w:val="none" w:sz="0" w:space="0" w:color="auto"/>
        <w:right w:val="none" w:sz="0" w:space="0" w:color="auto"/>
      </w:divBdr>
    </w:div>
    <w:div w:id="544565575">
      <w:bodyDiv w:val="1"/>
      <w:marLeft w:val="0"/>
      <w:marRight w:val="0"/>
      <w:marTop w:val="0"/>
      <w:marBottom w:val="0"/>
      <w:divBdr>
        <w:top w:val="none" w:sz="0" w:space="0" w:color="auto"/>
        <w:left w:val="none" w:sz="0" w:space="0" w:color="auto"/>
        <w:bottom w:val="none" w:sz="0" w:space="0" w:color="auto"/>
        <w:right w:val="none" w:sz="0" w:space="0" w:color="auto"/>
      </w:divBdr>
    </w:div>
    <w:div w:id="552809527">
      <w:bodyDiv w:val="1"/>
      <w:marLeft w:val="0"/>
      <w:marRight w:val="0"/>
      <w:marTop w:val="0"/>
      <w:marBottom w:val="0"/>
      <w:divBdr>
        <w:top w:val="none" w:sz="0" w:space="0" w:color="auto"/>
        <w:left w:val="none" w:sz="0" w:space="0" w:color="auto"/>
        <w:bottom w:val="none" w:sz="0" w:space="0" w:color="auto"/>
        <w:right w:val="none" w:sz="0" w:space="0" w:color="auto"/>
      </w:divBdr>
    </w:div>
    <w:div w:id="560947169">
      <w:bodyDiv w:val="1"/>
      <w:marLeft w:val="0"/>
      <w:marRight w:val="0"/>
      <w:marTop w:val="0"/>
      <w:marBottom w:val="0"/>
      <w:divBdr>
        <w:top w:val="none" w:sz="0" w:space="0" w:color="auto"/>
        <w:left w:val="none" w:sz="0" w:space="0" w:color="auto"/>
        <w:bottom w:val="none" w:sz="0" w:space="0" w:color="auto"/>
        <w:right w:val="none" w:sz="0" w:space="0" w:color="auto"/>
      </w:divBdr>
    </w:div>
    <w:div w:id="561867366">
      <w:bodyDiv w:val="1"/>
      <w:marLeft w:val="0"/>
      <w:marRight w:val="0"/>
      <w:marTop w:val="0"/>
      <w:marBottom w:val="0"/>
      <w:divBdr>
        <w:top w:val="none" w:sz="0" w:space="0" w:color="auto"/>
        <w:left w:val="none" w:sz="0" w:space="0" w:color="auto"/>
        <w:bottom w:val="none" w:sz="0" w:space="0" w:color="auto"/>
        <w:right w:val="none" w:sz="0" w:space="0" w:color="auto"/>
      </w:divBdr>
    </w:div>
    <w:div w:id="562377811">
      <w:bodyDiv w:val="1"/>
      <w:marLeft w:val="0"/>
      <w:marRight w:val="0"/>
      <w:marTop w:val="0"/>
      <w:marBottom w:val="0"/>
      <w:divBdr>
        <w:top w:val="none" w:sz="0" w:space="0" w:color="auto"/>
        <w:left w:val="none" w:sz="0" w:space="0" w:color="auto"/>
        <w:bottom w:val="none" w:sz="0" w:space="0" w:color="auto"/>
        <w:right w:val="none" w:sz="0" w:space="0" w:color="auto"/>
      </w:divBdr>
    </w:div>
    <w:div w:id="572275094">
      <w:bodyDiv w:val="1"/>
      <w:marLeft w:val="0"/>
      <w:marRight w:val="0"/>
      <w:marTop w:val="0"/>
      <w:marBottom w:val="0"/>
      <w:divBdr>
        <w:top w:val="none" w:sz="0" w:space="0" w:color="auto"/>
        <w:left w:val="none" w:sz="0" w:space="0" w:color="auto"/>
        <w:bottom w:val="none" w:sz="0" w:space="0" w:color="auto"/>
        <w:right w:val="none" w:sz="0" w:space="0" w:color="auto"/>
      </w:divBdr>
    </w:div>
    <w:div w:id="580526986">
      <w:bodyDiv w:val="1"/>
      <w:marLeft w:val="0"/>
      <w:marRight w:val="0"/>
      <w:marTop w:val="0"/>
      <w:marBottom w:val="0"/>
      <w:divBdr>
        <w:top w:val="none" w:sz="0" w:space="0" w:color="auto"/>
        <w:left w:val="none" w:sz="0" w:space="0" w:color="auto"/>
        <w:bottom w:val="none" w:sz="0" w:space="0" w:color="auto"/>
        <w:right w:val="none" w:sz="0" w:space="0" w:color="auto"/>
      </w:divBdr>
    </w:div>
    <w:div w:id="581062718">
      <w:bodyDiv w:val="1"/>
      <w:marLeft w:val="0"/>
      <w:marRight w:val="0"/>
      <w:marTop w:val="0"/>
      <w:marBottom w:val="0"/>
      <w:divBdr>
        <w:top w:val="none" w:sz="0" w:space="0" w:color="auto"/>
        <w:left w:val="none" w:sz="0" w:space="0" w:color="auto"/>
        <w:bottom w:val="none" w:sz="0" w:space="0" w:color="auto"/>
        <w:right w:val="none" w:sz="0" w:space="0" w:color="auto"/>
      </w:divBdr>
    </w:div>
    <w:div w:id="583413819">
      <w:bodyDiv w:val="1"/>
      <w:marLeft w:val="0"/>
      <w:marRight w:val="0"/>
      <w:marTop w:val="0"/>
      <w:marBottom w:val="0"/>
      <w:divBdr>
        <w:top w:val="none" w:sz="0" w:space="0" w:color="auto"/>
        <w:left w:val="none" w:sz="0" w:space="0" w:color="auto"/>
        <w:bottom w:val="none" w:sz="0" w:space="0" w:color="auto"/>
        <w:right w:val="none" w:sz="0" w:space="0" w:color="auto"/>
      </w:divBdr>
    </w:div>
    <w:div w:id="588929948">
      <w:bodyDiv w:val="1"/>
      <w:marLeft w:val="0"/>
      <w:marRight w:val="0"/>
      <w:marTop w:val="0"/>
      <w:marBottom w:val="0"/>
      <w:divBdr>
        <w:top w:val="none" w:sz="0" w:space="0" w:color="auto"/>
        <w:left w:val="none" w:sz="0" w:space="0" w:color="auto"/>
        <w:bottom w:val="none" w:sz="0" w:space="0" w:color="auto"/>
        <w:right w:val="none" w:sz="0" w:space="0" w:color="auto"/>
      </w:divBdr>
    </w:div>
    <w:div w:id="591285139">
      <w:bodyDiv w:val="1"/>
      <w:marLeft w:val="0"/>
      <w:marRight w:val="0"/>
      <w:marTop w:val="0"/>
      <w:marBottom w:val="0"/>
      <w:divBdr>
        <w:top w:val="none" w:sz="0" w:space="0" w:color="auto"/>
        <w:left w:val="none" w:sz="0" w:space="0" w:color="auto"/>
        <w:bottom w:val="none" w:sz="0" w:space="0" w:color="auto"/>
        <w:right w:val="none" w:sz="0" w:space="0" w:color="auto"/>
      </w:divBdr>
    </w:div>
    <w:div w:id="597451516">
      <w:bodyDiv w:val="1"/>
      <w:marLeft w:val="0"/>
      <w:marRight w:val="0"/>
      <w:marTop w:val="0"/>
      <w:marBottom w:val="0"/>
      <w:divBdr>
        <w:top w:val="none" w:sz="0" w:space="0" w:color="auto"/>
        <w:left w:val="none" w:sz="0" w:space="0" w:color="auto"/>
        <w:bottom w:val="none" w:sz="0" w:space="0" w:color="auto"/>
        <w:right w:val="none" w:sz="0" w:space="0" w:color="auto"/>
      </w:divBdr>
    </w:div>
    <w:div w:id="598760438">
      <w:bodyDiv w:val="1"/>
      <w:marLeft w:val="0"/>
      <w:marRight w:val="0"/>
      <w:marTop w:val="0"/>
      <w:marBottom w:val="0"/>
      <w:divBdr>
        <w:top w:val="none" w:sz="0" w:space="0" w:color="auto"/>
        <w:left w:val="none" w:sz="0" w:space="0" w:color="auto"/>
        <w:bottom w:val="none" w:sz="0" w:space="0" w:color="auto"/>
        <w:right w:val="none" w:sz="0" w:space="0" w:color="auto"/>
      </w:divBdr>
    </w:div>
    <w:div w:id="601761601">
      <w:bodyDiv w:val="1"/>
      <w:marLeft w:val="0"/>
      <w:marRight w:val="0"/>
      <w:marTop w:val="0"/>
      <w:marBottom w:val="0"/>
      <w:divBdr>
        <w:top w:val="none" w:sz="0" w:space="0" w:color="auto"/>
        <w:left w:val="none" w:sz="0" w:space="0" w:color="auto"/>
        <w:bottom w:val="none" w:sz="0" w:space="0" w:color="auto"/>
        <w:right w:val="none" w:sz="0" w:space="0" w:color="auto"/>
      </w:divBdr>
    </w:div>
    <w:div w:id="605233686">
      <w:bodyDiv w:val="1"/>
      <w:marLeft w:val="0"/>
      <w:marRight w:val="0"/>
      <w:marTop w:val="0"/>
      <w:marBottom w:val="0"/>
      <w:divBdr>
        <w:top w:val="none" w:sz="0" w:space="0" w:color="auto"/>
        <w:left w:val="none" w:sz="0" w:space="0" w:color="auto"/>
        <w:bottom w:val="none" w:sz="0" w:space="0" w:color="auto"/>
        <w:right w:val="none" w:sz="0" w:space="0" w:color="auto"/>
      </w:divBdr>
    </w:div>
    <w:div w:id="614169849">
      <w:bodyDiv w:val="1"/>
      <w:marLeft w:val="0"/>
      <w:marRight w:val="0"/>
      <w:marTop w:val="0"/>
      <w:marBottom w:val="0"/>
      <w:divBdr>
        <w:top w:val="none" w:sz="0" w:space="0" w:color="auto"/>
        <w:left w:val="none" w:sz="0" w:space="0" w:color="auto"/>
        <w:bottom w:val="none" w:sz="0" w:space="0" w:color="auto"/>
        <w:right w:val="none" w:sz="0" w:space="0" w:color="auto"/>
      </w:divBdr>
    </w:div>
    <w:div w:id="617570119">
      <w:bodyDiv w:val="1"/>
      <w:marLeft w:val="0"/>
      <w:marRight w:val="0"/>
      <w:marTop w:val="0"/>
      <w:marBottom w:val="0"/>
      <w:divBdr>
        <w:top w:val="none" w:sz="0" w:space="0" w:color="auto"/>
        <w:left w:val="none" w:sz="0" w:space="0" w:color="auto"/>
        <w:bottom w:val="none" w:sz="0" w:space="0" w:color="auto"/>
        <w:right w:val="none" w:sz="0" w:space="0" w:color="auto"/>
      </w:divBdr>
    </w:div>
    <w:div w:id="619340024">
      <w:bodyDiv w:val="1"/>
      <w:marLeft w:val="0"/>
      <w:marRight w:val="0"/>
      <w:marTop w:val="0"/>
      <w:marBottom w:val="0"/>
      <w:divBdr>
        <w:top w:val="none" w:sz="0" w:space="0" w:color="auto"/>
        <w:left w:val="none" w:sz="0" w:space="0" w:color="auto"/>
        <w:bottom w:val="none" w:sz="0" w:space="0" w:color="auto"/>
        <w:right w:val="none" w:sz="0" w:space="0" w:color="auto"/>
      </w:divBdr>
    </w:div>
    <w:div w:id="622030972">
      <w:bodyDiv w:val="1"/>
      <w:marLeft w:val="0"/>
      <w:marRight w:val="0"/>
      <w:marTop w:val="0"/>
      <w:marBottom w:val="0"/>
      <w:divBdr>
        <w:top w:val="none" w:sz="0" w:space="0" w:color="auto"/>
        <w:left w:val="none" w:sz="0" w:space="0" w:color="auto"/>
        <w:bottom w:val="none" w:sz="0" w:space="0" w:color="auto"/>
        <w:right w:val="none" w:sz="0" w:space="0" w:color="auto"/>
      </w:divBdr>
    </w:div>
    <w:div w:id="623539727">
      <w:bodyDiv w:val="1"/>
      <w:marLeft w:val="0"/>
      <w:marRight w:val="0"/>
      <w:marTop w:val="0"/>
      <w:marBottom w:val="0"/>
      <w:divBdr>
        <w:top w:val="none" w:sz="0" w:space="0" w:color="auto"/>
        <w:left w:val="none" w:sz="0" w:space="0" w:color="auto"/>
        <w:bottom w:val="none" w:sz="0" w:space="0" w:color="auto"/>
        <w:right w:val="none" w:sz="0" w:space="0" w:color="auto"/>
      </w:divBdr>
    </w:div>
    <w:div w:id="627512316">
      <w:bodyDiv w:val="1"/>
      <w:marLeft w:val="0"/>
      <w:marRight w:val="0"/>
      <w:marTop w:val="0"/>
      <w:marBottom w:val="0"/>
      <w:divBdr>
        <w:top w:val="none" w:sz="0" w:space="0" w:color="auto"/>
        <w:left w:val="none" w:sz="0" w:space="0" w:color="auto"/>
        <w:bottom w:val="none" w:sz="0" w:space="0" w:color="auto"/>
        <w:right w:val="none" w:sz="0" w:space="0" w:color="auto"/>
      </w:divBdr>
    </w:div>
    <w:div w:id="628630095">
      <w:bodyDiv w:val="1"/>
      <w:marLeft w:val="0"/>
      <w:marRight w:val="0"/>
      <w:marTop w:val="0"/>
      <w:marBottom w:val="0"/>
      <w:divBdr>
        <w:top w:val="none" w:sz="0" w:space="0" w:color="auto"/>
        <w:left w:val="none" w:sz="0" w:space="0" w:color="auto"/>
        <w:bottom w:val="none" w:sz="0" w:space="0" w:color="auto"/>
        <w:right w:val="none" w:sz="0" w:space="0" w:color="auto"/>
      </w:divBdr>
    </w:div>
    <w:div w:id="628819946">
      <w:bodyDiv w:val="1"/>
      <w:marLeft w:val="0"/>
      <w:marRight w:val="0"/>
      <w:marTop w:val="0"/>
      <w:marBottom w:val="0"/>
      <w:divBdr>
        <w:top w:val="none" w:sz="0" w:space="0" w:color="auto"/>
        <w:left w:val="none" w:sz="0" w:space="0" w:color="auto"/>
        <w:bottom w:val="none" w:sz="0" w:space="0" w:color="auto"/>
        <w:right w:val="none" w:sz="0" w:space="0" w:color="auto"/>
      </w:divBdr>
    </w:div>
    <w:div w:id="629408078">
      <w:bodyDiv w:val="1"/>
      <w:marLeft w:val="0"/>
      <w:marRight w:val="0"/>
      <w:marTop w:val="0"/>
      <w:marBottom w:val="0"/>
      <w:divBdr>
        <w:top w:val="none" w:sz="0" w:space="0" w:color="auto"/>
        <w:left w:val="none" w:sz="0" w:space="0" w:color="auto"/>
        <w:bottom w:val="none" w:sz="0" w:space="0" w:color="auto"/>
        <w:right w:val="none" w:sz="0" w:space="0" w:color="auto"/>
      </w:divBdr>
    </w:div>
    <w:div w:id="633871801">
      <w:bodyDiv w:val="1"/>
      <w:marLeft w:val="0"/>
      <w:marRight w:val="0"/>
      <w:marTop w:val="0"/>
      <w:marBottom w:val="0"/>
      <w:divBdr>
        <w:top w:val="none" w:sz="0" w:space="0" w:color="auto"/>
        <w:left w:val="none" w:sz="0" w:space="0" w:color="auto"/>
        <w:bottom w:val="none" w:sz="0" w:space="0" w:color="auto"/>
        <w:right w:val="none" w:sz="0" w:space="0" w:color="auto"/>
      </w:divBdr>
    </w:div>
    <w:div w:id="636104342">
      <w:bodyDiv w:val="1"/>
      <w:marLeft w:val="0"/>
      <w:marRight w:val="0"/>
      <w:marTop w:val="0"/>
      <w:marBottom w:val="0"/>
      <w:divBdr>
        <w:top w:val="none" w:sz="0" w:space="0" w:color="auto"/>
        <w:left w:val="none" w:sz="0" w:space="0" w:color="auto"/>
        <w:bottom w:val="none" w:sz="0" w:space="0" w:color="auto"/>
        <w:right w:val="none" w:sz="0" w:space="0" w:color="auto"/>
      </w:divBdr>
    </w:div>
    <w:div w:id="641273995">
      <w:bodyDiv w:val="1"/>
      <w:marLeft w:val="0"/>
      <w:marRight w:val="0"/>
      <w:marTop w:val="0"/>
      <w:marBottom w:val="0"/>
      <w:divBdr>
        <w:top w:val="none" w:sz="0" w:space="0" w:color="auto"/>
        <w:left w:val="none" w:sz="0" w:space="0" w:color="auto"/>
        <w:bottom w:val="none" w:sz="0" w:space="0" w:color="auto"/>
        <w:right w:val="none" w:sz="0" w:space="0" w:color="auto"/>
      </w:divBdr>
    </w:div>
    <w:div w:id="641547359">
      <w:bodyDiv w:val="1"/>
      <w:marLeft w:val="0"/>
      <w:marRight w:val="0"/>
      <w:marTop w:val="0"/>
      <w:marBottom w:val="0"/>
      <w:divBdr>
        <w:top w:val="none" w:sz="0" w:space="0" w:color="auto"/>
        <w:left w:val="none" w:sz="0" w:space="0" w:color="auto"/>
        <w:bottom w:val="none" w:sz="0" w:space="0" w:color="auto"/>
        <w:right w:val="none" w:sz="0" w:space="0" w:color="auto"/>
      </w:divBdr>
    </w:div>
    <w:div w:id="642931896">
      <w:bodyDiv w:val="1"/>
      <w:marLeft w:val="0"/>
      <w:marRight w:val="0"/>
      <w:marTop w:val="0"/>
      <w:marBottom w:val="0"/>
      <w:divBdr>
        <w:top w:val="none" w:sz="0" w:space="0" w:color="auto"/>
        <w:left w:val="none" w:sz="0" w:space="0" w:color="auto"/>
        <w:bottom w:val="none" w:sz="0" w:space="0" w:color="auto"/>
        <w:right w:val="none" w:sz="0" w:space="0" w:color="auto"/>
      </w:divBdr>
    </w:div>
    <w:div w:id="646980761">
      <w:bodyDiv w:val="1"/>
      <w:marLeft w:val="0"/>
      <w:marRight w:val="0"/>
      <w:marTop w:val="0"/>
      <w:marBottom w:val="0"/>
      <w:divBdr>
        <w:top w:val="none" w:sz="0" w:space="0" w:color="auto"/>
        <w:left w:val="none" w:sz="0" w:space="0" w:color="auto"/>
        <w:bottom w:val="none" w:sz="0" w:space="0" w:color="auto"/>
        <w:right w:val="none" w:sz="0" w:space="0" w:color="auto"/>
      </w:divBdr>
    </w:div>
    <w:div w:id="647981535">
      <w:bodyDiv w:val="1"/>
      <w:marLeft w:val="0"/>
      <w:marRight w:val="0"/>
      <w:marTop w:val="0"/>
      <w:marBottom w:val="0"/>
      <w:divBdr>
        <w:top w:val="none" w:sz="0" w:space="0" w:color="auto"/>
        <w:left w:val="none" w:sz="0" w:space="0" w:color="auto"/>
        <w:bottom w:val="none" w:sz="0" w:space="0" w:color="auto"/>
        <w:right w:val="none" w:sz="0" w:space="0" w:color="auto"/>
      </w:divBdr>
    </w:div>
    <w:div w:id="648360320">
      <w:bodyDiv w:val="1"/>
      <w:marLeft w:val="0"/>
      <w:marRight w:val="0"/>
      <w:marTop w:val="0"/>
      <w:marBottom w:val="0"/>
      <w:divBdr>
        <w:top w:val="none" w:sz="0" w:space="0" w:color="auto"/>
        <w:left w:val="none" w:sz="0" w:space="0" w:color="auto"/>
        <w:bottom w:val="none" w:sz="0" w:space="0" w:color="auto"/>
        <w:right w:val="none" w:sz="0" w:space="0" w:color="auto"/>
      </w:divBdr>
    </w:div>
    <w:div w:id="649095154">
      <w:bodyDiv w:val="1"/>
      <w:marLeft w:val="0"/>
      <w:marRight w:val="0"/>
      <w:marTop w:val="0"/>
      <w:marBottom w:val="0"/>
      <w:divBdr>
        <w:top w:val="none" w:sz="0" w:space="0" w:color="auto"/>
        <w:left w:val="none" w:sz="0" w:space="0" w:color="auto"/>
        <w:bottom w:val="none" w:sz="0" w:space="0" w:color="auto"/>
        <w:right w:val="none" w:sz="0" w:space="0" w:color="auto"/>
      </w:divBdr>
    </w:div>
    <w:div w:id="649331775">
      <w:bodyDiv w:val="1"/>
      <w:marLeft w:val="0"/>
      <w:marRight w:val="0"/>
      <w:marTop w:val="0"/>
      <w:marBottom w:val="0"/>
      <w:divBdr>
        <w:top w:val="none" w:sz="0" w:space="0" w:color="auto"/>
        <w:left w:val="none" w:sz="0" w:space="0" w:color="auto"/>
        <w:bottom w:val="none" w:sz="0" w:space="0" w:color="auto"/>
        <w:right w:val="none" w:sz="0" w:space="0" w:color="auto"/>
      </w:divBdr>
    </w:div>
    <w:div w:id="650329051">
      <w:bodyDiv w:val="1"/>
      <w:marLeft w:val="0"/>
      <w:marRight w:val="0"/>
      <w:marTop w:val="0"/>
      <w:marBottom w:val="0"/>
      <w:divBdr>
        <w:top w:val="none" w:sz="0" w:space="0" w:color="auto"/>
        <w:left w:val="none" w:sz="0" w:space="0" w:color="auto"/>
        <w:bottom w:val="none" w:sz="0" w:space="0" w:color="auto"/>
        <w:right w:val="none" w:sz="0" w:space="0" w:color="auto"/>
      </w:divBdr>
    </w:div>
    <w:div w:id="652560209">
      <w:bodyDiv w:val="1"/>
      <w:marLeft w:val="0"/>
      <w:marRight w:val="0"/>
      <w:marTop w:val="0"/>
      <w:marBottom w:val="0"/>
      <w:divBdr>
        <w:top w:val="none" w:sz="0" w:space="0" w:color="auto"/>
        <w:left w:val="none" w:sz="0" w:space="0" w:color="auto"/>
        <w:bottom w:val="none" w:sz="0" w:space="0" w:color="auto"/>
        <w:right w:val="none" w:sz="0" w:space="0" w:color="auto"/>
      </w:divBdr>
    </w:div>
    <w:div w:id="654651427">
      <w:bodyDiv w:val="1"/>
      <w:marLeft w:val="0"/>
      <w:marRight w:val="0"/>
      <w:marTop w:val="0"/>
      <w:marBottom w:val="0"/>
      <w:divBdr>
        <w:top w:val="none" w:sz="0" w:space="0" w:color="auto"/>
        <w:left w:val="none" w:sz="0" w:space="0" w:color="auto"/>
        <w:bottom w:val="none" w:sz="0" w:space="0" w:color="auto"/>
        <w:right w:val="none" w:sz="0" w:space="0" w:color="auto"/>
      </w:divBdr>
    </w:div>
    <w:div w:id="676201924">
      <w:bodyDiv w:val="1"/>
      <w:marLeft w:val="0"/>
      <w:marRight w:val="0"/>
      <w:marTop w:val="0"/>
      <w:marBottom w:val="0"/>
      <w:divBdr>
        <w:top w:val="none" w:sz="0" w:space="0" w:color="auto"/>
        <w:left w:val="none" w:sz="0" w:space="0" w:color="auto"/>
        <w:bottom w:val="none" w:sz="0" w:space="0" w:color="auto"/>
        <w:right w:val="none" w:sz="0" w:space="0" w:color="auto"/>
      </w:divBdr>
    </w:div>
    <w:div w:id="678309760">
      <w:bodyDiv w:val="1"/>
      <w:marLeft w:val="0"/>
      <w:marRight w:val="0"/>
      <w:marTop w:val="0"/>
      <w:marBottom w:val="0"/>
      <w:divBdr>
        <w:top w:val="none" w:sz="0" w:space="0" w:color="auto"/>
        <w:left w:val="none" w:sz="0" w:space="0" w:color="auto"/>
        <w:bottom w:val="none" w:sz="0" w:space="0" w:color="auto"/>
        <w:right w:val="none" w:sz="0" w:space="0" w:color="auto"/>
      </w:divBdr>
    </w:div>
    <w:div w:id="681206676">
      <w:bodyDiv w:val="1"/>
      <w:marLeft w:val="0"/>
      <w:marRight w:val="0"/>
      <w:marTop w:val="0"/>
      <w:marBottom w:val="0"/>
      <w:divBdr>
        <w:top w:val="none" w:sz="0" w:space="0" w:color="auto"/>
        <w:left w:val="none" w:sz="0" w:space="0" w:color="auto"/>
        <w:bottom w:val="none" w:sz="0" w:space="0" w:color="auto"/>
        <w:right w:val="none" w:sz="0" w:space="0" w:color="auto"/>
      </w:divBdr>
    </w:div>
    <w:div w:id="682242681">
      <w:bodyDiv w:val="1"/>
      <w:marLeft w:val="0"/>
      <w:marRight w:val="0"/>
      <w:marTop w:val="0"/>
      <w:marBottom w:val="0"/>
      <w:divBdr>
        <w:top w:val="none" w:sz="0" w:space="0" w:color="auto"/>
        <w:left w:val="none" w:sz="0" w:space="0" w:color="auto"/>
        <w:bottom w:val="none" w:sz="0" w:space="0" w:color="auto"/>
        <w:right w:val="none" w:sz="0" w:space="0" w:color="auto"/>
      </w:divBdr>
    </w:div>
    <w:div w:id="689649209">
      <w:bodyDiv w:val="1"/>
      <w:marLeft w:val="0"/>
      <w:marRight w:val="0"/>
      <w:marTop w:val="0"/>
      <w:marBottom w:val="0"/>
      <w:divBdr>
        <w:top w:val="none" w:sz="0" w:space="0" w:color="auto"/>
        <w:left w:val="none" w:sz="0" w:space="0" w:color="auto"/>
        <w:bottom w:val="none" w:sz="0" w:space="0" w:color="auto"/>
        <w:right w:val="none" w:sz="0" w:space="0" w:color="auto"/>
      </w:divBdr>
    </w:div>
    <w:div w:id="693310051">
      <w:bodyDiv w:val="1"/>
      <w:marLeft w:val="0"/>
      <w:marRight w:val="0"/>
      <w:marTop w:val="0"/>
      <w:marBottom w:val="0"/>
      <w:divBdr>
        <w:top w:val="none" w:sz="0" w:space="0" w:color="auto"/>
        <w:left w:val="none" w:sz="0" w:space="0" w:color="auto"/>
        <w:bottom w:val="none" w:sz="0" w:space="0" w:color="auto"/>
        <w:right w:val="none" w:sz="0" w:space="0" w:color="auto"/>
      </w:divBdr>
    </w:div>
    <w:div w:id="695154210">
      <w:bodyDiv w:val="1"/>
      <w:marLeft w:val="0"/>
      <w:marRight w:val="0"/>
      <w:marTop w:val="0"/>
      <w:marBottom w:val="0"/>
      <w:divBdr>
        <w:top w:val="none" w:sz="0" w:space="0" w:color="auto"/>
        <w:left w:val="none" w:sz="0" w:space="0" w:color="auto"/>
        <w:bottom w:val="none" w:sz="0" w:space="0" w:color="auto"/>
        <w:right w:val="none" w:sz="0" w:space="0" w:color="auto"/>
      </w:divBdr>
    </w:div>
    <w:div w:id="696005944">
      <w:bodyDiv w:val="1"/>
      <w:marLeft w:val="0"/>
      <w:marRight w:val="0"/>
      <w:marTop w:val="0"/>
      <w:marBottom w:val="0"/>
      <w:divBdr>
        <w:top w:val="none" w:sz="0" w:space="0" w:color="auto"/>
        <w:left w:val="none" w:sz="0" w:space="0" w:color="auto"/>
        <w:bottom w:val="none" w:sz="0" w:space="0" w:color="auto"/>
        <w:right w:val="none" w:sz="0" w:space="0" w:color="auto"/>
      </w:divBdr>
    </w:div>
    <w:div w:id="704326922">
      <w:bodyDiv w:val="1"/>
      <w:marLeft w:val="0"/>
      <w:marRight w:val="0"/>
      <w:marTop w:val="0"/>
      <w:marBottom w:val="0"/>
      <w:divBdr>
        <w:top w:val="none" w:sz="0" w:space="0" w:color="auto"/>
        <w:left w:val="none" w:sz="0" w:space="0" w:color="auto"/>
        <w:bottom w:val="none" w:sz="0" w:space="0" w:color="auto"/>
        <w:right w:val="none" w:sz="0" w:space="0" w:color="auto"/>
      </w:divBdr>
    </w:div>
    <w:div w:id="704790946">
      <w:bodyDiv w:val="1"/>
      <w:marLeft w:val="0"/>
      <w:marRight w:val="0"/>
      <w:marTop w:val="0"/>
      <w:marBottom w:val="0"/>
      <w:divBdr>
        <w:top w:val="none" w:sz="0" w:space="0" w:color="auto"/>
        <w:left w:val="none" w:sz="0" w:space="0" w:color="auto"/>
        <w:bottom w:val="none" w:sz="0" w:space="0" w:color="auto"/>
        <w:right w:val="none" w:sz="0" w:space="0" w:color="auto"/>
      </w:divBdr>
    </w:div>
    <w:div w:id="705836814">
      <w:bodyDiv w:val="1"/>
      <w:marLeft w:val="0"/>
      <w:marRight w:val="0"/>
      <w:marTop w:val="0"/>
      <w:marBottom w:val="0"/>
      <w:divBdr>
        <w:top w:val="none" w:sz="0" w:space="0" w:color="auto"/>
        <w:left w:val="none" w:sz="0" w:space="0" w:color="auto"/>
        <w:bottom w:val="none" w:sz="0" w:space="0" w:color="auto"/>
        <w:right w:val="none" w:sz="0" w:space="0" w:color="auto"/>
      </w:divBdr>
    </w:div>
    <w:div w:id="708647826">
      <w:bodyDiv w:val="1"/>
      <w:marLeft w:val="0"/>
      <w:marRight w:val="0"/>
      <w:marTop w:val="0"/>
      <w:marBottom w:val="0"/>
      <w:divBdr>
        <w:top w:val="none" w:sz="0" w:space="0" w:color="auto"/>
        <w:left w:val="none" w:sz="0" w:space="0" w:color="auto"/>
        <w:bottom w:val="none" w:sz="0" w:space="0" w:color="auto"/>
        <w:right w:val="none" w:sz="0" w:space="0" w:color="auto"/>
      </w:divBdr>
    </w:div>
    <w:div w:id="712925085">
      <w:bodyDiv w:val="1"/>
      <w:marLeft w:val="0"/>
      <w:marRight w:val="0"/>
      <w:marTop w:val="0"/>
      <w:marBottom w:val="0"/>
      <w:divBdr>
        <w:top w:val="none" w:sz="0" w:space="0" w:color="auto"/>
        <w:left w:val="none" w:sz="0" w:space="0" w:color="auto"/>
        <w:bottom w:val="none" w:sz="0" w:space="0" w:color="auto"/>
        <w:right w:val="none" w:sz="0" w:space="0" w:color="auto"/>
      </w:divBdr>
    </w:div>
    <w:div w:id="713581247">
      <w:bodyDiv w:val="1"/>
      <w:marLeft w:val="0"/>
      <w:marRight w:val="0"/>
      <w:marTop w:val="0"/>
      <w:marBottom w:val="0"/>
      <w:divBdr>
        <w:top w:val="none" w:sz="0" w:space="0" w:color="auto"/>
        <w:left w:val="none" w:sz="0" w:space="0" w:color="auto"/>
        <w:bottom w:val="none" w:sz="0" w:space="0" w:color="auto"/>
        <w:right w:val="none" w:sz="0" w:space="0" w:color="auto"/>
      </w:divBdr>
    </w:div>
    <w:div w:id="714619184">
      <w:bodyDiv w:val="1"/>
      <w:marLeft w:val="0"/>
      <w:marRight w:val="0"/>
      <w:marTop w:val="0"/>
      <w:marBottom w:val="0"/>
      <w:divBdr>
        <w:top w:val="none" w:sz="0" w:space="0" w:color="auto"/>
        <w:left w:val="none" w:sz="0" w:space="0" w:color="auto"/>
        <w:bottom w:val="none" w:sz="0" w:space="0" w:color="auto"/>
        <w:right w:val="none" w:sz="0" w:space="0" w:color="auto"/>
      </w:divBdr>
    </w:div>
    <w:div w:id="715206035">
      <w:bodyDiv w:val="1"/>
      <w:marLeft w:val="0"/>
      <w:marRight w:val="0"/>
      <w:marTop w:val="0"/>
      <w:marBottom w:val="0"/>
      <w:divBdr>
        <w:top w:val="none" w:sz="0" w:space="0" w:color="auto"/>
        <w:left w:val="none" w:sz="0" w:space="0" w:color="auto"/>
        <w:bottom w:val="none" w:sz="0" w:space="0" w:color="auto"/>
        <w:right w:val="none" w:sz="0" w:space="0" w:color="auto"/>
      </w:divBdr>
    </w:div>
    <w:div w:id="716513314">
      <w:bodyDiv w:val="1"/>
      <w:marLeft w:val="0"/>
      <w:marRight w:val="0"/>
      <w:marTop w:val="0"/>
      <w:marBottom w:val="0"/>
      <w:divBdr>
        <w:top w:val="none" w:sz="0" w:space="0" w:color="auto"/>
        <w:left w:val="none" w:sz="0" w:space="0" w:color="auto"/>
        <w:bottom w:val="none" w:sz="0" w:space="0" w:color="auto"/>
        <w:right w:val="none" w:sz="0" w:space="0" w:color="auto"/>
      </w:divBdr>
    </w:div>
    <w:div w:id="719093577">
      <w:bodyDiv w:val="1"/>
      <w:marLeft w:val="0"/>
      <w:marRight w:val="0"/>
      <w:marTop w:val="0"/>
      <w:marBottom w:val="0"/>
      <w:divBdr>
        <w:top w:val="none" w:sz="0" w:space="0" w:color="auto"/>
        <w:left w:val="none" w:sz="0" w:space="0" w:color="auto"/>
        <w:bottom w:val="none" w:sz="0" w:space="0" w:color="auto"/>
        <w:right w:val="none" w:sz="0" w:space="0" w:color="auto"/>
      </w:divBdr>
    </w:div>
    <w:div w:id="719279935">
      <w:bodyDiv w:val="1"/>
      <w:marLeft w:val="0"/>
      <w:marRight w:val="0"/>
      <w:marTop w:val="0"/>
      <w:marBottom w:val="0"/>
      <w:divBdr>
        <w:top w:val="none" w:sz="0" w:space="0" w:color="auto"/>
        <w:left w:val="none" w:sz="0" w:space="0" w:color="auto"/>
        <w:bottom w:val="none" w:sz="0" w:space="0" w:color="auto"/>
        <w:right w:val="none" w:sz="0" w:space="0" w:color="auto"/>
      </w:divBdr>
    </w:div>
    <w:div w:id="724254554">
      <w:bodyDiv w:val="1"/>
      <w:marLeft w:val="0"/>
      <w:marRight w:val="0"/>
      <w:marTop w:val="0"/>
      <w:marBottom w:val="0"/>
      <w:divBdr>
        <w:top w:val="none" w:sz="0" w:space="0" w:color="auto"/>
        <w:left w:val="none" w:sz="0" w:space="0" w:color="auto"/>
        <w:bottom w:val="none" w:sz="0" w:space="0" w:color="auto"/>
        <w:right w:val="none" w:sz="0" w:space="0" w:color="auto"/>
      </w:divBdr>
    </w:div>
    <w:div w:id="730546017">
      <w:bodyDiv w:val="1"/>
      <w:marLeft w:val="0"/>
      <w:marRight w:val="0"/>
      <w:marTop w:val="0"/>
      <w:marBottom w:val="0"/>
      <w:divBdr>
        <w:top w:val="none" w:sz="0" w:space="0" w:color="auto"/>
        <w:left w:val="none" w:sz="0" w:space="0" w:color="auto"/>
        <w:bottom w:val="none" w:sz="0" w:space="0" w:color="auto"/>
        <w:right w:val="none" w:sz="0" w:space="0" w:color="auto"/>
      </w:divBdr>
    </w:div>
    <w:div w:id="732193889">
      <w:bodyDiv w:val="1"/>
      <w:marLeft w:val="0"/>
      <w:marRight w:val="0"/>
      <w:marTop w:val="0"/>
      <w:marBottom w:val="0"/>
      <w:divBdr>
        <w:top w:val="none" w:sz="0" w:space="0" w:color="auto"/>
        <w:left w:val="none" w:sz="0" w:space="0" w:color="auto"/>
        <w:bottom w:val="none" w:sz="0" w:space="0" w:color="auto"/>
        <w:right w:val="none" w:sz="0" w:space="0" w:color="auto"/>
      </w:divBdr>
    </w:div>
    <w:div w:id="732771748">
      <w:bodyDiv w:val="1"/>
      <w:marLeft w:val="0"/>
      <w:marRight w:val="0"/>
      <w:marTop w:val="0"/>
      <w:marBottom w:val="0"/>
      <w:divBdr>
        <w:top w:val="none" w:sz="0" w:space="0" w:color="auto"/>
        <w:left w:val="none" w:sz="0" w:space="0" w:color="auto"/>
        <w:bottom w:val="none" w:sz="0" w:space="0" w:color="auto"/>
        <w:right w:val="none" w:sz="0" w:space="0" w:color="auto"/>
      </w:divBdr>
    </w:div>
    <w:div w:id="732966196">
      <w:bodyDiv w:val="1"/>
      <w:marLeft w:val="0"/>
      <w:marRight w:val="0"/>
      <w:marTop w:val="0"/>
      <w:marBottom w:val="0"/>
      <w:divBdr>
        <w:top w:val="none" w:sz="0" w:space="0" w:color="auto"/>
        <w:left w:val="none" w:sz="0" w:space="0" w:color="auto"/>
        <w:bottom w:val="none" w:sz="0" w:space="0" w:color="auto"/>
        <w:right w:val="none" w:sz="0" w:space="0" w:color="auto"/>
      </w:divBdr>
    </w:div>
    <w:div w:id="736636186">
      <w:bodyDiv w:val="1"/>
      <w:marLeft w:val="0"/>
      <w:marRight w:val="0"/>
      <w:marTop w:val="0"/>
      <w:marBottom w:val="0"/>
      <w:divBdr>
        <w:top w:val="none" w:sz="0" w:space="0" w:color="auto"/>
        <w:left w:val="none" w:sz="0" w:space="0" w:color="auto"/>
        <w:bottom w:val="none" w:sz="0" w:space="0" w:color="auto"/>
        <w:right w:val="none" w:sz="0" w:space="0" w:color="auto"/>
      </w:divBdr>
    </w:div>
    <w:div w:id="738286152">
      <w:bodyDiv w:val="1"/>
      <w:marLeft w:val="0"/>
      <w:marRight w:val="0"/>
      <w:marTop w:val="0"/>
      <w:marBottom w:val="0"/>
      <w:divBdr>
        <w:top w:val="none" w:sz="0" w:space="0" w:color="auto"/>
        <w:left w:val="none" w:sz="0" w:space="0" w:color="auto"/>
        <w:bottom w:val="none" w:sz="0" w:space="0" w:color="auto"/>
        <w:right w:val="none" w:sz="0" w:space="0" w:color="auto"/>
      </w:divBdr>
    </w:div>
    <w:div w:id="741299023">
      <w:bodyDiv w:val="1"/>
      <w:marLeft w:val="0"/>
      <w:marRight w:val="0"/>
      <w:marTop w:val="0"/>
      <w:marBottom w:val="0"/>
      <w:divBdr>
        <w:top w:val="none" w:sz="0" w:space="0" w:color="auto"/>
        <w:left w:val="none" w:sz="0" w:space="0" w:color="auto"/>
        <w:bottom w:val="none" w:sz="0" w:space="0" w:color="auto"/>
        <w:right w:val="none" w:sz="0" w:space="0" w:color="auto"/>
      </w:divBdr>
    </w:div>
    <w:div w:id="741677657">
      <w:bodyDiv w:val="1"/>
      <w:marLeft w:val="0"/>
      <w:marRight w:val="0"/>
      <w:marTop w:val="0"/>
      <w:marBottom w:val="0"/>
      <w:divBdr>
        <w:top w:val="none" w:sz="0" w:space="0" w:color="auto"/>
        <w:left w:val="none" w:sz="0" w:space="0" w:color="auto"/>
        <w:bottom w:val="none" w:sz="0" w:space="0" w:color="auto"/>
        <w:right w:val="none" w:sz="0" w:space="0" w:color="auto"/>
      </w:divBdr>
    </w:div>
    <w:div w:id="745496396">
      <w:bodyDiv w:val="1"/>
      <w:marLeft w:val="0"/>
      <w:marRight w:val="0"/>
      <w:marTop w:val="0"/>
      <w:marBottom w:val="0"/>
      <w:divBdr>
        <w:top w:val="none" w:sz="0" w:space="0" w:color="auto"/>
        <w:left w:val="none" w:sz="0" w:space="0" w:color="auto"/>
        <w:bottom w:val="none" w:sz="0" w:space="0" w:color="auto"/>
        <w:right w:val="none" w:sz="0" w:space="0" w:color="auto"/>
      </w:divBdr>
    </w:div>
    <w:div w:id="746195815">
      <w:bodyDiv w:val="1"/>
      <w:marLeft w:val="0"/>
      <w:marRight w:val="0"/>
      <w:marTop w:val="0"/>
      <w:marBottom w:val="0"/>
      <w:divBdr>
        <w:top w:val="none" w:sz="0" w:space="0" w:color="auto"/>
        <w:left w:val="none" w:sz="0" w:space="0" w:color="auto"/>
        <w:bottom w:val="none" w:sz="0" w:space="0" w:color="auto"/>
        <w:right w:val="none" w:sz="0" w:space="0" w:color="auto"/>
      </w:divBdr>
    </w:div>
    <w:div w:id="749229693">
      <w:bodyDiv w:val="1"/>
      <w:marLeft w:val="0"/>
      <w:marRight w:val="0"/>
      <w:marTop w:val="0"/>
      <w:marBottom w:val="0"/>
      <w:divBdr>
        <w:top w:val="none" w:sz="0" w:space="0" w:color="auto"/>
        <w:left w:val="none" w:sz="0" w:space="0" w:color="auto"/>
        <w:bottom w:val="none" w:sz="0" w:space="0" w:color="auto"/>
        <w:right w:val="none" w:sz="0" w:space="0" w:color="auto"/>
      </w:divBdr>
    </w:div>
    <w:div w:id="751047118">
      <w:bodyDiv w:val="1"/>
      <w:marLeft w:val="0"/>
      <w:marRight w:val="0"/>
      <w:marTop w:val="0"/>
      <w:marBottom w:val="0"/>
      <w:divBdr>
        <w:top w:val="none" w:sz="0" w:space="0" w:color="auto"/>
        <w:left w:val="none" w:sz="0" w:space="0" w:color="auto"/>
        <w:bottom w:val="none" w:sz="0" w:space="0" w:color="auto"/>
        <w:right w:val="none" w:sz="0" w:space="0" w:color="auto"/>
      </w:divBdr>
    </w:div>
    <w:div w:id="758718953">
      <w:bodyDiv w:val="1"/>
      <w:marLeft w:val="0"/>
      <w:marRight w:val="0"/>
      <w:marTop w:val="0"/>
      <w:marBottom w:val="0"/>
      <w:divBdr>
        <w:top w:val="none" w:sz="0" w:space="0" w:color="auto"/>
        <w:left w:val="none" w:sz="0" w:space="0" w:color="auto"/>
        <w:bottom w:val="none" w:sz="0" w:space="0" w:color="auto"/>
        <w:right w:val="none" w:sz="0" w:space="0" w:color="auto"/>
      </w:divBdr>
    </w:div>
    <w:div w:id="760955328">
      <w:bodyDiv w:val="1"/>
      <w:marLeft w:val="0"/>
      <w:marRight w:val="0"/>
      <w:marTop w:val="0"/>
      <w:marBottom w:val="0"/>
      <w:divBdr>
        <w:top w:val="none" w:sz="0" w:space="0" w:color="auto"/>
        <w:left w:val="none" w:sz="0" w:space="0" w:color="auto"/>
        <w:bottom w:val="none" w:sz="0" w:space="0" w:color="auto"/>
        <w:right w:val="none" w:sz="0" w:space="0" w:color="auto"/>
      </w:divBdr>
    </w:div>
    <w:div w:id="773982670">
      <w:bodyDiv w:val="1"/>
      <w:marLeft w:val="0"/>
      <w:marRight w:val="0"/>
      <w:marTop w:val="0"/>
      <w:marBottom w:val="0"/>
      <w:divBdr>
        <w:top w:val="none" w:sz="0" w:space="0" w:color="auto"/>
        <w:left w:val="none" w:sz="0" w:space="0" w:color="auto"/>
        <w:bottom w:val="none" w:sz="0" w:space="0" w:color="auto"/>
        <w:right w:val="none" w:sz="0" w:space="0" w:color="auto"/>
      </w:divBdr>
    </w:div>
    <w:div w:id="774177295">
      <w:bodyDiv w:val="1"/>
      <w:marLeft w:val="0"/>
      <w:marRight w:val="0"/>
      <w:marTop w:val="0"/>
      <w:marBottom w:val="0"/>
      <w:divBdr>
        <w:top w:val="none" w:sz="0" w:space="0" w:color="auto"/>
        <w:left w:val="none" w:sz="0" w:space="0" w:color="auto"/>
        <w:bottom w:val="none" w:sz="0" w:space="0" w:color="auto"/>
        <w:right w:val="none" w:sz="0" w:space="0" w:color="auto"/>
      </w:divBdr>
    </w:div>
    <w:div w:id="774600253">
      <w:bodyDiv w:val="1"/>
      <w:marLeft w:val="0"/>
      <w:marRight w:val="0"/>
      <w:marTop w:val="0"/>
      <w:marBottom w:val="0"/>
      <w:divBdr>
        <w:top w:val="none" w:sz="0" w:space="0" w:color="auto"/>
        <w:left w:val="none" w:sz="0" w:space="0" w:color="auto"/>
        <w:bottom w:val="none" w:sz="0" w:space="0" w:color="auto"/>
        <w:right w:val="none" w:sz="0" w:space="0" w:color="auto"/>
      </w:divBdr>
    </w:div>
    <w:div w:id="778791164">
      <w:bodyDiv w:val="1"/>
      <w:marLeft w:val="0"/>
      <w:marRight w:val="0"/>
      <w:marTop w:val="0"/>
      <w:marBottom w:val="0"/>
      <w:divBdr>
        <w:top w:val="none" w:sz="0" w:space="0" w:color="auto"/>
        <w:left w:val="none" w:sz="0" w:space="0" w:color="auto"/>
        <w:bottom w:val="none" w:sz="0" w:space="0" w:color="auto"/>
        <w:right w:val="none" w:sz="0" w:space="0" w:color="auto"/>
      </w:divBdr>
    </w:div>
    <w:div w:id="779955983">
      <w:bodyDiv w:val="1"/>
      <w:marLeft w:val="0"/>
      <w:marRight w:val="0"/>
      <w:marTop w:val="0"/>
      <w:marBottom w:val="0"/>
      <w:divBdr>
        <w:top w:val="none" w:sz="0" w:space="0" w:color="auto"/>
        <w:left w:val="none" w:sz="0" w:space="0" w:color="auto"/>
        <w:bottom w:val="none" w:sz="0" w:space="0" w:color="auto"/>
        <w:right w:val="none" w:sz="0" w:space="0" w:color="auto"/>
      </w:divBdr>
    </w:div>
    <w:div w:id="783815281">
      <w:bodyDiv w:val="1"/>
      <w:marLeft w:val="0"/>
      <w:marRight w:val="0"/>
      <w:marTop w:val="0"/>
      <w:marBottom w:val="0"/>
      <w:divBdr>
        <w:top w:val="none" w:sz="0" w:space="0" w:color="auto"/>
        <w:left w:val="none" w:sz="0" w:space="0" w:color="auto"/>
        <w:bottom w:val="none" w:sz="0" w:space="0" w:color="auto"/>
        <w:right w:val="none" w:sz="0" w:space="0" w:color="auto"/>
      </w:divBdr>
    </w:div>
    <w:div w:id="783841247">
      <w:bodyDiv w:val="1"/>
      <w:marLeft w:val="0"/>
      <w:marRight w:val="0"/>
      <w:marTop w:val="0"/>
      <w:marBottom w:val="0"/>
      <w:divBdr>
        <w:top w:val="none" w:sz="0" w:space="0" w:color="auto"/>
        <w:left w:val="none" w:sz="0" w:space="0" w:color="auto"/>
        <w:bottom w:val="none" w:sz="0" w:space="0" w:color="auto"/>
        <w:right w:val="none" w:sz="0" w:space="0" w:color="auto"/>
      </w:divBdr>
    </w:div>
    <w:div w:id="784037906">
      <w:bodyDiv w:val="1"/>
      <w:marLeft w:val="0"/>
      <w:marRight w:val="0"/>
      <w:marTop w:val="0"/>
      <w:marBottom w:val="0"/>
      <w:divBdr>
        <w:top w:val="none" w:sz="0" w:space="0" w:color="auto"/>
        <w:left w:val="none" w:sz="0" w:space="0" w:color="auto"/>
        <w:bottom w:val="none" w:sz="0" w:space="0" w:color="auto"/>
        <w:right w:val="none" w:sz="0" w:space="0" w:color="auto"/>
      </w:divBdr>
    </w:div>
    <w:div w:id="785270478">
      <w:bodyDiv w:val="1"/>
      <w:marLeft w:val="0"/>
      <w:marRight w:val="0"/>
      <w:marTop w:val="0"/>
      <w:marBottom w:val="0"/>
      <w:divBdr>
        <w:top w:val="none" w:sz="0" w:space="0" w:color="auto"/>
        <w:left w:val="none" w:sz="0" w:space="0" w:color="auto"/>
        <w:bottom w:val="none" w:sz="0" w:space="0" w:color="auto"/>
        <w:right w:val="none" w:sz="0" w:space="0" w:color="auto"/>
      </w:divBdr>
    </w:div>
    <w:div w:id="788934150">
      <w:bodyDiv w:val="1"/>
      <w:marLeft w:val="0"/>
      <w:marRight w:val="0"/>
      <w:marTop w:val="0"/>
      <w:marBottom w:val="0"/>
      <w:divBdr>
        <w:top w:val="none" w:sz="0" w:space="0" w:color="auto"/>
        <w:left w:val="none" w:sz="0" w:space="0" w:color="auto"/>
        <w:bottom w:val="none" w:sz="0" w:space="0" w:color="auto"/>
        <w:right w:val="none" w:sz="0" w:space="0" w:color="auto"/>
      </w:divBdr>
    </w:div>
    <w:div w:id="800347260">
      <w:bodyDiv w:val="1"/>
      <w:marLeft w:val="0"/>
      <w:marRight w:val="0"/>
      <w:marTop w:val="0"/>
      <w:marBottom w:val="0"/>
      <w:divBdr>
        <w:top w:val="none" w:sz="0" w:space="0" w:color="auto"/>
        <w:left w:val="none" w:sz="0" w:space="0" w:color="auto"/>
        <w:bottom w:val="none" w:sz="0" w:space="0" w:color="auto"/>
        <w:right w:val="none" w:sz="0" w:space="0" w:color="auto"/>
      </w:divBdr>
    </w:div>
    <w:div w:id="802619500">
      <w:bodyDiv w:val="1"/>
      <w:marLeft w:val="0"/>
      <w:marRight w:val="0"/>
      <w:marTop w:val="0"/>
      <w:marBottom w:val="0"/>
      <w:divBdr>
        <w:top w:val="none" w:sz="0" w:space="0" w:color="auto"/>
        <w:left w:val="none" w:sz="0" w:space="0" w:color="auto"/>
        <w:bottom w:val="none" w:sz="0" w:space="0" w:color="auto"/>
        <w:right w:val="none" w:sz="0" w:space="0" w:color="auto"/>
      </w:divBdr>
    </w:div>
    <w:div w:id="802969517">
      <w:bodyDiv w:val="1"/>
      <w:marLeft w:val="0"/>
      <w:marRight w:val="0"/>
      <w:marTop w:val="0"/>
      <w:marBottom w:val="0"/>
      <w:divBdr>
        <w:top w:val="none" w:sz="0" w:space="0" w:color="auto"/>
        <w:left w:val="none" w:sz="0" w:space="0" w:color="auto"/>
        <w:bottom w:val="none" w:sz="0" w:space="0" w:color="auto"/>
        <w:right w:val="none" w:sz="0" w:space="0" w:color="auto"/>
      </w:divBdr>
    </w:div>
    <w:div w:id="804129405">
      <w:bodyDiv w:val="1"/>
      <w:marLeft w:val="0"/>
      <w:marRight w:val="0"/>
      <w:marTop w:val="0"/>
      <w:marBottom w:val="0"/>
      <w:divBdr>
        <w:top w:val="none" w:sz="0" w:space="0" w:color="auto"/>
        <w:left w:val="none" w:sz="0" w:space="0" w:color="auto"/>
        <w:bottom w:val="none" w:sz="0" w:space="0" w:color="auto"/>
        <w:right w:val="none" w:sz="0" w:space="0" w:color="auto"/>
      </w:divBdr>
    </w:div>
    <w:div w:id="804470647">
      <w:bodyDiv w:val="1"/>
      <w:marLeft w:val="0"/>
      <w:marRight w:val="0"/>
      <w:marTop w:val="0"/>
      <w:marBottom w:val="0"/>
      <w:divBdr>
        <w:top w:val="none" w:sz="0" w:space="0" w:color="auto"/>
        <w:left w:val="none" w:sz="0" w:space="0" w:color="auto"/>
        <w:bottom w:val="none" w:sz="0" w:space="0" w:color="auto"/>
        <w:right w:val="none" w:sz="0" w:space="0" w:color="auto"/>
      </w:divBdr>
    </w:div>
    <w:div w:id="806239736">
      <w:bodyDiv w:val="1"/>
      <w:marLeft w:val="0"/>
      <w:marRight w:val="0"/>
      <w:marTop w:val="0"/>
      <w:marBottom w:val="0"/>
      <w:divBdr>
        <w:top w:val="none" w:sz="0" w:space="0" w:color="auto"/>
        <w:left w:val="none" w:sz="0" w:space="0" w:color="auto"/>
        <w:bottom w:val="none" w:sz="0" w:space="0" w:color="auto"/>
        <w:right w:val="none" w:sz="0" w:space="0" w:color="auto"/>
      </w:divBdr>
    </w:div>
    <w:div w:id="809789594">
      <w:bodyDiv w:val="1"/>
      <w:marLeft w:val="0"/>
      <w:marRight w:val="0"/>
      <w:marTop w:val="0"/>
      <w:marBottom w:val="0"/>
      <w:divBdr>
        <w:top w:val="none" w:sz="0" w:space="0" w:color="auto"/>
        <w:left w:val="none" w:sz="0" w:space="0" w:color="auto"/>
        <w:bottom w:val="none" w:sz="0" w:space="0" w:color="auto"/>
        <w:right w:val="none" w:sz="0" w:space="0" w:color="auto"/>
      </w:divBdr>
    </w:div>
    <w:div w:id="818033168">
      <w:bodyDiv w:val="1"/>
      <w:marLeft w:val="0"/>
      <w:marRight w:val="0"/>
      <w:marTop w:val="0"/>
      <w:marBottom w:val="0"/>
      <w:divBdr>
        <w:top w:val="none" w:sz="0" w:space="0" w:color="auto"/>
        <w:left w:val="none" w:sz="0" w:space="0" w:color="auto"/>
        <w:bottom w:val="none" w:sz="0" w:space="0" w:color="auto"/>
        <w:right w:val="none" w:sz="0" w:space="0" w:color="auto"/>
      </w:divBdr>
    </w:div>
    <w:div w:id="820467248">
      <w:bodyDiv w:val="1"/>
      <w:marLeft w:val="0"/>
      <w:marRight w:val="0"/>
      <w:marTop w:val="0"/>
      <w:marBottom w:val="0"/>
      <w:divBdr>
        <w:top w:val="none" w:sz="0" w:space="0" w:color="auto"/>
        <w:left w:val="none" w:sz="0" w:space="0" w:color="auto"/>
        <w:bottom w:val="none" w:sz="0" w:space="0" w:color="auto"/>
        <w:right w:val="none" w:sz="0" w:space="0" w:color="auto"/>
      </w:divBdr>
    </w:div>
    <w:div w:id="824784137">
      <w:bodyDiv w:val="1"/>
      <w:marLeft w:val="0"/>
      <w:marRight w:val="0"/>
      <w:marTop w:val="0"/>
      <w:marBottom w:val="0"/>
      <w:divBdr>
        <w:top w:val="none" w:sz="0" w:space="0" w:color="auto"/>
        <w:left w:val="none" w:sz="0" w:space="0" w:color="auto"/>
        <w:bottom w:val="none" w:sz="0" w:space="0" w:color="auto"/>
        <w:right w:val="none" w:sz="0" w:space="0" w:color="auto"/>
      </w:divBdr>
    </w:div>
    <w:div w:id="828323416">
      <w:bodyDiv w:val="1"/>
      <w:marLeft w:val="0"/>
      <w:marRight w:val="0"/>
      <w:marTop w:val="0"/>
      <w:marBottom w:val="0"/>
      <w:divBdr>
        <w:top w:val="none" w:sz="0" w:space="0" w:color="auto"/>
        <w:left w:val="none" w:sz="0" w:space="0" w:color="auto"/>
        <w:bottom w:val="none" w:sz="0" w:space="0" w:color="auto"/>
        <w:right w:val="none" w:sz="0" w:space="0" w:color="auto"/>
      </w:divBdr>
    </w:div>
    <w:div w:id="837430492">
      <w:bodyDiv w:val="1"/>
      <w:marLeft w:val="0"/>
      <w:marRight w:val="0"/>
      <w:marTop w:val="0"/>
      <w:marBottom w:val="0"/>
      <w:divBdr>
        <w:top w:val="none" w:sz="0" w:space="0" w:color="auto"/>
        <w:left w:val="none" w:sz="0" w:space="0" w:color="auto"/>
        <w:bottom w:val="none" w:sz="0" w:space="0" w:color="auto"/>
        <w:right w:val="none" w:sz="0" w:space="0" w:color="auto"/>
      </w:divBdr>
    </w:div>
    <w:div w:id="842015149">
      <w:bodyDiv w:val="1"/>
      <w:marLeft w:val="0"/>
      <w:marRight w:val="0"/>
      <w:marTop w:val="0"/>
      <w:marBottom w:val="0"/>
      <w:divBdr>
        <w:top w:val="none" w:sz="0" w:space="0" w:color="auto"/>
        <w:left w:val="none" w:sz="0" w:space="0" w:color="auto"/>
        <w:bottom w:val="none" w:sz="0" w:space="0" w:color="auto"/>
        <w:right w:val="none" w:sz="0" w:space="0" w:color="auto"/>
      </w:divBdr>
    </w:div>
    <w:div w:id="849686170">
      <w:bodyDiv w:val="1"/>
      <w:marLeft w:val="0"/>
      <w:marRight w:val="0"/>
      <w:marTop w:val="0"/>
      <w:marBottom w:val="0"/>
      <w:divBdr>
        <w:top w:val="none" w:sz="0" w:space="0" w:color="auto"/>
        <w:left w:val="none" w:sz="0" w:space="0" w:color="auto"/>
        <w:bottom w:val="none" w:sz="0" w:space="0" w:color="auto"/>
        <w:right w:val="none" w:sz="0" w:space="0" w:color="auto"/>
      </w:divBdr>
    </w:div>
    <w:div w:id="864097067">
      <w:bodyDiv w:val="1"/>
      <w:marLeft w:val="0"/>
      <w:marRight w:val="0"/>
      <w:marTop w:val="0"/>
      <w:marBottom w:val="0"/>
      <w:divBdr>
        <w:top w:val="none" w:sz="0" w:space="0" w:color="auto"/>
        <w:left w:val="none" w:sz="0" w:space="0" w:color="auto"/>
        <w:bottom w:val="none" w:sz="0" w:space="0" w:color="auto"/>
        <w:right w:val="none" w:sz="0" w:space="0" w:color="auto"/>
      </w:divBdr>
    </w:div>
    <w:div w:id="867834229">
      <w:bodyDiv w:val="1"/>
      <w:marLeft w:val="0"/>
      <w:marRight w:val="0"/>
      <w:marTop w:val="0"/>
      <w:marBottom w:val="0"/>
      <w:divBdr>
        <w:top w:val="none" w:sz="0" w:space="0" w:color="auto"/>
        <w:left w:val="none" w:sz="0" w:space="0" w:color="auto"/>
        <w:bottom w:val="none" w:sz="0" w:space="0" w:color="auto"/>
        <w:right w:val="none" w:sz="0" w:space="0" w:color="auto"/>
      </w:divBdr>
    </w:div>
    <w:div w:id="869294466">
      <w:bodyDiv w:val="1"/>
      <w:marLeft w:val="0"/>
      <w:marRight w:val="0"/>
      <w:marTop w:val="0"/>
      <w:marBottom w:val="0"/>
      <w:divBdr>
        <w:top w:val="none" w:sz="0" w:space="0" w:color="auto"/>
        <w:left w:val="none" w:sz="0" w:space="0" w:color="auto"/>
        <w:bottom w:val="none" w:sz="0" w:space="0" w:color="auto"/>
        <w:right w:val="none" w:sz="0" w:space="0" w:color="auto"/>
      </w:divBdr>
    </w:div>
    <w:div w:id="870729765">
      <w:bodyDiv w:val="1"/>
      <w:marLeft w:val="0"/>
      <w:marRight w:val="0"/>
      <w:marTop w:val="0"/>
      <w:marBottom w:val="0"/>
      <w:divBdr>
        <w:top w:val="none" w:sz="0" w:space="0" w:color="auto"/>
        <w:left w:val="none" w:sz="0" w:space="0" w:color="auto"/>
        <w:bottom w:val="none" w:sz="0" w:space="0" w:color="auto"/>
        <w:right w:val="none" w:sz="0" w:space="0" w:color="auto"/>
      </w:divBdr>
    </w:div>
    <w:div w:id="876821865">
      <w:bodyDiv w:val="1"/>
      <w:marLeft w:val="0"/>
      <w:marRight w:val="0"/>
      <w:marTop w:val="0"/>
      <w:marBottom w:val="0"/>
      <w:divBdr>
        <w:top w:val="none" w:sz="0" w:space="0" w:color="auto"/>
        <w:left w:val="none" w:sz="0" w:space="0" w:color="auto"/>
        <w:bottom w:val="none" w:sz="0" w:space="0" w:color="auto"/>
        <w:right w:val="none" w:sz="0" w:space="0" w:color="auto"/>
      </w:divBdr>
    </w:div>
    <w:div w:id="876967594">
      <w:bodyDiv w:val="1"/>
      <w:marLeft w:val="0"/>
      <w:marRight w:val="0"/>
      <w:marTop w:val="0"/>
      <w:marBottom w:val="0"/>
      <w:divBdr>
        <w:top w:val="none" w:sz="0" w:space="0" w:color="auto"/>
        <w:left w:val="none" w:sz="0" w:space="0" w:color="auto"/>
        <w:bottom w:val="none" w:sz="0" w:space="0" w:color="auto"/>
        <w:right w:val="none" w:sz="0" w:space="0" w:color="auto"/>
      </w:divBdr>
    </w:div>
    <w:div w:id="884215294">
      <w:bodyDiv w:val="1"/>
      <w:marLeft w:val="0"/>
      <w:marRight w:val="0"/>
      <w:marTop w:val="0"/>
      <w:marBottom w:val="0"/>
      <w:divBdr>
        <w:top w:val="none" w:sz="0" w:space="0" w:color="auto"/>
        <w:left w:val="none" w:sz="0" w:space="0" w:color="auto"/>
        <w:bottom w:val="none" w:sz="0" w:space="0" w:color="auto"/>
        <w:right w:val="none" w:sz="0" w:space="0" w:color="auto"/>
      </w:divBdr>
    </w:div>
    <w:div w:id="886990385">
      <w:bodyDiv w:val="1"/>
      <w:marLeft w:val="0"/>
      <w:marRight w:val="0"/>
      <w:marTop w:val="0"/>
      <w:marBottom w:val="0"/>
      <w:divBdr>
        <w:top w:val="none" w:sz="0" w:space="0" w:color="auto"/>
        <w:left w:val="none" w:sz="0" w:space="0" w:color="auto"/>
        <w:bottom w:val="none" w:sz="0" w:space="0" w:color="auto"/>
        <w:right w:val="none" w:sz="0" w:space="0" w:color="auto"/>
      </w:divBdr>
    </w:div>
    <w:div w:id="887299471">
      <w:bodyDiv w:val="1"/>
      <w:marLeft w:val="0"/>
      <w:marRight w:val="0"/>
      <w:marTop w:val="0"/>
      <w:marBottom w:val="0"/>
      <w:divBdr>
        <w:top w:val="none" w:sz="0" w:space="0" w:color="auto"/>
        <w:left w:val="none" w:sz="0" w:space="0" w:color="auto"/>
        <w:bottom w:val="none" w:sz="0" w:space="0" w:color="auto"/>
        <w:right w:val="none" w:sz="0" w:space="0" w:color="auto"/>
      </w:divBdr>
    </w:div>
    <w:div w:id="888876511">
      <w:bodyDiv w:val="1"/>
      <w:marLeft w:val="0"/>
      <w:marRight w:val="0"/>
      <w:marTop w:val="0"/>
      <w:marBottom w:val="0"/>
      <w:divBdr>
        <w:top w:val="none" w:sz="0" w:space="0" w:color="auto"/>
        <w:left w:val="none" w:sz="0" w:space="0" w:color="auto"/>
        <w:bottom w:val="none" w:sz="0" w:space="0" w:color="auto"/>
        <w:right w:val="none" w:sz="0" w:space="0" w:color="auto"/>
      </w:divBdr>
    </w:div>
    <w:div w:id="895243686">
      <w:bodyDiv w:val="1"/>
      <w:marLeft w:val="0"/>
      <w:marRight w:val="0"/>
      <w:marTop w:val="0"/>
      <w:marBottom w:val="0"/>
      <w:divBdr>
        <w:top w:val="none" w:sz="0" w:space="0" w:color="auto"/>
        <w:left w:val="none" w:sz="0" w:space="0" w:color="auto"/>
        <w:bottom w:val="none" w:sz="0" w:space="0" w:color="auto"/>
        <w:right w:val="none" w:sz="0" w:space="0" w:color="auto"/>
      </w:divBdr>
    </w:div>
    <w:div w:id="898053229">
      <w:bodyDiv w:val="1"/>
      <w:marLeft w:val="0"/>
      <w:marRight w:val="0"/>
      <w:marTop w:val="0"/>
      <w:marBottom w:val="0"/>
      <w:divBdr>
        <w:top w:val="none" w:sz="0" w:space="0" w:color="auto"/>
        <w:left w:val="none" w:sz="0" w:space="0" w:color="auto"/>
        <w:bottom w:val="none" w:sz="0" w:space="0" w:color="auto"/>
        <w:right w:val="none" w:sz="0" w:space="0" w:color="auto"/>
      </w:divBdr>
    </w:div>
    <w:div w:id="899678567">
      <w:bodyDiv w:val="1"/>
      <w:marLeft w:val="0"/>
      <w:marRight w:val="0"/>
      <w:marTop w:val="0"/>
      <w:marBottom w:val="0"/>
      <w:divBdr>
        <w:top w:val="none" w:sz="0" w:space="0" w:color="auto"/>
        <w:left w:val="none" w:sz="0" w:space="0" w:color="auto"/>
        <w:bottom w:val="none" w:sz="0" w:space="0" w:color="auto"/>
        <w:right w:val="none" w:sz="0" w:space="0" w:color="auto"/>
      </w:divBdr>
    </w:div>
    <w:div w:id="901141394">
      <w:bodyDiv w:val="1"/>
      <w:marLeft w:val="0"/>
      <w:marRight w:val="0"/>
      <w:marTop w:val="0"/>
      <w:marBottom w:val="0"/>
      <w:divBdr>
        <w:top w:val="none" w:sz="0" w:space="0" w:color="auto"/>
        <w:left w:val="none" w:sz="0" w:space="0" w:color="auto"/>
        <w:bottom w:val="none" w:sz="0" w:space="0" w:color="auto"/>
        <w:right w:val="none" w:sz="0" w:space="0" w:color="auto"/>
      </w:divBdr>
    </w:div>
    <w:div w:id="902790854">
      <w:bodyDiv w:val="1"/>
      <w:marLeft w:val="0"/>
      <w:marRight w:val="0"/>
      <w:marTop w:val="0"/>
      <w:marBottom w:val="0"/>
      <w:divBdr>
        <w:top w:val="none" w:sz="0" w:space="0" w:color="auto"/>
        <w:left w:val="none" w:sz="0" w:space="0" w:color="auto"/>
        <w:bottom w:val="none" w:sz="0" w:space="0" w:color="auto"/>
        <w:right w:val="none" w:sz="0" w:space="0" w:color="auto"/>
      </w:divBdr>
    </w:div>
    <w:div w:id="904223740">
      <w:bodyDiv w:val="1"/>
      <w:marLeft w:val="0"/>
      <w:marRight w:val="0"/>
      <w:marTop w:val="0"/>
      <w:marBottom w:val="0"/>
      <w:divBdr>
        <w:top w:val="none" w:sz="0" w:space="0" w:color="auto"/>
        <w:left w:val="none" w:sz="0" w:space="0" w:color="auto"/>
        <w:bottom w:val="none" w:sz="0" w:space="0" w:color="auto"/>
        <w:right w:val="none" w:sz="0" w:space="0" w:color="auto"/>
      </w:divBdr>
    </w:div>
    <w:div w:id="911162127">
      <w:bodyDiv w:val="1"/>
      <w:marLeft w:val="0"/>
      <w:marRight w:val="0"/>
      <w:marTop w:val="0"/>
      <w:marBottom w:val="0"/>
      <w:divBdr>
        <w:top w:val="none" w:sz="0" w:space="0" w:color="auto"/>
        <w:left w:val="none" w:sz="0" w:space="0" w:color="auto"/>
        <w:bottom w:val="none" w:sz="0" w:space="0" w:color="auto"/>
        <w:right w:val="none" w:sz="0" w:space="0" w:color="auto"/>
      </w:divBdr>
    </w:div>
    <w:div w:id="915819380">
      <w:bodyDiv w:val="1"/>
      <w:marLeft w:val="0"/>
      <w:marRight w:val="0"/>
      <w:marTop w:val="0"/>
      <w:marBottom w:val="0"/>
      <w:divBdr>
        <w:top w:val="none" w:sz="0" w:space="0" w:color="auto"/>
        <w:left w:val="none" w:sz="0" w:space="0" w:color="auto"/>
        <w:bottom w:val="none" w:sz="0" w:space="0" w:color="auto"/>
        <w:right w:val="none" w:sz="0" w:space="0" w:color="auto"/>
      </w:divBdr>
    </w:div>
    <w:div w:id="919290796">
      <w:bodyDiv w:val="1"/>
      <w:marLeft w:val="0"/>
      <w:marRight w:val="0"/>
      <w:marTop w:val="0"/>
      <w:marBottom w:val="0"/>
      <w:divBdr>
        <w:top w:val="none" w:sz="0" w:space="0" w:color="auto"/>
        <w:left w:val="none" w:sz="0" w:space="0" w:color="auto"/>
        <w:bottom w:val="none" w:sz="0" w:space="0" w:color="auto"/>
        <w:right w:val="none" w:sz="0" w:space="0" w:color="auto"/>
      </w:divBdr>
    </w:div>
    <w:div w:id="925116259">
      <w:bodyDiv w:val="1"/>
      <w:marLeft w:val="0"/>
      <w:marRight w:val="0"/>
      <w:marTop w:val="0"/>
      <w:marBottom w:val="0"/>
      <w:divBdr>
        <w:top w:val="none" w:sz="0" w:space="0" w:color="auto"/>
        <w:left w:val="none" w:sz="0" w:space="0" w:color="auto"/>
        <w:bottom w:val="none" w:sz="0" w:space="0" w:color="auto"/>
        <w:right w:val="none" w:sz="0" w:space="0" w:color="auto"/>
      </w:divBdr>
    </w:div>
    <w:div w:id="929586692">
      <w:bodyDiv w:val="1"/>
      <w:marLeft w:val="0"/>
      <w:marRight w:val="0"/>
      <w:marTop w:val="0"/>
      <w:marBottom w:val="0"/>
      <w:divBdr>
        <w:top w:val="none" w:sz="0" w:space="0" w:color="auto"/>
        <w:left w:val="none" w:sz="0" w:space="0" w:color="auto"/>
        <w:bottom w:val="none" w:sz="0" w:space="0" w:color="auto"/>
        <w:right w:val="none" w:sz="0" w:space="0" w:color="auto"/>
      </w:divBdr>
    </w:div>
    <w:div w:id="932082645">
      <w:bodyDiv w:val="1"/>
      <w:marLeft w:val="0"/>
      <w:marRight w:val="0"/>
      <w:marTop w:val="0"/>
      <w:marBottom w:val="0"/>
      <w:divBdr>
        <w:top w:val="none" w:sz="0" w:space="0" w:color="auto"/>
        <w:left w:val="none" w:sz="0" w:space="0" w:color="auto"/>
        <w:bottom w:val="none" w:sz="0" w:space="0" w:color="auto"/>
        <w:right w:val="none" w:sz="0" w:space="0" w:color="auto"/>
      </w:divBdr>
    </w:div>
    <w:div w:id="933635883">
      <w:bodyDiv w:val="1"/>
      <w:marLeft w:val="0"/>
      <w:marRight w:val="0"/>
      <w:marTop w:val="0"/>
      <w:marBottom w:val="0"/>
      <w:divBdr>
        <w:top w:val="none" w:sz="0" w:space="0" w:color="auto"/>
        <w:left w:val="none" w:sz="0" w:space="0" w:color="auto"/>
        <w:bottom w:val="none" w:sz="0" w:space="0" w:color="auto"/>
        <w:right w:val="none" w:sz="0" w:space="0" w:color="auto"/>
      </w:divBdr>
    </w:div>
    <w:div w:id="934826673">
      <w:bodyDiv w:val="1"/>
      <w:marLeft w:val="0"/>
      <w:marRight w:val="0"/>
      <w:marTop w:val="0"/>
      <w:marBottom w:val="0"/>
      <w:divBdr>
        <w:top w:val="none" w:sz="0" w:space="0" w:color="auto"/>
        <w:left w:val="none" w:sz="0" w:space="0" w:color="auto"/>
        <w:bottom w:val="none" w:sz="0" w:space="0" w:color="auto"/>
        <w:right w:val="none" w:sz="0" w:space="0" w:color="auto"/>
      </w:divBdr>
    </w:div>
    <w:div w:id="934947573">
      <w:bodyDiv w:val="1"/>
      <w:marLeft w:val="0"/>
      <w:marRight w:val="0"/>
      <w:marTop w:val="0"/>
      <w:marBottom w:val="0"/>
      <w:divBdr>
        <w:top w:val="none" w:sz="0" w:space="0" w:color="auto"/>
        <w:left w:val="none" w:sz="0" w:space="0" w:color="auto"/>
        <w:bottom w:val="none" w:sz="0" w:space="0" w:color="auto"/>
        <w:right w:val="none" w:sz="0" w:space="0" w:color="auto"/>
      </w:divBdr>
    </w:div>
    <w:div w:id="940143284">
      <w:bodyDiv w:val="1"/>
      <w:marLeft w:val="0"/>
      <w:marRight w:val="0"/>
      <w:marTop w:val="0"/>
      <w:marBottom w:val="0"/>
      <w:divBdr>
        <w:top w:val="none" w:sz="0" w:space="0" w:color="auto"/>
        <w:left w:val="none" w:sz="0" w:space="0" w:color="auto"/>
        <w:bottom w:val="none" w:sz="0" w:space="0" w:color="auto"/>
        <w:right w:val="none" w:sz="0" w:space="0" w:color="auto"/>
      </w:divBdr>
    </w:div>
    <w:div w:id="944771924">
      <w:bodyDiv w:val="1"/>
      <w:marLeft w:val="0"/>
      <w:marRight w:val="0"/>
      <w:marTop w:val="0"/>
      <w:marBottom w:val="0"/>
      <w:divBdr>
        <w:top w:val="none" w:sz="0" w:space="0" w:color="auto"/>
        <w:left w:val="none" w:sz="0" w:space="0" w:color="auto"/>
        <w:bottom w:val="none" w:sz="0" w:space="0" w:color="auto"/>
        <w:right w:val="none" w:sz="0" w:space="0" w:color="auto"/>
      </w:divBdr>
    </w:div>
    <w:div w:id="948126119">
      <w:bodyDiv w:val="1"/>
      <w:marLeft w:val="0"/>
      <w:marRight w:val="0"/>
      <w:marTop w:val="0"/>
      <w:marBottom w:val="0"/>
      <w:divBdr>
        <w:top w:val="none" w:sz="0" w:space="0" w:color="auto"/>
        <w:left w:val="none" w:sz="0" w:space="0" w:color="auto"/>
        <w:bottom w:val="none" w:sz="0" w:space="0" w:color="auto"/>
        <w:right w:val="none" w:sz="0" w:space="0" w:color="auto"/>
      </w:divBdr>
    </w:div>
    <w:div w:id="948467312">
      <w:bodyDiv w:val="1"/>
      <w:marLeft w:val="0"/>
      <w:marRight w:val="0"/>
      <w:marTop w:val="0"/>
      <w:marBottom w:val="0"/>
      <w:divBdr>
        <w:top w:val="none" w:sz="0" w:space="0" w:color="auto"/>
        <w:left w:val="none" w:sz="0" w:space="0" w:color="auto"/>
        <w:bottom w:val="none" w:sz="0" w:space="0" w:color="auto"/>
        <w:right w:val="none" w:sz="0" w:space="0" w:color="auto"/>
      </w:divBdr>
    </w:div>
    <w:div w:id="950891734">
      <w:bodyDiv w:val="1"/>
      <w:marLeft w:val="0"/>
      <w:marRight w:val="0"/>
      <w:marTop w:val="0"/>
      <w:marBottom w:val="0"/>
      <w:divBdr>
        <w:top w:val="none" w:sz="0" w:space="0" w:color="auto"/>
        <w:left w:val="none" w:sz="0" w:space="0" w:color="auto"/>
        <w:bottom w:val="none" w:sz="0" w:space="0" w:color="auto"/>
        <w:right w:val="none" w:sz="0" w:space="0" w:color="auto"/>
      </w:divBdr>
    </w:div>
    <w:div w:id="951715302">
      <w:bodyDiv w:val="1"/>
      <w:marLeft w:val="0"/>
      <w:marRight w:val="0"/>
      <w:marTop w:val="0"/>
      <w:marBottom w:val="0"/>
      <w:divBdr>
        <w:top w:val="none" w:sz="0" w:space="0" w:color="auto"/>
        <w:left w:val="none" w:sz="0" w:space="0" w:color="auto"/>
        <w:bottom w:val="none" w:sz="0" w:space="0" w:color="auto"/>
        <w:right w:val="none" w:sz="0" w:space="0" w:color="auto"/>
      </w:divBdr>
    </w:div>
    <w:div w:id="956133494">
      <w:bodyDiv w:val="1"/>
      <w:marLeft w:val="0"/>
      <w:marRight w:val="0"/>
      <w:marTop w:val="0"/>
      <w:marBottom w:val="0"/>
      <w:divBdr>
        <w:top w:val="none" w:sz="0" w:space="0" w:color="auto"/>
        <w:left w:val="none" w:sz="0" w:space="0" w:color="auto"/>
        <w:bottom w:val="none" w:sz="0" w:space="0" w:color="auto"/>
        <w:right w:val="none" w:sz="0" w:space="0" w:color="auto"/>
      </w:divBdr>
    </w:div>
    <w:div w:id="958611473">
      <w:bodyDiv w:val="1"/>
      <w:marLeft w:val="0"/>
      <w:marRight w:val="0"/>
      <w:marTop w:val="0"/>
      <w:marBottom w:val="0"/>
      <w:divBdr>
        <w:top w:val="none" w:sz="0" w:space="0" w:color="auto"/>
        <w:left w:val="none" w:sz="0" w:space="0" w:color="auto"/>
        <w:bottom w:val="none" w:sz="0" w:space="0" w:color="auto"/>
        <w:right w:val="none" w:sz="0" w:space="0" w:color="auto"/>
      </w:divBdr>
    </w:div>
    <w:div w:id="961227422">
      <w:bodyDiv w:val="1"/>
      <w:marLeft w:val="0"/>
      <w:marRight w:val="0"/>
      <w:marTop w:val="0"/>
      <w:marBottom w:val="0"/>
      <w:divBdr>
        <w:top w:val="none" w:sz="0" w:space="0" w:color="auto"/>
        <w:left w:val="none" w:sz="0" w:space="0" w:color="auto"/>
        <w:bottom w:val="none" w:sz="0" w:space="0" w:color="auto"/>
        <w:right w:val="none" w:sz="0" w:space="0" w:color="auto"/>
      </w:divBdr>
    </w:div>
    <w:div w:id="962731745">
      <w:bodyDiv w:val="1"/>
      <w:marLeft w:val="0"/>
      <w:marRight w:val="0"/>
      <w:marTop w:val="0"/>
      <w:marBottom w:val="0"/>
      <w:divBdr>
        <w:top w:val="none" w:sz="0" w:space="0" w:color="auto"/>
        <w:left w:val="none" w:sz="0" w:space="0" w:color="auto"/>
        <w:bottom w:val="none" w:sz="0" w:space="0" w:color="auto"/>
        <w:right w:val="none" w:sz="0" w:space="0" w:color="auto"/>
      </w:divBdr>
    </w:div>
    <w:div w:id="963467495">
      <w:bodyDiv w:val="1"/>
      <w:marLeft w:val="0"/>
      <w:marRight w:val="0"/>
      <w:marTop w:val="0"/>
      <w:marBottom w:val="0"/>
      <w:divBdr>
        <w:top w:val="none" w:sz="0" w:space="0" w:color="auto"/>
        <w:left w:val="none" w:sz="0" w:space="0" w:color="auto"/>
        <w:bottom w:val="none" w:sz="0" w:space="0" w:color="auto"/>
        <w:right w:val="none" w:sz="0" w:space="0" w:color="auto"/>
      </w:divBdr>
    </w:div>
    <w:div w:id="963581465">
      <w:bodyDiv w:val="1"/>
      <w:marLeft w:val="0"/>
      <w:marRight w:val="0"/>
      <w:marTop w:val="0"/>
      <w:marBottom w:val="0"/>
      <w:divBdr>
        <w:top w:val="none" w:sz="0" w:space="0" w:color="auto"/>
        <w:left w:val="none" w:sz="0" w:space="0" w:color="auto"/>
        <w:bottom w:val="none" w:sz="0" w:space="0" w:color="auto"/>
        <w:right w:val="none" w:sz="0" w:space="0" w:color="auto"/>
      </w:divBdr>
    </w:div>
    <w:div w:id="964972049">
      <w:bodyDiv w:val="1"/>
      <w:marLeft w:val="0"/>
      <w:marRight w:val="0"/>
      <w:marTop w:val="0"/>
      <w:marBottom w:val="0"/>
      <w:divBdr>
        <w:top w:val="none" w:sz="0" w:space="0" w:color="auto"/>
        <w:left w:val="none" w:sz="0" w:space="0" w:color="auto"/>
        <w:bottom w:val="none" w:sz="0" w:space="0" w:color="auto"/>
        <w:right w:val="none" w:sz="0" w:space="0" w:color="auto"/>
      </w:divBdr>
    </w:div>
    <w:div w:id="966352949">
      <w:bodyDiv w:val="1"/>
      <w:marLeft w:val="0"/>
      <w:marRight w:val="0"/>
      <w:marTop w:val="0"/>
      <w:marBottom w:val="0"/>
      <w:divBdr>
        <w:top w:val="none" w:sz="0" w:space="0" w:color="auto"/>
        <w:left w:val="none" w:sz="0" w:space="0" w:color="auto"/>
        <w:bottom w:val="none" w:sz="0" w:space="0" w:color="auto"/>
        <w:right w:val="none" w:sz="0" w:space="0" w:color="auto"/>
      </w:divBdr>
    </w:div>
    <w:div w:id="967930647">
      <w:bodyDiv w:val="1"/>
      <w:marLeft w:val="0"/>
      <w:marRight w:val="0"/>
      <w:marTop w:val="0"/>
      <w:marBottom w:val="0"/>
      <w:divBdr>
        <w:top w:val="none" w:sz="0" w:space="0" w:color="auto"/>
        <w:left w:val="none" w:sz="0" w:space="0" w:color="auto"/>
        <w:bottom w:val="none" w:sz="0" w:space="0" w:color="auto"/>
        <w:right w:val="none" w:sz="0" w:space="0" w:color="auto"/>
      </w:divBdr>
    </w:div>
    <w:div w:id="968049062">
      <w:bodyDiv w:val="1"/>
      <w:marLeft w:val="0"/>
      <w:marRight w:val="0"/>
      <w:marTop w:val="0"/>
      <w:marBottom w:val="0"/>
      <w:divBdr>
        <w:top w:val="none" w:sz="0" w:space="0" w:color="auto"/>
        <w:left w:val="none" w:sz="0" w:space="0" w:color="auto"/>
        <w:bottom w:val="none" w:sz="0" w:space="0" w:color="auto"/>
        <w:right w:val="none" w:sz="0" w:space="0" w:color="auto"/>
      </w:divBdr>
    </w:div>
    <w:div w:id="968705006">
      <w:bodyDiv w:val="1"/>
      <w:marLeft w:val="0"/>
      <w:marRight w:val="0"/>
      <w:marTop w:val="0"/>
      <w:marBottom w:val="0"/>
      <w:divBdr>
        <w:top w:val="none" w:sz="0" w:space="0" w:color="auto"/>
        <w:left w:val="none" w:sz="0" w:space="0" w:color="auto"/>
        <w:bottom w:val="none" w:sz="0" w:space="0" w:color="auto"/>
        <w:right w:val="none" w:sz="0" w:space="0" w:color="auto"/>
      </w:divBdr>
    </w:div>
    <w:div w:id="969215040">
      <w:bodyDiv w:val="1"/>
      <w:marLeft w:val="0"/>
      <w:marRight w:val="0"/>
      <w:marTop w:val="0"/>
      <w:marBottom w:val="0"/>
      <w:divBdr>
        <w:top w:val="none" w:sz="0" w:space="0" w:color="auto"/>
        <w:left w:val="none" w:sz="0" w:space="0" w:color="auto"/>
        <w:bottom w:val="none" w:sz="0" w:space="0" w:color="auto"/>
        <w:right w:val="none" w:sz="0" w:space="0" w:color="auto"/>
      </w:divBdr>
    </w:div>
    <w:div w:id="984622872">
      <w:bodyDiv w:val="1"/>
      <w:marLeft w:val="0"/>
      <w:marRight w:val="0"/>
      <w:marTop w:val="0"/>
      <w:marBottom w:val="0"/>
      <w:divBdr>
        <w:top w:val="none" w:sz="0" w:space="0" w:color="auto"/>
        <w:left w:val="none" w:sz="0" w:space="0" w:color="auto"/>
        <w:bottom w:val="none" w:sz="0" w:space="0" w:color="auto"/>
        <w:right w:val="none" w:sz="0" w:space="0" w:color="auto"/>
      </w:divBdr>
    </w:div>
    <w:div w:id="990215835">
      <w:bodyDiv w:val="1"/>
      <w:marLeft w:val="0"/>
      <w:marRight w:val="0"/>
      <w:marTop w:val="0"/>
      <w:marBottom w:val="0"/>
      <w:divBdr>
        <w:top w:val="none" w:sz="0" w:space="0" w:color="auto"/>
        <w:left w:val="none" w:sz="0" w:space="0" w:color="auto"/>
        <w:bottom w:val="none" w:sz="0" w:space="0" w:color="auto"/>
        <w:right w:val="none" w:sz="0" w:space="0" w:color="auto"/>
      </w:divBdr>
    </w:div>
    <w:div w:id="994183078">
      <w:bodyDiv w:val="1"/>
      <w:marLeft w:val="0"/>
      <w:marRight w:val="0"/>
      <w:marTop w:val="0"/>
      <w:marBottom w:val="0"/>
      <w:divBdr>
        <w:top w:val="none" w:sz="0" w:space="0" w:color="auto"/>
        <w:left w:val="none" w:sz="0" w:space="0" w:color="auto"/>
        <w:bottom w:val="none" w:sz="0" w:space="0" w:color="auto"/>
        <w:right w:val="none" w:sz="0" w:space="0" w:color="auto"/>
      </w:divBdr>
    </w:div>
    <w:div w:id="1008677443">
      <w:bodyDiv w:val="1"/>
      <w:marLeft w:val="0"/>
      <w:marRight w:val="0"/>
      <w:marTop w:val="0"/>
      <w:marBottom w:val="0"/>
      <w:divBdr>
        <w:top w:val="none" w:sz="0" w:space="0" w:color="auto"/>
        <w:left w:val="none" w:sz="0" w:space="0" w:color="auto"/>
        <w:bottom w:val="none" w:sz="0" w:space="0" w:color="auto"/>
        <w:right w:val="none" w:sz="0" w:space="0" w:color="auto"/>
      </w:divBdr>
    </w:div>
    <w:div w:id="1014116491">
      <w:bodyDiv w:val="1"/>
      <w:marLeft w:val="0"/>
      <w:marRight w:val="0"/>
      <w:marTop w:val="0"/>
      <w:marBottom w:val="0"/>
      <w:divBdr>
        <w:top w:val="none" w:sz="0" w:space="0" w:color="auto"/>
        <w:left w:val="none" w:sz="0" w:space="0" w:color="auto"/>
        <w:bottom w:val="none" w:sz="0" w:space="0" w:color="auto"/>
        <w:right w:val="none" w:sz="0" w:space="0" w:color="auto"/>
      </w:divBdr>
    </w:div>
    <w:div w:id="1016348312">
      <w:bodyDiv w:val="1"/>
      <w:marLeft w:val="0"/>
      <w:marRight w:val="0"/>
      <w:marTop w:val="0"/>
      <w:marBottom w:val="0"/>
      <w:divBdr>
        <w:top w:val="none" w:sz="0" w:space="0" w:color="auto"/>
        <w:left w:val="none" w:sz="0" w:space="0" w:color="auto"/>
        <w:bottom w:val="none" w:sz="0" w:space="0" w:color="auto"/>
        <w:right w:val="none" w:sz="0" w:space="0" w:color="auto"/>
      </w:divBdr>
    </w:div>
    <w:div w:id="1018192432">
      <w:bodyDiv w:val="1"/>
      <w:marLeft w:val="0"/>
      <w:marRight w:val="0"/>
      <w:marTop w:val="0"/>
      <w:marBottom w:val="0"/>
      <w:divBdr>
        <w:top w:val="none" w:sz="0" w:space="0" w:color="auto"/>
        <w:left w:val="none" w:sz="0" w:space="0" w:color="auto"/>
        <w:bottom w:val="none" w:sz="0" w:space="0" w:color="auto"/>
        <w:right w:val="none" w:sz="0" w:space="0" w:color="auto"/>
      </w:divBdr>
    </w:div>
    <w:div w:id="1019353962">
      <w:bodyDiv w:val="1"/>
      <w:marLeft w:val="0"/>
      <w:marRight w:val="0"/>
      <w:marTop w:val="0"/>
      <w:marBottom w:val="0"/>
      <w:divBdr>
        <w:top w:val="none" w:sz="0" w:space="0" w:color="auto"/>
        <w:left w:val="none" w:sz="0" w:space="0" w:color="auto"/>
        <w:bottom w:val="none" w:sz="0" w:space="0" w:color="auto"/>
        <w:right w:val="none" w:sz="0" w:space="0" w:color="auto"/>
      </w:divBdr>
    </w:div>
    <w:div w:id="1027633476">
      <w:bodyDiv w:val="1"/>
      <w:marLeft w:val="0"/>
      <w:marRight w:val="0"/>
      <w:marTop w:val="0"/>
      <w:marBottom w:val="0"/>
      <w:divBdr>
        <w:top w:val="none" w:sz="0" w:space="0" w:color="auto"/>
        <w:left w:val="none" w:sz="0" w:space="0" w:color="auto"/>
        <w:bottom w:val="none" w:sz="0" w:space="0" w:color="auto"/>
        <w:right w:val="none" w:sz="0" w:space="0" w:color="auto"/>
      </w:divBdr>
    </w:div>
    <w:div w:id="1029600578">
      <w:bodyDiv w:val="1"/>
      <w:marLeft w:val="0"/>
      <w:marRight w:val="0"/>
      <w:marTop w:val="0"/>
      <w:marBottom w:val="0"/>
      <w:divBdr>
        <w:top w:val="none" w:sz="0" w:space="0" w:color="auto"/>
        <w:left w:val="none" w:sz="0" w:space="0" w:color="auto"/>
        <w:bottom w:val="none" w:sz="0" w:space="0" w:color="auto"/>
        <w:right w:val="none" w:sz="0" w:space="0" w:color="auto"/>
      </w:divBdr>
    </w:div>
    <w:div w:id="1030105895">
      <w:bodyDiv w:val="1"/>
      <w:marLeft w:val="0"/>
      <w:marRight w:val="0"/>
      <w:marTop w:val="0"/>
      <w:marBottom w:val="0"/>
      <w:divBdr>
        <w:top w:val="none" w:sz="0" w:space="0" w:color="auto"/>
        <w:left w:val="none" w:sz="0" w:space="0" w:color="auto"/>
        <w:bottom w:val="none" w:sz="0" w:space="0" w:color="auto"/>
        <w:right w:val="none" w:sz="0" w:space="0" w:color="auto"/>
      </w:divBdr>
    </w:div>
    <w:div w:id="1039430298">
      <w:bodyDiv w:val="1"/>
      <w:marLeft w:val="0"/>
      <w:marRight w:val="0"/>
      <w:marTop w:val="0"/>
      <w:marBottom w:val="0"/>
      <w:divBdr>
        <w:top w:val="none" w:sz="0" w:space="0" w:color="auto"/>
        <w:left w:val="none" w:sz="0" w:space="0" w:color="auto"/>
        <w:bottom w:val="none" w:sz="0" w:space="0" w:color="auto"/>
        <w:right w:val="none" w:sz="0" w:space="0" w:color="auto"/>
      </w:divBdr>
    </w:div>
    <w:div w:id="1048915343">
      <w:bodyDiv w:val="1"/>
      <w:marLeft w:val="0"/>
      <w:marRight w:val="0"/>
      <w:marTop w:val="0"/>
      <w:marBottom w:val="0"/>
      <w:divBdr>
        <w:top w:val="none" w:sz="0" w:space="0" w:color="auto"/>
        <w:left w:val="none" w:sz="0" w:space="0" w:color="auto"/>
        <w:bottom w:val="none" w:sz="0" w:space="0" w:color="auto"/>
        <w:right w:val="none" w:sz="0" w:space="0" w:color="auto"/>
      </w:divBdr>
    </w:div>
    <w:div w:id="1053969055">
      <w:bodyDiv w:val="1"/>
      <w:marLeft w:val="0"/>
      <w:marRight w:val="0"/>
      <w:marTop w:val="0"/>
      <w:marBottom w:val="0"/>
      <w:divBdr>
        <w:top w:val="none" w:sz="0" w:space="0" w:color="auto"/>
        <w:left w:val="none" w:sz="0" w:space="0" w:color="auto"/>
        <w:bottom w:val="none" w:sz="0" w:space="0" w:color="auto"/>
        <w:right w:val="none" w:sz="0" w:space="0" w:color="auto"/>
      </w:divBdr>
    </w:div>
    <w:div w:id="1057163567">
      <w:bodyDiv w:val="1"/>
      <w:marLeft w:val="0"/>
      <w:marRight w:val="0"/>
      <w:marTop w:val="0"/>
      <w:marBottom w:val="0"/>
      <w:divBdr>
        <w:top w:val="none" w:sz="0" w:space="0" w:color="auto"/>
        <w:left w:val="none" w:sz="0" w:space="0" w:color="auto"/>
        <w:bottom w:val="none" w:sz="0" w:space="0" w:color="auto"/>
        <w:right w:val="none" w:sz="0" w:space="0" w:color="auto"/>
      </w:divBdr>
    </w:div>
    <w:div w:id="1058020574">
      <w:bodyDiv w:val="1"/>
      <w:marLeft w:val="0"/>
      <w:marRight w:val="0"/>
      <w:marTop w:val="0"/>
      <w:marBottom w:val="0"/>
      <w:divBdr>
        <w:top w:val="none" w:sz="0" w:space="0" w:color="auto"/>
        <w:left w:val="none" w:sz="0" w:space="0" w:color="auto"/>
        <w:bottom w:val="none" w:sz="0" w:space="0" w:color="auto"/>
        <w:right w:val="none" w:sz="0" w:space="0" w:color="auto"/>
      </w:divBdr>
    </w:div>
    <w:div w:id="1062367925">
      <w:bodyDiv w:val="1"/>
      <w:marLeft w:val="0"/>
      <w:marRight w:val="0"/>
      <w:marTop w:val="0"/>
      <w:marBottom w:val="0"/>
      <w:divBdr>
        <w:top w:val="none" w:sz="0" w:space="0" w:color="auto"/>
        <w:left w:val="none" w:sz="0" w:space="0" w:color="auto"/>
        <w:bottom w:val="none" w:sz="0" w:space="0" w:color="auto"/>
        <w:right w:val="none" w:sz="0" w:space="0" w:color="auto"/>
      </w:divBdr>
    </w:div>
    <w:div w:id="1066538909">
      <w:bodyDiv w:val="1"/>
      <w:marLeft w:val="0"/>
      <w:marRight w:val="0"/>
      <w:marTop w:val="0"/>
      <w:marBottom w:val="0"/>
      <w:divBdr>
        <w:top w:val="none" w:sz="0" w:space="0" w:color="auto"/>
        <w:left w:val="none" w:sz="0" w:space="0" w:color="auto"/>
        <w:bottom w:val="none" w:sz="0" w:space="0" w:color="auto"/>
        <w:right w:val="none" w:sz="0" w:space="0" w:color="auto"/>
      </w:divBdr>
    </w:div>
    <w:div w:id="1079407298">
      <w:bodyDiv w:val="1"/>
      <w:marLeft w:val="0"/>
      <w:marRight w:val="0"/>
      <w:marTop w:val="0"/>
      <w:marBottom w:val="0"/>
      <w:divBdr>
        <w:top w:val="none" w:sz="0" w:space="0" w:color="auto"/>
        <w:left w:val="none" w:sz="0" w:space="0" w:color="auto"/>
        <w:bottom w:val="none" w:sz="0" w:space="0" w:color="auto"/>
        <w:right w:val="none" w:sz="0" w:space="0" w:color="auto"/>
      </w:divBdr>
    </w:div>
    <w:div w:id="1089427604">
      <w:bodyDiv w:val="1"/>
      <w:marLeft w:val="0"/>
      <w:marRight w:val="0"/>
      <w:marTop w:val="0"/>
      <w:marBottom w:val="0"/>
      <w:divBdr>
        <w:top w:val="none" w:sz="0" w:space="0" w:color="auto"/>
        <w:left w:val="none" w:sz="0" w:space="0" w:color="auto"/>
        <w:bottom w:val="none" w:sz="0" w:space="0" w:color="auto"/>
        <w:right w:val="none" w:sz="0" w:space="0" w:color="auto"/>
      </w:divBdr>
    </w:div>
    <w:div w:id="1089616855">
      <w:bodyDiv w:val="1"/>
      <w:marLeft w:val="0"/>
      <w:marRight w:val="0"/>
      <w:marTop w:val="0"/>
      <w:marBottom w:val="0"/>
      <w:divBdr>
        <w:top w:val="none" w:sz="0" w:space="0" w:color="auto"/>
        <w:left w:val="none" w:sz="0" w:space="0" w:color="auto"/>
        <w:bottom w:val="none" w:sz="0" w:space="0" w:color="auto"/>
        <w:right w:val="none" w:sz="0" w:space="0" w:color="auto"/>
      </w:divBdr>
    </w:div>
    <w:div w:id="1099911079">
      <w:bodyDiv w:val="1"/>
      <w:marLeft w:val="0"/>
      <w:marRight w:val="0"/>
      <w:marTop w:val="0"/>
      <w:marBottom w:val="0"/>
      <w:divBdr>
        <w:top w:val="none" w:sz="0" w:space="0" w:color="auto"/>
        <w:left w:val="none" w:sz="0" w:space="0" w:color="auto"/>
        <w:bottom w:val="none" w:sz="0" w:space="0" w:color="auto"/>
        <w:right w:val="none" w:sz="0" w:space="0" w:color="auto"/>
      </w:divBdr>
    </w:div>
    <w:div w:id="1100493038">
      <w:bodyDiv w:val="1"/>
      <w:marLeft w:val="0"/>
      <w:marRight w:val="0"/>
      <w:marTop w:val="0"/>
      <w:marBottom w:val="0"/>
      <w:divBdr>
        <w:top w:val="none" w:sz="0" w:space="0" w:color="auto"/>
        <w:left w:val="none" w:sz="0" w:space="0" w:color="auto"/>
        <w:bottom w:val="none" w:sz="0" w:space="0" w:color="auto"/>
        <w:right w:val="none" w:sz="0" w:space="0" w:color="auto"/>
      </w:divBdr>
    </w:div>
    <w:div w:id="1102147889">
      <w:bodyDiv w:val="1"/>
      <w:marLeft w:val="0"/>
      <w:marRight w:val="0"/>
      <w:marTop w:val="0"/>
      <w:marBottom w:val="0"/>
      <w:divBdr>
        <w:top w:val="none" w:sz="0" w:space="0" w:color="auto"/>
        <w:left w:val="none" w:sz="0" w:space="0" w:color="auto"/>
        <w:bottom w:val="none" w:sz="0" w:space="0" w:color="auto"/>
        <w:right w:val="none" w:sz="0" w:space="0" w:color="auto"/>
      </w:divBdr>
    </w:div>
    <w:div w:id="1106727584">
      <w:bodyDiv w:val="1"/>
      <w:marLeft w:val="0"/>
      <w:marRight w:val="0"/>
      <w:marTop w:val="0"/>
      <w:marBottom w:val="0"/>
      <w:divBdr>
        <w:top w:val="none" w:sz="0" w:space="0" w:color="auto"/>
        <w:left w:val="none" w:sz="0" w:space="0" w:color="auto"/>
        <w:bottom w:val="none" w:sz="0" w:space="0" w:color="auto"/>
        <w:right w:val="none" w:sz="0" w:space="0" w:color="auto"/>
      </w:divBdr>
    </w:div>
    <w:div w:id="1107693320">
      <w:bodyDiv w:val="1"/>
      <w:marLeft w:val="0"/>
      <w:marRight w:val="0"/>
      <w:marTop w:val="0"/>
      <w:marBottom w:val="0"/>
      <w:divBdr>
        <w:top w:val="none" w:sz="0" w:space="0" w:color="auto"/>
        <w:left w:val="none" w:sz="0" w:space="0" w:color="auto"/>
        <w:bottom w:val="none" w:sz="0" w:space="0" w:color="auto"/>
        <w:right w:val="none" w:sz="0" w:space="0" w:color="auto"/>
      </w:divBdr>
    </w:div>
    <w:div w:id="1111511461">
      <w:bodyDiv w:val="1"/>
      <w:marLeft w:val="0"/>
      <w:marRight w:val="0"/>
      <w:marTop w:val="0"/>
      <w:marBottom w:val="0"/>
      <w:divBdr>
        <w:top w:val="none" w:sz="0" w:space="0" w:color="auto"/>
        <w:left w:val="none" w:sz="0" w:space="0" w:color="auto"/>
        <w:bottom w:val="none" w:sz="0" w:space="0" w:color="auto"/>
        <w:right w:val="none" w:sz="0" w:space="0" w:color="auto"/>
      </w:divBdr>
    </w:div>
    <w:div w:id="1116409540">
      <w:bodyDiv w:val="1"/>
      <w:marLeft w:val="0"/>
      <w:marRight w:val="0"/>
      <w:marTop w:val="0"/>
      <w:marBottom w:val="0"/>
      <w:divBdr>
        <w:top w:val="none" w:sz="0" w:space="0" w:color="auto"/>
        <w:left w:val="none" w:sz="0" w:space="0" w:color="auto"/>
        <w:bottom w:val="none" w:sz="0" w:space="0" w:color="auto"/>
        <w:right w:val="none" w:sz="0" w:space="0" w:color="auto"/>
      </w:divBdr>
    </w:div>
    <w:div w:id="1121070753">
      <w:bodyDiv w:val="1"/>
      <w:marLeft w:val="0"/>
      <w:marRight w:val="0"/>
      <w:marTop w:val="0"/>
      <w:marBottom w:val="0"/>
      <w:divBdr>
        <w:top w:val="none" w:sz="0" w:space="0" w:color="auto"/>
        <w:left w:val="none" w:sz="0" w:space="0" w:color="auto"/>
        <w:bottom w:val="none" w:sz="0" w:space="0" w:color="auto"/>
        <w:right w:val="none" w:sz="0" w:space="0" w:color="auto"/>
      </w:divBdr>
    </w:div>
    <w:div w:id="1125662178">
      <w:bodyDiv w:val="1"/>
      <w:marLeft w:val="0"/>
      <w:marRight w:val="0"/>
      <w:marTop w:val="0"/>
      <w:marBottom w:val="0"/>
      <w:divBdr>
        <w:top w:val="none" w:sz="0" w:space="0" w:color="auto"/>
        <w:left w:val="none" w:sz="0" w:space="0" w:color="auto"/>
        <w:bottom w:val="none" w:sz="0" w:space="0" w:color="auto"/>
        <w:right w:val="none" w:sz="0" w:space="0" w:color="auto"/>
      </w:divBdr>
    </w:div>
    <w:div w:id="1128670468">
      <w:bodyDiv w:val="1"/>
      <w:marLeft w:val="0"/>
      <w:marRight w:val="0"/>
      <w:marTop w:val="0"/>
      <w:marBottom w:val="0"/>
      <w:divBdr>
        <w:top w:val="none" w:sz="0" w:space="0" w:color="auto"/>
        <w:left w:val="none" w:sz="0" w:space="0" w:color="auto"/>
        <w:bottom w:val="none" w:sz="0" w:space="0" w:color="auto"/>
        <w:right w:val="none" w:sz="0" w:space="0" w:color="auto"/>
      </w:divBdr>
    </w:div>
    <w:div w:id="1128934132">
      <w:bodyDiv w:val="1"/>
      <w:marLeft w:val="0"/>
      <w:marRight w:val="0"/>
      <w:marTop w:val="0"/>
      <w:marBottom w:val="0"/>
      <w:divBdr>
        <w:top w:val="none" w:sz="0" w:space="0" w:color="auto"/>
        <w:left w:val="none" w:sz="0" w:space="0" w:color="auto"/>
        <w:bottom w:val="none" w:sz="0" w:space="0" w:color="auto"/>
        <w:right w:val="none" w:sz="0" w:space="0" w:color="auto"/>
      </w:divBdr>
    </w:div>
    <w:div w:id="1130705284">
      <w:bodyDiv w:val="1"/>
      <w:marLeft w:val="0"/>
      <w:marRight w:val="0"/>
      <w:marTop w:val="0"/>
      <w:marBottom w:val="0"/>
      <w:divBdr>
        <w:top w:val="none" w:sz="0" w:space="0" w:color="auto"/>
        <w:left w:val="none" w:sz="0" w:space="0" w:color="auto"/>
        <w:bottom w:val="none" w:sz="0" w:space="0" w:color="auto"/>
        <w:right w:val="none" w:sz="0" w:space="0" w:color="auto"/>
      </w:divBdr>
    </w:div>
    <w:div w:id="1130854107">
      <w:bodyDiv w:val="1"/>
      <w:marLeft w:val="0"/>
      <w:marRight w:val="0"/>
      <w:marTop w:val="0"/>
      <w:marBottom w:val="0"/>
      <w:divBdr>
        <w:top w:val="none" w:sz="0" w:space="0" w:color="auto"/>
        <w:left w:val="none" w:sz="0" w:space="0" w:color="auto"/>
        <w:bottom w:val="none" w:sz="0" w:space="0" w:color="auto"/>
        <w:right w:val="none" w:sz="0" w:space="0" w:color="auto"/>
      </w:divBdr>
    </w:div>
    <w:div w:id="1132093955">
      <w:bodyDiv w:val="1"/>
      <w:marLeft w:val="0"/>
      <w:marRight w:val="0"/>
      <w:marTop w:val="0"/>
      <w:marBottom w:val="0"/>
      <w:divBdr>
        <w:top w:val="none" w:sz="0" w:space="0" w:color="auto"/>
        <w:left w:val="none" w:sz="0" w:space="0" w:color="auto"/>
        <w:bottom w:val="none" w:sz="0" w:space="0" w:color="auto"/>
        <w:right w:val="none" w:sz="0" w:space="0" w:color="auto"/>
      </w:divBdr>
    </w:div>
    <w:div w:id="1133787481">
      <w:bodyDiv w:val="1"/>
      <w:marLeft w:val="0"/>
      <w:marRight w:val="0"/>
      <w:marTop w:val="0"/>
      <w:marBottom w:val="0"/>
      <w:divBdr>
        <w:top w:val="none" w:sz="0" w:space="0" w:color="auto"/>
        <w:left w:val="none" w:sz="0" w:space="0" w:color="auto"/>
        <w:bottom w:val="none" w:sz="0" w:space="0" w:color="auto"/>
        <w:right w:val="none" w:sz="0" w:space="0" w:color="auto"/>
      </w:divBdr>
    </w:div>
    <w:div w:id="1134181052">
      <w:bodyDiv w:val="1"/>
      <w:marLeft w:val="0"/>
      <w:marRight w:val="0"/>
      <w:marTop w:val="0"/>
      <w:marBottom w:val="0"/>
      <w:divBdr>
        <w:top w:val="none" w:sz="0" w:space="0" w:color="auto"/>
        <w:left w:val="none" w:sz="0" w:space="0" w:color="auto"/>
        <w:bottom w:val="none" w:sz="0" w:space="0" w:color="auto"/>
        <w:right w:val="none" w:sz="0" w:space="0" w:color="auto"/>
      </w:divBdr>
    </w:div>
    <w:div w:id="1134638467">
      <w:bodyDiv w:val="1"/>
      <w:marLeft w:val="0"/>
      <w:marRight w:val="0"/>
      <w:marTop w:val="0"/>
      <w:marBottom w:val="0"/>
      <w:divBdr>
        <w:top w:val="none" w:sz="0" w:space="0" w:color="auto"/>
        <w:left w:val="none" w:sz="0" w:space="0" w:color="auto"/>
        <w:bottom w:val="none" w:sz="0" w:space="0" w:color="auto"/>
        <w:right w:val="none" w:sz="0" w:space="0" w:color="auto"/>
      </w:divBdr>
    </w:div>
    <w:div w:id="1135757334">
      <w:bodyDiv w:val="1"/>
      <w:marLeft w:val="0"/>
      <w:marRight w:val="0"/>
      <w:marTop w:val="0"/>
      <w:marBottom w:val="0"/>
      <w:divBdr>
        <w:top w:val="none" w:sz="0" w:space="0" w:color="auto"/>
        <w:left w:val="none" w:sz="0" w:space="0" w:color="auto"/>
        <w:bottom w:val="none" w:sz="0" w:space="0" w:color="auto"/>
        <w:right w:val="none" w:sz="0" w:space="0" w:color="auto"/>
      </w:divBdr>
    </w:div>
    <w:div w:id="1139223937">
      <w:bodyDiv w:val="1"/>
      <w:marLeft w:val="0"/>
      <w:marRight w:val="0"/>
      <w:marTop w:val="0"/>
      <w:marBottom w:val="0"/>
      <w:divBdr>
        <w:top w:val="none" w:sz="0" w:space="0" w:color="auto"/>
        <w:left w:val="none" w:sz="0" w:space="0" w:color="auto"/>
        <w:bottom w:val="none" w:sz="0" w:space="0" w:color="auto"/>
        <w:right w:val="none" w:sz="0" w:space="0" w:color="auto"/>
      </w:divBdr>
    </w:div>
    <w:div w:id="1143932622">
      <w:bodyDiv w:val="1"/>
      <w:marLeft w:val="0"/>
      <w:marRight w:val="0"/>
      <w:marTop w:val="0"/>
      <w:marBottom w:val="0"/>
      <w:divBdr>
        <w:top w:val="none" w:sz="0" w:space="0" w:color="auto"/>
        <w:left w:val="none" w:sz="0" w:space="0" w:color="auto"/>
        <w:bottom w:val="none" w:sz="0" w:space="0" w:color="auto"/>
        <w:right w:val="none" w:sz="0" w:space="0" w:color="auto"/>
      </w:divBdr>
    </w:div>
    <w:div w:id="1151020031">
      <w:bodyDiv w:val="1"/>
      <w:marLeft w:val="0"/>
      <w:marRight w:val="0"/>
      <w:marTop w:val="0"/>
      <w:marBottom w:val="0"/>
      <w:divBdr>
        <w:top w:val="none" w:sz="0" w:space="0" w:color="auto"/>
        <w:left w:val="none" w:sz="0" w:space="0" w:color="auto"/>
        <w:bottom w:val="none" w:sz="0" w:space="0" w:color="auto"/>
        <w:right w:val="none" w:sz="0" w:space="0" w:color="auto"/>
      </w:divBdr>
    </w:div>
    <w:div w:id="1151096283">
      <w:bodyDiv w:val="1"/>
      <w:marLeft w:val="0"/>
      <w:marRight w:val="0"/>
      <w:marTop w:val="0"/>
      <w:marBottom w:val="0"/>
      <w:divBdr>
        <w:top w:val="none" w:sz="0" w:space="0" w:color="auto"/>
        <w:left w:val="none" w:sz="0" w:space="0" w:color="auto"/>
        <w:bottom w:val="none" w:sz="0" w:space="0" w:color="auto"/>
        <w:right w:val="none" w:sz="0" w:space="0" w:color="auto"/>
      </w:divBdr>
    </w:div>
    <w:div w:id="1153716180">
      <w:bodyDiv w:val="1"/>
      <w:marLeft w:val="0"/>
      <w:marRight w:val="0"/>
      <w:marTop w:val="0"/>
      <w:marBottom w:val="0"/>
      <w:divBdr>
        <w:top w:val="none" w:sz="0" w:space="0" w:color="auto"/>
        <w:left w:val="none" w:sz="0" w:space="0" w:color="auto"/>
        <w:bottom w:val="none" w:sz="0" w:space="0" w:color="auto"/>
        <w:right w:val="none" w:sz="0" w:space="0" w:color="auto"/>
      </w:divBdr>
    </w:div>
    <w:div w:id="1170372097">
      <w:bodyDiv w:val="1"/>
      <w:marLeft w:val="0"/>
      <w:marRight w:val="0"/>
      <w:marTop w:val="0"/>
      <w:marBottom w:val="0"/>
      <w:divBdr>
        <w:top w:val="none" w:sz="0" w:space="0" w:color="auto"/>
        <w:left w:val="none" w:sz="0" w:space="0" w:color="auto"/>
        <w:bottom w:val="none" w:sz="0" w:space="0" w:color="auto"/>
        <w:right w:val="none" w:sz="0" w:space="0" w:color="auto"/>
      </w:divBdr>
    </w:div>
    <w:div w:id="1171485998">
      <w:bodyDiv w:val="1"/>
      <w:marLeft w:val="0"/>
      <w:marRight w:val="0"/>
      <w:marTop w:val="0"/>
      <w:marBottom w:val="0"/>
      <w:divBdr>
        <w:top w:val="none" w:sz="0" w:space="0" w:color="auto"/>
        <w:left w:val="none" w:sz="0" w:space="0" w:color="auto"/>
        <w:bottom w:val="none" w:sz="0" w:space="0" w:color="auto"/>
        <w:right w:val="none" w:sz="0" w:space="0" w:color="auto"/>
      </w:divBdr>
    </w:div>
    <w:div w:id="1176531513">
      <w:bodyDiv w:val="1"/>
      <w:marLeft w:val="0"/>
      <w:marRight w:val="0"/>
      <w:marTop w:val="0"/>
      <w:marBottom w:val="0"/>
      <w:divBdr>
        <w:top w:val="none" w:sz="0" w:space="0" w:color="auto"/>
        <w:left w:val="none" w:sz="0" w:space="0" w:color="auto"/>
        <w:bottom w:val="none" w:sz="0" w:space="0" w:color="auto"/>
        <w:right w:val="none" w:sz="0" w:space="0" w:color="auto"/>
      </w:divBdr>
    </w:div>
    <w:div w:id="1178085382">
      <w:bodyDiv w:val="1"/>
      <w:marLeft w:val="0"/>
      <w:marRight w:val="0"/>
      <w:marTop w:val="0"/>
      <w:marBottom w:val="0"/>
      <w:divBdr>
        <w:top w:val="none" w:sz="0" w:space="0" w:color="auto"/>
        <w:left w:val="none" w:sz="0" w:space="0" w:color="auto"/>
        <w:bottom w:val="none" w:sz="0" w:space="0" w:color="auto"/>
        <w:right w:val="none" w:sz="0" w:space="0" w:color="auto"/>
      </w:divBdr>
    </w:div>
    <w:div w:id="1180312957">
      <w:bodyDiv w:val="1"/>
      <w:marLeft w:val="0"/>
      <w:marRight w:val="0"/>
      <w:marTop w:val="0"/>
      <w:marBottom w:val="0"/>
      <w:divBdr>
        <w:top w:val="none" w:sz="0" w:space="0" w:color="auto"/>
        <w:left w:val="none" w:sz="0" w:space="0" w:color="auto"/>
        <w:bottom w:val="none" w:sz="0" w:space="0" w:color="auto"/>
        <w:right w:val="none" w:sz="0" w:space="0" w:color="auto"/>
      </w:divBdr>
    </w:div>
    <w:div w:id="1183663630">
      <w:bodyDiv w:val="1"/>
      <w:marLeft w:val="0"/>
      <w:marRight w:val="0"/>
      <w:marTop w:val="0"/>
      <w:marBottom w:val="0"/>
      <w:divBdr>
        <w:top w:val="none" w:sz="0" w:space="0" w:color="auto"/>
        <w:left w:val="none" w:sz="0" w:space="0" w:color="auto"/>
        <w:bottom w:val="none" w:sz="0" w:space="0" w:color="auto"/>
        <w:right w:val="none" w:sz="0" w:space="0" w:color="auto"/>
      </w:divBdr>
    </w:div>
    <w:div w:id="1189022463">
      <w:bodyDiv w:val="1"/>
      <w:marLeft w:val="0"/>
      <w:marRight w:val="0"/>
      <w:marTop w:val="0"/>
      <w:marBottom w:val="0"/>
      <w:divBdr>
        <w:top w:val="none" w:sz="0" w:space="0" w:color="auto"/>
        <w:left w:val="none" w:sz="0" w:space="0" w:color="auto"/>
        <w:bottom w:val="none" w:sz="0" w:space="0" w:color="auto"/>
        <w:right w:val="none" w:sz="0" w:space="0" w:color="auto"/>
      </w:divBdr>
    </w:div>
    <w:div w:id="1190100528">
      <w:bodyDiv w:val="1"/>
      <w:marLeft w:val="0"/>
      <w:marRight w:val="0"/>
      <w:marTop w:val="0"/>
      <w:marBottom w:val="0"/>
      <w:divBdr>
        <w:top w:val="none" w:sz="0" w:space="0" w:color="auto"/>
        <w:left w:val="none" w:sz="0" w:space="0" w:color="auto"/>
        <w:bottom w:val="none" w:sz="0" w:space="0" w:color="auto"/>
        <w:right w:val="none" w:sz="0" w:space="0" w:color="auto"/>
      </w:divBdr>
    </w:div>
    <w:div w:id="1192303934">
      <w:bodyDiv w:val="1"/>
      <w:marLeft w:val="0"/>
      <w:marRight w:val="0"/>
      <w:marTop w:val="0"/>
      <w:marBottom w:val="0"/>
      <w:divBdr>
        <w:top w:val="none" w:sz="0" w:space="0" w:color="auto"/>
        <w:left w:val="none" w:sz="0" w:space="0" w:color="auto"/>
        <w:bottom w:val="none" w:sz="0" w:space="0" w:color="auto"/>
        <w:right w:val="none" w:sz="0" w:space="0" w:color="auto"/>
      </w:divBdr>
    </w:div>
    <w:div w:id="1193373891">
      <w:bodyDiv w:val="1"/>
      <w:marLeft w:val="0"/>
      <w:marRight w:val="0"/>
      <w:marTop w:val="0"/>
      <w:marBottom w:val="0"/>
      <w:divBdr>
        <w:top w:val="none" w:sz="0" w:space="0" w:color="auto"/>
        <w:left w:val="none" w:sz="0" w:space="0" w:color="auto"/>
        <w:bottom w:val="none" w:sz="0" w:space="0" w:color="auto"/>
        <w:right w:val="none" w:sz="0" w:space="0" w:color="auto"/>
      </w:divBdr>
    </w:div>
    <w:div w:id="1202208013">
      <w:bodyDiv w:val="1"/>
      <w:marLeft w:val="0"/>
      <w:marRight w:val="0"/>
      <w:marTop w:val="0"/>
      <w:marBottom w:val="0"/>
      <w:divBdr>
        <w:top w:val="none" w:sz="0" w:space="0" w:color="auto"/>
        <w:left w:val="none" w:sz="0" w:space="0" w:color="auto"/>
        <w:bottom w:val="none" w:sz="0" w:space="0" w:color="auto"/>
        <w:right w:val="none" w:sz="0" w:space="0" w:color="auto"/>
      </w:divBdr>
    </w:div>
    <w:div w:id="1210069968">
      <w:bodyDiv w:val="1"/>
      <w:marLeft w:val="0"/>
      <w:marRight w:val="0"/>
      <w:marTop w:val="0"/>
      <w:marBottom w:val="0"/>
      <w:divBdr>
        <w:top w:val="none" w:sz="0" w:space="0" w:color="auto"/>
        <w:left w:val="none" w:sz="0" w:space="0" w:color="auto"/>
        <w:bottom w:val="none" w:sz="0" w:space="0" w:color="auto"/>
        <w:right w:val="none" w:sz="0" w:space="0" w:color="auto"/>
      </w:divBdr>
    </w:div>
    <w:div w:id="1211574058">
      <w:bodyDiv w:val="1"/>
      <w:marLeft w:val="0"/>
      <w:marRight w:val="0"/>
      <w:marTop w:val="0"/>
      <w:marBottom w:val="0"/>
      <w:divBdr>
        <w:top w:val="none" w:sz="0" w:space="0" w:color="auto"/>
        <w:left w:val="none" w:sz="0" w:space="0" w:color="auto"/>
        <w:bottom w:val="none" w:sz="0" w:space="0" w:color="auto"/>
        <w:right w:val="none" w:sz="0" w:space="0" w:color="auto"/>
      </w:divBdr>
    </w:div>
    <w:div w:id="1217543851">
      <w:bodyDiv w:val="1"/>
      <w:marLeft w:val="0"/>
      <w:marRight w:val="0"/>
      <w:marTop w:val="0"/>
      <w:marBottom w:val="0"/>
      <w:divBdr>
        <w:top w:val="none" w:sz="0" w:space="0" w:color="auto"/>
        <w:left w:val="none" w:sz="0" w:space="0" w:color="auto"/>
        <w:bottom w:val="none" w:sz="0" w:space="0" w:color="auto"/>
        <w:right w:val="none" w:sz="0" w:space="0" w:color="auto"/>
      </w:divBdr>
    </w:div>
    <w:div w:id="1221554360">
      <w:bodyDiv w:val="1"/>
      <w:marLeft w:val="0"/>
      <w:marRight w:val="0"/>
      <w:marTop w:val="0"/>
      <w:marBottom w:val="0"/>
      <w:divBdr>
        <w:top w:val="none" w:sz="0" w:space="0" w:color="auto"/>
        <w:left w:val="none" w:sz="0" w:space="0" w:color="auto"/>
        <w:bottom w:val="none" w:sz="0" w:space="0" w:color="auto"/>
        <w:right w:val="none" w:sz="0" w:space="0" w:color="auto"/>
      </w:divBdr>
    </w:div>
    <w:div w:id="1224372024">
      <w:bodyDiv w:val="1"/>
      <w:marLeft w:val="0"/>
      <w:marRight w:val="0"/>
      <w:marTop w:val="0"/>
      <w:marBottom w:val="0"/>
      <w:divBdr>
        <w:top w:val="none" w:sz="0" w:space="0" w:color="auto"/>
        <w:left w:val="none" w:sz="0" w:space="0" w:color="auto"/>
        <w:bottom w:val="none" w:sz="0" w:space="0" w:color="auto"/>
        <w:right w:val="none" w:sz="0" w:space="0" w:color="auto"/>
      </w:divBdr>
    </w:div>
    <w:div w:id="1225289895">
      <w:bodyDiv w:val="1"/>
      <w:marLeft w:val="0"/>
      <w:marRight w:val="0"/>
      <w:marTop w:val="0"/>
      <w:marBottom w:val="0"/>
      <w:divBdr>
        <w:top w:val="none" w:sz="0" w:space="0" w:color="auto"/>
        <w:left w:val="none" w:sz="0" w:space="0" w:color="auto"/>
        <w:bottom w:val="none" w:sz="0" w:space="0" w:color="auto"/>
        <w:right w:val="none" w:sz="0" w:space="0" w:color="auto"/>
      </w:divBdr>
    </w:div>
    <w:div w:id="1233274081">
      <w:bodyDiv w:val="1"/>
      <w:marLeft w:val="0"/>
      <w:marRight w:val="0"/>
      <w:marTop w:val="0"/>
      <w:marBottom w:val="0"/>
      <w:divBdr>
        <w:top w:val="none" w:sz="0" w:space="0" w:color="auto"/>
        <w:left w:val="none" w:sz="0" w:space="0" w:color="auto"/>
        <w:bottom w:val="none" w:sz="0" w:space="0" w:color="auto"/>
        <w:right w:val="none" w:sz="0" w:space="0" w:color="auto"/>
      </w:divBdr>
    </w:div>
    <w:div w:id="1235163525">
      <w:bodyDiv w:val="1"/>
      <w:marLeft w:val="0"/>
      <w:marRight w:val="0"/>
      <w:marTop w:val="0"/>
      <w:marBottom w:val="0"/>
      <w:divBdr>
        <w:top w:val="none" w:sz="0" w:space="0" w:color="auto"/>
        <w:left w:val="none" w:sz="0" w:space="0" w:color="auto"/>
        <w:bottom w:val="none" w:sz="0" w:space="0" w:color="auto"/>
        <w:right w:val="none" w:sz="0" w:space="0" w:color="auto"/>
      </w:divBdr>
    </w:div>
    <w:div w:id="1243027049">
      <w:bodyDiv w:val="1"/>
      <w:marLeft w:val="0"/>
      <w:marRight w:val="0"/>
      <w:marTop w:val="0"/>
      <w:marBottom w:val="0"/>
      <w:divBdr>
        <w:top w:val="none" w:sz="0" w:space="0" w:color="auto"/>
        <w:left w:val="none" w:sz="0" w:space="0" w:color="auto"/>
        <w:bottom w:val="none" w:sz="0" w:space="0" w:color="auto"/>
        <w:right w:val="none" w:sz="0" w:space="0" w:color="auto"/>
      </w:divBdr>
    </w:div>
    <w:div w:id="1250389840">
      <w:bodyDiv w:val="1"/>
      <w:marLeft w:val="0"/>
      <w:marRight w:val="0"/>
      <w:marTop w:val="0"/>
      <w:marBottom w:val="0"/>
      <w:divBdr>
        <w:top w:val="none" w:sz="0" w:space="0" w:color="auto"/>
        <w:left w:val="none" w:sz="0" w:space="0" w:color="auto"/>
        <w:bottom w:val="none" w:sz="0" w:space="0" w:color="auto"/>
        <w:right w:val="none" w:sz="0" w:space="0" w:color="auto"/>
      </w:divBdr>
    </w:div>
    <w:div w:id="1261375534">
      <w:bodyDiv w:val="1"/>
      <w:marLeft w:val="0"/>
      <w:marRight w:val="0"/>
      <w:marTop w:val="0"/>
      <w:marBottom w:val="0"/>
      <w:divBdr>
        <w:top w:val="none" w:sz="0" w:space="0" w:color="auto"/>
        <w:left w:val="none" w:sz="0" w:space="0" w:color="auto"/>
        <w:bottom w:val="none" w:sz="0" w:space="0" w:color="auto"/>
        <w:right w:val="none" w:sz="0" w:space="0" w:color="auto"/>
      </w:divBdr>
    </w:div>
    <w:div w:id="1263949941">
      <w:bodyDiv w:val="1"/>
      <w:marLeft w:val="0"/>
      <w:marRight w:val="0"/>
      <w:marTop w:val="0"/>
      <w:marBottom w:val="0"/>
      <w:divBdr>
        <w:top w:val="none" w:sz="0" w:space="0" w:color="auto"/>
        <w:left w:val="none" w:sz="0" w:space="0" w:color="auto"/>
        <w:bottom w:val="none" w:sz="0" w:space="0" w:color="auto"/>
        <w:right w:val="none" w:sz="0" w:space="0" w:color="auto"/>
      </w:divBdr>
    </w:div>
    <w:div w:id="1264873483">
      <w:bodyDiv w:val="1"/>
      <w:marLeft w:val="0"/>
      <w:marRight w:val="0"/>
      <w:marTop w:val="0"/>
      <w:marBottom w:val="0"/>
      <w:divBdr>
        <w:top w:val="none" w:sz="0" w:space="0" w:color="auto"/>
        <w:left w:val="none" w:sz="0" w:space="0" w:color="auto"/>
        <w:bottom w:val="none" w:sz="0" w:space="0" w:color="auto"/>
        <w:right w:val="none" w:sz="0" w:space="0" w:color="auto"/>
      </w:divBdr>
    </w:div>
    <w:div w:id="1266186154">
      <w:bodyDiv w:val="1"/>
      <w:marLeft w:val="0"/>
      <w:marRight w:val="0"/>
      <w:marTop w:val="0"/>
      <w:marBottom w:val="0"/>
      <w:divBdr>
        <w:top w:val="none" w:sz="0" w:space="0" w:color="auto"/>
        <w:left w:val="none" w:sz="0" w:space="0" w:color="auto"/>
        <w:bottom w:val="none" w:sz="0" w:space="0" w:color="auto"/>
        <w:right w:val="none" w:sz="0" w:space="0" w:color="auto"/>
      </w:divBdr>
    </w:div>
    <w:div w:id="1266691065">
      <w:bodyDiv w:val="1"/>
      <w:marLeft w:val="0"/>
      <w:marRight w:val="0"/>
      <w:marTop w:val="0"/>
      <w:marBottom w:val="0"/>
      <w:divBdr>
        <w:top w:val="none" w:sz="0" w:space="0" w:color="auto"/>
        <w:left w:val="none" w:sz="0" w:space="0" w:color="auto"/>
        <w:bottom w:val="none" w:sz="0" w:space="0" w:color="auto"/>
        <w:right w:val="none" w:sz="0" w:space="0" w:color="auto"/>
      </w:divBdr>
    </w:div>
    <w:div w:id="1269044159">
      <w:bodyDiv w:val="1"/>
      <w:marLeft w:val="0"/>
      <w:marRight w:val="0"/>
      <w:marTop w:val="0"/>
      <w:marBottom w:val="0"/>
      <w:divBdr>
        <w:top w:val="none" w:sz="0" w:space="0" w:color="auto"/>
        <w:left w:val="none" w:sz="0" w:space="0" w:color="auto"/>
        <w:bottom w:val="none" w:sz="0" w:space="0" w:color="auto"/>
        <w:right w:val="none" w:sz="0" w:space="0" w:color="auto"/>
      </w:divBdr>
    </w:div>
    <w:div w:id="1275137644">
      <w:bodyDiv w:val="1"/>
      <w:marLeft w:val="0"/>
      <w:marRight w:val="0"/>
      <w:marTop w:val="0"/>
      <w:marBottom w:val="0"/>
      <w:divBdr>
        <w:top w:val="none" w:sz="0" w:space="0" w:color="auto"/>
        <w:left w:val="none" w:sz="0" w:space="0" w:color="auto"/>
        <w:bottom w:val="none" w:sz="0" w:space="0" w:color="auto"/>
        <w:right w:val="none" w:sz="0" w:space="0" w:color="auto"/>
      </w:divBdr>
    </w:div>
    <w:div w:id="1276719397">
      <w:bodyDiv w:val="1"/>
      <w:marLeft w:val="0"/>
      <w:marRight w:val="0"/>
      <w:marTop w:val="0"/>
      <w:marBottom w:val="0"/>
      <w:divBdr>
        <w:top w:val="none" w:sz="0" w:space="0" w:color="auto"/>
        <w:left w:val="none" w:sz="0" w:space="0" w:color="auto"/>
        <w:bottom w:val="none" w:sz="0" w:space="0" w:color="auto"/>
        <w:right w:val="none" w:sz="0" w:space="0" w:color="auto"/>
      </w:divBdr>
    </w:div>
    <w:div w:id="1281373986">
      <w:bodyDiv w:val="1"/>
      <w:marLeft w:val="0"/>
      <w:marRight w:val="0"/>
      <w:marTop w:val="0"/>
      <w:marBottom w:val="0"/>
      <w:divBdr>
        <w:top w:val="none" w:sz="0" w:space="0" w:color="auto"/>
        <w:left w:val="none" w:sz="0" w:space="0" w:color="auto"/>
        <w:bottom w:val="none" w:sz="0" w:space="0" w:color="auto"/>
        <w:right w:val="none" w:sz="0" w:space="0" w:color="auto"/>
      </w:divBdr>
    </w:div>
    <w:div w:id="1284536689">
      <w:bodyDiv w:val="1"/>
      <w:marLeft w:val="0"/>
      <w:marRight w:val="0"/>
      <w:marTop w:val="0"/>
      <w:marBottom w:val="0"/>
      <w:divBdr>
        <w:top w:val="none" w:sz="0" w:space="0" w:color="auto"/>
        <w:left w:val="none" w:sz="0" w:space="0" w:color="auto"/>
        <w:bottom w:val="none" w:sz="0" w:space="0" w:color="auto"/>
        <w:right w:val="none" w:sz="0" w:space="0" w:color="auto"/>
      </w:divBdr>
    </w:div>
    <w:div w:id="1287465301">
      <w:bodyDiv w:val="1"/>
      <w:marLeft w:val="0"/>
      <w:marRight w:val="0"/>
      <w:marTop w:val="0"/>
      <w:marBottom w:val="0"/>
      <w:divBdr>
        <w:top w:val="none" w:sz="0" w:space="0" w:color="auto"/>
        <w:left w:val="none" w:sz="0" w:space="0" w:color="auto"/>
        <w:bottom w:val="none" w:sz="0" w:space="0" w:color="auto"/>
        <w:right w:val="none" w:sz="0" w:space="0" w:color="auto"/>
      </w:divBdr>
    </w:div>
    <w:div w:id="1287925597">
      <w:bodyDiv w:val="1"/>
      <w:marLeft w:val="0"/>
      <w:marRight w:val="0"/>
      <w:marTop w:val="0"/>
      <w:marBottom w:val="0"/>
      <w:divBdr>
        <w:top w:val="none" w:sz="0" w:space="0" w:color="auto"/>
        <w:left w:val="none" w:sz="0" w:space="0" w:color="auto"/>
        <w:bottom w:val="none" w:sz="0" w:space="0" w:color="auto"/>
        <w:right w:val="none" w:sz="0" w:space="0" w:color="auto"/>
      </w:divBdr>
    </w:div>
    <w:div w:id="1291518010">
      <w:bodyDiv w:val="1"/>
      <w:marLeft w:val="0"/>
      <w:marRight w:val="0"/>
      <w:marTop w:val="0"/>
      <w:marBottom w:val="0"/>
      <w:divBdr>
        <w:top w:val="none" w:sz="0" w:space="0" w:color="auto"/>
        <w:left w:val="none" w:sz="0" w:space="0" w:color="auto"/>
        <w:bottom w:val="none" w:sz="0" w:space="0" w:color="auto"/>
        <w:right w:val="none" w:sz="0" w:space="0" w:color="auto"/>
      </w:divBdr>
    </w:div>
    <w:div w:id="1292512618">
      <w:bodyDiv w:val="1"/>
      <w:marLeft w:val="0"/>
      <w:marRight w:val="0"/>
      <w:marTop w:val="0"/>
      <w:marBottom w:val="0"/>
      <w:divBdr>
        <w:top w:val="none" w:sz="0" w:space="0" w:color="auto"/>
        <w:left w:val="none" w:sz="0" w:space="0" w:color="auto"/>
        <w:bottom w:val="none" w:sz="0" w:space="0" w:color="auto"/>
        <w:right w:val="none" w:sz="0" w:space="0" w:color="auto"/>
      </w:divBdr>
    </w:div>
    <w:div w:id="1293436332">
      <w:bodyDiv w:val="1"/>
      <w:marLeft w:val="0"/>
      <w:marRight w:val="0"/>
      <w:marTop w:val="0"/>
      <w:marBottom w:val="0"/>
      <w:divBdr>
        <w:top w:val="none" w:sz="0" w:space="0" w:color="auto"/>
        <w:left w:val="none" w:sz="0" w:space="0" w:color="auto"/>
        <w:bottom w:val="none" w:sz="0" w:space="0" w:color="auto"/>
        <w:right w:val="none" w:sz="0" w:space="0" w:color="auto"/>
      </w:divBdr>
    </w:div>
    <w:div w:id="1300191288">
      <w:bodyDiv w:val="1"/>
      <w:marLeft w:val="0"/>
      <w:marRight w:val="0"/>
      <w:marTop w:val="0"/>
      <w:marBottom w:val="0"/>
      <w:divBdr>
        <w:top w:val="none" w:sz="0" w:space="0" w:color="auto"/>
        <w:left w:val="none" w:sz="0" w:space="0" w:color="auto"/>
        <w:bottom w:val="none" w:sz="0" w:space="0" w:color="auto"/>
        <w:right w:val="none" w:sz="0" w:space="0" w:color="auto"/>
      </w:divBdr>
    </w:div>
    <w:div w:id="1301616003">
      <w:bodyDiv w:val="1"/>
      <w:marLeft w:val="0"/>
      <w:marRight w:val="0"/>
      <w:marTop w:val="0"/>
      <w:marBottom w:val="0"/>
      <w:divBdr>
        <w:top w:val="none" w:sz="0" w:space="0" w:color="auto"/>
        <w:left w:val="none" w:sz="0" w:space="0" w:color="auto"/>
        <w:bottom w:val="none" w:sz="0" w:space="0" w:color="auto"/>
        <w:right w:val="none" w:sz="0" w:space="0" w:color="auto"/>
      </w:divBdr>
    </w:div>
    <w:div w:id="1302921775">
      <w:bodyDiv w:val="1"/>
      <w:marLeft w:val="0"/>
      <w:marRight w:val="0"/>
      <w:marTop w:val="0"/>
      <w:marBottom w:val="0"/>
      <w:divBdr>
        <w:top w:val="none" w:sz="0" w:space="0" w:color="auto"/>
        <w:left w:val="none" w:sz="0" w:space="0" w:color="auto"/>
        <w:bottom w:val="none" w:sz="0" w:space="0" w:color="auto"/>
        <w:right w:val="none" w:sz="0" w:space="0" w:color="auto"/>
      </w:divBdr>
    </w:div>
    <w:div w:id="1306549862">
      <w:bodyDiv w:val="1"/>
      <w:marLeft w:val="0"/>
      <w:marRight w:val="0"/>
      <w:marTop w:val="0"/>
      <w:marBottom w:val="0"/>
      <w:divBdr>
        <w:top w:val="none" w:sz="0" w:space="0" w:color="auto"/>
        <w:left w:val="none" w:sz="0" w:space="0" w:color="auto"/>
        <w:bottom w:val="none" w:sz="0" w:space="0" w:color="auto"/>
        <w:right w:val="none" w:sz="0" w:space="0" w:color="auto"/>
      </w:divBdr>
    </w:div>
    <w:div w:id="1308322336">
      <w:bodyDiv w:val="1"/>
      <w:marLeft w:val="0"/>
      <w:marRight w:val="0"/>
      <w:marTop w:val="0"/>
      <w:marBottom w:val="0"/>
      <w:divBdr>
        <w:top w:val="none" w:sz="0" w:space="0" w:color="auto"/>
        <w:left w:val="none" w:sz="0" w:space="0" w:color="auto"/>
        <w:bottom w:val="none" w:sz="0" w:space="0" w:color="auto"/>
        <w:right w:val="none" w:sz="0" w:space="0" w:color="auto"/>
      </w:divBdr>
    </w:div>
    <w:div w:id="1310357337">
      <w:bodyDiv w:val="1"/>
      <w:marLeft w:val="0"/>
      <w:marRight w:val="0"/>
      <w:marTop w:val="0"/>
      <w:marBottom w:val="0"/>
      <w:divBdr>
        <w:top w:val="none" w:sz="0" w:space="0" w:color="auto"/>
        <w:left w:val="none" w:sz="0" w:space="0" w:color="auto"/>
        <w:bottom w:val="none" w:sz="0" w:space="0" w:color="auto"/>
        <w:right w:val="none" w:sz="0" w:space="0" w:color="auto"/>
      </w:divBdr>
    </w:div>
    <w:div w:id="1313607963">
      <w:bodyDiv w:val="1"/>
      <w:marLeft w:val="0"/>
      <w:marRight w:val="0"/>
      <w:marTop w:val="0"/>
      <w:marBottom w:val="0"/>
      <w:divBdr>
        <w:top w:val="none" w:sz="0" w:space="0" w:color="auto"/>
        <w:left w:val="none" w:sz="0" w:space="0" w:color="auto"/>
        <w:bottom w:val="none" w:sz="0" w:space="0" w:color="auto"/>
        <w:right w:val="none" w:sz="0" w:space="0" w:color="auto"/>
      </w:divBdr>
    </w:div>
    <w:div w:id="1318150078">
      <w:bodyDiv w:val="1"/>
      <w:marLeft w:val="0"/>
      <w:marRight w:val="0"/>
      <w:marTop w:val="0"/>
      <w:marBottom w:val="0"/>
      <w:divBdr>
        <w:top w:val="none" w:sz="0" w:space="0" w:color="auto"/>
        <w:left w:val="none" w:sz="0" w:space="0" w:color="auto"/>
        <w:bottom w:val="none" w:sz="0" w:space="0" w:color="auto"/>
        <w:right w:val="none" w:sz="0" w:space="0" w:color="auto"/>
      </w:divBdr>
    </w:div>
    <w:div w:id="1321739196">
      <w:bodyDiv w:val="1"/>
      <w:marLeft w:val="0"/>
      <w:marRight w:val="0"/>
      <w:marTop w:val="0"/>
      <w:marBottom w:val="0"/>
      <w:divBdr>
        <w:top w:val="none" w:sz="0" w:space="0" w:color="auto"/>
        <w:left w:val="none" w:sz="0" w:space="0" w:color="auto"/>
        <w:bottom w:val="none" w:sz="0" w:space="0" w:color="auto"/>
        <w:right w:val="none" w:sz="0" w:space="0" w:color="auto"/>
      </w:divBdr>
    </w:div>
    <w:div w:id="1322729952">
      <w:bodyDiv w:val="1"/>
      <w:marLeft w:val="0"/>
      <w:marRight w:val="0"/>
      <w:marTop w:val="0"/>
      <w:marBottom w:val="0"/>
      <w:divBdr>
        <w:top w:val="none" w:sz="0" w:space="0" w:color="auto"/>
        <w:left w:val="none" w:sz="0" w:space="0" w:color="auto"/>
        <w:bottom w:val="none" w:sz="0" w:space="0" w:color="auto"/>
        <w:right w:val="none" w:sz="0" w:space="0" w:color="auto"/>
      </w:divBdr>
    </w:div>
    <w:div w:id="1323848805">
      <w:bodyDiv w:val="1"/>
      <w:marLeft w:val="0"/>
      <w:marRight w:val="0"/>
      <w:marTop w:val="0"/>
      <w:marBottom w:val="0"/>
      <w:divBdr>
        <w:top w:val="none" w:sz="0" w:space="0" w:color="auto"/>
        <w:left w:val="none" w:sz="0" w:space="0" w:color="auto"/>
        <w:bottom w:val="none" w:sz="0" w:space="0" w:color="auto"/>
        <w:right w:val="none" w:sz="0" w:space="0" w:color="auto"/>
      </w:divBdr>
    </w:div>
    <w:div w:id="1325622294">
      <w:bodyDiv w:val="1"/>
      <w:marLeft w:val="0"/>
      <w:marRight w:val="0"/>
      <w:marTop w:val="0"/>
      <w:marBottom w:val="0"/>
      <w:divBdr>
        <w:top w:val="none" w:sz="0" w:space="0" w:color="auto"/>
        <w:left w:val="none" w:sz="0" w:space="0" w:color="auto"/>
        <w:bottom w:val="none" w:sz="0" w:space="0" w:color="auto"/>
        <w:right w:val="none" w:sz="0" w:space="0" w:color="auto"/>
      </w:divBdr>
    </w:div>
    <w:div w:id="1326670191">
      <w:bodyDiv w:val="1"/>
      <w:marLeft w:val="0"/>
      <w:marRight w:val="0"/>
      <w:marTop w:val="0"/>
      <w:marBottom w:val="0"/>
      <w:divBdr>
        <w:top w:val="none" w:sz="0" w:space="0" w:color="auto"/>
        <w:left w:val="none" w:sz="0" w:space="0" w:color="auto"/>
        <w:bottom w:val="none" w:sz="0" w:space="0" w:color="auto"/>
        <w:right w:val="none" w:sz="0" w:space="0" w:color="auto"/>
      </w:divBdr>
    </w:div>
    <w:div w:id="1337922287">
      <w:bodyDiv w:val="1"/>
      <w:marLeft w:val="0"/>
      <w:marRight w:val="0"/>
      <w:marTop w:val="0"/>
      <w:marBottom w:val="0"/>
      <w:divBdr>
        <w:top w:val="none" w:sz="0" w:space="0" w:color="auto"/>
        <w:left w:val="none" w:sz="0" w:space="0" w:color="auto"/>
        <w:bottom w:val="none" w:sz="0" w:space="0" w:color="auto"/>
        <w:right w:val="none" w:sz="0" w:space="0" w:color="auto"/>
      </w:divBdr>
    </w:div>
    <w:div w:id="1340428443">
      <w:bodyDiv w:val="1"/>
      <w:marLeft w:val="0"/>
      <w:marRight w:val="0"/>
      <w:marTop w:val="0"/>
      <w:marBottom w:val="0"/>
      <w:divBdr>
        <w:top w:val="none" w:sz="0" w:space="0" w:color="auto"/>
        <w:left w:val="none" w:sz="0" w:space="0" w:color="auto"/>
        <w:bottom w:val="none" w:sz="0" w:space="0" w:color="auto"/>
        <w:right w:val="none" w:sz="0" w:space="0" w:color="auto"/>
      </w:divBdr>
    </w:div>
    <w:div w:id="1350062690">
      <w:bodyDiv w:val="1"/>
      <w:marLeft w:val="0"/>
      <w:marRight w:val="0"/>
      <w:marTop w:val="0"/>
      <w:marBottom w:val="0"/>
      <w:divBdr>
        <w:top w:val="none" w:sz="0" w:space="0" w:color="auto"/>
        <w:left w:val="none" w:sz="0" w:space="0" w:color="auto"/>
        <w:bottom w:val="none" w:sz="0" w:space="0" w:color="auto"/>
        <w:right w:val="none" w:sz="0" w:space="0" w:color="auto"/>
      </w:divBdr>
    </w:div>
    <w:div w:id="1350596897">
      <w:bodyDiv w:val="1"/>
      <w:marLeft w:val="0"/>
      <w:marRight w:val="0"/>
      <w:marTop w:val="0"/>
      <w:marBottom w:val="0"/>
      <w:divBdr>
        <w:top w:val="none" w:sz="0" w:space="0" w:color="auto"/>
        <w:left w:val="none" w:sz="0" w:space="0" w:color="auto"/>
        <w:bottom w:val="none" w:sz="0" w:space="0" w:color="auto"/>
        <w:right w:val="none" w:sz="0" w:space="0" w:color="auto"/>
      </w:divBdr>
    </w:div>
    <w:div w:id="1356150799">
      <w:bodyDiv w:val="1"/>
      <w:marLeft w:val="0"/>
      <w:marRight w:val="0"/>
      <w:marTop w:val="0"/>
      <w:marBottom w:val="0"/>
      <w:divBdr>
        <w:top w:val="none" w:sz="0" w:space="0" w:color="auto"/>
        <w:left w:val="none" w:sz="0" w:space="0" w:color="auto"/>
        <w:bottom w:val="none" w:sz="0" w:space="0" w:color="auto"/>
        <w:right w:val="none" w:sz="0" w:space="0" w:color="auto"/>
      </w:divBdr>
    </w:div>
    <w:div w:id="1356229929">
      <w:bodyDiv w:val="1"/>
      <w:marLeft w:val="0"/>
      <w:marRight w:val="0"/>
      <w:marTop w:val="0"/>
      <w:marBottom w:val="0"/>
      <w:divBdr>
        <w:top w:val="none" w:sz="0" w:space="0" w:color="auto"/>
        <w:left w:val="none" w:sz="0" w:space="0" w:color="auto"/>
        <w:bottom w:val="none" w:sz="0" w:space="0" w:color="auto"/>
        <w:right w:val="none" w:sz="0" w:space="0" w:color="auto"/>
      </w:divBdr>
    </w:div>
    <w:div w:id="1362317540">
      <w:bodyDiv w:val="1"/>
      <w:marLeft w:val="0"/>
      <w:marRight w:val="0"/>
      <w:marTop w:val="0"/>
      <w:marBottom w:val="0"/>
      <w:divBdr>
        <w:top w:val="none" w:sz="0" w:space="0" w:color="auto"/>
        <w:left w:val="none" w:sz="0" w:space="0" w:color="auto"/>
        <w:bottom w:val="none" w:sz="0" w:space="0" w:color="auto"/>
        <w:right w:val="none" w:sz="0" w:space="0" w:color="auto"/>
      </w:divBdr>
    </w:div>
    <w:div w:id="1365331954">
      <w:bodyDiv w:val="1"/>
      <w:marLeft w:val="0"/>
      <w:marRight w:val="0"/>
      <w:marTop w:val="0"/>
      <w:marBottom w:val="0"/>
      <w:divBdr>
        <w:top w:val="none" w:sz="0" w:space="0" w:color="auto"/>
        <w:left w:val="none" w:sz="0" w:space="0" w:color="auto"/>
        <w:bottom w:val="none" w:sz="0" w:space="0" w:color="auto"/>
        <w:right w:val="none" w:sz="0" w:space="0" w:color="auto"/>
      </w:divBdr>
    </w:div>
    <w:div w:id="1366323278">
      <w:bodyDiv w:val="1"/>
      <w:marLeft w:val="0"/>
      <w:marRight w:val="0"/>
      <w:marTop w:val="0"/>
      <w:marBottom w:val="0"/>
      <w:divBdr>
        <w:top w:val="none" w:sz="0" w:space="0" w:color="auto"/>
        <w:left w:val="none" w:sz="0" w:space="0" w:color="auto"/>
        <w:bottom w:val="none" w:sz="0" w:space="0" w:color="auto"/>
        <w:right w:val="none" w:sz="0" w:space="0" w:color="auto"/>
      </w:divBdr>
    </w:div>
    <w:div w:id="1366829365">
      <w:bodyDiv w:val="1"/>
      <w:marLeft w:val="0"/>
      <w:marRight w:val="0"/>
      <w:marTop w:val="0"/>
      <w:marBottom w:val="0"/>
      <w:divBdr>
        <w:top w:val="none" w:sz="0" w:space="0" w:color="auto"/>
        <w:left w:val="none" w:sz="0" w:space="0" w:color="auto"/>
        <w:bottom w:val="none" w:sz="0" w:space="0" w:color="auto"/>
        <w:right w:val="none" w:sz="0" w:space="0" w:color="auto"/>
      </w:divBdr>
    </w:div>
    <w:div w:id="1370108282">
      <w:bodyDiv w:val="1"/>
      <w:marLeft w:val="0"/>
      <w:marRight w:val="0"/>
      <w:marTop w:val="0"/>
      <w:marBottom w:val="0"/>
      <w:divBdr>
        <w:top w:val="none" w:sz="0" w:space="0" w:color="auto"/>
        <w:left w:val="none" w:sz="0" w:space="0" w:color="auto"/>
        <w:bottom w:val="none" w:sz="0" w:space="0" w:color="auto"/>
        <w:right w:val="none" w:sz="0" w:space="0" w:color="auto"/>
      </w:divBdr>
    </w:div>
    <w:div w:id="1375960967">
      <w:bodyDiv w:val="1"/>
      <w:marLeft w:val="0"/>
      <w:marRight w:val="0"/>
      <w:marTop w:val="0"/>
      <w:marBottom w:val="0"/>
      <w:divBdr>
        <w:top w:val="none" w:sz="0" w:space="0" w:color="auto"/>
        <w:left w:val="none" w:sz="0" w:space="0" w:color="auto"/>
        <w:bottom w:val="none" w:sz="0" w:space="0" w:color="auto"/>
        <w:right w:val="none" w:sz="0" w:space="0" w:color="auto"/>
      </w:divBdr>
    </w:div>
    <w:div w:id="1381324844">
      <w:bodyDiv w:val="1"/>
      <w:marLeft w:val="0"/>
      <w:marRight w:val="0"/>
      <w:marTop w:val="0"/>
      <w:marBottom w:val="0"/>
      <w:divBdr>
        <w:top w:val="none" w:sz="0" w:space="0" w:color="auto"/>
        <w:left w:val="none" w:sz="0" w:space="0" w:color="auto"/>
        <w:bottom w:val="none" w:sz="0" w:space="0" w:color="auto"/>
        <w:right w:val="none" w:sz="0" w:space="0" w:color="auto"/>
      </w:divBdr>
    </w:div>
    <w:div w:id="1381897595">
      <w:bodyDiv w:val="1"/>
      <w:marLeft w:val="0"/>
      <w:marRight w:val="0"/>
      <w:marTop w:val="0"/>
      <w:marBottom w:val="0"/>
      <w:divBdr>
        <w:top w:val="none" w:sz="0" w:space="0" w:color="auto"/>
        <w:left w:val="none" w:sz="0" w:space="0" w:color="auto"/>
        <w:bottom w:val="none" w:sz="0" w:space="0" w:color="auto"/>
        <w:right w:val="none" w:sz="0" w:space="0" w:color="auto"/>
      </w:divBdr>
    </w:div>
    <w:div w:id="1390029265">
      <w:bodyDiv w:val="1"/>
      <w:marLeft w:val="0"/>
      <w:marRight w:val="0"/>
      <w:marTop w:val="0"/>
      <w:marBottom w:val="0"/>
      <w:divBdr>
        <w:top w:val="none" w:sz="0" w:space="0" w:color="auto"/>
        <w:left w:val="none" w:sz="0" w:space="0" w:color="auto"/>
        <w:bottom w:val="none" w:sz="0" w:space="0" w:color="auto"/>
        <w:right w:val="none" w:sz="0" w:space="0" w:color="auto"/>
      </w:divBdr>
    </w:div>
    <w:div w:id="1405223200">
      <w:bodyDiv w:val="1"/>
      <w:marLeft w:val="0"/>
      <w:marRight w:val="0"/>
      <w:marTop w:val="0"/>
      <w:marBottom w:val="0"/>
      <w:divBdr>
        <w:top w:val="none" w:sz="0" w:space="0" w:color="auto"/>
        <w:left w:val="none" w:sz="0" w:space="0" w:color="auto"/>
        <w:bottom w:val="none" w:sz="0" w:space="0" w:color="auto"/>
        <w:right w:val="none" w:sz="0" w:space="0" w:color="auto"/>
      </w:divBdr>
    </w:div>
    <w:div w:id="1408454170">
      <w:bodyDiv w:val="1"/>
      <w:marLeft w:val="0"/>
      <w:marRight w:val="0"/>
      <w:marTop w:val="0"/>
      <w:marBottom w:val="0"/>
      <w:divBdr>
        <w:top w:val="none" w:sz="0" w:space="0" w:color="auto"/>
        <w:left w:val="none" w:sz="0" w:space="0" w:color="auto"/>
        <w:bottom w:val="none" w:sz="0" w:space="0" w:color="auto"/>
        <w:right w:val="none" w:sz="0" w:space="0" w:color="auto"/>
      </w:divBdr>
    </w:div>
    <w:div w:id="1408461179">
      <w:bodyDiv w:val="1"/>
      <w:marLeft w:val="0"/>
      <w:marRight w:val="0"/>
      <w:marTop w:val="0"/>
      <w:marBottom w:val="0"/>
      <w:divBdr>
        <w:top w:val="none" w:sz="0" w:space="0" w:color="auto"/>
        <w:left w:val="none" w:sz="0" w:space="0" w:color="auto"/>
        <w:bottom w:val="none" w:sz="0" w:space="0" w:color="auto"/>
        <w:right w:val="none" w:sz="0" w:space="0" w:color="auto"/>
      </w:divBdr>
    </w:div>
    <w:div w:id="1410542082">
      <w:bodyDiv w:val="1"/>
      <w:marLeft w:val="0"/>
      <w:marRight w:val="0"/>
      <w:marTop w:val="0"/>
      <w:marBottom w:val="0"/>
      <w:divBdr>
        <w:top w:val="none" w:sz="0" w:space="0" w:color="auto"/>
        <w:left w:val="none" w:sz="0" w:space="0" w:color="auto"/>
        <w:bottom w:val="none" w:sz="0" w:space="0" w:color="auto"/>
        <w:right w:val="none" w:sz="0" w:space="0" w:color="auto"/>
      </w:divBdr>
    </w:div>
    <w:div w:id="1412192155">
      <w:bodyDiv w:val="1"/>
      <w:marLeft w:val="0"/>
      <w:marRight w:val="0"/>
      <w:marTop w:val="0"/>
      <w:marBottom w:val="0"/>
      <w:divBdr>
        <w:top w:val="none" w:sz="0" w:space="0" w:color="auto"/>
        <w:left w:val="none" w:sz="0" w:space="0" w:color="auto"/>
        <w:bottom w:val="none" w:sz="0" w:space="0" w:color="auto"/>
        <w:right w:val="none" w:sz="0" w:space="0" w:color="auto"/>
      </w:divBdr>
    </w:div>
    <w:div w:id="1412316856">
      <w:bodyDiv w:val="1"/>
      <w:marLeft w:val="0"/>
      <w:marRight w:val="0"/>
      <w:marTop w:val="0"/>
      <w:marBottom w:val="0"/>
      <w:divBdr>
        <w:top w:val="none" w:sz="0" w:space="0" w:color="auto"/>
        <w:left w:val="none" w:sz="0" w:space="0" w:color="auto"/>
        <w:bottom w:val="none" w:sz="0" w:space="0" w:color="auto"/>
        <w:right w:val="none" w:sz="0" w:space="0" w:color="auto"/>
      </w:divBdr>
    </w:div>
    <w:div w:id="1424567996">
      <w:bodyDiv w:val="1"/>
      <w:marLeft w:val="0"/>
      <w:marRight w:val="0"/>
      <w:marTop w:val="0"/>
      <w:marBottom w:val="0"/>
      <w:divBdr>
        <w:top w:val="none" w:sz="0" w:space="0" w:color="auto"/>
        <w:left w:val="none" w:sz="0" w:space="0" w:color="auto"/>
        <w:bottom w:val="none" w:sz="0" w:space="0" w:color="auto"/>
        <w:right w:val="none" w:sz="0" w:space="0" w:color="auto"/>
      </w:divBdr>
    </w:div>
    <w:div w:id="1434669114">
      <w:bodyDiv w:val="1"/>
      <w:marLeft w:val="0"/>
      <w:marRight w:val="0"/>
      <w:marTop w:val="0"/>
      <w:marBottom w:val="0"/>
      <w:divBdr>
        <w:top w:val="none" w:sz="0" w:space="0" w:color="auto"/>
        <w:left w:val="none" w:sz="0" w:space="0" w:color="auto"/>
        <w:bottom w:val="none" w:sz="0" w:space="0" w:color="auto"/>
        <w:right w:val="none" w:sz="0" w:space="0" w:color="auto"/>
      </w:divBdr>
    </w:div>
    <w:div w:id="1439525261">
      <w:bodyDiv w:val="1"/>
      <w:marLeft w:val="0"/>
      <w:marRight w:val="0"/>
      <w:marTop w:val="0"/>
      <w:marBottom w:val="0"/>
      <w:divBdr>
        <w:top w:val="none" w:sz="0" w:space="0" w:color="auto"/>
        <w:left w:val="none" w:sz="0" w:space="0" w:color="auto"/>
        <w:bottom w:val="none" w:sz="0" w:space="0" w:color="auto"/>
        <w:right w:val="none" w:sz="0" w:space="0" w:color="auto"/>
      </w:divBdr>
    </w:div>
    <w:div w:id="1443377078">
      <w:bodyDiv w:val="1"/>
      <w:marLeft w:val="0"/>
      <w:marRight w:val="0"/>
      <w:marTop w:val="0"/>
      <w:marBottom w:val="0"/>
      <w:divBdr>
        <w:top w:val="none" w:sz="0" w:space="0" w:color="auto"/>
        <w:left w:val="none" w:sz="0" w:space="0" w:color="auto"/>
        <w:bottom w:val="none" w:sz="0" w:space="0" w:color="auto"/>
        <w:right w:val="none" w:sz="0" w:space="0" w:color="auto"/>
      </w:divBdr>
    </w:div>
    <w:div w:id="1443920036">
      <w:bodyDiv w:val="1"/>
      <w:marLeft w:val="0"/>
      <w:marRight w:val="0"/>
      <w:marTop w:val="0"/>
      <w:marBottom w:val="0"/>
      <w:divBdr>
        <w:top w:val="none" w:sz="0" w:space="0" w:color="auto"/>
        <w:left w:val="none" w:sz="0" w:space="0" w:color="auto"/>
        <w:bottom w:val="none" w:sz="0" w:space="0" w:color="auto"/>
        <w:right w:val="none" w:sz="0" w:space="0" w:color="auto"/>
      </w:divBdr>
    </w:div>
    <w:div w:id="1444688245">
      <w:bodyDiv w:val="1"/>
      <w:marLeft w:val="0"/>
      <w:marRight w:val="0"/>
      <w:marTop w:val="0"/>
      <w:marBottom w:val="0"/>
      <w:divBdr>
        <w:top w:val="none" w:sz="0" w:space="0" w:color="auto"/>
        <w:left w:val="none" w:sz="0" w:space="0" w:color="auto"/>
        <w:bottom w:val="none" w:sz="0" w:space="0" w:color="auto"/>
        <w:right w:val="none" w:sz="0" w:space="0" w:color="auto"/>
      </w:divBdr>
    </w:div>
    <w:div w:id="1446804664">
      <w:bodyDiv w:val="1"/>
      <w:marLeft w:val="0"/>
      <w:marRight w:val="0"/>
      <w:marTop w:val="0"/>
      <w:marBottom w:val="0"/>
      <w:divBdr>
        <w:top w:val="none" w:sz="0" w:space="0" w:color="auto"/>
        <w:left w:val="none" w:sz="0" w:space="0" w:color="auto"/>
        <w:bottom w:val="none" w:sz="0" w:space="0" w:color="auto"/>
        <w:right w:val="none" w:sz="0" w:space="0" w:color="auto"/>
      </w:divBdr>
    </w:div>
    <w:div w:id="1455060971">
      <w:bodyDiv w:val="1"/>
      <w:marLeft w:val="0"/>
      <w:marRight w:val="0"/>
      <w:marTop w:val="0"/>
      <w:marBottom w:val="0"/>
      <w:divBdr>
        <w:top w:val="none" w:sz="0" w:space="0" w:color="auto"/>
        <w:left w:val="none" w:sz="0" w:space="0" w:color="auto"/>
        <w:bottom w:val="none" w:sz="0" w:space="0" w:color="auto"/>
        <w:right w:val="none" w:sz="0" w:space="0" w:color="auto"/>
      </w:divBdr>
    </w:div>
    <w:div w:id="1456362728">
      <w:bodyDiv w:val="1"/>
      <w:marLeft w:val="0"/>
      <w:marRight w:val="0"/>
      <w:marTop w:val="0"/>
      <w:marBottom w:val="0"/>
      <w:divBdr>
        <w:top w:val="none" w:sz="0" w:space="0" w:color="auto"/>
        <w:left w:val="none" w:sz="0" w:space="0" w:color="auto"/>
        <w:bottom w:val="none" w:sz="0" w:space="0" w:color="auto"/>
        <w:right w:val="none" w:sz="0" w:space="0" w:color="auto"/>
      </w:divBdr>
    </w:div>
    <w:div w:id="1458177500">
      <w:bodyDiv w:val="1"/>
      <w:marLeft w:val="0"/>
      <w:marRight w:val="0"/>
      <w:marTop w:val="0"/>
      <w:marBottom w:val="0"/>
      <w:divBdr>
        <w:top w:val="none" w:sz="0" w:space="0" w:color="auto"/>
        <w:left w:val="none" w:sz="0" w:space="0" w:color="auto"/>
        <w:bottom w:val="none" w:sz="0" w:space="0" w:color="auto"/>
        <w:right w:val="none" w:sz="0" w:space="0" w:color="auto"/>
      </w:divBdr>
    </w:div>
    <w:div w:id="1462773645">
      <w:bodyDiv w:val="1"/>
      <w:marLeft w:val="0"/>
      <w:marRight w:val="0"/>
      <w:marTop w:val="0"/>
      <w:marBottom w:val="0"/>
      <w:divBdr>
        <w:top w:val="none" w:sz="0" w:space="0" w:color="auto"/>
        <w:left w:val="none" w:sz="0" w:space="0" w:color="auto"/>
        <w:bottom w:val="none" w:sz="0" w:space="0" w:color="auto"/>
        <w:right w:val="none" w:sz="0" w:space="0" w:color="auto"/>
      </w:divBdr>
    </w:div>
    <w:div w:id="1467549032">
      <w:bodyDiv w:val="1"/>
      <w:marLeft w:val="0"/>
      <w:marRight w:val="0"/>
      <w:marTop w:val="0"/>
      <w:marBottom w:val="0"/>
      <w:divBdr>
        <w:top w:val="none" w:sz="0" w:space="0" w:color="auto"/>
        <w:left w:val="none" w:sz="0" w:space="0" w:color="auto"/>
        <w:bottom w:val="none" w:sz="0" w:space="0" w:color="auto"/>
        <w:right w:val="none" w:sz="0" w:space="0" w:color="auto"/>
      </w:divBdr>
    </w:div>
    <w:div w:id="1469400857">
      <w:bodyDiv w:val="1"/>
      <w:marLeft w:val="0"/>
      <w:marRight w:val="0"/>
      <w:marTop w:val="0"/>
      <w:marBottom w:val="0"/>
      <w:divBdr>
        <w:top w:val="none" w:sz="0" w:space="0" w:color="auto"/>
        <w:left w:val="none" w:sz="0" w:space="0" w:color="auto"/>
        <w:bottom w:val="none" w:sz="0" w:space="0" w:color="auto"/>
        <w:right w:val="none" w:sz="0" w:space="0" w:color="auto"/>
      </w:divBdr>
    </w:div>
    <w:div w:id="1470586434">
      <w:bodyDiv w:val="1"/>
      <w:marLeft w:val="0"/>
      <w:marRight w:val="0"/>
      <w:marTop w:val="0"/>
      <w:marBottom w:val="0"/>
      <w:divBdr>
        <w:top w:val="none" w:sz="0" w:space="0" w:color="auto"/>
        <w:left w:val="none" w:sz="0" w:space="0" w:color="auto"/>
        <w:bottom w:val="none" w:sz="0" w:space="0" w:color="auto"/>
        <w:right w:val="none" w:sz="0" w:space="0" w:color="auto"/>
      </w:divBdr>
    </w:div>
    <w:div w:id="1482649514">
      <w:bodyDiv w:val="1"/>
      <w:marLeft w:val="0"/>
      <w:marRight w:val="0"/>
      <w:marTop w:val="0"/>
      <w:marBottom w:val="0"/>
      <w:divBdr>
        <w:top w:val="none" w:sz="0" w:space="0" w:color="auto"/>
        <w:left w:val="none" w:sz="0" w:space="0" w:color="auto"/>
        <w:bottom w:val="none" w:sz="0" w:space="0" w:color="auto"/>
        <w:right w:val="none" w:sz="0" w:space="0" w:color="auto"/>
      </w:divBdr>
    </w:div>
    <w:div w:id="1485270089">
      <w:bodyDiv w:val="1"/>
      <w:marLeft w:val="0"/>
      <w:marRight w:val="0"/>
      <w:marTop w:val="0"/>
      <w:marBottom w:val="0"/>
      <w:divBdr>
        <w:top w:val="none" w:sz="0" w:space="0" w:color="auto"/>
        <w:left w:val="none" w:sz="0" w:space="0" w:color="auto"/>
        <w:bottom w:val="none" w:sz="0" w:space="0" w:color="auto"/>
        <w:right w:val="none" w:sz="0" w:space="0" w:color="auto"/>
      </w:divBdr>
    </w:div>
    <w:div w:id="1486237366">
      <w:bodyDiv w:val="1"/>
      <w:marLeft w:val="0"/>
      <w:marRight w:val="0"/>
      <w:marTop w:val="0"/>
      <w:marBottom w:val="0"/>
      <w:divBdr>
        <w:top w:val="none" w:sz="0" w:space="0" w:color="auto"/>
        <w:left w:val="none" w:sz="0" w:space="0" w:color="auto"/>
        <w:bottom w:val="none" w:sz="0" w:space="0" w:color="auto"/>
        <w:right w:val="none" w:sz="0" w:space="0" w:color="auto"/>
      </w:divBdr>
    </w:div>
    <w:div w:id="1486775027">
      <w:bodyDiv w:val="1"/>
      <w:marLeft w:val="0"/>
      <w:marRight w:val="0"/>
      <w:marTop w:val="0"/>
      <w:marBottom w:val="0"/>
      <w:divBdr>
        <w:top w:val="none" w:sz="0" w:space="0" w:color="auto"/>
        <w:left w:val="none" w:sz="0" w:space="0" w:color="auto"/>
        <w:bottom w:val="none" w:sz="0" w:space="0" w:color="auto"/>
        <w:right w:val="none" w:sz="0" w:space="0" w:color="auto"/>
      </w:divBdr>
    </w:div>
    <w:div w:id="1489134796">
      <w:bodyDiv w:val="1"/>
      <w:marLeft w:val="0"/>
      <w:marRight w:val="0"/>
      <w:marTop w:val="0"/>
      <w:marBottom w:val="0"/>
      <w:divBdr>
        <w:top w:val="none" w:sz="0" w:space="0" w:color="auto"/>
        <w:left w:val="none" w:sz="0" w:space="0" w:color="auto"/>
        <w:bottom w:val="none" w:sz="0" w:space="0" w:color="auto"/>
        <w:right w:val="none" w:sz="0" w:space="0" w:color="auto"/>
      </w:divBdr>
    </w:div>
    <w:div w:id="1489710355">
      <w:bodyDiv w:val="1"/>
      <w:marLeft w:val="0"/>
      <w:marRight w:val="0"/>
      <w:marTop w:val="0"/>
      <w:marBottom w:val="0"/>
      <w:divBdr>
        <w:top w:val="none" w:sz="0" w:space="0" w:color="auto"/>
        <w:left w:val="none" w:sz="0" w:space="0" w:color="auto"/>
        <w:bottom w:val="none" w:sz="0" w:space="0" w:color="auto"/>
        <w:right w:val="none" w:sz="0" w:space="0" w:color="auto"/>
      </w:divBdr>
    </w:div>
    <w:div w:id="1495991017">
      <w:bodyDiv w:val="1"/>
      <w:marLeft w:val="0"/>
      <w:marRight w:val="0"/>
      <w:marTop w:val="0"/>
      <w:marBottom w:val="0"/>
      <w:divBdr>
        <w:top w:val="none" w:sz="0" w:space="0" w:color="auto"/>
        <w:left w:val="none" w:sz="0" w:space="0" w:color="auto"/>
        <w:bottom w:val="none" w:sz="0" w:space="0" w:color="auto"/>
        <w:right w:val="none" w:sz="0" w:space="0" w:color="auto"/>
      </w:divBdr>
    </w:div>
    <w:div w:id="1500459111">
      <w:bodyDiv w:val="1"/>
      <w:marLeft w:val="0"/>
      <w:marRight w:val="0"/>
      <w:marTop w:val="0"/>
      <w:marBottom w:val="0"/>
      <w:divBdr>
        <w:top w:val="none" w:sz="0" w:space="0" w:color="auto"/>
        <w:left w:val="none" w:sz="0" w:space="0" w:color="auto"/>
        <w:bottom w:val="none" w:sz="0" w:space="0" w:color="auto"/>
        <w:right w:val="none" w:sz="0" w:space="0" w:color="auto"/>
      </w:divBdr>
    </w:div>
    <w:div w:id="1502161504">
      <w:bodyDiv w:val="1"/>
      <w:marLeft w:val="0"/>
      <w:marRight w:val="0"/>
      <w:marTop w:val="0"/>
      <w:marBottom w:val="0"/>
      <w:divBdr>
        <w:top w:val="none" w:sz="0" w:space="0" w:color="auto"/>
        <w:left w:val="none" w:sz="0" w:space="0" w:color="auto"/>
        <w:bottom w:val="none" w:sz="0" w:space="0" w:color="auto"/>
        <w:right w:val="none" w:sz="0" w:space="0" w:color="auto"/>
      </w:divBdr>
    </w:div>
    <w:div w:id="1502895696">
      <w:bodyDiv w:val="1"/>
      <w:marLeft w:val="0"/>
      <w:marRight w:val="0"/>
      <w:marTop w:val="0"/>
      <w:marBottom w:val="0"/>
      <w:divBdr>
        <w:top w:val="none" w:sz="0" w:space="0" w:color="auto"/>
        <w:left w:val="none" w:sz="0" w:space="0" w:color="auto"/>
        <w:bottom w:val="none" w:sz="0" w:space="0" w:color="auto"/>
        <w:right w:val="none" w:sz="0" w:space="0" w:color="auto"/>
      </w:divBdr>
    </w:div>
    <w:div w:id="1509979199">
      <w:bodyDiv w:val="1"/>
      <w:marLeft w:val="0"/>
      <w:marRight w:val="0"/>
      <w:marTop w:val="0"/>
      <w:marBottom w:val="0"/>
      <w:divBdr>
        <w:top w:val="none" w:sz="0" w:space="0" w:color="auto"/>
        <w:left w:val="none" w:sz="0" w:space="0" w:color="auto"/>
        <w:bottom w:val="none" w:sz="0" w:space="0" w:color="auto"/>
        <w:right w:val="none" w:sz="0" w:space="0" w:color="auto"/>
      </w:divBdr>
    </w:div>
    <w:div w:id="1512380486">
      <w:bodyDiv w:val="1"/>
      <w:marLeft w:val="0"/>
      <w:marRight w:val="0"/>
      <w:marTop w:val="0"/>
      <w:marBottom w:val="0"/>
      <w:divBdr>
        <w:top w:val="none" w:sz="0" w:space="0" w:color="auto"/>
        <w:left w:val="none" w:sz="0" w:space="0" w:color="auto"/>
        <w:bottom w:val="none" w:sz="0" w:space="0" w:color="auto"/>
        <w:right w:val="none" w:sz="0" w:space="0" w:color="auto"/>
      </w:divBdr>
    </w:div>
    <w:div w:id="1514028495">
      <w:bodyDiv w:val="1"/>
      <w:marLeft w:val="0"/>
      <w:marRight w:val="0"/>
      <w:marTop w:val="0"/>
      <w:marBottom w:val="0"/>
      <w:divBdr>
        <w:top w:val="none" w:sz="0" w:space="0" w:color="auto"/>
        <w:left w:val="none" w:sz="0" w:space="0" w:color="auto"/>
        <w:bottom w:val="none" w:sz="0" w:space="0" w:color="auto"/>
        <w:right w:val="none" w:sz="0" w:space="0" w:color="auto"/>
      </w:divBdr>
    </w:div>
    <w:div w:id="1514955415">
      <w:bodyDiv w:val="1"/>
      <w:marLeft w:val="0"/>
      <w:marRight w:val="0"/>
      <w:marTop w:val="0"/>
      <w:marBottom w:val="0"/>
      <w:divBdr>
        <w:top w:val="none" w:sz="0" w:space="0" w:color="auto"/>
        <w:left w:val="none" w:sz="0" w:space="0" w:color="auto"/>
        <w:bottom w:val="none" w:sz="0" w:space="0" w:color="auto"/>
        <w:right w:val="none" w:sz="0" w:space="0" w:color="auto"/>
      </w:divBdr>
    </w:div>
    <w:div w:id="1518469256">
      <w:bodyDiv w:val="1"/>
      <w:marLeft w:val="0"/>
      <w:marRight w:val="0"/>
      <w:marTop w:val="0"/>
      <w:marBottom w:val="0"/>
      <w:divBdr>
        <w:top w:val="none" w:sz="0" w:space="0" w:color="auto"/>
        <w:left w:val="none" w:sz="0" w:space="0" w:color="auto"/>
        <w:bottom w:val="none" w:sz="0" w:space="0" w:color="auto"/>
        <w:right w:val="none" w:sz="0" w:space="0" w:color="auto"/>
      </w:divBdr>
    </w:div>
    <w:div w:id="1518814069">
      <w:bodyDiv w:val="1"/>
      <w:marLeft w:val="0"/>
      <w:marRight w:val="0"/>
      <w:marTop w:val="0"/>
      <w:marBottom w:val="0"/>
      <w:divBdr>
        <w:top w:val="none" w:sz="0" w:space="0" w:color="auto"/>
        <w:left w:val="none" w:sz="0" w:space="0" w:color="auto"/>
        <w:bottom w:val="none" w:sz="0" w:space="0" w:color="auto"/>
        <w:right w:val="none" w:sz="0" w:space="0" w:color="auto"/>
      </w:divBdr>
    </w:div>
    <w:div w:id="1521043605">
      <w:bodyDiv w:val="1"/>
      <w:marLeft w:val="0"/>
      <w:marRight w:val="0"/>
      <w:marTop w:val="0"/>
      <w:marBottom w:val="0"/>
      <w:divBdr>
        <w:top w:val="none" w:sz="0" w:space="0" w:color="auto"/>
        <w:left w:val="none" w:sz="0" w:space="0" w:color="auto"/>
        <w:bottom w:val="none" w:sz="0" w:space="0" w:color="auto"/>
        <w:right w:val="none" w:sz="0" w:space="0" w:color="auto"/>
      </w:divBdr>
    </w:div>
    <w:div w:id="1524902789">
      <w:bodyDiv w:val="1"/>
      <w:marLeft w:val="0"/>
      <w:marRight w:val="0"/>
      <w:marTop w:val="0"/>
      <w:marBottom w:val="0"/>
      <w:divBdr>
        <w:top w:val="none" w:sz="0" w:space="0" w:color="auto"/>
        <w:left w:val="none" w:sz="0" w:space="0" w:color="auto"/>
        <w:bottom w:val="none" w:sz="0" w:space="0" w:color="auto"/>
        <w:right w:val="none" w:sz="0" w:space="0" w:color="auto"/>
      </w:divBdr>
    </w:div>
    <w:div w:id="1531841805">
      <w:bodyDiv w:val="1"/>
      <w:marLeft w:val="0"/>
      <w:marRight w:val="0"/>
      <w:marTop w:val="0"/>
      <w:marBottom w:val="0"/>
      <w:divBdr>
        <w:top w:val="none" w:sz="0" w:space="0" w:color="auto"/>
        <w:left w:val="none" w:sz="0" w:space="0" w:color="auto"/>
        <w:bottom w:val="none" w:sz="0" w:space="0" w:color="auto"/>
        <w:right w:val="none" w:sz="0" w:space="0" w:color="auto"/>
      </w:divBdr>
    </w:div>
    <w:div w:id="1531912180">
      <w:bodyDiv w:val="1"/>
      <w:marLeft w:val="0"/>
      <w:marRight w:val="0"/>
      <w:marTop w:val="0"/>
      <w:marBottom w:val="0"/>
      <w:divBdr>
        <w:top w:val="none" w:sz="0" w:space="0" w:color="auto"/>
        <w:left w:val="none" w:sz="0" w:space="0" w:color="auto"/>
        <w:bottom w:val="none" w:sz="0" w:space="0" w:color="auto"/>
        <w:right w:val="none" w:sz="0" w:space="0" w:color="auto"/>
      </w:divBdr>
    </w:div>
    <w:div w:id="1541746345">
      <w:bodyDiv w:val="1"/>
      <w:marLeft w:val="0"/>
      <w:marRight w:val="0"/>
      <w:marTop w:val="0"/>
      <w:marBottom w:val="0"/>
      <w:divBdr>
        <w:top w:val="none" w:sz="0" w:space="0" w:color="auto"/>
        <w:left w:val="none" w:sz="0" w:space="0" w:color="auto"/>
        <w:bottom w:val="none" w:sz="0" w:space="0" w:color="auto"/>
        <w:right w:val="none" w:sz="0" w:space="0" w:color="auto"/>
      </w:divBdr>
    </w:div>
    <w:div w:id="1543322931">
      <w:bodyDiv w:val="1"/>
      <w:marLeft w:val="0"/>
      <w:marRight w:val="0"/>
      <w:marTop w:val="0"/>
      <w:marBottom w:val="0"/>
      <w:divBdr>
        <w:top w:val="none" w:sz="0" w:space="0" w:color="auto"/>
        <w:left w:val="none" w:sz="0" w:space="0" w:color="auto"/>
        <w:bottom w:val="none" w:sz="0" w:space="0" w:color="auto"/>
        <w:right w:val="none" w:sz="0" w:space="0" w:color="auto"/>
      </w:divBdr>
    </w:div>
    <w:div w:id="1545866824">
      <w:bodyDiv w:val="1"/>
      <w:marLeft w:val="0"/>
      <w:marRight w:val="0"/>
      <w:marTop w:val="0"/>
      <w:marBottom w:val="0"/>
      <w:divBdr>
        <w:top w:val="none" w:sz="0" w:space="0" w:color="auto"/>
        <w:left w:val="none" w:sz="0" w:space="0" w:color="auto"/>
        <w:bottom w:val="none" w:sz="0" w:space="0" w:color="auto"/>
        <w:right w:val="none" w:sz="0" w:space="0" w:color="auto"/>
      </w:divBdr>
    </w:div>
    <w:div w:id="1549414788">
      <w:bodyDiv w:val="1"/>
      <w:marLeft w:val="0"/>
      <w:marRight w:val="0"/>
      <w:marTop w:val="0"/>
      <w:marBottom w:val="0"/>
      <w:divBdr>
        <w:top w:val="none" w:sz="0" w:space="0" w:color="auto"/>
        <w:left w:val="none" w:sz="0" w:space="0" w:color="auto"/>
        <w:bottom w:val="none" w:sz="0" w:space="0" w:color="auto"/>
        <w:right w:val="none" w:sz="0" w:space="0" w:color="auto"/>
      </w:divBdr>
    </w:div>
    <w:div w:id="1551380801">
      <w:bodyDiv w:val="1"/>
      <w:marLeft w:val="0"/>
      <w:marRight w:val="0"/>
      <w:marTop w:val="0"/>
      <w:marBottom w:val="0"/>
      <w:divBdr>
        <w:top w:val="none" w:sz="0" w:space="0" w:color="auto"/>
        <w:left w:val="none" w:sz="0" w:space="0" w:color="auto"/>
        <w:bottom w:val="none" w:sz="0" w:space="0" w:color="auto"/>
        <w:right w:val="none" w:sz="0" w:space="0" w:color="auto"/>
      </w:divBdr>
    </w:div>
    <w:div w:id="1564289630">
      <w:bodyDiv w:val="1"/>
      <w:marLeft w:val="0"/>
      <w:marRight w:val="0"/>
      <w:marTop w:val="0"/>
      <w:marBottom w:val="0"/>
      <w:divBdr>
        <w:top w:val="none" w:sz="0" w:space="0" w:color="auto"/>
        <w:left w:val="none" w:sz="0" w:space="0" w:color="auto"/>
        <w:bottom w:val="none" w:sz="0" w:space="0" w:color="auto"/>
        <w:right w:val="none" w:sz="0" w:space="0" w:color="auto"/>
      </w:divBdr>
    </w:div>
    <w:div w:id="1577662684">
      <w:bodyDiv w:val="1"/>
      <w:marLeft w:val="0"/>
      <w:marRight w:val="0"/>
      <w:marTop w:val="0"/>
      <w:marBottom w:val="0"/>
      <w:divBdr>
        <w:top w:val="none" w:sz="0" w:space="0" w:color="auto"/>
        <w:left w:val="none" w:sz="0" w:space="0" w:color="auto"/>
        <w:bottom w:val="none" w:sz="0" w:space="0" w:color="auto"/>
        <w:right w:val="none" w:sz="0" w:space="0" w:color="auto"/>
      </w:divBdr>
    </w:div>
    <w:div w:id="1581596331">
      <w:bodyDiv w:val="1"/>
      <w:marLeft w:val="0"/>
      <w:marRight w:val="0"/>
      <w:marTop w:val="0"/>
      <w:marBottom w:val="0"/>
      <w:divBdr>
        <w:top w:val="none" w:sz="0" w:space="0" w:color="auto"/>
        <w:left w:val="none" w:sz="0" w:space="0" w:color="auto"/>
        <w:bottom w:val="none" w:sz="0" w:space="0" w:color="auto"/>
        <w:right w:val="none" w:sz="0" w:space="0" w:color="auto"/>
      </w:divBdr>
    </w:div>
    <w:div w:id="1583760847">
      <w:bodyDiv w:val="1"/>
      <w:marLeft w:val="0"/>
      <w:marRight w:val="0"/>
      <w:marTop w:val="0"/>
      <w:marBottom w:val="0"/>
      <w:divBdr>
        <w:top w:val="none" w:sz="0" w:space="0" w:color="auto"/>
        <w:left w:val="none" w:sz="0" w:space="0" w:color="auto"/>
        <w:bottom w:val="none" w:sz="0" w:space="0" w:color="auto"/>
        <w:right w:val="none" w:sz="0" w:space="0" w:color="auto"/>
      </w:divBdr>
    </w:div>
    <w:div w:id="1594245690">
      <w:bodyDiv w:val="1"/>
      <w:marLeft w:val="0"/>
      <w:marRight w:val="0"/>
      <w:marTop w:val="0"/>
      <w:marBottom w:val="0"/>
      <w:divBdr>
        <w:top w:val="none" w:sz="0" w:space="0" w:color="auto"/>
        <w:left w:val="none" w:sz="0" w:space="0" w:color="auto"/>
        <w:bottom w:val="none" w:sz="0" w:space="0" w:color="auto"/>
        <w:right w:val="none" w:sz="0" w:space="0" w:color="auto"/>
      </w:divBdr>
    </w:div>
    <w:div w:id="1596592203">
      <w:bodyDiv w:val="1"/>
      <w:marLeft w:val="0"/>
      <w:marRight w:val="0"/>
      <w:marTop w:val="0"/>
      <w:marBottom w:val="0"/>
      <w:divBdr>
        <w:top w:val="none" w:sz="0" w:space="0" w:color="auto"/>
        <w:left w:val="none" w:sz="0" w:space="0" w:color="auto"/>
        <w:bottom w:val="none" w:sz="0" w:space="0" w:color="auto"/>
        <w:right w:val="none" w:sz="0" w:space="0" w:color="auto"/>
      </w:divBdr>
    </w:div>
    <w:div w:id="1606692359">
      <w:bodyDiv w:val="1"/>
      <w:marLeft w:val="0"/>
      <w:marRight w:val="0"/>
      <w:marTop w:val="0"/>
      <w:marBottom w:val="0"/>
      <w:divBdr>
        <w:top w:val="none" w:sz="0" w:space="0" w:color="auto"/>
        <w:left w:val="none" w:sz="0" w:space="0" w:color="auto"/>
        <w:bottom w:val="none" w:sz="0" w:space="0" w:color="auto"/>
        <w:right w:val="none" w:sz="0" w:space="0" w:color="auto"/>
      </w:divBdr>
    </w:div>
    <w:div w:id="1610622158">
      <w:bodyDiv w:val="1"/>
      <w:marLeft w:val="0"/>
      <w:marRight w:val="0"/>
      <w:marTop w:val="0"/>
      <w:marBottom w:val="0"/>
      <w:divBdr>
        <w:top w:val="none" w:sz="0" w:space="0" w:color="auto"/>
        <w:left w:val="none" w:sz="0" w:space="0" w:color="auto"/>
        <w:bottom w:val="none" w:sz="0" w:space="0" w:color="auto"/>
        <w:right w:val="none" w:sz="0" w:space="0" w:color="auto"/>
      </w:divBdr>
    </w:div>
    <w:div w:id="1612587500">
      <w:bodyDiv w:val="1"/>
      <w:marLeft w:val="0"/>
      <w:marRight w:val="0"/>
      <w:marTop w:val="0"/>
      <w:marBottom w:val="0"/>
      <w:divBdr>
        <w:top w:val="none" w:sz="0" w:space="0" w:color="auto"/>
        <w:left w:val="none" w:sz="0" w:space="0" w:color="auto"/>
        <w:bottom w:val="none" w:sz="0" w:space="0" w:color="auto"/>
        <w:right w:val="none" w:sz="0" w:space="0" w:color="auto"/>
      </w:divBdr>
    </w:div>
    <w:div w:id="1614435336">
      <w:bodyDiv w:val="1"/>
      <w:marLeft w:val="0"/>
      <w:marRight w:val="0"/>
      <w:marTop w:val="0"/>
      <w:marBottom w:val="0"/>
      <w:divBdr>
        <w:top w:val="none" w:sz="0" w:space="0" w:color="auto"/>
        <w:left w:val="none" w:sz="0" w:space="0" w:color="auto"/>
        <w:bottom w:val="none" w:sz="0" w:space="0" w:color="auto"/>
        <w:right w:val="none" w:sz="0" w:space="0" w:color="auto"/>
      </w:divBdr>
    </w:div>
    <w:div w:id="1620337475">
      <w:bodyDiv w:val="1"/>
      <w:marLeft w:val="0"/>
      <w:marRight w:val="0"/>
      <w:marTop w:val="0"/>
      <w:marBottom w:val="0"/>
      <w:divBdr>
        <w:top w:val="none" w:sz="0" w:space="0" w:color="auto"/>
        <w:left w:val="none" w:sz="0" w:space="0" w:color="auto"/>
        <w:bottom w:val="none" w:sz="0" w:space="0" w:color="auto"/>
        <w:right w:val="none" w:sz="0" w:space="0" w:color="auto"/>
      </w:divBdr>
    </w:div>
    <w:div w:id="1629781189">
      <w:bodyDiv w:val="1"/>
      <w:marLeft w:val="0"/>
      <w:marRight w:val="0"/>
      <w:marTop w:val="0"/>
      <w:marBottom w:val="0"/>
      <w:divBdr>
        <w:top w:val="none" w:sz="0" w:space="0" w:color="auto"/>
        <w:left w:val="none" w:sz="0" w:space="0" w:color="auto"/>
        <w:bottom w:val="none" w:sz="0" w:space="0" w:color="auto"/>
        <w:right w:val="none" w:sz="0" w:space="0" w:color="auto"/>
      </w:divBdr>
    </w:div>
    <w:div w:id="1630239970">
      <w:bodyDiv w:val="1"/>
      <w:marLeft w:val="0"/>
      <w:marRight w:val="0"/>
      <w:marTop w:val="0"/>
      <w:marBottom w:val="0"/>
      <w:divBdr>
        <w:top w:val="none" w:sz="0" w:space="0" w:color="auto"/>
        <w:left w:val="none" w:sz="0" w:space="0" w:color="auto"/>
        <w:bottom w:val="none" w:sz="0" w:space="0" w:color="auto"/>
        <w:right w:val="none" w:sz="0" w:space="0" w:color="auto"/>
      </w:divBdr>
    </w:div>
    <w:div w:id="1632050406">
      <w:bodyDiv w:val="1"/>
      <w:marLeft w:val="0"/>
      <w:marRight w:val="0"/>
      <w:marTop w:val="0"/>
      <w:marBottom w:val="0"/>
      <w:divBdr>
        <w:top w:val="none" w:sz="0" w:space="0" w:color="auto"/>
        <w:left w:val="none" w:sz="0" w:space="0" w:color="auto"/>
        <w:bottom w:val="none" w:sz="0" w:space="0" w:color="auto"/>
        <w:right w:val="none" w:sz="0" w:space="0" w:color="auto"/>
      </w:divBdr>
    </w:div>
    <w:div w:id="1634943420">
      <w:bodyDiv w:val="1"/>
      <w:marLeft w:val="0"/>
      <w:marRight w:val="0"/>
      <w:marTop w:val="0"/>
      <w:marBottom w:val="0"/>
      <w:divBdr>
        <w:top w:val="none" w:sz="0" w:space="0" w:color="auto"/>
        <w:left w:val="none" w:sz="0" w:space="0" w:color="auto"/>
        <w:bottom w:val="none" w:sz="0" w:space="0" w:color="auto"/>
        <w:right w:val="none" w:sz="0" w:space="0" w:color="auto"/>
      </w:divBdr>
    </w:div>
    <w:div w:id="1638876099">
      <w:bodyDiv w:val="1"/>
      <w:marLeft w:val="0"/>
      <w:marRight w:val="0"/>
      <w:marTop w:val="0"/>
      <w:marBottom w:val="0"/>
      <w:divBdr>
        <w:top w:val="none" w:sz="0" w:space="0" w:color="auto"/>
        <w:left w:val="none" w:sz="0" w:space="0" w:color="auto"/>
        <w:bottom w:val="none" w:sz="0" w:space="0" w:color="auto"/>
        <w:right w:val="none" w:sz="0" w:space="0" w:color="auto"/>
      </w:divBdr>
    </w:div>
    <w:div w:id="1639534993">
      <w:bodyDiv w:val="1"/>
      <w:marLeft w:val="0"/>
      <w:marRight w:val="0"/>
      <w:marTop w:val="0"/>
      <w:marBottom w:val="0"/>
      <w:divBdr>
        <w:top w:val="none" w:sz="0" w:space="0" w:color="auto"/>
        <w:left w:val="none" w:sz="0" w:space="0" w:color="auto"/>
        <w:bottom w:val="none" w:sz="0" w:space="0" w:color="auto"/>
        <w:right w:val="none" w:sz="0" w:space="0" w:color="auto"/>
      </w:divBdr>
    </w:div>
    <w:div w:id="1647322012">
      <w:bodyDiv w:val="1"/>
      <w:marLeft w:val="0"/>
      <w:marRight w:val="0"/>
      <w:marTop w:val="0"/>
      <w:marBottom w:val="0"/>
      <w:divBdr>
        <w:top w:val="none" w:sz="0" w:space="0" w:color="auto"/>
        <w:left w:val="none" w:sz="0" w:space="0" w:color="auto"/>
        <w:bottom w:val="none" w:sz="0" w:space="0" w:color="auto"/>
        <w:right w:val="none" w:sz="0" w:space="0" w:color="auto"/>
      </w:divBdr>
    </w:div>
    <w:div w:id="1661230774">
      <w:bodyDiv w:val="1"/>
      <w:marLeft w:val="0"/>
      <w:marRight w:val="0"/>
      <w:marTop w:val="0"/>
      <w:marBottom w:val="0"/>
      <w:divBdr>
        <w:top w:val="none" w:sz="0" w:space="0" w:color="auto"/>
        <w:left w:val="none" w:sz="0" w:space="0" w:color="auto"/>
        <w:bottom w:val="none" w:sz="0" w:space="0" w:color="auto"/>
        <w:right w:val="none" w:sz="0" w:space="0" w:color="auto"/>
      </w:divBdr>
    </w:div>
    <w:div w:id="1669212626">
      <w:bodyDiv w:val="1"/>
      <w:marLeft w:val="0"/>
      <w:marRight w:val="0"/>
      <w:marTop w:val="0"/>
      <w:marBottom w:val="0"/>
      <w:divBdr>
        <w:top w:val="none" w:sz="0" w:space="0" w:color="auto"/>
        <w:left w:val="none" w:sz="0" w:space="0" w:color="auto"/>
        <w:bottom w:val="none" w:sz="0" w:space="0" w:color="auto"/>
        <w:right w:val="none" w:sz="0" w:space="0" w:color="auto"/>
      </w:divBdr>
    </w:div>
    <w:div w:id="1673994152">
      <w:bodyDiv w:val="1"/>
      <w:marLeft w:val="0"/>
      <w:marRight w:val="0"/>
      <w:marTop w:val="0"/>
      <w:marBottom w:val="0"/>
      <w:divBdr>
        <w:top w:val="none" w:sz="0" w:space="0" w:color="auto"/>
        <w:left w:val="none" w:sz="0" w:space="0" w:color="auto"/>
        <w:bottom w:val="none" w:sz="0" w:space="0" w:color="auto"/>
        <w:right w:val="none" w:sz="0" w:space="0" w:color="auto"/>
      </w:divBdr>
    </w:div>
    <w:div w:id="1679037238">
      <w:bodyDiv w:val="1"/>
      <w:marLeft w:val="0"/>
      <w:marRight w:val="0"/>
      <w:marTop w:val="0"/>
      <w:marBottom w:val="0"/>
      <w:divBdr>
        <w:top w:val="none" w:sz="0" w:space="0" w:color="auto"/>
        <w:left w:val="none" w:sz="0" w:space="0" w:color="auto"/>
        <w:bottom w:val="none" w:sz="0" w:space="0" w:color="auto"/>
        <w:right w:val="none" w:sz="0" w:space="0" w:color="auto"/>
      </w:divBdr>
    </w:div>
    <w:div w:id="1680423163">
      <w:bodyDiv w:val="1"/>
      <w:marLeft w:val="0"/>
      <w:marRight w:val="0"/>
      <w:marTop w:val="0"/>
      <w:marBottom w:val="0"/>
      <w:divBdr>
        <w:top w:val="none" w:sz="0" w:space="0" w:color="auto"/>
        <w:left w:val="none" w:sz="0" w:space="0" w:color="auto"/>
        <w:bottom w:val="none" w:sz="0" w:space="0" w:color="auto"/>
        <w:right w:val="none" w:sz="0" w:space="0" w:color="auto"/>
      </w:divBdr>
    </w:div>
    <w:div w:id="1681853796">
      <w:bodyDiv w:val="1"/>
      <w:marLeft w:val="0"/>
      <w:marRight w:val="0"/>
      <w:marTop w:val="0"/>
      <w:marBottom w:val="0"/>
      <w:divBdr>
        <w:top w:val="none" w:sz="0" w:space="0" w:color="auto"/>
        <w:left w:val="none" w:sz="0" w:space="0" w:color="auto"/>
        <w:bottom w:val="none" w:sz="0" w:space="0" w:color="auto"/>
        <w:right w:val="none" w:sz="0" w:space="0" w:color="auto"/>
      </w:divBdr>
    </w:div>
    <w:div w:id="1684428588">
      <w:bodyDiv w:val="1"/>
      <w:marLeft w:val="0"/>
      <w:marRight w:val="0"/>
      <w:marTop w:val="0"/>
      <w:marBottom w:val="0"/>
      <w:divBdr>
        <w:top w:val="none" w:sz="0" w:space="0" w:color="auto"/>
        <w:left w:val="none" w:sz="0" w:space="0" w:color="auto"/>
        <w:bottom w:val="none" w:sz="0" w:space="0" w:color="auto"/>
        <w:right w:val="none" w:sz="0" w:space="0" w:color="auto"/>
      </w:divBdr>
    </w:div>
    <w:div w:id="1688556752">
      <w:bodyDiv w:val="1"/>
      <w:marLeft w:val="0"/>
      <w:marRight w:val="0"/>
      <w:marTop w:val="0"/>
      <w:marBottom w:val="0"/>
      <w:divBdr>
        <w:top w:val="none" w:sz="0" w:space="0" w:color="auto"/>
        <w:left w:val="none" w:sz="0" w:space="0" w:color="auto"/>
        <w:bottom w:val="none" w:sz="0" w:space="0" w:color="auto"/>
        <w:right w:val="none" w:sz="0" w:space="0" w:color="auto"/>
      </w:divBdr>
    </w:div>
    <w:div w:id="1689913094">
      <w:bodyDiv w:val="1"/>
      <w:marLeft w:val="0"/>
      <w:marRight w:val="0"/>
      <w:marTop w:val="0"/>
      <w:marBottom w:val="0"/>
      <w:divBdr>
        <w:top w:val="none" w:sz="0" w:space="0" w:color="auto"/>
        <w:left w:val="none" w:sz="0" w:space="0" w:color="auto"/>
        <w:bottom w:val="none" w:sz="0" w:space="0" w:color="auto"/>
        <w:right w:val="none" w:sz="0" w:space="0" w:color="auto"/>
      </w:divBdr>
    </w:div>
    <w:div w:id="1691561785">
      <w:bodyDiv w:val="1"/>
      <w:marLeft w:val="0"/>
      <w:marRight w:val="0"/>
      <w:marTop w:val="0"/>
      <w:marBottom w:val="0"/>
      <w:divBdr>
        <w:top w:val="none" w:sz="0" w:space="0" w:color="auto"/>
        <w:left w:val="none" w:sz="0" w:space="0" w:color="auto"/>
        <w:bottom w:val="none" w:sz="0" w:space="0" w:color="auto"/>
        <w:right w:val="none" w:sz="0" w:space="0" w:color="auto"/>
      </w:divBdr>
    </w:div>
    <w:div w:id="1700737377">
      <w:bodyDiv w:val="1"/>
      <w:marLeft w:val="0"/>
      <w:marRight w:val="0"/>
      <w:marTop w:val="0"/>
      <w:marBottom w:val="0"/>
      <w:divBdr>
        <w:top w:val="none" w:sz="0" w:space="0" w:color="auto"/>
        <w:left w:val="none" w:sz="0" w:space="0" w:color="auto"/>
        <w:bottom w:val="none" w:sz="0" w:space="0" w:color="auto"/>
        <w:right w:val="none" w:sz="0" w:space="0" w:color="auto"/>
      </w:divBdr>
    </w:div>
    <w:div w:id="1702435038">
      <w:bodyDiv w:val="1"/>
      <w:marLeft w:val="0"/>
      <w:marRight w:val="0"/>
      <w:marTop w:val="0"/>
      <w:marBottom w:val="0"/>
      <w:divBdr>
        <w:top w:val="none" w:sz="0" w:space="0" w:color="auto"/>
        <w:left w:val="none" w:sz="0" w:space="0" w:color="auto"/>
        <w:bottom w:val="none" w:sz="0" w:space="0" w:color="auto"/>
        <w:right w:val="none" w:sz="0" w:space="0" w:color="auto"/>
      </w:divBdr>
    </w:div>
    <w:div w:id="1703550505">
      <w:bodyDiv w:val="1"/>
      <w:marLeft w:val="0"/>
      <w:marRight w:val="0"/>
      <w:marTop w:val="0"/>
      <w:marBottom w:val="0"/>
      <w:divBdr>
        <w:top w:val="none" w:sz="0" w:space="0" w:color="auto"/>
        <w:left w:val="none" w:sz="0" w:space="0" w:color="auto"/>
        <w:bottom w:val="none" w:sz="0" w:space="0" w:color="auto"/>
        <w:right w:val="none" w:sz="0" w:space="0" w:color="auto"/>
      </w:divBdr>
    </w:div>
    <w:div w:id="1703938253">
      <w:bodyDiv w:val="1"/>
      <w:marLeft w:val="0"/>
      <w:marRight w:val="0"/>
      <w:marTop w:val="0"/>
      <w:marBottom w:val="0"/>
      <w:divBdr>
        <w:top w:val="none" w:sz="0" w:space="0" w:color="auto"/>
        <w:left w:val="none" w:sz="0" w:space="0" w:color="auto"/>
        <w:bottom w:val="none" w:sz="0" w:space="0" w:color="auto"/>
        <w:right w:val="none" w:sz="0" w:space="0" w:color="auto"/>
      </w:divBdr>
    </w:div>
    <w:div w:id="1707828245">
      <w:bodyDiv w:val="1"/>
      <w:marLeft w:val="0"/>
      <w:marRight w:val="0"/>
      <w:marTop w:val="0"/>
      <w:marBottom w:val="0"/>
      <w:divBdr>
        <w:top w:val="none" w:sz="0" w:space="0" w:color="auto"/>
        <w:left w:val="none" w:sz="0" w:space="0" w:color="auto"/>
        <w:bottom w:val="none" w:sz="0" w:space="0" w:color="auto"/>
        <w:right w:val="none" w:sz="0" w:space="0" w:color="auto"/>
      </w:divBdr>
    </w:div>
    <w:div w:id="1714422398">
      <w:bodyDiv w:val="1"/>
      <w:marLeft w:val="0"/>
      <w:marRight w:val="0"/>
      <w:marTop w:val="0"/>
      <w:marBottom w:val="0"/>
      <w:divBdr>
        <w:top w:val="none" w:sz="0" w:space="0" w:color="auto"/>
        <w:left w:val="none" w:sz="0" w:space="0" w:color="auto"/>
        <w:bottom w:val="none" w:sz="0" w:space="0" w:color="auto"/>
        <w:right w:val="none" w:sz="0" w:space="0" w:color="auto"/>
      </w:divBdr>
    </w:div>
    <w:div w:id="1716537779">
      <w:bodyDiv w:val="1"/>
      <w:marLeft w:val="0"/>
      <w:marRight w:val="0"/>
      <w:marTop w:val="0"/>
      <w:marBottom w:val="0"/>
      <w:divBdr>
        <w:top w:val="none" w:sz="0" w:space="0" w:color="auto"/>
        <w:left w:val="none" w:sz="0" w:space="0" w:color="auto"/>
        <w:bottom w:val="none" w:sz="0" w:space="0" w:color="auto"/>
        <w:right w:val="none" w:sz="0" w:space="0" w:color="auto"/>
      </w:divBdr>
    </w:div>
    <w:div w:id="1718898678">
      <w:bodyDiv w:val="1"/>
      <w:marLeft w:val="0"/>
      <w:marRight w:val="0"/>
      <w:marTop w:val="0"/>
      <w:marBottom w:val="0"/>
      <w:divBdr>
        <w:top w:val="none" w:sz="0" w:space="0" w:color="auto"/>
        <w:left w:val="none" w:sz="0" w:space="0" w:color="auto"/>
        <w:bottom w:val="none" w:sz="0" w:space="0" w:color="auto"/>
        <w:right w:val="none" w:sz="0" w:space="0" w:color="auto"/>
      </w:divBdr>
    </w:div>
    <w:div w:id="1737317706">
      <w:bodyDiv w:val="1"/>
      <w:marLeft w:val="0"/>
      <w:marRight w:val="0"/>
      <w:marTop w:val="0"/>
      <w:marBottom w:val="0"/>
      <w:divBdr>
        <w:top w:val="none" w:sz="0" w:space="0" w:color="auto"/>
        <w:left w:val="none" w:sz="0" w:space="0" w:color="auto"/>
        <w:bottom w:val="none" w:sz="0" w:space="0" w:color="auto"/>
        <w:right w:val="none" w:sz="0" w:space="0" w:color="auto"/>
      </w:divBdr>
    </w:div>
    <w:div w:id="1737898234">
      <w:bodyDiv w:val="1"/>
      <w:marLeft w:val="0"/>
      <w:marRight w:val="0"/>
      <w:marTop w:val="0"/>
      <w:marBottom w:val="0"/>
      <w:divBdr>
        <w:top w:val="none" w:sz="0" w:space="0" w:color="auto"/>
        <w:left w:val="none" w:sz="0" w:space="0" w:color="auto"/>
        <w:bottom w:val="none" w:sz="0" w:space="0" w:color="auto"/>
        <w:right w:val="none" w:sz="0" w:space="0" w:color="auto"/>
      </w:divBdr>
    </w:div>
    <w:div w:id="1741514579">
      <w:bodyDiv w:val="1"/>
      <w:marLeft w:val="0"/>
      <w:marRight w:val="0"/>
      <w:marTop w:val="0"/>
      <w:marBottom w:val="0"/>
      <w:divBdr>
        <w:top w:val="none" w:sz="0" w:space="0" w:color="auto"/>
        <w:left w:val="none" w:sz="0" w:space="0" w:color="auto"/>
        <w:bottom w:val="none" w:sz="0" w:space="0" w:color="auto"/>
        <w:right w:val="none" w:sz="0" w:space="0" w:color="auto"/>
      </w:divBdr>
    </w:div>
    <w:div w:id="1749034308">
      <w:bodyDiv w:val="1"/>
      <w:marLeft w:val="0"/>
      <w:marRight w:val="0"/>
      <w:marTop w:val="0"/>
      <w:marBottom w:val="0"/>
      <w:divBdr>
        <w:top w:val="none" w:sz="0" w:space="0" w:color="auto"/>
        <w:left w:val="none" w:sz="0" w:space="0" w:color="auto"/>
        <w:bottom w:val="none" w:sz="0" w:space="0" w:color="auto"/>
        <w:right w:val="none" w:sz="0" w:space="0" w:color="auto"/>
      </w:divBdr>
    </w:div>
    <w:div w:id="1749380912">
      <w:bodyDiv w:val="1"/>
      <w:marLeft w:val="0"/>
      <w:marRight w:val="0"/>
      <w:marTop w:val="0"/>
      <w:marBottom w:val="0"/>
      <w:divBdr>
        <w:top w:val="none" w:sz="0" w:space="0" w:color="auto"/>
        <w:left w:val="none" w:sz="0" w:space="0" w:color="auto"/>
        <w:bottom w:val="none" w:sz="0" w:space="0" w:color="auto"/>
        <w:right w:val="none" w:sz="0" w:space="0" w:color="auto"/>
      </w:divBdr>
    </w:div>
    <w:div w:id="1749882888">
      <w:bodyDiv w:val="1"/>
      <w:marLeft w:val="0"/>
      <w:marRight w:val="0"/>
      <w:marTop w:val="0"/>
      <w:marBottom w:val="0"/>
      <w:divBdr>
        <w:top w:val="none" w:sz="0" w:space="0" w:color="auto"/>
        <w:left w:val="none" w:sz="0" w:space="0" w:color="auto"/>
        <w:bottom w:val="none" w:sz="0" w:space="0" w:color="auto"/>
        <w:right w:val="none" w:sz="0" w:space="0" w:color="auto"/>
      </w:divBdr>
    </w:div>
    <w:div w:id="1753117610">
      <w:bodyDiv w:val="1"/>
      <w:marLeft w:val="0"/>
      <w:marRight w:val="0"/>
      <w:marTop w:val="0"/>
      <w:marBottom w:val="0"/>
      <w:divBdr>
        <w:top w:val="none" w:sz="0" w:space="0" w:color="auto"/>
        <w:left w:val="none" w:sz="0" w:space="0" w:color="auto"/>
        <w:bottom w:val="none" w:sz="0" w:space="0" w:color="auto"/>
        <w:right w:val="none" w:sz="0" w:space="0" w:color="auto"/>
      </w:divBdr>
    </w:div>
    <w:div w:id="1754353998">
      <w:bodyDiv w:val="1"/>
      <w:marLeft w:val="0"/>
      <w:marRight w:val="0"/>
      <w:marTop w:val="0"/>
      <w:marBottom w:val="0"/>
      <w:divBdr>
        <w:top w:val="none" w:sz="0" w:space="0" w:color="auto"/>
        <w:left w:val="none" w:sz="0" w:space="0" w:color="auto"/>
        <w:bottom w:val="none" w:sz="0" w:space="0" w:color="auto"/>
        <w:right w:val="none" w:sz="0" w:space="0" w:color="auto"/>
      </w:divBdr>
    </w:div>
    <w:div w:id="1756708524">
      <w:bodyDiv w:val="1"/>
      <w:marLeft w:val="0"/>
      <w:marRight w:val="0"/>
      <w:marTop w:val="0"/>
      <w:marBottom w:val="0"/>
      <w:divBdr>
        <w:top w:val="none" w:sz="0" w:space="0" w:color="auto"/>
        <w:left w:val="none" w:sz="0" w:space="0" w:color="auto"/>
        <w:bottom w:val="none" w:sz="0" w:space="0" w:color="auto"/>
        <w:right w:val="none" w:sz="0" w:space="0" w:color="auto"/>
      </w:divBdr>
    </w:div>
    <w:div w:id="1758332621">
      <w:bodyDiv w:val="1"/>
      <w:marLeft w:val="0"/>
      <w:marRight w:val="0"/>
      <w:marTop w:val="0"/>
      <w:marBottom w:val="0"/>
      <w:divBdr>
        <w:top w:val="none" w:sz="0" w:space="0" w:color="auto"/>
        <w:left w:val="none" w:sz="0" w:space="0" w:color="auto"/>
        <w:bottom w:val="none" w:sz="0" w:space="0" w:color="auto"/>
        <w:right w:val="none" w:sz="0" w:space="0" w:color="auto"/>
      </w:divBdr>
    </w:div>
    <w:div w:id="1761177397">
      <w:bodyDiv w:val="1"/>
      <w:marLeft w:val="0"/>
      <w:marRight w:val="0"/>
      <w:marTop w:val="0"/>
      <w:marBottom w:val="0"/>
      <w:divBdr>
        <w:top w:val="none" w:sz="0" w:space="0" w:color="auto"/>
        <w:left w:val="none" w:sz="0" w:space="0" w:color="auto"/>
        <w:bottom w:val="none" w:sz="0" w:space="0" w:color="auto"/>
        <w:right w:val="none" w:sz="0" w:space="0" w:color="auto"/>
      </w:divBdr>
    </w:div>
    <w:div w:id="1765804560">
      <w:bodyDiv w:val="1"/>
      <w:marLeft w:val="0"/>
      <w:marRight w:val="0"/>
      <w:marTop w:val="0"/>
      <w:marBottom w:val="0"/>
      <w:divBdr>
        <w:top w:val="none" w:sz="0" w:space="0" w:color="auto"/>
        <w:left w:val="none" w:sz="0" w:space="0" w:color="auto"/>
        <w:bottom w:val="none" w:sz="0" w:space="0" w:color="auto"/>
        <w:right w:val="none" w:sz="0" w:space="0" w:color="auto"/>
      </w:divBdr>
    </w:div>
    <w:div w:id="1766607982">
      <w:bodyDiv w:val="1"/>
      <w:marLeft w:val="0"/>
      <w:marRight w:val="0"/>
      <w:marTop w:val="0"/>
      <w:marBottom w:val="0"/>
      <w:divBdr>
        <w:top w:val="none" w:sz="0" w:space="0" w:color="auto"/>
        <w:left w:val="none" w:sz="0" w:space="0" w:color="auto"/>
        <w:bottom w:val="none" w:sz="0" w:space="0" w:color="auto"/>
        <w:right w:val="none" w:sz="0" w:space="0" w:color="auto"/>
      </w:divBdr>
    </w:div>
    <w:div w:id="1768960414">
      <w:bodyDiv w:val="1"/>
      <w:marLeft w:val="0"/>
      <w:marRight w:val="0"/>
      <w:marTop w:val="0"/>
      <w:marBottom w:val="0"/>
      <w:divBdr>
        <w:top w:val="none" w:sz="0" w:space="0" w:color="auto"/>
        <w:left w:val="none" w:sz="0" w:space="0" w:color="auto"/>
        <w:bottom w:val="none" w:sz="0" w:space="0" w:color="auto"/>
        <w:right w:val="none" w:sz="0" w:space="0" w:color="auto"/>
      </w:divBdr>
    </w:div>
    <w:div w:id="1771974715">
      <w:bodyDiv w:val="1"/>
      <w:marLeft w:val="0"/>
      <w:marRight w:val="0"/>
      <w:marTop w:val="0"/>
      <w:marBottom w:val="0"/>
      <w:divBdr>
        <w:top w:val="none" w:sz="0" w:space="0" w:color="auto"/>
        <w:left w:val="none" w:sz="0" w:space="0" w:color="auto"/>
        <w:bottom w:val="none" w:sz="0" w:space="0" w:color="auto"/>
        <w:right w:val="none" w:sz="0" w:space="0" w:color="auto"/>
      </w:divBdr>
    </w:div>
    <w:div w:id="1778137989">
      <w:bodyDiv w:val="1"/>
      <w:marLeft w:val="0"/>
      <w:marRight w:val="0"/>
      <w:marTop w:val="0"/>
      <w:marBottom w:val="0"/>
      <w:divBdr>
        <w:top w:val="none" w:sz="0" w:space="0" w:color="auto"/>
        <w:left w:val="none" w:sz="0" w:space="0" w:color="auto"/>
        <w:bottom w:val="none" w:sz="0" w:space="0" w:color="auto"/>
        <w:right w:val="none" w:sz="0" w:space="0" w:color="auto"/>
      </w:divBdr>
    </w:div>
    <w:div w:id="1778256396">
      <w:bodyDiv w:val="1"/>
      <w:marLeft w:val="0"/>
      <w:marRight w:val="0"/>
      <w:marTop w:val="0"/>
      <w:marBottom w:val="0"/>
      <w:divBdr>
        <w:top w:val="none" w:sz="0" w:space="0" w:color="auto"/>
        <w:left w:val="none" w:sz="0" w:space="0" w:color="auto"/>
        <w:bottom w:val="none" w:sz="0" w:space="0" w:color="auto"/>
        <w:right w:val="none" w:sz="0" w:space="0" w:color="auto"/>
      </w:divBdr>
    </w:div>
    <w:div w:id="1792675098">
      <w:bodyDiv w:val="1"/>
      <w:marLeft w:val="0"/>
      <w:marRight w:val="0"/>
      <w:marTop w:val="0"/>
      <w:marBottom w:val="0"/>
      <w:divBdr>
        <w:top w:val="none" w:sz="0" w:space="0" w:color="auto"/>
        <w:left w:val="none" w:sz="0" w:space="0" w:color="auto"/>
        <w:bottom w:val="none" w:sz="0" w:space="0" w:color="auto"/>
        <w:right w:val="none" w:sz="0" w:space="0" w:color="auto"/>
      </w:divBdr>
    </w:div>
    <w:div w:id="1812214958">
      <w:bodyDiv w:val="1"/>
      <w:marLeft w:val="0"/>
      <w:marRight w:val="0"/>
      <w:marTop w:val="0"/>
      <w:marBottom w:val="0"/>
      <w:divBdr>
        <w:top w:val="none" w:sz="0" w:space="0" w:color="auto"/>
        <w:left w:val="none" w:sz="0" w:space="0" w:color="auto"/>
        <w:bottom w:val="none" w:sz="0" w:space="0" w:color="auto"/>
        <w:right w:val="none" w:sz="0" w:space="0" w:color="auto"/>
      </w:divBdr>
    </w:div>
    <w:div w:id="1814174697">
      <w:bodyDiv w:val="1"/>
      <w:marLeft w:val="0"/>
      <w:marRight w:val="0"/>
      <w:marTop w:val="0"/>
      <w:marBottom w:val="0"/>
      <w:divBdr>
        <w:top w:val="none" w:sz="0" w:space="0" w:color="auto"/>
        <w:left w:val="none" w:sz="0" w:space="0" w:color="auto"/>
        <w:bottom w:val="none" w:sz="0" w:space="0" w:color="auto"/>
        <w:right w:val="none" w:sz="0" w:space="0" w:color="auto"/>
      </w:divBdr>
    </w:div>
    <w:div w:id="1822427791">
      <w:bodyDiv w:val="1"/>
      <w:marLeft w:val="0"/>
      <w:marRight w:val="0"/>
      <w:marTop w:val="0"/>
      <w:marBottom w:val="0"/>
      <w:divBdr>
        <w:top w:val="none" w:sz="0" w:space="0" w:color="auto"/>
        <w:left w:val="none" w:sz="0" w:space="0" w:color="auto"/>
        <w:bottom w:val="none" w:sz="0" w:space="0" w:color="auto"/>
        <w:right w:val="none" w:sz="0" w:space="0" w:color="auto"/>
      </w:divBdr>
    </w:div>
    <w:div w:id="1822769344">
      <w:bodyDiv w:val="1"/>
      <w:marLeft w:val="0"/>
      <w:marRight w:val="0"/>
      <w:marTop w:val="0"/>
      <w:marBottom w:val="0"/>
      <w:divBdr>
        <w:top w:val="none" w:sz="0" w:space="0" w:color="auto"/>
        <w:left w:val="none" w:sz="0" w:space="0" w:color="auto"/>
        <w:bottom w:val="none" w:sz="0" w:space="0" w:color="auto"/>
        <w:right w:val="none" w:sz="0" w:space="0" w:color="auto"/>
      </w:divBdr>
    </w:div>
    <w:div w:id="1824855622">
      <w:bodyDiv w:val="1"/>
      <w:marLeft w:val="0"/>
      <w:marRight w:val="0"/>
      <w:marTop w:val="0"/>
      <w:marBottom w:val="0"/>
      <w:divBdr>
        <w:top w:val="none" w:sz="0" w:space="0" w:color="auto"/>
        <w:left w:val="none" w:sz="0" w:space="0" w:color="auto"/>
        <w:bottom w:val="none" w:sz="0" w:space="0" w:color="auto"/>
        <w:right w:val="none" w:sz="0" w:space="0" w:color="auto"/>
      </w:divBdr>
    </w:div>
    <w:div w:id="1831408631">
      <w:bodyDiv w:val="1"/>
      <w:marLeft w:val="0"/>
      <w:marRight w:val="0"/>
      <w:marTop w:val="0"/>
      <w:marBottom w:val="0"/>
      <w:divBdr>
        <w:top w:val="none" w:sz="0" w:space="0" w:color="auto"/>
        <w:left w:val="none" w:sz="0" w:space="0" w:color="auto"/>
        <w:bottom w:val="none" w:sz="0" w:space="0" w:color="auto"/>
        <w:right w:val="none" w:sz="0" w:space="0" w:color="auto"/>
      </w:divBdr>
    </w:div>
    <w:div w:id="1840926717">
      <w:bodyDiv w:val="1"/>
      <w:marLeft w:val="0"/>
      <w:marRight w:val="0"/>
      <w:marTop w:val="0"/>
      <w:marBottom w:val="0"/>
      <w:divBdr>
        <w:top w:val="none" w:sz="0" w:space="0" w:color="auto"/>
        <w:left w:val="none" w:sz="0" w:space="0" w:color="auto"/>
        <w:bottom w:val="none" w:sz="0" w:space="0" w:color="auto"/>
        <w:right w:val="none" w:sz="0" w:space="0" w:color="auto"/>
      </w:divBdr>
    </w:div>
    <w:div w:id="1844785430">
      <w:bodyDiv w:val="1"/>
      <w:marLeft w:val="0"/>
      <w:marRight w:val="0"/>
      <w:marTop w:val="0"/>
      <w:marBottom w:val="0"/>
      <w:divBdr>
        <w:top w:val="none" w:sz="0" w:space="0" w:color="auto"/>
        <w:left w:val="none" w:sz="0" w:space="0" w:color="auto"/>
        <w:bottom w:val="none" w:sz="0" w:space="0" w:color="auto"/>
        <w:right w:val="none" w:sz="0" w:space="0" w:color="auto"/>
      </w:divBdr>
    </w:div>
    <w:div w:id="1845240161">
      <w:bodyDiv w:val="1"/>
      <w:marLeft w:val="0"/>
      <w:marRight w:val="0"/>
      <w:marTop w:val="0"/>
      <w:marBottom w:val="0"/>
      <w:divBdr>
        <w:top w:val="none" w:sz="0" w:space="0" w:color="auto"/>
        <w:left w:val="none" w:sz="0" w:space="0" w:color="auto"/>
        <w:bottom w:val="none" w:sz="0" w:space="0" w:color="auto"/>
        <w:right w:val="none" w:sz="0" w:space="0" w:color="auto"/>
      </w:divBdr>
    </w:div>
    <w:div w:id="1847206405">
      <w:bodyDiv w:val="1"/>
      <w:marLeft w:val="0"/>
      <w:marRight w:val="0"/>
      <w:marTop w:val="0"/>
      <w:marBottom w:val="0"/>
      <w:divBdr>
        <w:top w:val="none" w:sz="0" w:space="0" w:color="auto"/>
        <w:left w:val="none" w:sz="0" w:space="0" w:color="auto"/>
        <w:bottom w:val="none" w:sz="0" w:space="0" w:color="auto"/>
        <w:right w:val="none" w:sz="0" w:space="0" w:color="auto"/>
      </w:divBdr>
    </w:div>
    <w:div w:id="1851218661">
      <w:bodyDiv w:val="1"/>
      <w:marLeft w:val="0"/>
      <w:marRight w:val="0"/>
      <w:marTop w:val="0"/>
      <w:marBottom w:val="0"/>
      <w:divBdr>
        <w:top w:val="none" w:sz="0" w:space="0" w:color="auto"/>
        <w:left w:val="none" w:sz="0" w:space="0" w:color="auto"/>
        <w:bottom w:val="none" w:sz="0" w:space="0" w:color="auto"/>
        <w:right w:val="none" w:sz="0" w:space="0" w:color="auto"/>
      </w:divBdr>
    </w:div>
    <w:div w:id="1851752005">
      <w:bodyDiv w:val="1"/>
      <w:marLeft w:val="0"/>
      <w:marRight w:val="0"/>
      <w:marTop w:val="0"/>
      <w:marBottom w:val="0"/>
      <w:divBdr>
        <w:top w:val="none" w:sz="0" w:space="0" w:color="auto"/>
        <w:left w:val="none" w:sz="0" w:space="0" w:color="auto"/>
        <w:bottom w:val="none" w:sz="0" w:space="0" w:color="auto"/>
        <w:right w:val="none" w:sz="0" w:space="0" w:color="auto"/>
      </w:divBdr>
    </w:div>
    <w:div w:id="1853448233">
      <w:bodyDiv w:val="1"/>
      <w:marLeft w:val="0"/>
      <w:marRight w:val="0"/>
      <w:marTop w:val="0"/>
      <w:marBottom w:val="0"/>
      <w:divBdr>
        <w:top w:val="none" w:sz="0" w:space="0" w:color="auto"/>
        <w:left w:val="none" w:sz="0" w:space="0" w:color="auto"/>
        <w:bottom w:val="none" w:sz="0" w:space="0" w:color="auto"/>
        <w:right w:val="none" w:sz="0" w:space="0" w:color="auto"/>
      </w:divBdr>
    </w:div>
    <w:div w:id="1856648250">
      <w:bodyDiv w:val="1"/>
      <w:marLeft w:val="0"/>
      <w:marRight w:val="0"/>
      <w:marTop w:val="0"/>
      <w:marBottom w:val="0"/>
      <w:divBdr>
        <w:top w:val="none" w:sz="0" w:space="0" w:color="auto"/>
        <w:left w:val="none" w:sz="0" w:space="0" w:color="auto"/>
        <w:bottom w:val="none" w:sz="0" w:space="0" w:color="auto"/>
        <w:right w:val="none" w:sz="0" w:space="0" w:color="auto"/>
      </w:divBdr>
    </w:div>
    <w:div w:id="1858233293">
      <w:bodyDiv w:val="1"/>
      <w:marLeft w:val="0"/>
      <w:marRight w:val="0"/>
      <w:marTop w:val="0"/>
      <w:marBottom w:val="0"/>
      <w:divBdr>
        <w:top w:val="none" w:sz="0" w:space="0" w:color="auto"/>
        <w:left w:val="none" w:sz="0" w:space="0" w:color="auto"/>
        <w:bottom w:val="none" w:sz="0" w:space="0" w:color="auto"/>
        <w:right w:val="none" w:sz="0" w:space="0" w:color="auto"/>
      </w:divBdr>
    </w:div>
    <w:div w:id="1861354235">
      <w:bodyDiv w:val="1"/>
      <w:marLeft w:val="0"/>
      <w:marRight w:val="0"/>
      <w:marTop w:val="0"/>
      <w:marBottom w:val="0"/>
      <w:divBdr>
        <w:top w:val="none" w:sz="0" w:space="0" w:color="auto"/>
        <w:left w:val="none" w:sz="0" w:space="0" w:color="auto"/>
        <w:bottom w:val="none" w:sz="0" w:space="0" w:color="auto"/>
        <w:right w:val="none" w:sz="0" w:space="0" w:color="auto"/>
      </w:divBdr>
    </w:div>
    <w:div w:id="1863470495">
      <w:bodyDiv w:val="1"/>
      <w:marLeft w:val="0"/>
      <w:marRight w:val="0"/>
      <w:marTop w:val="0"/>
      <w:marBottom w:val="0"/>
      <w:divBdr>
        <w:top w:val="none" w:sz="0" w:space="0" w:color="auto"/>
        <w:left w:val="none" w:sz="0" w:space="0" w:color="auto"/>
        <w:bottom w:val="none" w:sz="0" w:space="0" w:color="auto"/>
        <w:right w:val="none" w:sz="0" w:space="0" w:color="auto"/>
      </w:divBdr>
    </w:div>
    <w:div w:id="1876581722">
      <w:bodyDiv w:val="1"/>
      <w:marLeft w:val="0"/>
      <w:marRight w:val="0"/>
      <w:marTop w:val="0"/>
      <w:marBottom w:val="0"/>
      <w:divBdr>
        <w:top w:val="none" w:sz="0" w:space="0" w:color="auto"/>
        <w:left w:val="none" w:sz="0" w:space="0" w:color="auto"/>
        <w:bottom w:val="none" w:sz="0" w:space="0" w:color="auto"/>
        <w:right w:val="none" w:sz="0" w:space="0" w:color="auto"/>
      </w:divBdr>
    </w:div>
    <w:div w:id="1880631407">
      <w:bodyDiv w:val="1"/>
      <w:marLeft w:val="0"/>
      <w:marRight w:val="0"/>
      <w:marTop w:val="0"/>
      <w:marBottom w:val="0"/>
      <w:divBdr>
        <w:top w:val="none" w:sz="0" w:space="0" w:color="auto"/>
        <w:left w:val="none" w:sz="0" w:space="0" w:color="auto"/>
        <w:bottom w:val="none" w:sz="0" w:space="0" w:color="auto"/>
        <w:right w:val="none" w:sz="0" w:space="0" w:color="auto"/>
      </w:divBdr>
    </w:div>
    <w:div w:id="1884439719">
      <w:bodyDiv w:val="1"/>
      <w:marLeft w:val="0"/>
      <w:marRight w:val="0"/>
      <w:marTop w:val="0"/>
      <w:marBottom w:val="0"/>
      <w:divBdr>
        <w:top w:val="none" w:sz="0" w:space="0" w:color="auto"/>
        <w:left w:val="none" w:sz="0" w:space="0" w:color="auto"/>
        <w:bottom w:val="none" w:sz="0" w:space="0" w:color="auto"/>
        <w:right w:val="none" w:sz="0" w:space="0" w:color="auto"/>
      </w:divBdr>
    </w:div>
    <w:div w:id="1889295450">
      <w:bodyDiv w:val="1"/>
      <w:marLeft w:val="0"/>
      <w:marRight w:val="0"/>
      <w:marTop w:val="0"/>
      <w:marBottom w:val="0"/>
      <w:divBdr>
        <w:top w:val="none" w:sz="0" w:space="0" w:color="auto"/>
        <w:left w:val="none" w:sz="0" w:space="0" w:color="auto"/>
        <w:bottom w:val="none" w:sz="0" w:space="0" w:color="auto"/>
        <w:right w:val="none" w:sz="0" w:space="0" w:color="auto"/>
      </w:divBdr>
    </w:div>
    <w:div w:id="1895659150">
      <w:bodyDiv w:val="1"/>
      <w:marLeft w:val="0"/>
      <w:marRight w:val="0"/>
      <w:marTop w:val="0"/>
      <w:marBottom w:val="0"/>
      <w:divBdr>
        <w:top w:val="none" w:sz="0" w:space="0" w:color="auto"/>
        <w:left w:val="none" w:sz="0" w:space="0" w:color="auto"/>
        <w:bottom w:val="none" w:sz="0" w:space="0" w:color="auto"/>
        <w:right w:val="none" w:sz="0" w:space="0" w:color="auto"/>
      </w:divBdr>
    </w:div>
    <w:div w:id="1896576386">
      <w:bodyDiv w:val="1"/>
      <w:marLeft w:val="0"/>
      <w:marRight w:val="0"/>
      <w:marTop w:val="0"/>
      <w:marBottom w:val="0"/>
      <w:divBdr>
        <w:top w:val="none" w:sz="0" w:space="0" w:color="auto"/>
        <w:left w:val="none" w:sz="0" w:space="0" w:color="auto"/>
        <w:bottom w:val="none" w:sz="0" w:space="0" w:color="auto"/>
        <w:right w:val="none" w:sz="0" w:space="0" w:color="auto"/>
      </w:divBdr>
    </w:div>
    <w:div w:id="1898739311">
      <w:bodyDiv w:val="1"/>
      <w:marLeft w:val="0"/>
      <w:marRight w:val="0"/>
      <w:marTop w:val="0"/>
      <w:marBottom w:val="0"/>
      <w:divBdr>
        <w:top w:val="none" w:sz="0" w:space="0" w:color="auto"/>
        <w:left w:val="none" w:sz="0" w:space="0" w:color="auto"/>
        <w:bottom w:val="none" w:sz="0" w:space="0" w:color="auto"/>
        <w:right w:val="none" w:sz="0" w:space="0" w:color="auto"/>
      </w:divBdr>
    </w:div>
    <w:div w:id="1907453991">
      <w:bodyDiv w:val="1"/>
      <w:marLeft w:val="0"/>
      <w:marRight w:val="0"/>
      <w:marTop w:val="0"/>
      <w:marBottom w:val="0"/>
      <w:divBdr>
        <w:top w:val="none" w:sz="0" w:space="0" w:color="auto"/>
        <w:left w:val="none" w:sz="0" w:space="0" w:color="auto"/>
        <w:bottom w:val="none" w:sz="0" w:space="0" w:color="auto"/>
        <w:right w:val="none" w:sz="0" w:space="0" w:color="auto"/>
      </w:divBdr>
    </w:div>
    <w:div w:id="1908761659">
      <w:bodyDiv w:val="1"/>
      <w:marLeft w:val="0"/>
      <w:marRight w:val="0"/>
      <w:marTop w:val="0"/>
      <w:marBottom w:val="0"/>
      <w:divBdr>
        <w:top w:val="none" w:sz="0" w:space="0" w:color="auto"/>
        <w:left w:val="none" w:sz="0" w:space="0" w:color="auto"/>
        <w:bottom w:val="none" w:sz="0" w:space="0" w:color="auto"/>
        <w:right w:val="none" w:sz="0" w:space="0" w:color="auto"/>
      </w:divBdr>
    </w:div>
    <w:div w:id="1922175105">
      <w:bodyDiv w:val="1"/>
      <w:marLeft w:val="0"/>
      <w:marRight w:val="0"/>
      <w:marTop w:val="0"/>
      <w:marBottom w:val="0"/>
      <w:divBdr>
        <w:top w:val="none" w:sz="0" w:space="0" w:color="auto"/>
        <w:left w:val="none" w:sz="0" w:space="0" w:color="auto"/>
        <w:bottom w:val="none" w:sz="0" w:space="0" w:color="auto"/>
        <w:right w:val="none" w:sz="0" w:space="0" w:color="auto"/>
      </w:divBdr>
    </w:div>
    <w:div w:id="1925603169">
      <w:bodyDiv w:val="1"/>
      <w:marLeft w:val="0"/>
      <w:marRight w:val="0"/>
      <w:marTop w:val="0"/>
      <w:marBottom w:val="0"/>
      <w:divBdr>
        <w:top w:val="none" w:sz="0" w:space="0" w:color="auto"/>
        <w:left w:val="none" w:sz="0" w:space="0" w:color="auto"/>
        <w:bottom w:val="none" w:sz="0" w:space="0" w:color="auto"/>
        <w:right w:val="none" w:sz="0" w:space="0" w:color="auto"/>
      </w:divBdr>
    </w:div>
    <w:div w:id="1928078954">
      <w:bodyDiv w:val="1"/>
      <w:marLeft w:val="0"/>
      <w:marRight w:val="0"/>
      <w:marTop w:val="0"/>
      <w:marBottom w:val="0"/>
      <w:divBdr>
        <w:top w:val="none" w:sz="0" w:space="0" w:color="auto"/>
        <w:left w:val="none" w:sz="0" w:space="0" w:color="auto"/>
        <w:bottom w:val="none" w:sz="0" w:space="0" w:color="auto"/>
        <w:right w:val="none" w:sz="0" w:space="0" w:color="auto"/>
      </w:divBdr>
    </w:div>
    <w:div w:id="1941251653">
      <w:bodyDiv w:val="1"/>
      <w:marLeft w:val="0"/>
      <w:marRight w:val="0"/>
      <w:marTop w:val="0"/>
      <w:marBottom w:val="0"/>
      <w:divBdr>
        <w:top w:val="none" w:sz="0" w:space="0" w:color="auto"/>
        <w:left w:val="none" w:sz="0" w:space="0" w:color="auto"/>
        <w:bottom w:val="none" w:sz="0" w:space="0" w:color="auto"/>
        <w:right w:val="none" w:sz="0" w:space="0" w:color="auto"/>
      </w:divBdr>
    </w:div>
    <w:div w:id="1950425346">
      <w:bodyDiv w:val="1"/>
      <w:marLeft w:val="0"/>
      <w:marRight w:val="0"/>
      <w:marTop w:val="0"/>
      <w:marBottom w:val="0"/>
      <w:divBdr>
        <w:top w:val="none" w:sz="0" w:space="0" w:color="auto"/>
        <w:left w:val="none" w:sz="0" w:space="0" w:color="auto"/>
        <w:bottom w:val="none" w:sz="0" w:space="0" w:color="auto"/>
        <w:right w:val="none" w:sz="0" w:space="0" w:color="auto"/>
      </w:divBdr>
    </w:div>
    <w:div w:id="1951890279">
      <w:bodyDiv w:val="1"/>
      <w:marLeft w:val="0"/>
      <w:marRight w:val="0"/>
      <w:marTop w:val="0"/>
      <w:marBottom w:val="0"/>
      <w:divBdr>
        <w:top w:val="none" w:sz="0" w:space="0" w:color="auto"/>
        <w:left w:val="none" w:sz="0" w:space="0" w:color="auto"/>
        <w:bottom w:val="none" w:sz="0" w:space="0" w:color="auto"/>
        <w:right w:val="none" w:sz="0" w:space="0" w:color="auto"/>
      </w:divBdr>
    </w:div>
    <w:div w:id="1954359076">
      <w:bodyDiv w:val="1"/>
      <w:marLeft w:val="0"/>
      <w:marRight w:val="0"/>
      <w:marTop w:val="0"/>
      <w:marBottom w:val="0"/>
      <w:divBdr>
        <w:top w:val="none" w:sz="0" w:space="0" w:color="auto"/>
        <w:left w:val="none" w:sz="0" w:space="0" w:color="auto"/>
        <w:bottom w:val="none" w:sz="0" w:space="0" w:color="auto"/>
        <w:right w:val="none" w:sz="0" w:space="0" w:color="auto"/>
      </w:divBdr>
    </w:div>
    <w:div w:id="1963806779">
      <w:bodyDiv w:val="1"/>
      <w:marLeft w:val="0"/>
      <w:marRight w:val="0"/>
      <w:marTop w:val="0"/>
      <w:marBottom w:val="0"/>
      <w:divBdr>
        <w:top w:val="none" w:sz="0" w:space="0" w:color="auto"/>
        <w:left w:val="none" w:sz="0" w:space="0" w:color="auto"/>
        <w:bottom w:val="none" w:sz="0" w:space="0" w:color="auto"/>
        <w:right w:val="none" w:sz="0" w:space="0" w:color="auto"/>
      </w:divBdr>
    </w:div>
    <w:div w:id="1975597742">
      <w:bodyDiv w:val="1"/>
      <w:marLeft w:val="0"/>
      <w:marRight w:val="0"/>
      <w:marTop w:val="0"/>
      <w:marBottom w:val="0"/>
      <w:divBdr>
        <w:top w:val="none" w:sz="0" w:space="0" w:color="auto"/>
        <w:left w:val="none" w:sz="0" w:space="0" w:color="auto"/>
        <w:bottom w:val="none" w:sz="0" w:space="0" w:color="auto"/>
        <w:right w:val="none" w:sz="0" w:space="0" w:color="auto"/>
      </w:divBdr>
    </w:div>
    <w:div w:id="1979648360">
      <w:bodyDiv w:val="1"/>
      <w:marLeft w:val="0"/>
      <w:marRight w:val="0"/>
      <w:marTop w:val="0"/>
      <w:marBottom w:val="0"/>
      <w:divBdr>
        <w:top w:val="none" w:sz="0" w:space="0" w:color="auto"/>
        <w:left w:val="none" w:sz="0" w:space="0" w:color="auto"/>
        <w:bottom w:val="none" w:sz="0" w:space="0" w:color="auto"/>
        <w:right w:val="none" w:sz="0" w:space="0" w:color="auto"/>
      </w:divBdr>
    </w:div>
    <w:div w:id="1980262940">
      <w:bodyDiv w:val="1"/>
      <w:marLeft w:val="0"/>
      <w:marRight w:val="0"/>
      <w:marTop w:val="0"/>
      <w:marBottom w:val="0"/>
      <w:divBdr>
        <w:top w:val="none" w:sz="0" w:space="0" w:color="auto"/>
        <w:left w:val="none" w:sz="0" w:space="0" w:color="auto"/>
        <w:bottom w:val="none" w:sz="0" w:space="0" w:color="auto"/>
        <w:right w:val="none" w:sz="0" w:space="0" w:color="auto"/>
      </w:divBdr>
    </w:div>
    <w:div w:id="1994796858">
      <w:bodyDiv w:val="1"/>
      <w:marLeft w:val="0"/>
      <w:marRight w:val="0"/>
      <w:marTop w:val="0"/>
      <w:marBottom w:val="0"/>
      <w:divBdr>
        <w:top w:val="none" w:sz="0" w:space="0" w:color="auto"/>
        <w:left w:val="none" w:sz="0" w:space="0" w:color="auto"/>
        <w:bottom w:val="none" w:sz="0" w:space="0" w:color="auto"/>
        <w:right w:val="none" w:sz="0" w:space="0" w:color="auto"/>
      </w:divBdr>
    </w:div>
    <w:div w:id="2000695391">
      <w:bodyDiv w:val="1"/>
      <w:marLeft w:val="0"/>
      <w:marRight w:val="0"/>
      <w:marTop w:val="0"/>
      <w:marBottom w:val="0"/>
      <w:divBdr>
        <w:top w:val="none" w:sz="0" w:space="0" w:color="auto"/>
        <w:left w:val="none" w:sz="0" w:space="0" w:color="auto"/>
        <w:bottom w:val="none" w:sz="0" w:space="0" w:color="auto"/>
        <w:right w:val="none" w:sz="0" w:space="0" w:color="auto"/>
      </w:divBdr>
    </w:div>
    <w:div w:id="2006783516">
      <w:bodyDiv w:val="1"/>
      <w:marLeft w:val="0"/>
      <w:marRight w:val="0"/>
      <w:marTop w:val="0"/>
      <w:marBottom w:val="0"/>
      <w:divBdr>
        <w:top w:val="none" w:sz="0" w:space="0" w:color="auto"/>
        <w:left w:val="none" w:sz="0" w:space="0" w:color="auto"/>
        <w:bottom w:val="none" w:sz="0" w:space="0" w:color="auto"/>
        <w:right w:val="none" w:sz="0" w:space="0" w:color="auto"/>
      </w:divBdr>
    </w:div>
    <w:div w:id="2006933633">
      <w:bodyDiv w:val="1"/>
      <w:marLeft w:val="0"/>
      <w:marRight w:val="0"/>
      <w:marTop w:val="0"/>
      <w:marBottom w:val="0"/>
      <w:divBdr>
        <w:top w:val="none" w:sz="0" w:space="0" w:color="auto"/>
        <w:left w:val="none" w:sz="0" w:space="0" w:color="auto"/>
        <w:bottom w:val="none" w:sz="0" w:space="0" w:color="auto"/>
        <w:right w:val="none" w:sz="0" w:space="0" w:color="auto"/>
      </w:divBdr>
    </w:div>
    <w:div w:id="2012949535">
      <w:bodyDiv w:val="1"/>
      <w:marLeft w:val="0"/>
      <w:marRight w:val="0"/>
      <w:marTop w:val="0"/>
      <w:marBottom w:val="0"/>
      <w:divBdr>
        <w:top w:val="none" w:sz="0" w:space="0" w:color="auto"/>
        <w:left w:val="none" w:sz="0" w:space="0" w:color="auto"/>
        <w:bottom w:val="none" w:sz="0" w:space="0" w:color="auto"/>
        <w:right w:val="none" w:sz="0" w:space="0" w:color="auto"/>
      </w:divBdr>
    </w:div>
    <w:div w:id="2015374156">
      <w:bodyDiv w:val="1"/>
      <w:marLeft w:val="0"/>
      <w:marRight w:val="0"/>
      <w:marTop w:val="0"/>
      <w:marBottom w:val="0"/>
      <w:divBdr>
        <w:top w:val="none" w:sz="0" w:space="0" w:color="auto"/>
        <w:left w:val="none" w:sz="0" w:space="0" w:color="auto"/>
        <w:bottom w:val="none" w:sz="0" w:space="0" w:color="auto"/>
        <w:right w:val="none" w:sz="0" w:space="0" w:color="auto"/>
      </w:divBdr>
    </w:div>
    <w:div w:id="2025205667">
      <w:bodyDiv w:val="1"/>
      <w:marLeft w:val="0"/>
      <w:marRight w:val="0"/>
      <w:marTop w:val="0"/>
      <w:marBottom w:val="0"/>
      <w:divBdr>
        <w:top w:val="none" w:sz="0" w:space="0" w:color="auto"/>
        <w:left w:val="none" w:sz="0" w:space="0" w:color="auto"/>
        <w:bottom w:val="none" w:sz="0" w:space="0" w:color="auto"/>
        <w:right w:val="none" w:sz="0" w:space="0" w:color="auto"/>
      </w:divBdr>
    </w:div>
    <w:div w:id="2030792411">
      <w:bodyDiv w:val="1"/>
      <w:marLeft w:val="0"/>
      <w:marRight w:val="0"/>
      <w:marTop w:val="0"/>
      <w:marBottom w:val="0"/>
      <w:divBdr>
        <w:top w:val="none" w:sz="0" w:space="0" w:color="auto"/>
        <w:left w:val="none" w:sz="0" w:space="0" w:color="auto"/>
        <w:bottom w:val="none" w:sz="0" w:space="0" w:color="auto"/>
        <w:right w:val="none" w:sz="0" w:space="0" w:color="auto"/>
      </w:divBdr>
    </w:div>
    <w:div w:id="2033023330">
      <w:bodyDiv w:val="1"/>
      <w:marLeft w:val="0"/>
      <w:marRight w:val="0"/>
      <w:marTop w:val="0"/>
      <w:marBottom w:val="0"/>
      <w:divBdr>
        <w:top w:val="none" w:sz="0" w:space="0" w:color="auto"/>
        <w:left w:val="none" w:sz="0" w:space="0" w:color="auto"/>
        <w:bottom w:val="none" w:sz="0" w:space="0" w:color="auto"/>
        <w:right w:val="none" w:sz="0" w:space="0" w:color="auto"/>
      </w:divBdr>
    </w:div>
    <w:div w:id="2043284372">
      <w:bodyDiv w:val="1"/>
      <w:marLeft w:val="0"/>
      <w:marRight w:val="0"/>
      <w:marTop w:val="0"/>
      <w:marBottom w:val="0"/>
      <w:divBdr>
        <w:top w:val="none" w:sz="0" w:space="0" w:color="auto"/>
        <w:left w:val="none" w:sz="0" w:space="0" w:color="auto"/>
        <w:bottom w:val="none" w:sz="0" w:space="0" w:color="auto"/>
        <w:right w:val="none" w:sz="0" w:space="0" w:color="auto"/>
      </w:divBdr>
    </w:div>
    <w:div w:id="2049184755">
      <w:bodyDiv w:val="1"/>
      <w:marLeft w:val="0"/>
      <w:marRight w:val="0"/>
      <w:marTop w:val="0"/>
      <w:marBottom w:val="0"/>
      <w:divBdr>
        <w:top w:val="none" w:sz="0" w:space="0" w:color="auto"/>
        <w:left w:val="none" w:sz="0" w:space="0" w:color="auto"/>
        <w:bottom w:val="none" w:sz="0" w:space="0" w:color="auto"/>
        <w:right w:val="none" w:sz="0" w:space="0" w:color="auto"/>
      </w:divBdr>
    </w:div>
    <w:div w:id="2051370372">
      <w:bodyDiv w:val="1"/>
      <w:marLeft w:val="0"/>
      <w:marRight w:val="0"/>
      <w:marTop w:val="0"/>
      <w:marBottom w:val="0"/>
      <w:divBdr>
        <w:top w:val="none" w:sz="0" w:space="0" w:color="auto"/>
        <w:left w:val="none" w:sz="0" w:space="0" w:color="auto"/>
        <w:bottom w:val="none" w:sz="0" w:space="0" w:color="auto"/>
        <w:right w:val="none" w:sz="0" w:space="0" w:color="auto"/>
      </w:divBdr>
    </w:div>
    <w:div w:id="2052342471">
      <w:bodyDiv w:val="1"/>
      <w:marLeft w:val="0"/>
      <w:marRight w:val="0"/>
      <w:marTop w:val="0"/>
      <w:marBottom w:val="0"/>
      <w:divBdr>
        <w:top w:val="none" w:sz="0" w:space="0" w:color="auto"/>
        <w:left w:val="none" w:sz="0" w:space="0" w:color="auto"/>
        <w:bottom w:val="none" w:sz="0" w:space="0" w:color="auto"/>
        <w:right w:val="none" w:sz="0" w:space="0" w:color="auto"/>
      </w:divBdr>
    </w:div>
    <w:div w:id="2053840189">
      <w:bodyDiv w:val="1"/>
      <w:marLeft w:val="0"/>
      <w:marRight w:val="0"/>
      <w:marTop w:val="0"/>
      <w:marBottom w:val="0"/>
      <w:divBdr>
        <w:top w:val="none" w:sz="0" w:space="0" w:color="auto"/>
        <w:left w:val="none" w:sz="0" w:space="0" w:color="auto"/>
        <w:bottom w:val="none" w:sz="0" w:space="0" w:color="auto"/>
        <w:right w:val="none" w:sz="0" w:space="0" w:color="auto"/>
      </w:divBdr>
    </w:div>
    <w:div w:id="2054039610">
      <w:bodyDiv w:val="1"/>
      <w:marLeft w:val="0"/>
      <w:marRight w:val="0"/>
      <w:marTop w:val="0"/>
      <w:marBottom w:val="0"/>
      <w:divBdr>
        <w:top w:val="none" w:sz="0" w:space="0" w:color="auto"/>
        <w:left w:val="none" w:sz="0" w:space="0" w:color="auto"/>
        <w:bottom w:val="none" w:sz="0" w:space="0" w:color="auto"/>
        <w:right w:val="none" w:sz="0" w:space="0" w:color="auto"/>
      </w:divBdr>
    </w:div>
    <w:div w:id="2058579822">
      <w:bodyDiv w:val="1"/>
      <w:marLeft w:val="0"/>
      <w:marRight w:val="0"/>
      <w:marTop w:val="0"/>
      <w:marBottom w:val="0"/>
      <w:divBdr>
        <w:top w:val="none" w:sz="0" w:space="0" w:color="auto"/>
        <w:left w:val="none" w:sz="0" w:space="0" w:color="auto"/>
        <w:bottom w:val="none" w:sz="0" w:space="0" w:color="auto"/>
        <w:right w:val="none" w:sz="0" w:space="0" w:color="auto"/>
      </w:divBdr>
    </w:div>
    <w:div w:id="2063481279">
      <w:bodyDiv w:val="1"/>
      <w:marLeft w:val="0"/>
      <w:marRight w:val="0"/>
      <w:marTop w:val="0"/>
      <w:marBottom w:val="0"/>
      <w:divBdr>
        <w:top w:val="none" w:sz="0" w:space="0" w:color="auto"/>
        <w:left w:val="none" w:sz="0" w:space="0" w:color="auto"/>
        <w:bottom w:val="none" w:sz="0" w:space="0" w:color="auto"/>
        <w:right w:val="none" w:sz="0" w:space="0" w:color="auto"/>
      </w:divBdr>
    </w:div>
    <w:div w:id="2066709319">
      <w:bodyDiv w:val="1"/>
      <w:marLeft w:val="0"/>
      <w:marRight w:val="0"/>
      <w:marTop w:val="0"/>
      <w:marBottom w:val="0"/>
      <w:divBdr>
        <w:top w:val="none" w:sz="0" w:space="0" w:color="auto"/>
        <w:left w:val="none" w:sz="0" w:space="0" w:color="auto"/>
        <w:bottom w:val="none" w:sz="0" w:space="0" w:color="auto"/>
        <w:right w:val="none" w:sz="0" w:space="0" w:color="auto"/>
      </w:divBdr>
    </w:div>
    <w:div w:id="2068993452">
      <w:bodyDiv w:val="1"/>
      <w:marLeft w:val="0"/>
      <w:marRight w:val="0"/>
      <w:marTop w:val="0"/>
      <w:marBottom w:val="0"/>
      <w:divBdr>
        <w:top w:val="none" w:sz="0" w:space="0" w:color="auto"/>
        <w:left w:val="none" w:sz="0" w:space="0" w:color="auto"/>
        <w:bottom w:val="none" w:sz="0" w:space="0" w:color="auto"/>
        <w:right w:val="none" w:sz="0" w:space="0" w:color="auto"/>
      </w:divBdr>
    </w:div>
    <w:div w:id="2069258768">
      <w:bodyDiv w:val="1"/>
      <w:marLeft w:val="0"/>
      <w:marRight w:val="0"/>
      <w:marTop w:val="0"/>
      <w:marBottom w:val="0"/>
      <w:divBdr>
        <w:top w:val="none" w:sz="0" w:space="0" w:color="auto"/>
        <w:left w:val="none" w:sz="0" w:space="0" w:color="auto"/>
        <w:bottom w:val="none" w:sz="0" w:space="0" w:color="auto"/>
        <w:right w:val="none" w:sz="0" w:space="0" w:color="auto"/>
      </w:divBdr>
    </w:div>
    <w:div w:id="2085057283">
      <w:bodyDiv w:val="1"/>
      <w:marLeft w:val="0"/>
      <w:marRight w:val="0"/>
      <w:marTop w:val="0"/>
      <w:marBottom w:val="0"/>
      <w:divBdr>
        <w:top w:val="none" w:sz="0" w:space="0" w:color="auto"/>
        <w:left w:val="none" w:sz="0" w:space="0" w:color="auto"/>
        <w:bottom w:val="none" w:sz="0" w:space="0" w:color="auto"/>
        <w:right w:val="none" w:sz="0" w:space="0" w:color="auto"/>
      </w:divBdr>
    </w:div>
    <w:div w:id="2086224091">
      <w:bodyDiv w:val="1"/>
      <w:marLeft w:val="0"/>
      <w:marRight w:val="0"/>
      <w:marTop w:val="0"/>
      <w:marBottom w:val="0"/>
      <w:divBdr>
        <w:top w:val="none" w:sz="0" w:space="0" w:color="auto"/>
        <w:left w:val="none" w:sz="0" w:space="0" w:color="auto"/>
        <w:bottom w:val="none" w:sz="0" w:space="0" w:color="auto"/>
        <w:right w:val="none" w:sz="0" w:space="0" w:color="auto"/>
      </w:divBdr>
    </w:div>
    <w:div w:id="2091809562">
      <w:bodyDiv w:val="1"/>
      <w:marLeft w:val="0"/>
      <w:marRight w:val="0"/>
      <w:marTop w:val="0"/>
      <w:marBottom w:val="0"/>
      <w:divBdr>
        <w:top w:val="none" w:sz="0" w:space="0" w:color="auto"/>
        <w:left w:val="none" w:sz="0" w:space="0" w:color="auto"/>
        <w:bottom w:val="none" w:sz="0" w:space="0" w:color="auto"/>
        <w:right w:val="none" w:sz="0" w:space="0" w:color="auto"/>
      </w:divBdr>
    </w:div>
    <w:div w:id="2094468158">
      <w:bodyDiv w:val="1"/>
      <w:marLeft w:val="0"/>
      <w:marRight w:val="0"/>
      <w:marTop w:val="0"/>
      <w:marBottom w:val="0"/>
      <w:divBdr>
        <w:top w:val="none" w:sz="0" w:space="0" w:color="auto"/>
        <w:left w:val="none" w:sz="0" w:space="0" w:color="auto"/>
        <w:bottom w:val="none" w:sz="0" w:space="0" w:color="auto"/>
        <w:right w:val="none" w:sz="0" w:space="0" w:color="auto"/>
      </w:divBdr>
    </w:div>
    <w:div w:id="2096320722">
      <w:bodyDiv w:val="1"/>
      <w:marLeft w:val="0"/>
      <w:marRight w:val="0"/>
      <w:marTop w:val="0"/>
      <w:marBottom w:val="0"/>
      <w:divBdr>
        <w:top w:val="none" w:sz="0" w:space="0" w:color="auto"/>
        <w:left w:val="none" w:sz="0" w:space="0" w:color="auto"/>
        <w:bottom w:val="none" w:sz="0" w:space="0" w:color="auto"/>
        <w:right w:val="none" w:sz="0" w:space="0" w:color="auto"/>
      </w:divBdr>
    </w:div>
    <w:div w:id="2099130970">
      <w:bodyDiv w:val="1"/>
      <w:marLeft w:val="0"/>
      <w:marRight w:val="0"/>
      <w:marTop w:val="0"/>
      <w:marBottom w:val="0"/>
      <w:divBdr>
        <w:top w:val="none" w:sz="0" w:space="0" w:color="auto"/>
        <w:left w:val="none" w:sz="0" w:space="0" w:color="auto"/>
        <w:bottom w:val="none" w:sz="0" w:space="0" w:color="auto"/>
        <w:right w:val="none" w:sz="0" w:space="0" w:color="auto"/>
      </w:divBdr>
    </w:div>
    <w:div w:id="2099449348">
      <w:bodyDiv w:val="1"/>
      <w:marLeft w:val="0"/>
      <w:marRight w:val="0"/>
      <w:marTop w:val="0"/>
      <w:marBottom w:val="0"/>
      <w:divBdr>
        <w:top w:val="none" w:sz="0" w:space="0" w:color="auto"/>
        <w:left w:val="none" w:sz="0" w:space="0" w:color="auto"/>
        <w:bottom w:val="none" w:sz="0" w:space="0" w:color="auto"/>
        <w:right w:val="none" w:sz="0" w:space="0" w:color="auto"/>
      </w:divBdr>
    </w:div>
    <w:div w:id="2107380623">
      <w:bodyDiv w:val="1"/>
      <w:marLeft w:val="0"/>
      <w:marRight w:val="0"/>
      <w:marTop w:val="0"/>
      <w:marBottom w:val="0"/>
      <w:divBdr>
        <w:top w:val="none" w:sz="0" w:space="0" w:color="auto"/>
        <w:left w:val="none" w:sz="0" w:space="0" w:color="auto"/>
        <w:bottom w:val="none" w:sz="0" w:space="0" w:color="auto"/>
        <w:right w:val="none" w:sz="0" w:space="0" w:color="auto"/>
      </w:divBdr>
    </w:div>
    <w:div w:id="2111730987">
      <w:bodyDiv w:val="1"/>
      <w:marLeft w:val="0"/>
      <w:marRight w:val="0"/>
      <w:marTop w:val="0"/>
      <w:marBottom w:val="0"/>
      <w:divBdr>
        <w:top w:val="none" w:sz="0" w:space="0" w:color="auto"/>
        <w:left w:val="none" w:sz="0" w:space="0" w:color="auto"/>
        <w:bottom w:val="none" w:sz="0" w:space="0" w:color="auto"/>
        <w:right w:val="none" w:sz="0" w:space="0" w:color="auto"/>
      </w:divBdr>
    </w:div>
    <w:div w:id="2113280158">
      <w:bodyDiv w:val="1"/>
      <w:marLeft w:val="0"/>
      <w:marRight w:val="0"/>
      <w:marTop w:val="0"/>
      <w:marBottom w:val="0"/>
      <w:divBdr>
        <w:top w:val="none" w:sz="0" w:space="0" w:color="auto"/>
        <w:left w:val="none" w:sz="0" w:space="0" w:color="auto"/>
        <w:bottom w:val="none" w:sz="0" w:space="0" w:color="auto"/>
        <w:right w:val="none" w:sz="0" w:space="0" w:color="auto"/>
      </w:divBdr>
    </w:div>
    <w:div w:id="2114664206">
      <w:bodyDiv w:val="1"/>
      <w:marLeft w:val="0"/>
      <w:marRight w:val="0"/>
      <w:marTop w:val="0"/>
      <w:marBottom w:val="0"/>
      <w:divBdr>
        <w:top w:val="none" w:sz="0" w:space="0" w:color="auto"/>
        <w:left w:val="none" w:sz="0" w:space="0" w:color="auto"/>
        <w:bottom w:val="none" w:sz="0" w:space="0" w:color="auto"/>
        <w:right w:val="none" w:sz="0" w:space="0" w:color="auto"/>
      </w:divBdr>
    </w:div>
    <w:div w:id="2114746500">
      <w:bodyDiv w:val="1"/>
      <w:marLeft w:val="0"/>
      <w:marRight w:val="0"/>
      <w:marTop w:val="0"/>
      <w:marBottom w:val="0"/>
      <w:divBdr>
        <w:top w:val="none" w:sz="0" w:space="0" w:color="auto"/>
        <w:left w:val="none" w:sz="0" w:space="0" w:color="auto"/>
        <w:bottom w:val="none" w:sz="0" w:space="0" w:color="auto"/>
        <w:right w:val="none" w:sz="0" w:space="0" w:color="auto"/>
      </w:divBdr>
    </w:div>
    <w:div w:id="2114861210">
      <w:bodyDiv w:val="1"/>
      <w:marLeft w:val="0"/>
      <w:marRight w:val="0"/>
      <w:marTop w:val="0"/>
      <w:marBottom w:val="0"/>
      <w:divBdr>
        <w:top w:val="none" w:sz="0" w:space="0" w:color="auto"/>
        <w:left w:val="none" w:sz="0" w:space="0" w:color="auto"/>
        <w:bottom w:val="none" w:sz="0" w:space="0" w:color="auto"/>
        <w:right w:val="none" w:sz="0" w:space="0" w:color="auto"/>
      </w:divBdr>
    </w:div>
    <w:div w:id="2126775322">
      <w:bodyDiv w:val="1"/>
      <w:marLeft w:val="0"/>
      <w:marRight w:val="0"/>
      <w:marTop w:val="0"/>
      <w:marBottom w:val="0"/>
      <w:divBdr>
        <w:top w:val="none" w:sz="0" w:space="0" w:color="auto"/>
        <w:left w:val="none" w:sz="0" w:space="0" w:color="auto"/>
        <w:bottom w:val="none" w:sz="0" w:space="0" w:color="auto"/>
        <w:right w:val="none" w:sz="0" w:space="0" w:color="auto"/>
      </w:divBdr>
    </w:div>
    <w:div w:id="2130008599">
      <w:bodyDiv w:val="1"/>
      <w:marLeft w:val="0"/>
      <w:marRight w:val="0"/>
      <w:marTop w:val="0"/>
      <w:marBottom w:val="0"/>
      <w:divBdr>
        <w:top w:val="none" w:sz="0" w:space="0" w:color="auto"/>
        <w:left w:val="none" w:sz="0" w:space="0" w:color="auto"/>
        <w:bottom w:val="none" w:sz="0" w:space="0" w:color="auto"/>
        <w:right w:val="none" w:sz="0" w:space="0" w:color="auto"/>
      </w:divBdr>
    </w:div>
    <w:div w:id="2132437960">
      <w:bodyDiv w:val="1"/>
      <w:marLeft w:val="0"/>
      <w:marRight w:val="0"/>
      <w:marTop w:val="0"/>
      <w:marBottom w:val="0"/>
      <w:divBdr>
        <w:top w:val="none" w:sz="0" w:space="0" w:color="auto"/>
        <w:left w:val="none" w:sz="0" w:space="0" w:color="auto"/>
        <w:bottom w:val="none" w:sz="0" w:space="0" w:color="auto"/>
        <w:right w:val="none" w:sz="0" w:space="0" w:color="auto"/>
      </w:divBdr>
    </w:div>
    <w:div w:id="2133818806">
      <w:bodyDiv w:val="1"/>
      <w:marLeft w:val="0"/>
      <w:marRight w:val="0"/>
      <w:marTop w:val="0"/>
      <w:marBottom w:val="0"/>
      <w:divBdr>
        <w:top w:val="none" w:sz="0" w:space="0" w:color="auto"/>
        <w:left w:val="none" w:sz="0" w:space="0" w:color="auto"/>
        <w:bottom w:val="none" w:sz="0" w:space="0" w:color="auto"/>
        <w:right w:val="none" w:sz="0" w:space="0" w:color="auto"/>
      </w:divBdr>
    </w:div>
    <w:div w:id="2137213643">
      <w:bodyDiv w:val="1"/>
      <w:marLeft w:val="0"/>
      <w:marRight w:val="0"/>
      <w:marTop w:val="0"/>
      <w:marBottom w:val="0"/>
      <w:divBdr>
        <w:top w:val="none" w:sz="0" w:space="0" w:color="auto"/>
        <w:left w:val="none" w:sz="0" w:space="0" w:color="auto"/>
        <w:bottom w:val="none" w:sz="0" w:space="0" w:color="auto"/>
        <w:right w:val="none" w:sz="0" w:space="0" w:color="auto"/>
      </w:divBdr>
    </w:div>
    <w:div w:id="2144927878">
      <w:bodyDiv w:val="1"/>
      <w:marLeft w:val="0"/>
      <w:marRight w:val="0"/>
      <w:marTop w:val="0"/>
      <w:marBottom w:val="0"/>
      <w:divBdr>
        <w:top w:val="none" w:sz="0" w:space="0" w:color="auto"/>
        <w:left w:val="none" w:sz="0" w:space="0" w:color="auto"/>
        <w:bottom w:val="none" w:sz="0" w:space="0" w:color="auto"/>
        <w:right w:val="none" w:sz="0" w:space="0" w:color="auto"/>
      </w:divBdr>
    </w:div>
    <w:div w:id="2144958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docs.live.net/aeec904eeb5479b8/Dokumente/Studium/11%20WS2223/02%20Masterarbeit/02%20Repository/Ausarbeitung_MA_Knopf.docx" TargetMode="External"/><Relationship Id="rId21" Type="http://schemas.openxmlformats.org/officeDocument/2006/relationships/hyperlink" Target="https://d.docs.live.net/aeec904eeb5479b8/Dokumente/Studium/11%20WS2223/02%20Masterarbeit/02%20Repository/Ausarbeitung_MA_Knopf.docx" TargetMode="External"/><Relationship Id="rId42" Type="http://schemas.openxmlformats.org/officeDocument/2006/relationships/image" Target="media/image7.sv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s://d.docs.live.net/aeec904eeb5479b8/Dokumente/Studium/11%20WS2223/02%20Masterarbeit/02%20Repository/Ausarbeitung_MA_Knopf.docx" TargetMode="External"/><Relationship Id="rId29" Type="http://schemas.openxmlformats.org/officeDocument/2006/relationships/hyperlink" Target="https://d.docs.live.net/aeec904eeb5479b8/Dokumente/Studium/11%20WS2223/02%20Masterarbeit/02%20Repository/Ausarbeitung_MA_Knopf.docx" TargetMode="External"/><Relationship Id="rId11" Type="http://schemas.openxmlformats.org/officeDocument/2006/relationships/header" Target="header2.xml"/><Relationship Id="rId24" Type="http://schemas.openxmlformats.org/officeDocument/2006/relationships/hyperlink" Target="https://d.docs.live.net/aeec904eeb5479b8/Dokumente/Studium/11%20WS2223/02%20Masterarbeit/02%20Repository/Ausarbeitung_MA_Knopf.docx" TargetMode="External"/><Relationship Id="rId32" Type="http://schemas.openxmlformats.org/officeDocument/2006/relationships/hyperlink" Target="https://d.docs.live.net/aeec904eeb5479b8/Dokumente/Studium/11%20WS2223/02%20Masterarbeit/02%20Repository/Ausarbeitung_MA_Knopf.docx" TargetMode="External"/><Relationship Id="rId37" Type="http://schemas.openxmlformats.org/officeDocument/2006/relationships/hyperlink" Target="https://d.docs.live.net/aeec904eeb5479b8/Dokumente/Studium/11%20WS2223/02%20Masterarbeit/02%20Repository/Ausarbeitung_MA_Knopf.docx" TargetMode="External"/><Relationship Id="rId40" Type="http://schemas.openxmlformats.org/officeDocument/2006/relationships/image" Target="media/image5.svg"/><Relationship Id="rId45" Type="http://schemas.openxmlformats.org/officeDocument/2006/relationships/image" Target="media/image10.png"/><Relationship Id="rId53" Type="http://schemas.openxmlformats.org/officeDocument/2006/relationships/image" Target="media/image18.jpeg"/><Relationship Id="rId58" Type="http://schemas.openxmlformats.org/officeDocument/2006/relationships/image" Target="media/image23.png"/><Relationship Id="rId66"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https://d.docs.live.net/aeec904eeb5479b8/Dokumente/Studium/11%20WS2223/02%20Masterarbeit/02%20Repository/Ausarbeitung_MA_Knopf.docx" TargetMode="External"/><Relationship Id="rId14" Type="http://schemas.openxmlformats.org/officeDocument/2006/relationships/header" Target="header3.xml"/><Relationship Id="rId22" Type="http://schemas.openxmlformats.org/officeDocument/2006/relationships/hyperlink" Target="https://d.docs.live.net/aeec904eeb5479b8/Dokumente/Studium/11%20WS2223/02%20Masterarbeit/02%20Repository/Ausarbeitung_MA_Knopf.docx" TargetMode="External"/><Relationship Id="rId27" Type="http://schemas.openxmlformats.org/officeDocument/2006/relationships/hyperlink" Target="https://d.docs.live.net/aeec904eeb5479b8/Dokumente/Studium/11%20WS2223/02%20Masterarbeit/02%20Repository/Ausarbeitung_MA_Knopf.docx" TargetMode="External"/><Relationship Id="rId30" Type="http://schemas.openxmlformats.org/officeDocument/2006/relationships/hyperlink" Target="https://d.docs.live.net/aeec904eeb5479b8/Dokumente/Studium/11%20WS2223/02%20Masterarbeit/02%20Repository/Ausarbeitung_MA_Knopf.docx" TargetMode="External"/><Relationship Id="rId35" Type="http://schemas.openxmlformats.org/officeDocument/2006/relationships/hyperlink" Target="https://d.docs.live.net/aeec904eeb5479b8/Dokumente/Studium/11%20WS2223/02%20Masterarbeit/02%20Repository/Ausarbeitung_MA_Knopf.docx"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gif"/><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d.docs.live.net/aeec904eeb5479b8/Dokumente/Studium/11%20WS2223/02%20Masterarbeit/02%20Repository/Ausarbeitung_MA_Knopf.docx" TargetMode="External"/><Relationship Id="rId25" Type="http://schemas.openxmlformats.org/officeDocument/2006/relationships/hyperlink" Target="https://d.docs.live.net/aeec904eeb5479b8/Dokumente/Studium/11%20WS2223/02%20Masterarbeit/02%20Repository/Ausarbeitung_MA_Knopf.docx" TargetMode="External"/><Relationship Id="rId33" Type="http://schemas.openxmlformats.org/officeDocument/2006/relationships/hyperlink" Target="https://d.docs.live.net/aeec904eeb5479b8/Dokumente/Studium/11%20WS2223/02%20Masterarbeit/02%20Repository/Ausarbeitung_MA_Knopf.docx"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1.png"/><Relationship Id="rId20" Type="http://schemas.openxmlformats.org/officeDocument/2006/relationships/hyperlink" Target="https://d.docs.live.net/aeec904eeb5479b8/Dokumente/Studium/11%20WS2223/02%20Masterarbeit/02%20Repository/Ausarbeitung_MA_Knopf.docx"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gif"/><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d.docs.live.net/aeec904eeb5479b8/Dokumente/Studium/11%20WS2223/02%20Masterarbeit/02%20Repository/Ausarbeitung_MA_Knopf.docx" TargetMode="External"/><Relationship Id="rId28" Type="http://schemas.openxmlformats.org/officeDocument/2006/relationships/hyperlink" Target="https://d.docs.live.net/aeec904eeb5479b8/Dokumente/Studium/11%20WS2223/02%20Masterarbeit/02%20Repository/Ausarbeitung_MA_Knopf.docx" TargetMode="External"/><Relationship Id="rId36" Type="http://schemas.openxmlformats.org/officeDocument/2006/relationships/hyperlink" Target="https://d.docs.live.net/aeec904eeb5479b8/Dokumente/Studium/11%20WS2223/02%20Masterarbeit/02%20Repository/Ausarbeitung_MA_Knopf.docx" TargetMode="External"/><Relationship Id="rId49" Type="http://schemas.openxmlformats.org/officeDocument/2006/relationships/image" Target="media/image14.JPG"/><Relationship Id="rId57" Type="http://schemas.openxmlformats.org/officeDocument/2006/relationships/image" Target="media/image22.png"/><Relationship Id="rId10" Type="http://schemas.openxmlformats.org/officeDocument/2006/relationships/header" Target="header1.xml"/><Relationship Id="rId31" Type="http://schemas.openxmlformats.org/officeDocument/2006/relationships/hyperlink" Target="https://d.docs.live.net/aeec904eeb5479b8/Dokumente/Studium/11%20WS2223/02%20Masterarbeit/02%20Repository/Ausarbeitung_MA_Knopf.docx"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yperlink" Target="https://d.docs.live.net/aeec904eeb5479b8/Dokumente/Studium/11%20WS2223/02%20Masterarbeit/02%20Repository/Ausarbeitung_MA_Knopf.docx" TargetMode="External"/><Relationship Id="rId39" Type="http://schemas.openxmlformats.org/officeDocument/2006/relationships/image" Target="media/image4.png"/><Relationship Id="rId34" Type="http://schemas.openxmlformats.org/officeDocument/2006/relationships/hyperlink" Target="https://d.docs.live.net/aeec904eeb5479b8/Dokumente/Studium/11%20WS2223/02%20Masterarbeit/02%20Repository/Ausarbeitung_MA_Knopf.docx" TargetMode="External"/><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TU%20Dresden\SHK%20SEUS\SVN_Marketing\Word\Template_f&#252;r_Abschlussarbeite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1061DC2E94419BBD88C6C5102C78BC"/>
        <w:category>
          <w:name w:val="Allgemein"/>
          <w:gallery w:val="placeholder"/>
        </w:category>
        <w:types>
          <w:type w:val="bbPlcHdr"/>
        </w:types>
        <w:behaviors>
          <w:behavior w:val="content"/>
        </w:behaviors>
        <w:guid w:val="{46423B97-D57A-43A8-8BC4-CEFE8F435FB3}"/>
      </w:docPartPr>
      <w:docPartBody>
        <w:p w:rsidR="001F29FE" w:rsidRDefault="00142236" w:rsidP="00142236">
          <w:pPr>
            <w:pStyle w:val="471061DC2E94419BBD88C6C5102C78BC"/>
          </w:pPr>
          <w:r w:rsidRPr="00D56175">
            <w:rPr>
              <w:rStyle w:val="Platzhaltertext"/>
            </w:rPr>
            <w:t>Klicken oder tippen Sie hier, um Text einzugeben.</w:t>
          </w:r>
        </w:p>
      </w:docPartBody>
    </w:docPart>
    <w:docPart>
      <w:docPartPr>
        <w:name w:val="169004DA945E48FAB1AEC06C92540140"/>
        <w:category>
          <w:name w:val="Allgemein"/>
          <w:gallery w:val="placeholder"/>
        </w:category>
        <w:types>
          <w:type w:val="bbPlcHdr"/>
        </w:types>
        <w:behaviors>
          <w:behavior w:val="content"/>
        </w:behaviors>
        <w:guid w:val="{85805141-B784-457A-AE0A-BD83BA59D617}"/>
      </w:docPartPr>
      <w:docPartBody>
        <w:p w:rsidR="00A855EB" w:rsidRDefault="00142236">
          <w:pPr>
            <w:pStyle w:val="169004DA945E48FAB1AEC06C92540140"/>
          </w:pPr>
          <w:r w:rsidRPr="00D56175">
            <w:rPr>
              <w:rStyle w:val="Platzhaltertext"/>
            </w:rPr>
            <w:t>Klicken oder tippen Sie hier, um Text einzugeben.</w:t>
          </w:r>
        </w:p>
      </w:docPartBody>
    </w:docPart>
    <w:docPart>
      <w:docPartPr>
        <w:name w:val="92BA52E26BE94E2C945DCD0C32C0EE0B"/>
        <w:category>
          <w:name w:val="Allgemein"/>
          <w:gallery w:val="placeholder"/>
        </w:category>
        <w:types>
          <w:type w:val="bbPlcHdr"/>
        </w:types>
        <w:behaviors>
          <w:behavior w:val="content"/>
        </w:behaviors>
        <w:guid w:val="{35EDCB92-F7D1-4CF5-A586-04BAEEC36CD9}"/>
      </w:docPartPr>
      <w:docPartBody>
        <w:p w:rsidR="00A855EB" w:rsidRDefault="00142236">
          <w:pPr>
            <w:pStyle w:val="92BA52E26BE94E2C945DCD0C32C0EE0B"/>
          </w:pPr>
          <w:r w:rsidRPr="00D56175">
            <w:rPr>
              <w:rStyle w:val="Platzhaltertext"/>
            </w:rPr>
            <w:t>Klicken oder tippen Sie hier, um Text einzugeben.</w:t>
          </w:r>
        </w:p>
      </w:docPartBody>
    </w:docPart>
    <w:docPart>
      <w:docPartPr>
        <w:name w:val="F146D625B88347269B03D6341837FE6D"/>
        <w:category>
          <w:name w:val="Allgemein"/>
          <w:gallery w:val="placeholder"/>
        </w:category>
        <w:types>
          <w:type w:val="bbPlcHdr"/>
        </w:types>
        <w:behaviors>
          <w:behavior w:val="content"/>
        </w:behaviors>
        <w:guid w:val="{F2901568-97A4-4D40-9909-A6176A7DA5DF}"/>
      </w:docPartPr>
      <w:docPartBody>
        <w:p w:rsidR="00726373" w:rsidRDefault="00142236">
          <w:pPr>
            <w:pStyle w:val="F146D625B88347269B03D6341837FE6D"/>
          </w:pPr>
          <w:r w:rsidRPr="00D56175">
            <w:rPr>
              <w:rStyle w:val="Platzhaltertext"/>
            </w:rPr>
            <w:t>Klicken oder tippen Sie hier, um Text einzugeben.</w:t>
          </w:r>
        </w:p>
      </w:docPartBody>
    </w:docPart>
    <w:docPart>
      <w:docPartPr>
        <w:name w:val="4EE6C5CFD4D84E24A6E8B5CE8425BAB1"/>
        <w:category>
          <w:name w:val="Allgemein"/>
          <w:gallery w:val="placeholder"/>
        </w:category>
        <w:types>
          <w:type w:val="bbPlcHdr"/>
        </w:types>
        <w:behaviors>
          <w:behavior w:val="content"/>
        </w:behaviors>
        <w:guid w:val="{1FD8D203-E0CB-4405-861A-CB943FDD8299}"/>
      </w:docPartPr>
      <w:docPartBody>
        <w:p w:rsidR="00726373" w:rsidRDefault="00142236">
          <w:pPr>
            <w:pStyle w:val="4EE6C5CFD4D84E24A6E8B5CE8425BAB1"/>
          </w:pPr>
          <w:r w:rsidRPr="00D56175">
            <w:rPr>
              <w:rStyle w:val="Platzhaltertext"/>
            </w:rPr>
            <w:t>Klicken oder tippen Sie hier, um Text einzugeben.</w:t>
          </w:r>
        </w:p>
      </w:docPartBody>
    </w:docPart>
    <w:docPart>
      <w:docPartPr>
        <w:name w:val="C9D9B3F695374B7E8C292F0B9FF560FC"/>
        <w:category>
          <w:name w:val="Allgemein"/>
          <w:gallery w:val="placeholder"/>
        </w:category>
        <w:types>
          <w:type w:val="bbPlcHdr"/>
        </w:types>
        <w:behaviors>
          <w:behavior w:val="content"/>
        </w:behaviors>
        <w:guid w:val="{58884CC1-41B2-4D61-9071-36FB6AAF1DCE}"/>
      </w:docPartPr>
      <w:docPartBody>
        <w:p w:rsidR="00726373" w:rsidRDefault="00142236">
          <w:pPr>
            <w:pStyle w:val="C9D9B3F695374B7E8C292F0B9FF560FC"/>
          </w:pPr>
          <w:r w:rsidRPr="00D56175">
            <w:rPr>
              <w:rStyle w:val="Platzhaltertext"/>
            </w:rPr>
            <w:t>Klicken oder tippen Sie hier, um Text einzugeben.</w:t>
          </w:r>
        </w:p>
      </w:docPartBody>
    </w:docPart>
    <w:docPart>
      <w:docPartPr>
        <w:name w:val="672CDB7C181B49E19F01351D507D37F7"/>
        <w:category>
          <w:name w:val="Allgemein"/>
          <w:gallery w:val="placeholder"/>
        </w:category>
        <w:types>
          <w:type w:val="bbPlcHdr"/>
        </w:types>
        <w:behaviors>
          <w:behavior w:val="content"/>
        </w:behaviors>
        <w:guid w:val="{3F54F495-3C83-4C18-A7A8-6AC6FB6E296A}"/>
      </w:docPartPr>
      <w:docPartBody>
        <w:p w:rsidR="00726373" w:rsidRDefault="00142236">
          <w:pPr>
            <w:pStyle w:val="672CDB7C181B49E19F01351D507D37F7"/>
          </w:pPr>
          <w:r w:rsidRPr="00D56175">
            <w:rPr>
              <w:rStyle w:val="Platzhaltertext"/>
            </w:rPr>
            <w:t>Klicken oder tippen Sie hier, um Text einzugeben.</w:t>
          </w:r>
        </w:p>
      </w:docPartBody>
    </w:docPart>
    <w:docPart>
      <w:docPartPr>
        <w:name w:val="AB494F83BCEE4B40B455DA14353B4A89"/>
        <w:category>
          <w:name w:val="Allgemein"/>
          <w:gallery w:val="placeholder"/>
        </w:category>
        <w:types>
          <w:type w:val="bbPlcHdr"/>
        </w:types>
        <w:behaviors>
          <w:behavior w:val="content"/>
        </w:behaviors>
        <w:guid w:val="{74B8D380-704C-4286-A913-1CBD035B98D1}"/>
      </w:docPartPr>
      <w:docPartBody>
        <w:p w:rsidR="00726373" w:rsidRDefault="00142236">
          <w:pPr>
            <w:pStyle w:val="AB494F83BCEE4B40B455DA14353B4A89"/>
          </w:pPr>
          <w:r w:rsidRPr="00D56175">
            <w:rPr>
              <w:rStyle w:val="Platzhaltertext"/>
            </w:rPr>
            <w:t>Klicken oder tippen Sie hier, um Text einzugeben.</w:t>
          </w:r>
        </w:p>
      </w:docPartBody>
    </w:docPart>
    <w:docPart>
      <w:docPartPr>
        <w:name w:val="DefaultPlaceholder_-1854013440"/>
        <w:category>
          <w:name w:val="Allgemein"/>
          <w:gallery w:val="placeholder"/>
        </w:category>
        <w:types>
          <w:type w:val="bbPlcHdr"/>
        </w:types>
        <w:behaviors>
          <w:behavior w:val="content"/>
        </w:behaviors>
        <w:guid w:val="{C3DBBCD4-01B7-4772-880D-47A508551EED}"/>
      </w:docPartPr>
      <w:docPartBody>
        <w:p w:rsidR="00AB5868" w:rsidRDefault="00726373">
          <w:r w:rsidRPr="004E4597">
            <w:rPr>
              <w:rStyle w:val="Platzhaltertext"/>
            </w:rPr>
            <w:t>Klicken oder tippen Sie hier, um Text einzugeben.</w:t>
          </w:r>
        </w:p>
      </w:docPartBody>
    </w:docPart>
    <w:docPart>
      <w:docPartPr>
        <w:name w:val="51DA11ADDEF74859B967EA6D3B60FEEB"/>
        <w:category>
          <w:name w:val="Allgemein"/>
          <w:gallery w:val="placeholder"/>
        </w:category>
        <w:types>
          <w:type w:val="bbPlcHdr"/>
        </w:types>
        <w:behaviors>
          <w:behavior w:val="content"/>
        </w:behaviors>
        <w:guid w:val="{D9B139EA-B455-4997-AEC6-21AD1D488CE5}"/>
      </w:docPartPr>
      <w:docPartBody>
        <w:p w:rsidR="005A09A8" w:rsidRDefault="006714F4" w:rsidP="006714F4">
          <w:pPr>
            <w:pStyle w:val="51DA11ADDEF74859B967EA6D3B60FEEB"/>
          </w:pPr>
          <w:r w:rsidRPr="00D56175">
            <w:rPr>
              <w:rStyle w:val="Platzhaltertext"/>
            </w:rPr>
            <w:t>Klicken oder tippen Sie hier, um Text einzugeben.</w:t>
          </w:r>
        </w:p>
      </w:docPartBody>
    </w:docPart>
    <w:docPart>
      <w:docPartPr>
        <w:name w:val="20E33C08BC404CF3AC69AF6B012D21AF"/>
        <w:category>
          <w:name w:val="Allgemein"/>
          <w:gallery w:val="placeholder"/>
        </w:category>
        <w:types>
          <w:type w:val="bbPlcHdr"/>
        </w:types>
        <w:behaviors>
          <w:behavior w:val="content"/>
        </w:behaviors>
        <w:guid w:val="{5F655D5E-96B8-489A-8E3C-F3051793B586}"/>
      </w:docPartPr>
      <w:docPartBody>
        <w:p w:rsidR="001C314F" w:rsidRDefault="00726373">
          <w:pPr>
            <w:pStyle w:val="20E33C08BC404CF3AC69AF6B012D21AF"/>
          </w:pPr>
          <w:r w:rsidRPr="004E4597">
            <w:rPr>
              <w:rStyle w:val="Platzhaltertext"/>
            </w:rPr>
            <w:t>Klicken oder tippen Sie hier, um Text einzugeben.</w:t>
          </w:r>
        </w:p>
      </w:docPartBody>
    </w:docPart>
    <w:docPart>
      <w:docPartPr>
        <w:name w:val="E8A35E7F6864494E97EAD005CD2CB5FF"/>
        <w:category>
          <w:name w:val="Allgemein"/>
          <w:gallery w:val="placeholder"/>
        </w:category>
        <w:types>
          <w:type w:val="bbPlcHdr"/>
        </w:types>
        <w:behaviors>
          <w:behavior w:val="content"/>
        </w:behaviors>
        <w:guid w:val="{87264378-AA2B-4213-8F4A-0720A868EC7D}"/>
      </w:docPartPr>
      <w:docPartBody>
        <w:p w:rsidR="001C314F" w:rsidRDefault="00726373">
          <w:pPr>
            <w:pStyle w:val="E8A35E7F6864494E97EAD005CD2CB5FF"/>
          </w:pPr>
          <w:r w:rsidRPr="004E4597">
            <w:rPr>
              <w:rStyle w:val="Platzhaltertext"/>
            </w:rPr>
            <w:t>Klicken oder tippen Sie hier, um Text einzugeben.</w:t>
          </w:r>
        </w:p>
      </w:docPartBody>
    </w:docPart>
    <w:docPart>
      <w:docPartPr>
        <w:name w:val="4058F9BAB94B4A02B92CBD0937497B55"/>
        <w:category>
          <w:name w:val="Allgemein"/>
          <w:gallery w:val="placeholder"/>
        </w:category>
        <w:types>
          <w:type w:val="bbPlcHdr"/>
        </w:types>
        <w:behaviors>
          <w:behavior w:val="content"/>
        </w:behaviors>
        <w:guid w:val="{3243F818-7EEE-488C-AFC3-374B2BD09B76}"/>
      </w:docPartPr>
      <w:docPartBody>
        <w:p w:rsidR="001C314F" w:rsidRDefault="006714F4">
          <w:pPr>
            <w:pStyle w:val="4058F9BAB94B4A02B92CBD0937497B55"/>
          </w:pPr>
          <w:r w:rsidRPr="004E4597">
            <w:rPr>
              <w:rStyle w:val="Platzhaltertext"/>
            </w:rPr>
            <w:t>Klicken oder tippen Sie hier, um Text einzugeben.</w:t>
          </w:r>
        </w:p>
      </w:docPartBody>
    </w:docPart>
    <w:docPart>
      <w:docPartPr>
        <w:name w:val="5A057B6A41B9475C8A6C75B7BC6359E0"/>
        <w:category>
          <w:name w:val="Allgemein"/>
          <w:gallery w:val="placeholder"/>
        </w:category>
        <w:types>
          <w:type w:val="bbPlcHdr"/>
        </w:types>
        <w:behaviors>
          <w:behavior w:val="content"/>
        </w:behaviors>
        <w:guid w:val="{547E95EF-BED2-4A81-A34F-E363CD120334}"/>
      </w:docPartPr>
      <w:docPartBody>
        <w:p w:rsidR="001C314F" w:rsidRDefault="006714F4">
          <w:pPr>
            <w:pStyle w:val="5A057B6A41B9475C8A6C75B7BC6359E0"/>
          </w:pPr>
          <w:r w:rsidRPr="004E4597">
            <w:rPr>
              <w:rStyle w:val="Platzhaltertext"/>
            </w:rPr>
            <w:t>Klicken oder tippen Sie hier, um Text einzugeben.</w:t>
          </w:r>
        </w:p>
      </w:docPartBody>
    </w:docPart>
    <w:docPart>
      <w:docPartPr>
        <w:name w:val="D902276A0BD94D41B2F06A0115BBBE00"/>
        <w:category>
          <w:name w:val="Allgemein"/>
          <w:gallery w:val="placeholder"/>
        </w:category>
        <w:types>
          <w:type w:val="bbPlcHdr"/>
        </w:types>
        <w:behaviors>
          <w:behavior w:val="content"/>
        </w:behaviors>
        <w:guid w:val="{A8250827-90AA-4FF0-9D41-A827A4C7CAB8}"/>
      </w:docPartPr>
      <w:docPartBody>
        <w:p w:rsidR="001C314F" w:rsidRDefault="00726373">
          <w:pPr>
            <w:pStyle w:val="D902276A0BD94D41B2F06A0115BBBE00"/>
          </w:pPr>
          <w:r w:rsidRPr="004E4597">
            <w:rPr>
              <w:rStyle w:val="Platzhaltertext"/>
            </w:rPr>
            <w:t>Klicken oder tippen Sie hier, um Text einzugeben.</w:t>
          </w:r>
        </w:p>
      </w:docPartBody>
    </w:docPart>
    <w:docPart>
      <w:docPartPr>
        <w:name w:val="CCF8047129854168A217FEAB99D0DA80"/>
        <w:category>
          <w:name w:val="Allgemein"/>
          <w:gallery w:val="placeholder"/>
        </w:category>
        <w:types>
          <w:type w:val="bbPlcHdr"/>
        </w:types>
        <w:behaviors>
          <w:behavior w:val="content"/>
        </w:behaviors>
        <w:guid w:val="{86081527-2879-435C-A6EA-9F01A8E47726}"/>
      </w:docPartPr>
      <w:docPartBody>
        <w:p w:rsidR="001C314F" w:rsidRDefault="00726373">
          <w:pPr>
            <w:pStyle w:val="CCF8047129854168A217FEAB99D0DA80"/>
          </w:pPr>
          <w:r w:rsidRPr="004E4597">
            <w:rPr>
              <w:rStyle w:val="Platzhaltertext"/>
            </w:rPr>
            <w:t>Klicken oder tippen Sie hier, um Text einzugeben.</w:t>
          </w:r>
        </w:p>
      </w:docPartBody>
    </w:docPart>
    <w:docPart>
      <w:docPartPr>
        <w:name w:val="2EABA3BB4260457DABF31D366C0DA3B6"/>
        <w:category>
          <w:name w:val="Allgemein"/>
          <w:gallery w:val="placeholder"/>
        </w:category>
        <w:types>
          <w:type w:val="bbPlcHdr"/>
        </w:types>
        <w:behaviors>
          <w:behavior w:val="content"/>
        </w:behaviors>
        <w:guid w:val="{7A11C089-B6EC-41AD-A599-CE1B5DB22F40}"/>
      </w:docPartPr>
      <w:docPartBody>
        <w:p w:rsidR="001C314F" w:rsidRDefault="00726373">
          <w:pPr>
            <w:pStyle w:val="2EABA3BB4260457DABF31D366C0DA3B6"/>
          </w:pPr>
          <w:r w:rsidRPr="004E4597">
            <w:rPr>
              <w:rStyle w:val="Platzhaltertext"/>
            </w:rPr>
            <w:t>Klicken oder tippen Sie hier, um Text einzugeben.</w:t>
          </w:r>
        </w:p>
      </w:docPartBody>
    </w:docPart>
    <w:docPart>
      <w:docPartPr>
        <w:name w:val="9C4B10F3345444719025E46491732C0B"/>
        <w:category>
          <w:name w:val="Allgemein"/>
          <w:gallery w:val="placeholder"/>
        </w:category>
        <w:types>
          <w:type w:val="bbPlcHdr"/>
        </w:types>
        <w:behaviors>
          <w:behavior w:val="content"/>
        </w:behaviors>
        <w:guid w:val="{5A0A14A1-FFA8-447C-84B0-88F380C7B087}"/>
      </w:docPartPr>
      <w:docPartBody>
        <w:p w:rsidR="001C314F" w:rsidRDefault="008F2B15">
          <w:pPr>
            <w:pStyle w:val="9C4B10F3345444719025E46491732C0B"/>
          </w:pPr>
          <w:r w:rsidRPr="004E4597">
            <w:rPr>
              <w:rStyle w:val="Platzhaltertext"/>
            </w:rPr>
            <w:t>Klicken oder tippen Sie hier, um Text einzugeben.</w:t>
          </w:r>
        </w:p>
      </w:docPartBody>
    </w:docPart>
    <w:docPart>
      <w:docPartPr>
        <w:name w:val="7D15CACF66D14749BB016A6EB632D495"/>
        <w:category>
          <w:name w:val="Allgemein"/>
          <w:gallery w:val="placeholder"/>
        </w:category>
        <w:types>
          <w:type w:val="bbPlcHdr"/>
        </w:types>
        <w:behaviors>
          <w:behavior w:val="content"/>
        </w:behaviors>
        <w:guid w:val="{3CDD30B7-3CD3-447D-A09B-C67685072EBC}"/>
      </w:docPartPr>
      <w:docPartBody>
        <w:p w:rsidR="001C314F" w:rsidRDefault="00726373">
          <w:pPr>
            <w:pStyle w:val="7D15CACF66D14749BB016A6EB632D495"/>
          </w:pPr>
          <w:r w:rsidRPr="004E4597">
            <w:rPr>
              <w:rStyle w:val="Platzhaltertext"/>
            </w:rPr>
            <w:t>Klicken oder tippen Sie hier, um Text einzugeben.</w:t>
          </w:r>
        </w:p>
      </w:docPartBody>
    </w:docPart>
    <w:docPart>
      <w:docPartPr>
        <w:name w:val="71118BC879174646AE516C3952525605"/>
        <w:category>
          <w:name w:val="Allgemein"/>
          <w:gallery w:val="placeholder"/>
        </w:category>
        <w:types>
          <w:type w:val="bbPlcHdr"/>
        </w:types>
        <w:behaviors>
          <w:behavior w:val="content"/>
        </w:behaviors>
        <w:guid w:val="{BA5FE449-7689-493B-AF57-2A93FDAA8B80}"/>
      </w:docPartPr>
      <w:docPartBody>
        <w:p w:rsidR="001C314F" w:rsidRDefault="00726373">
          <w:pPr>
            <w:pStyle w:val="71118BC879174646AE516C3952525605"/>
          </w:pPr>
          <w:r w:rsidRPr="004E4597">
            <w:rPr>
              <w:rStyle w:val="Platzhaltertext"/>
            </w:rPr>
            <w:t>Klicken oder tippen Sie hier, um Text einzugeben.</w:t>
          </w:r>
        </w:p>
      </w:docPartBody>
    </w:docPart>
    <w:docPart>
      <w:docPartPr>
        <w:name w:val="1A0AD325178842E3A7884E7E86CFC6DC"/>
        <w:category>
          <w:name w:val="Allgemein"/>
          <w:gallery w:val="placeholder"/>
        </w:category>
        <w:types>
          <w:type w:val="bbPlcHdr"/>
        </w:types>
        <w:behaviors>
          <w:behavior w:val="content"/>
        </w:behaviors>
        <w:guid w:val="{8F6C9D6E-5324-4009-B569-38FED6D727A7}"/>
      </w:docPartPr>
      <w:docPartBody>
        <w:p w:rsidR="001C314F" w:rsidRDefault="00726373">
          <w:pPr>
            <w:pStyle w:val="1A0AD325178842E3A7884E7E86CFC6DC"/>
          </w:pPr>
          <w:r w:rsidRPr="004E4597">
            <w:rPr>
              <w:rStyle w:val="Platzhaltertext"/>
            </w:rPr>
            <w:t>Klicken oder tippen Sie hier, um Text einzugeben.</w:t>
          </w:r>
        </w:p>
      </w:docPartBody>
    </w:docPart>
    <w:docPart>
      <w:docPartPr>
        <w:name w:val="78638D02F7D14F2885EC9C63582654FD"/>
        <w:category>
          <w:name w:val="Allgemein"/>
          <w:gallery w:val="placeholder"/>
        </w:category>
        <w:types>
          <w:type w:val="bbPlcHdr"/>
        </w:types>
        <w:behaviors>
          <w:behavior w:val="content"/>
        </w:behaviors>
        <w:guid w:val="{9CB37DFB-306F-49C8-8D47-7CC38F793EEA}"/>
      </w:docPartPr>
      <w:docPartBody>
        <w:p w:rsidR="001C314F" w:rsidRDefault="00726373">
          <w:pPr>
            <w:pStyle w:val="78638D02F7D14F2885EC9C63582654FD"/>
          </w:pPr>
          <w:r w:rsidRPr="004E4597">
            <w:rPr>
              <w:rStyle w:val="Platzhaltertext"/>
            </w:rPr>
            <w:t>Klicken oder tippen Sie hier, um Text einzugeben.</w:t>
          </w:r>
        </w:p>
      </w:docPartBody>
    </w:docPart>
    <w:docPart>
      <w:docPartPr>
        <w:name w:val="FE0AE5BD38A74164B6408397B68A7EE3"/>
        <w:category>
          <w:name w:val="Allgemein"/>
          <w:gallery w:val="placeholder"/>
        </w:category>
        <w:types>
          <w:type w:val="bbPlcHdr"/>
        </w:types>
        <w:behaviors>
          <w:behavior w:val="content"/>
        </w:behaviors>
        <w:guid w:val="{0FE83441-BC72-4CE3-BCBB-B912E0AEAEB7}"/>
      </w:docPartPr>
      <w:docPartBody>
        <w:p w:rsidR="001C314F" w:rsidRDefault="00726373">
          <w:pPr>
            <w:pStyle w:val="FE0AE5BD38A74164B6408397B68A7EE3"/>
          </w:pPr>
          <w:r w:rsidRPr="004E4597">
            <w:rPr>
              <w:rStyle w:val="Platzhaltertext"/>
            </w:rPr>
            <w:t>Klicken oder tippen Sie hier, um Text einzugeben.</w:t>
          </w:r>
        </w:p>
      </w:docPartBody>
    </w:docPart>
    <w:docPart>
      <w:docPartPr>
        <w:name w:val="3E210D63DE0A4D8F819064C5AF367DC8"/>
        <w:category>
          <w:name w:val="Allgemein"/>
          <w:gallery w:val="placeholder"/>
        </w:category>
        <w:types>
          <w:type w:val="bbPlcHdr"/>
        </w:types>
        <w:behaviors>
          <w:behavior w:val="content"/>
        </w:behaviors>
        <w:guid w:val="{7339EFAA-AD54-4722-A34C-6590A9260C5D}"/>
      </w:docPartPr>
      <w:docPartBody>
        <w:p w:rsidR="001C314F" w:rsidRDefault="00726373">
          <w:pPr>
            <w:pStyle w:val="3E210D63DE0A4D8F819064C5AF367DC8"/>
          </w:pPr>
          <w:r w:rsidRPr="004E4597">
            <w:rPr>
              <w:rStyle w:val="Platzhaltertext"/>
            </w:rPr>
            <w:t>Klicken oder tippen Sie hier, um Text einzugeben.</w:t>
          </w:r>
        </w:p>
      </w:docPartBody>
    </w:docPart>
    <w:docPart>
      <w:docPartPr>
        <w:name w:val="B8CA16D8CE4544C2B53BC73E0BDD0EA1"/>
        <w:category>
          <w:name w:val="Allgemein"/>
          <w:gallery w:val="placeholder"/>
        </w:category>
        <w:types>
          <w:type w:val="bbPlcHdr"/>
        </w:types>
        <w:behaviors>
          <w:behavior w:val="content"/>
        </w:behaviors>
        <w:guid w:val="{0A435708-F97A-4615-8BB7-7C5FF46B54F5}"/>
      </w:docPartPr>
      <w:docPartBody>
        <w:p w:rsidR="001C314F" w:rsidRDefault="00726373">
          <w:pPr>
            <w:pStyle w:val="B8CA16D8CE4544C2B53BC73E0BDD0EA1"/>
          </w:pPr>
          <w:r w:rsidRPr="004E4597">
            <w:rPr>
              <w:rStyle w:val="Platzhaltertext"/>
            </w:rPr>
            <w:t>Klicken oder tippen Sie hier, um Text einzugeben.</w:t>
          </w:r>
        </w:p>
      </w:docPartBody>
    </w:docPart>
    <w:docPart>
      <w:docPartPr>
        <w:name w:val="58104A5794C148E3929C544EB9F80360"/>
        <w:category>
          <w:name w:val="Allgemein"/>
          <w:gallery w:val="placeholder"/>
        </w:category>
        <w:types>
          <w:type w:val="bbPlcHdr"/>
        </w:types>
        <w:behaviors>
          <w:behavior w:val="content"/>
        </w:behaviors>
        <w:guid w:val="{B4AB8741-7DF2-4C11-B117-B90AD4C9B582}"/>
      </w:docPartPr>
      <w:docPartBody>
        <w:p w:rsidR="001C314F" w:rsidRDefault="00726373">
          <w:pPr>
            <w:pStyle w:val="58104A5794C148E3929C544EB9F80360"/>
          </w:pPr>
          <w:r w:rsidRPr="004E4597">
            <w:rPr>
              <w:rStyle w:val="Platzhaltertext"/>
            </w:rPr>
            <w:t>Klicken oder tippen Sie hier, um Text einzugeben.</w:t>
          </w:r>
        </w:p>
      </w:docPartBody>
    </w:docPart>
    <w:docPart>
      <w:docPartPr>
        <w:name w:val="E5796F9B8BA14B22BCF3E1E1FBF7D433"/>
        <w:category>
          <w:name w:val="Allgemein"/>
          <w:gallery w:val="placeholder"/>
        </w:category>
        <w:types>
          <w:type w:val="bbPlcHdr"/>
        </w:types>
        <w:behaviors>
          <w:behavior w:val="content"/>
        </w:behaviors>
        <w:guid w:val="{CBA49871-061B-4610-9810-CF6A3D2973FD}"/>
      </w:docPartPr>
      <w:docPartBody>
        <w:p w:rsidR="001C314F" w:rsidRDefault="00726373">
          <w:pPr>
            <w:pStyle w:val="E5796F9B8BA14B22BCF3E1E1FBF7D433"/>
          </w:pPr>
          <w:r w:rsidRPr="004E4597">
            <w:rPr>
              <w:rStyle w:val="Platzhaltertext"/>
            </w:rPr>
            <w:t>Klicken oder tippen Sie hier, um Text einzugeben.</w:t>
          </w:r>
        </w:p>
      </w:docPartBody>
    </w:docPart>
    <w:docPart>
      <w:docPartPr>
        <w:name w:val="D61A39FEECDD4AC79A190F8819B65253"/>
        <w:category>
          <w:name w:val="Allgemein"/>
          <w:gallery w:val="placeholder"/>
        </w:category>
        <w:types>
          <w:type w:val="bbPlcHdr"/>
        </w:types>
        <w:behaviors>
          <w:behavior w:val="content"/>
        </w:behaviors>
        <w:guid w:val="{C608CA2E-E4E8-4721-B305-0F27EECD50DD}"/>
      </w:docPartPr>
      <w:docPartBody>
        <w:p w:rsidR="001C314F" w:rsidRDefault="00726373">
          <w:pPr>
            <w:pStyle w:val="D61A39FEECDD4AC79A190F8819B65253"/>
          </w:pPr>
          <w:r w:rsidRPr="004E4597">
            <w:rPr>
              <w:rStyle w:val="Platzhaltertext"/>
            </w:rPr>
            <w:t>Klicken oder tippen Sie hier, um Text einzugeben.</w:t>
          </w:r>
        </w:p>
      </w:docPartBody>
    </w:docPart>
    <w:docPart>
      <w:docPartPr>
        <w:name w:val="5DEFB891F7AD45129389C56799B16D81"/>
        <w:category>
          <w:name w:val="Allgemein"/>
          <w:gallery w:val="placeholder"/>
        </w:category>
        <w:types>
          <w:type w:val="bbPlcHdr"/>
        </w:types>
        <w:behaviors>
          <w:behavior w:val="content"/>
        </w:behaviors>
        <w:guid w:val="{04001D33-F9D4-44BB-8E4E-B83E3D434B39}"/>
      </w:docPartPr>
      <w:docPartBody>
        <w:p w:rsidR="001C314F" w:rsidRDefault="00726373">
          <w:pPr>
            <w:pStyle w:val="5DEFB891F7AD45129389C56799B16D81"/>
          </w:pPr>
          <w:r w:rsidRPr="004E4597">
            <w:rPr>
              <w:rStyle w:val="Platzhaltertext"/>
            </w:rPr>
            <w:t>Klicken oder tippen Sie hier, um Text einzugeben.</w:t>
          </w:r>
        </w:p>
      </w:docPartBody>
    </w:docPart>
    <w:docPart>
      <w:docPartPr>
        <w:name w:val="FB78462E9655418383A2A807CF794C70"/>
        <w:category>
          <w:name w:val="Allgemein"/>
          <w:gallery w:val="placeholder"/>
        </w:category>
        <w:types>
          <w:type w:val="bbPlcHdr"/>
        </w:types>
        <w:behaviors>
          <w:behavior w:val="content"/>
        </w:behaviors>
        <w:guid w:val="{36071268-1302-45EE-8919-8A4EF9F4AAAE}"/>
      </w:docPartPr>
      <w:docPartBody>
        <w:p w:rsidR="001C314F" w:rsidRDefault="00726373">
          <w:pPr>
            <w:pStyle w:val="FB78462E9655418383A2A807CF794C70"/>
          </w:pPr>
          <w:r w:rsidRPr="004E4597">
            <w:rPr>
              <w:rStyle w:val="Platzhaltertext"/>
            </w:rPr>
            <w:t>Klicken oder tippen Sie hier, um Text einzugeben.</w:t>
          </w:r>
        </w:p>
      </w:docPartBody>
    </w:docPart>
    <w:docPart>
      <w:docPartPr>
        <w:name w:val="AEC7206CA02C49A4A0A467DBDCC1FEC3"/>
        <w:category>
          <w:name w:val="Allgemein"/>
          <w:gallery w:val="placeholder"/>
        </w:category>
        <w:types>
          <w:type w:val="bbPlcHdr"/>
        </w:types>
        <w:behaviors>
          <w:behavior w:val="content"/>
        </w:behaviors>
        <w:guid w:val="{7EFE2CEC-EBB0-4952-BB82-646AA3238A74}"/>
      </w:docPartPr>
      <w:docPartBody>
        <w:p w:rsidR="001C314F" w:rsidRDefault="00726373">
          <w:pPr>
            <w:pStyle w:val="AEC7206CA02C49A4A0A467DBDCC1FEC3"/>
          </w:pPr>
          <w:r w:rsidRPr="004E4597">
            <w:rPr>
              <w:rStyle w:val="Platzhaltertext"/>
            </w:rPr>
            <w:t>Klicken oder tippen Sie hier, um Text einzugeben.</w:t>
          </w:r>
        </w:p>
      </w:docPartBody>
    </w:docPart>
    <w:docPart>
      <w:docPartPr>
        <w:name w:val="A274EA6ED3054950AEB62BD06FC087EF"/>
        <w:category>
          <w:name w:val="Allgemein"/>
          <w:gallery w:val="placeholder"/>
        </w:category>
        <w:types>
          <w:type w:val="bbPlcHdr"/>
        </w:types>
        <w:behaviors>
          <w:behavior w:val="content"/>
        </w:behaviors>
        <w:guid w:val="{E058085B-1C29-4707-8F30-EC65CDA60600}"/>
      </w:docPartPr>
      <w:docPartBody>
        <w:p w:rsidR="001C314F" w:rsidRDefault="00726373">
          <w:pPr>
            <w:pStyle w:val="A274EA6ED3054950AEB62BD06FC087EF"/>
          </w:pPr>
          <w:r w:rsidRPr="004E4597">
            <w:rPr>
              <w:rStyle w:val="Platzhaltertext"/>
            </w:rPr>
            <w:t>Klicken oder tippen Sie hier, um Text einzugeben.</w:t>
          </w:r>
        </w:p>
      </w:docPartBody>
    </w:docPart>
    <w:docPart>
      <w:docPartPr>
        <w:name w:val="67BD39A29596439EA377EC42CE48BDF7"/>
        <w:category>
          <w:name w:val="Allgemein"/>
          <w:gallery w:val="placeholder"/>
        </w:category>
        <w:types>
          <w:type w:val="bbPlcHdr"/>
        </w:types>
        <w:behaviors>
          <w:behavior w:val="content"/>
        </w:behaviors>
        <w:guid w:val="{435F9AA1-C2B8-4C53-9890-627EA7254CF9}"/>
      </w:docPartPr>
      <w:docPartBody>
        <w:p w:rsidR="001C314F" w:rsidRDefault="008F2B15">
          <w:pPr>
            <w:pStyle w:val="67BD39A29596439EA377EC42CE48BDF7"/>
          </w:pPr>
          <w:r w:rsidRPr="004E4597">
            <w:rPr>
              <w:rStyle w:val="Platzhaltertext"/>
            </w:rPr>
            <w:t>Klicken oder tippen Sie hier, um Text einzugeben.</w:t>
          </w:r>
        </w:p>
      </w:docPartBody>
    </w:docPart>
    <w:docPart>
      <w:docPartPr>
        <w:name w:val="EA591F6B2DD148E4B43A3754FB3DB98B"/>
        <w:category>
          <w:name w:val="Allgemein"/>
          <w:gallery w:val="placeholder"/>
        </w:category>
        <w:types>
          <w:type w:val="bbPlcHdr"/>
        </w:types>
        <w:behaviors>
          <w:behavior w:val="content"/>
        </w:behaviors>
        <w:guid w:val="{0059267C-F5F8-4C82-80B7-292F33C5BC78}"/>
      </w:docPartPr>
      <w:docPartBody>
        <w:p w:rsidR="001C314F" w:rsidRDefault="00142236">
          <w:pPr>
            <w:pStyle w:val="EA591F6B2DD148E4B43A3754FB3DB98B"/>
          </w:pPr>
          <w:r w:rsidRPr="00D56175">
            <w:rPr>
              <w:rStyle w:val="Platzhaltertext"/>
            </w:rPr>
            <w:t>Klicken oder tippen Sie hier, um Text einzugeben.</w:t>
          </w:r>
        </w:p>
      </w:docPartBody>
    </w:docPart>
    <w:docPart>
      <w:docPartPr>
        <w:name w:val="D8DDFB48E8074282AA57B9B822018F54"/>
        <w:category>
          <w:name w:val="Allgemein"/>
          <w:gallery w:val="placeholder"/>
        </w:category>
        <w:types>
          <w:type w:val="bbPlcHdr"/>
        </w:types>
        <w:behaviors>
          <w:behavior w:val="content"/>
        </w:behaviors>
        <w:guid w:val="{EDC48AA0-CB23-4610-8471-76B40AEF265A}"/>
      </w:docPartPr>
      <w:docPartBody>
        <w:p w:rsidR="001C314F" w:rsidRDefault="00726373">
          <w:pPr>
            <w:pStyle w:val="D8DDFB48E8074282AA57B9B822018F54"/>
          </w:pPr>
          <w:r w:rsidRPr="004E4597">
            <w:rPr>
              <w:rStyle w:val="Platzhaltertext"/>
            </w:rPr>
            <w:t>Klicken oder tippen Sie hier, um Text einzugeben.</w:t>
          </w:r>
        </w:p>
      </w:docPartBody>
    </w:docPart>
    <w:docPart>
      <w:docPartPr>
        <w:name w:val="FAE09D5A34A6450F96C91981CA94289E"/>
        <w:category>
          <w:name w:val="Allgemein"/>
          <w:gallery w:val="placeholder"/>
        </w:category>
        <w:types>
          <w:type w:val="bbPlcHdr"/>
        </w:types>
        <w:behaviors>
          <w:behavior w:val="content"/>
        </w:behaviors>
        <w:guid w:val="{70C00755-49EB-48B2-BEF5-CB729B779598}"/>
      </w:docPartPr>
      <w:docPartBody>
        <w:p w:rsidR="00FA2D1C" w:rsidRDefault="00512675" w:rsidP="00512675">
          <w:pPr>
            <w:pStyle w:val="FAE09D5A34A6450F96C91981CA94289E"/>
          </w:pPr>
          <w:r w:rsidRPr="004E4597">
            <w:rPr>
              <w:rStyle w:val="Platzhaltertext"/>
            </w:rPr>
            <w:t>Klicken oder tippen Sie hier, um Text einzugeben.</w:t>
          </w:r>
        </w:p>
      </w:docPartBody>
    </w:docPart>
    <w:docPart>
      <w:docPartPr>
        <w:name w:val="A972E5E3A4EE44E79C14A90F1C14D18D"/>
        <w:category>
          <w:name w:val="Allgemein"/>
          <w:gallery w:val="placeholder"/>
        </w:category>
        <w:types>
          <w:type w:val="bbPlcHdr"/>
        </w:types>
        <w:behaviors>
          <w:behavior w:val="content"/>
        </w:behaviors>
        <w:guid w:val="{3156528C-939B-4133-B979-E5E4485DB46D}"/>
      </w:docPartPr>
      <w:docPartBody>
        <w:p w:rsidR="00FA2D1C" w:rsidRDefault="00512675" w:rsidP="00512675">
          <w:pPr>
            <w:pStyle w:val="A972E5E3A4EE44E79C14A90F1C14D18D"/>
          </w:pPr>
          <w:r w:rsidRPr="004E4597">
            <w:rPr>
              <w:rStyle w:val="Platzhaltertext"/>
            </w:rPr>
            <w:t>Klicken oder tippen Sie hier, um Text einzugeben.</w:t>
          </w:r>
        </w:p>
      </w:docPartBody>
    </w:docPart>
    <w:docPart>
      <w:docPartPr>
        <w:name w:val="B1DA918E4565461C8DF30F7A1FF9863E"/>
        <w:category>
          <w:name w:val="Allgemein"/>
          <w:gallery w:val="placeholder"/>
        </w:category>
        <w:types>
          <w:type w:val="bbPlcHdr"/>
        </w:types>
        <w:behaviors>
          <w:behavior w:val="content"/>
        </w:behaviors>
        <w:guid w:val="{B37CE1C3-BAC6-4693-9677-D81B265C89BB}"/>
      </w:docPartPr>
      <w:docPartBody>
        <w:p w:rsidR="00FA2D1C" w:rsidRDefault="00512675" w:rsidP="00512675">
          <w:pPr>
            <w:pStyle w:val="B1DA918E4565461C8DF30F7A1FF9863E"/>
          </w:pPr>
          <w:r w:rsidRPr="004E4597">
            <w:rPr>
              <w:rStyle w:val="Platzhaltertext"/>
            </w:rPr>
            <w:t>Klicken oder tippen Sie hier, um Text einzugeben.</w:t>
          </w:r>
        </w:p>
      </w:docPartBody>
    </w:docPart>
    <w:docPart>
      <w:docPartPr>
        <w:name w:val="E01A79CC269841609DFCAADC903093F6"/>
        <w:category>
          <w:name w:val="Allgemein"/>
          <w:gallery w:val="placeholder"/>
        </w:category>
        <w:types>
          <w:type w:val="bbPlcHdr"/>
        </w:types>
        <w:behaviors>
          <w:behavior w:val="content"/>
        </w:behaviors>
        <w:guid w:val="{B28617FF-6331-477B-B297-487BD9C9A7DC}"/>
      </w:docPartPr>
      <w:docPartBody>
        <w:p w:rsidR="00FA2D1C" w:rsidRDefault="00512675" w:rsidP="00512675">
          <w:pPr>
            <w:pStyle w:val="E01A79CC269841609DFCAADC903093F6"/>
          </w:pPr>
          <w:r w:rsidRPr="004E4597">
            <w:rPr>
              <w:rStyle w:val="Platzhaltertext"/>
            </w:rPr>
            <w:t>Klicken oder tippen Sie hier, um Text einzugeben.</w:t>
          </w:r>
        </w:p>
      </w:docPartBody>
    </w:docPart>
    <w:docPart>
      <w:docPartPr>
        <w:name w:val="C380C002E4134580B81CBA3932911C77"/>
        <w:category>
          <w:name w:val="Allgemein"/>
          <w:gallery w:val="placeholder"/>
        </w:category>
        <w:types>
          <w:type w:val="bbPlcHdr"/>
        </w:types>
        <w:behaviors>
          <w:behavior w:val="content"/>
        </w:behaviors>
        <w:guid w:val="{84AF7939-397A-4EBE-AD71-76550D761B1A}"/>
      </w:docPartPr>
      <w:docPartBody>
        <w:p w:rsidR="00AB7C10" w:rsidRDefault="00881CB6" w:rsidP="00881CB6">
          <w:pPr>
            <w:pStyle w:val="C380C002E4134580B81CBA3932911C77"/>
          </w:pPr>
          <w:r w:rsidRPr="004E4597">
            <w:rPr>
              <w:rStyle w:val="Platzhaltertext"/>
            </w:rPr>
            <w:t>Klicken oder tippen Sie hier, um Text einzugeben.</w:t>
          </w:r>
        </w:p>
      </w:docPartBody>
    </w:docPart>
    <w:docPart>
      <w:docPartPr>
        <w:name w:val="89730F50D6014D3FA20B84736CC31E7F"/>
        <w:category>
          <w:name w:val="Allgemein"/>
          <w:gallery w:val="placeholder"/>
        </w:category>
        <w:types>
          <w:type w:val="bbPlcHdr"/>
        </w:types>
        <w:behaviors>
          <w:behavior w:val="content"/>
        </w:behaviors>
        <w:guid w:val="{98D48151-B1BD-4DC0-8355-A4A621B61BBD}"/>
      </w:docPartPr>
      <w:docPartBody>
        <w:p w:rsidR="00AB7C10" w:rsidRDefault="00881CB6" w:rsidP="00881CB6">
          <w:pPr>
            <w:pStyle w:val="89730F50D6014D3FA20B84736CC31E7F"/>
          </w:pPr>
          <w:r w:rsidRPr="004E4597">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ource Sans Pro SemiBold">
    <w:altName w:val="Source Sans Pro SemiBold"/>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236"/>
    <w:rsid w:val="00064115"/>
    <w:rsid w:val="00110751"/>
    <w:rsid w:val="00142236"/>
    <w:rsid w:val="001C314F"/>
    <w:rsid w:val="001F29FE"/>
    <w:rsid w:val="002C3A38"/>
    <w:rsid w:val="00512675"/>
    <w:rsid w:val="005A09A8"/>
    <w:rsid w:val="006714F4"/>
    <w:rsid w:val="00726373"/>
    <w:rsid w:val="00871E3A"/>
    <w:rsid w:val="00881CB6"/>
    <w:rsid w:val="008F2B15"/>
    <w:rsid w:val="00912D34"/>
    <w:rsid w:val="00954981"/>
    <w:rsid w:val="00A55031"/>
    <w:rsid w:val="00A855EB"/>
    <w:rsid w:val="00AB5868"/>
    <w:rsid w:val="00AB7C10"/>
    <w:rsid w:val="00AF7671"/>
    <w:rsid w:val="00F71742"/>
    <w:rsid w:val="00FA2D1C"/>
    <w:rsid w:val="00FD77F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1CB6"/>
    <w:rPr>
      <w:color w:val="808080"/>
    </w:rPr>
  </w:style>
  <w:style w:type="paragraph" w:customStyle="1" w:styleId="169004DA945E48FAB1AEC06C92540140">
    <w:name w:val="169004DA945E48FAB1AEC06C92540140"/>
  </w:style>
  <w:style w:type="paragraph" w:customStyle="1" w:styleId="471061DC2E94419BBD88C6C5102C78BC">
    <w:name w:val="471061DC2E94419BBD88C6C5102C78BC"/>
    <w:rsid w:val="00142236"/>
  </w:style>
  <w:style w:type="paragraph" w:customStyle="1" w:styleId="92BA52E26BE94E2C945DCD0C32C0EE0B">
    <w:name w:val="92BA52E26BE94E2C945DCD0C32C0EE0B"/>
  </w:style>
  <w:style w:type="paragraph" w:customStyle="1" w:styleId="F146D625B88347269B03D6341837FE6D">
    <w:name w:val="F146D625B88347269B03D6341837FE6D"/>
  </w:style>
  <w:style w:type="paragraph" w:customStyle="1" w:styleId="4EE6C5CFD4D84E24A6E8B5CE8425BAB1">
    <w:name w:val="4EE6C5CFD4D84E24A6E8B5CE8425BAB1"/>
  </w:style>
  <w:style w:type="paragraph" w:customStyle="1" w:styleId="C9D9B3F695374B7E8C292F0B9FF560FC">
    <w:name w:val="C9D9B3F695374B7E8C292F0B9FF560FC"/>
  </w:style>
  <w:style w:type="paragraph" w:customStyle="1" w:styleId="672CDB7C181B49E19F01351D507D37F7">
    <w:name w:val="672CDB7C181B49E19F01351D507D37F7"/>
  </w:style>
  <w:style w:type="paragraph" w:customStyle="1" w:styleId="AB494F83BCEE4B40B455DA14353B4A89">
    <w:name w:val="AB494F83BCEE4B40B455DA14353B4A89"/>
  </w:style>
  <w:style w:type="paragraph" w:customStyle="1" w:styleId="51DA11ADDEF74859B967EA6D3B60FEEB">
    <w:name w:val="51DA11ADDEF74859B967EA6D3B60FEEB"/>
    <w:rsid w:val="006714F4"/>
  </w:style>
  <w:style w:type="paragraph" w:customStyle="1" w:styleId="1366B12934FE46079E01BF83C4CF9D20">
    <w:name w:val="1366B12934FE46079E01BF83C4CF9D20"/>
    <w:rsid w:val="006714F4"/>
  </w:style>
  <w:style w:type="paragraph" w:customStyle="1" w:styleId="FF36BEDE25064F95BE409B33BB65C1F0">
    <w:name w:val="FF36BEDE25064F95BE409B33BB65C1F0"/>
    <w:rsid w:val="006714F4"/>
  </w:style>
  <w:style w:type="paragraph" w:customStyle="1" w:styleId="20E33C08BC404CF3AC69AF6B012D21AF">
    <w:name w:val="20E33C08BC404CF3AC69AF6B012D21AF"/>
  </w:style>
  <w:style w:type="paragraph" w:customStyle="1" w:styleId="E8A35E7F6864494E97EAD005CD2CB5FF">
    <w:name w:val="E8A35E7F6864494E97EAD005CD2CB5FF"/>
  </w:style>
  <w:style w:type="paragraph" w:customStyle="1" w:styleId="4058F9BAB94B4A02B92CBD0937497B55">
    <w:name w:val="4058F9BAB94B4A02B92CBD0937497B55"/>
  </w:style>
  <w:style w:type="paragraph" w:customStyle="1" w:styleId="5A057B6A41B9475C8A6C75B7BC6359E0">
    <w:name w:val="5A057B6A41B9475C8A6C75B7BC6359E0"/>
  </w:style>
  <w:style w:type="paragraph" w:customStyle="1" w:styleId="D902276A0BD94D41B2F06A0115BBBE00">
    <w:name w:val="D902276A0BD94D41B2F06A0115BBBE00"/>
  </w:style>
  <w:style w:type="paragraph" w:customStyle="1" w:styleId="CCF8047129854168A217FEAB99D0DA80">
    <w:name w:val="CCF8047129854168A217FEAB99D0DA80"/>
  </w:style>
  <w:style w:type="paragraph" w:customStyle="1" w:styleId="2EABA3BB4260457DABF31D366C0DA3B6">
    <w:name w:val="2EABA3BB4260457DABF31D366C0DA3B6"/>
  </w:style>
  <w:style w:type="paragraph" w:customStyle="1" w:styleId="9C4B10F3345444719025E46491732C0B">
    <w:name w:val="9C4B10F3345444719025E46491732C0B"/>
  </w:style>
  <w:style w:type="paragraph" w:customStyle="1" w:styleId="7D15CACF66D14749BB016A6EB632D495">
    <w:name w:val="7D15CACF66D14749BB016A6EB632D495"/>
  </w:style>
  <w:style w:type="paragraph" w:customStyle="1" w:styleId="71118BC879174646AE516C3952525605">
    <w:name w:val="71118BC879174646AE516C3952525605"/>
  </w:style>
  <w:style w:type="paragraph" w:customStyle="1" w:styleId="1A0AD325178842E3A7884E7E86CFC6DC">
    <w:name w:val="1A0AD325178842E3A7884E7E86CFC6DC"/>
  </w:style>
  <w:style w:type="paragraph" w:customStyle="1" w:styleId="78638D02F7D14F2885EC9C63582654FD">
    <w:name w:val="78638D02F7D14F2885EC9C63582654FD"/>
  </w:style>
  <w:style w:type="paragraph" w:customStyle="1" w:styleId="FE0AE5BD38A74164B6408397B68A7EE3">
    <w:name w:val="FE0AE5BD38A74164B6408397B68A7EE3"/>
  </w:style>
  <w:style w:type="paragraph" w:customStyle="1" w:styleId="D64AFF6A8AFD4FAA874142041CAA86BF">
    <w:name w:val="D64AFF6A8AFD4FAA874142041CAA86BF"/>
  </w:style>
  <w:style w:type="paragraph" w:customStyle="1" w:styleId="3E210D63DE0A4D8F819064C5AF367DC8">
    <w:name w:val="3E210D63DE0A4D8F819064C5AF367DC8"/>
  </w:style>
  <w:style w:type="paragraph" w:customStyle="1" w:styleId="B8CA16D8CE4544C2B53BC73E0BDD0EA1">
    <w:name w:val="B8CA16D8CE4544C2B53BC73E0BDD0EA1"/>
  </w:style>
  <w:style w:type="paragraph" w:customStyle="1" w:styleId="58104A5794C148E3929C544EB9F80360">
    <w:name w:val="58104A5794C148E3929C544EB9F80360"/>
  </w:style>
  <w:style w:type="paragraph" w:customStyle="1" w:styleId="E5796F9B8BA14B22BCF3E1E1FBF7D433">
    <w:name w:val="E5796F9B8BA14B22BCF3E1E1FBF7D433"/>
  </w:style>
  <w:style w:type="paragraph" w:customStyle="1" w:styleId="D61A39FEECDD4AC79A190F8819B65253">
    <w:name w:val="D61A39FEECDD4AC79A190F8819B65253"/>
  </w:style>
  <w:style w:type="paragraph" w:customStyle="1" w:styleId="5DEFB891F7AD45129389C56799B16D81">
    <w:name w:val="5DEFB891F7AD45129389C56799B16D81"/>
  </w:style>
  <w:style w:type="paragraph" w:customStyle="1" w:styleId="FB78462E9655418383A2A807CF794C70">
    <w:name w:val="FB78462E9655418383A2A807CF794C70"/>
  </w:style>
  <w:style w:type="paragraph" w:customStyle="1" w:styleId="AEC7206CA02C49A4A0A467DBDCC1FEC3">
    <w:name w:val="AEC7206CA02C49A4A0A467DBDCC1FEC3"/>
  </w:style>
  <w:style w:type="paragraph" w:customStyle="1" w:styleId="A274EA6ED3054950AEB62BD06FC087EF">
    <w:name w:val="A274EA6ED3054950AEB62BD06FC087EF"/>
  </w:style>
  <w:style w:type="paragraph" w:customStyle="1" w:styleId="67BD39A29596439EA377EC42CE48BDF7">
    <w:name w:val="67BD39A29596439EA377EC42CE48BDF7"/>
  </w:style>
  <w:style w:type="paragraph" w:customStyle="1" w:styleId="444134CA8DF549DEA65F207BAE9EC57F">
    <w:name w:val="444134CA8DF549DEA65F207BAE9EC57F"/>
  </w:style>
  <w:style w:type="paragraph" w:customStyle="1" w:styleId="AB9A1880F6E543A5914CEB0CB7A6894D">
    <w:name w:val="AB9A1880F6E543A5914CEB0CB7A6894D"/>
  </w:style>
  <w:style w:type="paragraph" w:customStyle="1" w:styleId="EA591F6B2DD148E4B43A3754FB3DB98B">
    <w:name w:val="EA591F6B2DD148E4B43A3754FB3DB98B"/>
  </w:style>
  <w:style w:type="paragraph" w:customStyle="1" w:styleId="D8DDFB48E8074282AA57B9B822018F54">
    <w:name w:val="D8DDFB48E8074282AA57B9B822018F54"/>
  </w:style>
  <w:style w:type="paragraph" w:customStyle="1" w:styleId="FAE09D5A34A6450F96C91981CA94289E">
    <w:name w:val="FAE09D5A34A6450F96C91981CA94289E"/>
    <w:rsid w:val="00512675"/>
  </w:style>
  <w:style w:type="paragraph" w:customStyle="1" w:styleId="A972E5E3A4EE44E79C14A90F1C14D18D">
    <w:name w:val="A972E5E3A4EE44E79C14A90F1C14D18D"/>
    <w:rsid w:val="00512675"/>
  </w:style>
  <w:style w:type="paragraph" w:customStyle="1" w:styleId="B1DA918E4565461C8DF30F7A1FF9863E">
    <w:name w:val="B1DA918E4565461C8DF30F7A1FF9863E"/>
    <w:rsid w:val="00512675"/>
  </w:style>
  <w:style w:type="paragraph" w:customStyle="1" w:styleId="E01A79CC269841609DFCAADC903093F6">
    <w:name w:val="E01A79CC269841609DFCAADC903093F6"/>
    <w:rsid w:val="00512675"/>
  </w:style>
  <w:style w:type="paragraph" w:customStyle="1" w:styleId="7C73FEB8645848E4AA59803665FBC824">
    <w:name w:val="7C73FEB8645848E4AA59803665FBC824"/>
    <w:rsid w:val="00FA2D1C"/>
  </w:style>
  <w:style w:type="paragraph" w:customStyle="1" w:styleId="0F6BC33D534644E5B1E0FD83CA8329F0">
    <w:name w:val="0F6BC33D534644E5B1E0FD83CA8329F0"/>
    <w:rsid w:val="00881CB6"/>
  </w:style>
  <w:style w:type="paragraph" w:customStyle="1" w:styleId="C380C002E4134580B81CBA3932911C77">
    <w:name w:val="C380C002E4134580B81CBA3932911C77"/>
    <w:rsid w:val="00881CB6"/>
  </w:style>
  <w:style w:type="paragraph" w:customStyle="1" w:styleId="89730F50D6014D3FA20B84736CC31E7F">
    <w:name w:val="89730F50D6014D3FA20B84736CC31E7F"/>
    <w:rsid w:val="00881CB6"/>
  </w:style>
  <w:style w:type="paragraph" w:customStyle="1" w:styleId="4A8094B350A4477BB78A64190041FF89">
    <w:name w:val="4A8094B350A4477BB78A64190041FF89"/>
    <w:rsid w:val="00881CB6"/>
  </w:style>
  <w:style w:type="paragraph" w:customStyle="1" w:styleId="1E05ACA937554409B49345729D1F0430">
    <w:name w:val="1E05ACA937554409B49345729D1F0430"/>
    <w:rsid w:val="00881CB6"/>
  </w:style>
  <w:style w:type="paragraph" w:customStyle="1" w:styleId="671355AA90E645059426B0C93FE10184">
    <w:name w:val="671355AA90E645059426B0C93FE10184"/>
    <w:rsid w:val="00881C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SEUS">
      <a:dk1>
        <a:srgbClr val="000000"/>
      </a:dk1>
      <a:lt1>
        <a:srgbClr val="FFFFFF"/>
      </a:lt1>
      <a:dk2>
        <a:srgbClr val="9B9B9B"/>
      </a:dk2>
      <a:lt2>
        <a:srgbClr val="CCCCCC"/>
      </a:lt2>
      <a:accent1>
        <a:srgbClr val="74A541"/>
      </a:accent1>
      <a:accent2>
        <a:srgbClr val="AFD23A"/>
      </a:accent2>
      <a:accent3>
        <a:srgbClr val="FFFFFF"/>
      </a:accent3>
      <a:accent4>
        <a:srgbClr val="000000"/>
      </a:accent4>
      <a:accent5>
        <a:srgbClr val="AAE2CA"/>
      </a:accent5>
      <a:accent6>
        <a:srgbClr val="2D2DB9"/>
      </a:accent6>
      <a:hlink>
        <a:srgbClr val="CCCCFF"/>
      </a:hlink>
      <a:folHlink>
        <a:srgbClr val="B2B2B2"/>
      </a:folHlink>
    </a:clrScheme>
    <a:fontScheme name="SEUS Abschlussarbeiten">
      <a:majorFont>
        <a:latin typeface="Century Gothic"/>
        <a:ea typeface=""/>
        <a:cs typeface=""/>
      </a:majorFont>
      <a:minorFont>
        <a:latin typeface="Palatino Linotype"/>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German.xsl" StyleName="Harvard - German" Version="2008">
  <b:Source>
    <b:Tag>Rei18</b:Tag>
    <b:SourceType>Book</b:SourceType>
    <b:Guid>{ACC7337E-FF76-4EFC-8E19-1364C2C992D2}</b:Guid>
    <b:Title>Öffentlicher Personennahverkehr</b:Title>
    <b:Year>2018</b:Year>
    <b:City>Köln</b:City>
    <b:Publisher>Springer Vieweg</b:Publisher>
    <b:Author>
      <b:Author>
        <b:NameList>
          <b:Person>
            <b:Last>Reinhardt</b:Last>
            <b:First>Winfried</b:First>
          </b:Person>
        </b:NameList>
      </b:Author>
    </b:Author>
    <b:RefOrder>2</b:RefOrder>
  </b:Source>
  <b:Source>
    <b:Tag>Rot10</b:Tag>
    <b:SourceType>Misc</b:SourceType>
    <b:Guid>{012133DE-8544-47D2-9416-7B4AE62CEB3F}</b:Guid>
    <b:Title>Zur Bedeutung der Kundenzufriedenheit für im Schienenpersonennahverkehr tätige Unternehmen</b:Title>
    <b:Year>2010</b:Year>
    <b:Publisher>Fakultät für Ingenieurwissenschaften, Abteilung Bauwissenschaften, Universität Duisburg-Essen, Diss., 2010</b:Publisher>
    <b:Author>
      <b:Author>
        <b:NameList>
          <b:Person>
            <b:Last>Rothenburg</b:Last>
            <b:First>Dirk</b:First>
          </b:Person>
        </b:NameList>
      </b:Author>
    </b:Author>
    <b:City>Essen</b:City>
    <b:RefOrder>1</b:RefOrder>
  </b:Source>
  <b:Source>
    <b:Tag>Deu16</b:Tag>
    <b:SourceType>InternetSite</b:SourceType>
    <b:Guid>{8C55EAC1-CD26-423C-8C04-7CA53023A806}</b:Guid>
    <b:Title>Wie ein modernes Tablet den Reisenden mehr Service bietet</b:Title>
    <b:Year>2016</b:Year>
    <b:Author>
      <b:Author>
        <b:Corporate>Deutsche Bahn AG</b:Corporate>
      </b:Author>
    </b:Author>
    <b:PeriodicalTitle>digital spirit - Kundenmagazin der DB Systel</b:PeriodicalTitle>
    <b:URL>https://digitalspirit.dbsystel.de/wie-ein-modernes-tablet-den-reisenden-mehr-service-bietet/</b:URL>
    <b:YearAccessed>2020</b:YearAccessed>
    <b:MonthAccessed>09</b:MonthAccessed>
    <b:DayAccessed>15</b:DayAccessed>
    <b:RefOrder>4</b:RefOrder>
  </b:Source>
  <b:Source>
    <b:Tag>Bah20</b:Tag>
    <b:SourceType>InternetSite</b:SourceType>
    <b:Guid>{81B2D2BE-7F05-4A27-9704-09051885A5EB}</b:Guid>
    <b:Title>Zugbegleiter - Bahnblogstelle.net</b:Title>
    <b:Year>2020a</b:Year>
    <b:Author>
      <b:Author>
        <b:Corporate>Bahnblogstelle</b:Corporate>
      </b:Author>
    </b:Author>
    <b:YearAccessed>2020</b:YearAccessed>
    <b:MonthAccessed>09</b:MonthAccessed>
    <b:DayAccessed>16</b:DayAccessed>
    <b:URL>https://bahnblogstelle.net/lexikon/zugbegleiter/</b:URL>
    <b:RefOrder>6</b:RefOrder>
  </b:Source>
  <b:Source>
    <b:Tag>Bah0b</b:Tag>
    <b:SourceType>InternetSite</b:SourceType>
    <b:Guid>{C253B6A5-9E97-4B59-B6AB-F8969EB91AD3}</b:Guid>
    <b:Author>
      <b:Author>
        <b:Corporate>Bahnblogstelle</b:Corporate>
      </b:Author>
    </b:Author>
    <b:Title>Kundenbetreuer im Nahverkehr - Bahnblogstelle.net</b:Title>
    <b:Year>2020b</b:Year>
    <b:YearAccessed>2020</b:YearAccessed>
    <b:MonthAccessed>09</b:MonthAccessed>
    <b:DayAccessed>16</b:DayAccessed>
    <b:URL>https://bahnblogstelle.net/lexikon/kundenbetreuer-im-nahverkehr/</b:URL>
    <b:RefOrder>7</b:RefOrder>
  </b:Source>
  <b:Source>
    <b:Tag>Bet06</b:Tag>
    <b:SourceType>Misc</b:SourceType>
    <b:Guid>{63475B6A-19E5-43C7-A0FA-B3369D92E0C5}</b:Guid>
    <b:Title>Integration von Geoinformation und Geodatenggestützter Positionsbestimmung in Rechnergestützte Betriebsleitsysteme des öffentlichen Personennahverkehrs</b:Title>
    <b:Year>2006</b:Year>
    <b:Author>
      <b:Author>
        <b:NameList>
          <b:Person>
            <b:Last>Bettermann</b:Last>
            <b:First>Roland</b:First>
          </b:Person>
        </b:NameList>
      </b:Author>
    </b:Author>
    <b:City>Stuttgart</b:City>
    <b:Publisher>Universität Stuttgart, Fakultät Bau- und Umweltingenieurwissenschaften, Diss., 2006</b:Publisher>
    <b:RefOrder>8</b:RefOrder>
  </b:Source>
  <b:Source>
    <b:Tag>Sch18</b:Tag>
    <b:SourceType>Misc</b:SourceType>
    <b:Guid>{7AFE6311-0500-417F-AA8B-B5685476B312}</b:Guid>
    <b:Title>Entwicklung von Anwendungen zur Qualitätssteigerung im ÖPNV auf Grundlage von Echtzeitdaten</b:Title>
    <b:Year>2013</b:Year>
    <b:City>Braunschweig</b:City>
    <b:Publisher>Deutsches Zentrum für Luft- und Raumfahrt, Institut für Verkehrssystemtechnik, Masterarbeit, 2013</b:Publisher>
    <b:Author>
      <b:Author>
        <b:NameList>
          <b:Person>
            <b:Last>Scheier</b:Last>
            <b:First>Benedikt</b:First>
          </b:Person>
        </b:NameList>
      </b:Author>
    </b:Author>
    <b:RefOrder>3</b:RefOrder>
  </b:Source>
  <b:Source>
    <b:Tag>Q6</b:Tag>
    <b:SourceType>Misc</b:SourceType>
    <b:Guid>{5B3B2F2D-DE51-4808-B633-27ACE4E5B58A}</b:Guid>
    <b:Title>Strategie für die Echtzeitdaten-Fahrgastinformation der RNV Rhein-Neckar-Verkehr GmbH</b:Title>
    <b:Year>2015</b:Year>
    <b:City>Berlin</b:City>
    <b:Publisher>Technische Universität Berlin, Institut für Land- und Seeverkehr, Masterarbeit, 2015</b:Publisher>
    <b:Author>
      <b:Author>
        <b:NameList>
          <b:Person>
            <b:Last>Viergutz</b:Last>
            <b:First>Kathrin</b:First>
          </b:Person>
        </b:NameList>
      </b:Author>
    </b:Author>
    <b:RefOrder>11</b:RefOrder>
  </b:Source>
  <b:Source>
    <b:Tag>Wit09</b:Tag>
    <b:SourceType>Misc</b:SourceType>
    <b:Guid>{45CFB1CB-FDBE-46BC-9330-A3235CB17676}</b:Guid>
    <b:Title>Dynamische Informationsdienste im ÖPNV - Nutzerakzeptanz und Modellierung</b:Title>
    <b:Year>2009</b:Year>
    <b:City>Karlsruhe</b:City>
    <b:Publisher>Technische Universität Karlsruhe, Institut für Verkehrswesen, Diss., 2015</b:Publisher>
    <b:Author>
      <b:Author>
        <b:NameList>
          <b:Person>
            <b:Last>Wittowsky</b:Last>
            <b:First>Dirk</b:First>
          </b:Person>
        </b:NameList>
      </b:Author>
    </b:Author>
    <b:RefOrder>10</b:RefOrder>
  </b:Source>
  <b:Source xmlns:b="http://schemas.openxmlformats.org/officeDocument/2006/bibliography" xmlns="http://schemas.openxmlformats.org/officeDocument/2006/bibliography">
    <b:Tag>_FGSV_</b:Tag>
    <b:RefOrder>12</b:RefOrder>
  </b:Source>
  <b:Source>
    <b:Tag>Q4</b:Tag>
    <b:SourceType>Misc</b:SourceType>
    <b:Guid>{5D122EDD-A167-4089-8BF6-DF7AFDC928DC}</b:Guid>
    <b:Title>Anforderungen an eine sicherheitsrelevante Ortung im Schienenverkehr</b:Title>
    <b:Year>2005</b:Year>
    <b:City>Braunschweig</b:City>
    <b:Publisher>Deutsches Zentrum für Luft- und Raumfahrt, Institut für Verkehrsführung und Fahrzeugsteuerung, 2005</b:Publisher>
    <b:Author>
      <b:Author>
        <b:NameList>
          <b:Person>
            <b:Last>Grimm</b:Last>
            <b:First>Matthias</b:First>
          </b:Person>
          <b:Person>
            <b:Last>Hartwig</b:Last>
            <b:First>Katrin</b:First>
          </b:Person>
          <b:Person>
            <b:Last>Meyer zu Hörste</b:Last>
            <b:First>Michael</b:First>
          </b:Person>
        </b:NameList>
      </b:Author>
    </b:Author>
    <b:RefOrder>9</b:RefOrder>
  </b:Source>
  <b:Source>
    <b:Tag>Jin12</b:Tag>
    <b:SourceType>Misc</b:SourceType>
    <b:Guid>{62813C56-470C-4106-BABE-7CE8AC1247B8}</b:Guid>
    <b:Title>Beitrag zum Ermitteln von Prioritätsstufen zur fahrtkonkreten Beeinflussung von Lichtsignalanlagen und zur Anschlusssicherung im ÖPNV</b:Title>
    <b:Year>2012</b:Year>
    <b:City>Dresden</b:City>
    <b:Author>
      <b:Author>
        <b:NameList>
          <b:Person>
            <b:Last>Jin</b:Last>
            <b:First>Shiguang</b:First>
          </b:Person>
        </b:NameList>
      </b:Author>
    </b:Author>
    <b:Publisher>Technische Universität Dresden, Fakultät Verkehrswissenschaften, Diss., 2012</b:Publisher>
    <b:RefOrder>13</b:RefOrder>
  </b:Source>
  <b:Source>
    <b:Tag>Ste16</b:Tag>
    <b:SourceType>Misc</b:SourceType>
    <b:Guid>{95A31619-306A-410C-937A-D51C3B1B9B19}</b:Guid>
    <b:Title>Automatisierte Konfliktbewertung- und Lösung für die Anschlussdisposition im (Schienen-)Personenverkehr</b:Title>
    <b:Year>2016</b:Year>
    <b:City>Darmstadt</b:City>
    <b:Publisher>Technische Universität Darmstadt, Diss., 2016</b:Publisher>
    <b:Author>
      <b:Author>
        <b:NameList>
          <b:Person>
            <b:Last>Stelzer</b:Last>
            <b:First>Anselmo</b:First>
          </b:Person>
        </b:NameList>
      </b:Author>
    </b:Author>
    <b:RefOrder>14</b:RefOrder>
  </b:Source>
  <b:Source>
    <b:Tag>Deu19</b:Tag>
    <b:SourceType>Misc</b:SourceType>
    <b:Guid>{5B8D4A0D-A6D3-4AB4-B8C4-19269E496A1A}</b:Guid>
    <b:Author>
      <b:Author>
        <b:Corporate>Deutsche Bahn AG</b:Corporate>
      </b:Author>
    </b:Author>
    <b:Title>Fragen und Antworten zur Pünktlichkeit</b:Title>
    <b:Year>2019</b:Year>
    <b:City>Framkfurt am Main</b:City>
    <b:Publisher>DB-Konzernkommunikation</b:Publisher>
    <b:RefOrder>15</b:RefOrder>
  </b:Source>
  <b:Source>
    <b:Tag>Bun61</b:Tag>
    <b:SourceType>Misc</b:SourceType>
    <b:Guid>{67BF6F9A-47CF-4D9D-A3B6-9425C216DD75}</b:Guid>
    <b:Author>
      <b:Author>
        <b:Corporate>Bundesministerium der Justiz und Verbraucherschutz</b:Corporate>
      </b:Author>
    </b:Author>
    <b:Title>Personenbeförderungsgesetz v. 21.03.1961 idF. v. 08.08.1990</b:Title>
    <b:Year>1961</b:Year>
    <b:City>Berlin</b:City>
    <b:Publisher>Bundesministerium der Justiz und Verbraucherschutz</b:Publisher>
    <b:RefOrder>16</b:RefOrder>
  </b:Source>
  <b:Source>
    <b:Tag>Bun67</b:Tag>
    <b:SourceType>Misc</b:SourceType>
    <b:Guid>{E9B75A2B-BA76-432D-8CD8-2A6DE74B7619}</b:Guid>
    <b:Title>Eisenbahn-Bau- und Betriebsordnung v. 08.05.1967 idF. v. 08.05.1967</b:Title>
    <b:Year>1967</b:Year>
    <b:City>Berlin</b:City>
    <b:Publisher>Bundesministeriums der Justiz und Verbraucherschutz</b:Publisher>
    <b:Author>
      <b:Author>
        <b:Corporate>Bundesministeriums der Justiz und Verbraucherschutz</b:Corporate>
      </b:Author>
    </b:Author>
    <b:RefOrder>5</b:RefOrder>
  </b:Source>
  <b:Source>
    <b:Tag>Amm06</b:Tag>
    <b:SourceType>Misc</b:SourceType>
    <b:Guid>{03F06175-7E1E-403E-A6E7-DBF876B5588D}</b:Guid>
    <b:Title>Glossar Verkehrswesen und Verkerhswissenschaften</b:Title>
    <b:Year>2006</b:Year>
    <b:City>Dresden</b:City>
    <b:Publisher>Technische Universität Dresden, Fakultät für Verkehrswissenschaften</b:Publisher>
    <b:Author>
      <b:Author>
        <b:NameList>
          <b:Person>
            <b:Last>Ammoser</b:Last>
            <b:First>Hendrik</b:First>
          </b:Person>
          <b:Person>
            <b:Last>Hoppe</b:Last>
            <b:First>Mirko</b:First>
          </b:Person>
        </b:NameList>
      </b:Author>
    </b:Author>
    <b:RefOrder>17</b:RefOrder>
  </b:Source>
  <b:Source>
    <b:Tag>Qui11</b:Tag>
    <b:SourceType>Misc</b:SourceType>
    <b:Guid>{9D650C71-C3E2-435D-A1C3-04B46B43B7F2}</b:Guid>
    <b:Title>Expanding the Google Transit Feed Specification to Support Operations and Planning</b:Title>
    <b:Year>2011</b:Year>
    <b:Author>
      <b:Author>
        <b:NameList>
          <b:Person>
            <b:Last>Quigley</b:Last>
            <b:First>Diane</b:First>
          </b:Person>
        </b:NameList>
      </b:Author>
    </b:Author>
    <b:City>Tampa, Florida</b:City>
    <b:Publisher>University of South Florida, Center for Urban Transportation Research (CUTR), 2011</b:Publisher>
    <b:RefOrder>20</b:RefOrder>
  </b:Source>
  <b:Source>
    <b:Tag>Goo20</b:Tag>
    <b:SourceType>InternetSite</b:SourceType>
    <b:Guid>{9E6CC36B-FBF5-460D-B889-50EE6323C67D}</b:Guid>
    <b:Title>Fahrpreise - Transit-Partners Hilfe</b:Title>
    <b:Year>2020</b:Year>
    <b:YearAccessed>2020</b:YearAccessed>
    <b:MonthAccessed>10</b:MonthAccessed>
    <b:DayAccessed>15</b:DayAccessed>
    <b:URL>https://support.google.com/transitpartners/answer/6377425?hl=de&amp;ref_topic=6377359</b:URL>
    <b:Author>
      <b:Author>
        <b:Corporate>Google Transit Partners</b:Corporate>
      </b:Author>
    </b:Author>
    <b:RefOrder>21</b:RefOrder>
  </b:Source>
  <b:Source>
    <b:Tag>NeT20</b:Tag>
    <b:SourceType>InternetSite</b:SourceType>
    <b:Guid>{7F7E0D21-D662-4F7B-A689-37B292155741}</b:Guid>
    <b:Author>
      <b:Author>
        <b:Corporate>NeTEx</b:Corporate>
      </b:Author>
    </b:Author>
    <b:Title>NeTEx - Network Timetable Exchange</b:Title>
    <b:Year>2020</b:Year>
    <b:YearAccessed>2020</b:YearAccessed>
    <b:MonthAccessed>10</b:MonthAccessed>
    <b:DayAccessed>15</b:DayAccessed>
    <b:URL>http://netex-cen.eu/</b:URL>
    <b:RefOrder>23</b:RefOrder>
  </b:Source>
  <b:Source>
    <b:Tag>Arn</b:Tag>
    <b:SourceType>Misc</b:SourceType>
    <b:Guid>{94B3C763-B906-462D-B0D3-9DA07CEB6988}</b:Guid>
    <b:Title>Presenting Fares in NeTEx</b:Title>
    <b:Author>
      <b:Author>
        <b:NameList>
          <b:Person>
            <b:Last>Arneodo</b:Last>
            <b:First>Fabrizio</b:First>
          </b:Person>
        </b:NameList>
      </b:Author>
    </b:Author>
    <b:Year>2015</b:Year>
    <b:City>Ohne Ortsangabe</b:City>
    <b:Publisher>CEN TC278 / WG3 / SG9</b:Publisher>
    <b:RefOrder>24</b:RefOrder>
  </b:Source>
  <b:Source>
    <b:Tag>Tra19</b:Tag>
    <b:SourceType>InternetSite</b:SourceType>
    <b:Guid>{2A4AECE9-0768-4BB6-8C07-E6938A2AD283}</b:Guid>
    <b:Title>Fare Management - Transmodel</b:Title>
    <b:Year>2019</b:Year>
    <b:Author>
      <b:Author>
        <b:Corporate>www.transmodel-cen.eu</b:Corporate>
      </b:Author>
    </b:Author>
    <b:YearAccessed>2020</b:YearAccessed>
    <b:MonthAccessed>10</b:MonthAccessed>
    <b:DayAccessed>22</b:DayAccessed>
    <b:URL>http://www.transmodel-cen.eu/tutorials/fare-management/</b:URL>
    <b:RefOrder>37</b:RefOrder>
  </b:Source>
  <b:Source>
    <b:Tag>NeT19</b:Tag>
    <b:SourceType>InternetSite</b:SourceType>
    <b:Guid>{1657F0D7-0E7A-489B-B24A-5CA779EAB250}</b:Guid>
    <b:Author>
      <b:Author>
        <b:Corporate>www.netex-cen.eu</b:Corporate>
      </b:Author>
    </b:Author>
    <b:Title>NeTEx Part I Models</b:Title>
    <b:Year>2019</b:Year>
    <b:YearAccessed>2020</b:YearAccessed>
    <b:MonthAccessed>10</b:MonthAccessed>
    <b:DayAccessed>09</b:DayAccessed>
    <b:URL>http://www.netex-cen.eu/model/conceptual/part1/index.htm</b:URL>
    <b:RefOrder>18</b:RefOrder>
  </b:Source>
  <b:Source>
    <b:Tag>HUS10</b:Tag>
    <b:SourceType>Misc</b:SourceType>
    <b:Guid>{F8DDCB96-FF76-4D59-A6F2-FC3794176062}</b:Guid>
    <b:Author>
      <b:Author>
        <b:Corporate>HUSST</b:Corporate>
      </b:Author>
    </b:Author>
    <b:Title>Freie Fahrt für Ihre Daten - Einfacher Datenaustausch im Öffentlichen Verkehr mit der herstellerunabhängigen Standardschnittstelle HUSST</b:Title>
    <b:Year>2010</b:Year>
    <b:City>Berlin</b:City>
    <b:Publisher>TelematicsPRO e.V.</b:Publisher>
    <b:RefOrder>25</b:RefOrder>
  </b:Source>
  <b:Source>
    <b:Tag>VDV14</b:Tag>
    <b:SourceType>Misc</b:SourceType>
    <b:Guid>{04E10D6B-FCEE-4EC7-B1E1-31B598DF443F}</b:Guid>
    <b:Author>
      <b:Author>
        <b:Corporate>VDV</b:Corporate>
      </b:Author>
    </b:Author>
    <b:Title>VDV-Schrift 431-1 Systemarchitektur</b:Title>
    <b:Year>2014a</b:Year>
    <b:City>Köln</b:City>
    <b:Publisher>Verband Deutscher Verkehrsunternehmen e.V.</b:Publisher>
    <b:RefOrder>27</b:RefOrder>
  </b:Source>
  <b:Source>
    <b:Tag>Ver17</b:Tag>
    <b:SourceType>Misc</b:SourceType>
    <b:Guid>{D8C29E29-F558-452C-9AF9-89946482F388}</b:Guid>
    <b:Author>
      <b:Author>
        <b:Corporate>VDV</b:Corporate>
      </b:Author>
    </b:Author>
    <b:Title>VDV-Schrift 431-2 Schnittstellenbeschreibung</b:Title>
    <b:Year>2017</b:Year>
    <b:City>Köln</b:City>
    <b:Publisher>Verband Deutscher Verkehrsunternehmen e.V.</b:Publisher>
    <b:RefOrder>26</b:RefOrder>
  </b:Source>
  <b:Source>
    <b:Tag>Ver201</b:Tag>
    <b:SourceType>Misc</b:SourceType>
    <b:Guid>{2E5ED07D-5BD3-495D-A940-76628D411E19}</b:Guid>
    <b:Author>
      <b:Author>
        <b:Corporate>VDV</b:Corporate>
      </b:Author>
    </b:Author>
    <b:Title>VDV-Schrift 462 Standardisierter Austausch von Liniennetz- und Fahrplandaten mit der europäischen Norm CEN-TS 16614 'NeTEx'</b:Title>
    <b:Year>2020</b:Year>
    <b:City>Köln</b:City>
    <b:Publisher>Verband Deutscher Verkehrsunternehmen e.V.</b:Publisher>
    <b:RefOrder>22</b:RefOrder>
  </b:Source>
  <b:Source>
    <b:Tag>Ver16</b:Tag>
    <b:SourceType>Misc</b:SourceType>
    <b:Guid>{BC17DB74-7194-4ED4-8C53-C2AB02B2CFE7}</b:Guid>
    <b:Title>VDV-Schrift 432 Identifikation von Haltestellen</b:Title>
    <b:Year>2016</b:Year>
    <b:City>Köln</b:City>
    <b:Publisher>Verband Deutscher Verkehrsunternehmen e.V.</b:Publisher>
    <b:Author>
      <b:Author>
        <b:Corporate>VDV</b:Corporate>
      </b:Author>
    </b:Author>
    <b:RefOrder>19</b:RefOrder>
  </b:Source>
  <b:Source>
    <b:Tag>Doh18</b:Tag>
    <b:SourceType>Misc</b:SourceType>
    <b:Guid>{05DF5582-5EC0-4DA3-B5B2-6955CA546AA5}</b:Guid>
    <b:Title>Digitale Mobilität Fahrzeug und Haltestelle - Gemeinsamer Schlussbericht</b:Title>
    <b:Year>2018</b:Year>
    <b:City>Karlsruhe</b:City>
    <b:Publisher>Init GmbH</b:Publisher>
    <b:Author>
      <b:Author>
        <b:NameList>
          <b:Person>
            <b:Last>Dohmen</b:Last>
            <b:First>Claus</b:First>
          </b:Person>
          <b:Person>
            <b:Last>Garschhammer</b:Last>
            <b:First>Markus</b:First>
          </b:Person>
          <b:Person>
            <b:Last>Kohl</b:Last>
            <b:First>Werner</b:First>
          </b:Person>
          <b:Person>
            <b:Last>Krempels</b:Last>
            <b:First>Karl-Heinz</b:First>
          </b:Person>
          <b:Person>
            <b:Last>Kriegler</b:Last>
            <b:First>Sebastian</b:First>
          </b:Person>
          <b:Person>
            <b:Last>Krömker</b:Last>
            <b:First>Heidi</b:First>
          </b:Person>
          <b:Person>
            <b:Last>Quinting</b:Last>
            <b:First>Manuel</b:First>
          </b:Person>
          <b:Person>
            <b:Last>Schöne</b:Last>
            <b:First>Cathleen</b:First>
          </b:Person>
          <b:Person>
            <b:Last>Schwinger</b:Last>
            <b:First>Felix</b:First>
          </b:Person>
          <b:Person>
            <b:Last>Ueberschaar</b:Last>
            <b:First>Maximilian</b:First>
          </b:Person>
          <b:Person>
            <b:Last>Weißer</b:Last>
            <b:First>Dirk</b:First>
          </b:Person>
          <b:Person>
            <b:Last>Wienken</b:Last>
            <b:First>Tobias</b:First>
          </b:Person>
          <b:Person>
            <b:Last>Wiesner</b:Last>
            <b:First>Michael</b:First>
          </b:Person>
        </b:NameList>
      </b:Author>
    </b:Author>
    <b:RefOrder>28</b:RefOrder>
  </b:Source>
  <b:Source>
    <b:Tag>Nie19</b:Tag>
    <b:SourceType>Misc</b:SourceType>
    <b:Guid>{BEE8E0E3-64A2-442E-B838-82D60012D072}</b:Guid>
    <b:Title>Personas - User Focused Design</b:Title>
    <b:Year>2019</b:Year>
    <b:City>Copenhagen</b:City>
    <b:Publisher>Springer</b:Publisher>
    <b:Author>
      <b:Author>
        <b:NameList>
          <b:Person>
            <b:Last>Nielsen</b:Last>
            <b:First>Lene</b:First>
          </b:Person>
        </b:NameList>
      </b:Author>
    </b:Author>
    <b:RefOrder>29</b:RefOrder>
  </b:Source>
  <b:Source>
    <b:Tag>Chl11</b:Tag>
    <b:SourceType>Misc</b:SourceType>
    <b:Guid>{CDC778A3-3E5A-4057-90ED-31503E744D47}</b:Guid>
    <b:Title>Praxis der User Interface-Entwicklung</b:Title>
    <b:Year>2011</b:Year>
    <b:City>Wiesbaden</b:City>
    <b:Publisher>Vieweg + Teubner Verlag</b:Publisher>
    <b:Author>
      <b:Author>
        <b:NameList>
          <b:Person>
            <b:Last>Chlebek</b:Last>
            <b:First>Paul</b:First>
          </b:Person>
        </b:NameList>
      </b:Author>
    </b:Author>
    <b:RefOrder>30</b:RefOrder>
  </b:Source>
  <b:Source>
    <b:Tag>Mat15</b:Tag>
    <b:SourceType>InternetSite</b:SourceType>
    <b:Guid>{2072CB1C-958A-4F80-9C33-5259E1925CA9}</b:Guid>
    <b:Title>Bottom Navigation - Material Design</b:Title>
    <b:Year>2015</b:Year>
    <b:Author>
      <b:Author>
        <b:Corporate>MaterialDesign</b:Corporate>
      </b:Author>
    </b:Author>
    <b:YearAccessed>2020</b:YearAccessed>
    <b:MonthAccessed>12</b:MonthAccessed>
    <b:DayAccessed>04</b:DayAccessed>
    <b:URL>https://material.io/components/bottom-navigation</b:URL>
    <b:RefOrder>31</b:RefOrder>
  </b:Source>
  <b:Source>
    <b:Tag>Pre10</b:Tag>
    <b:SourceType>Misc</b:SourceType>
    <b:Guid>{0E51A23D-F270-4582-BFD0-8ED62B54BF9E}</b:Guid>
    <b:Title>Interaktive Systeme - Band I</b:Title>
    <b:Year>2010</b:Year>
    <b:Author>
      <b:Author>
        <b:NameList>
          <b:Person>
            <b:Last>Preim</b:Last>
            <b:First>Bernhard</b:First>
          </b:Person>
          <b:Person>
            <b:Last>Dachselt</b:Last>
            <b:First>Raimung</b:First>
          </b:Person>
        </b:NameList>
      </b:Author>
    </b:Author>
    <b:City>Berlin, Heidelberg</b:City>
    <b:Publisher>Springer-Verlag</b:Publisher>
    <b:RefOrder>32</b:RefOrder>
  </b:Source>
  <b:Source>
    <b:Tag>Hei12</b:Tag>
    <b:SourceType>Misc</b:SourceType>
    <b:Guid>{3AFEFE9A-358A-4A0F-A4BC-18E6349D8E52}</b:Guid>
    <b:Title>Mensch-Computer-Interaktion</b:Title>
    <b:Year>2012</b:Year>
    <b:City>Berlin, Heidelberg</b:City>
    <b:Publisher>Springer-Verlag</b:Publisher>
    <b:Author>
      <b:Author>
        <b:NameList>
          <b:Person>
            <b:Last>Heinecke</b:Last>
            <b:First>Andreas M.</b:First>
          </b:Person>
        </b:NameList>
      </b:Author>
    </b:Author>
    <b:RefOrder>33</b:RefOrder>
  </b:Source>
  <b:Source>
    <b:Tag>Gru20</b:Tag>
    <b:SourceType>Misc</b:SourceType>
    <b:Guid>{3B7B7490-8CA2-49BD-82A1-A74B7C7CE17B}</b:Guid>
    <b:Title>Telefonkonferenz im Rahmen der Bachelor-Arbeit</b:Title>
    <b:Year>2020</b:Year>
    <b:City>München</b:City>
    <b:Author>
      <b:Author>
        <b:NameList>
          <b:Person>
            <b:Last>Gruber</b:Last>
            <b:First>Günther</b:First>
          </b:Person>
        </b:NameList>
      </b:Author>
    </b:Author>
    <b:Publisher>MENTZ</b:Publisher>
    <b:RefOrder>34</b:RefOrder>
  </b:Source>
  <b:Source>
    <b:Tag>VBK20</b:Tag>
    <b:SourceType>Misc</b:SourceType>
    <b:Guid>{96B31EBD-079E-46F1-BDE8-E55D37F5D983}</b:Guid>
    <b:Author>
      <b:Author>
        <b:Corporate>VBK</b:Corporate>
      </b:Author>
    </b:Author>
    <b:Title>E-Mailanfrage bezüglich der relativen Verkauszahlen</b:Title>
    <b:Year>2020</b:Year>
    <b:City>Karlsruhe</b:City>
    <b:Publisher>Verkehrsbetriebe Karlsruhe</b:Publisher>
    <b:RefOrder>35</b:RefOrder>
  </b:Source>
  <b:Source>
    <b:Tag>Hoe08</b:Tag>
    <b:SourceType>Misc</b:SourceType>
    <b:Guid>{7415D7F5-7C7E-46E0-A57E-21D18080193B}</b:Guid>
    <b:Title>Usability-Untersuchung zur Steigerung der Nutzerakzeptanz einer Business-2-Business Onlinevertriebsplattform fur Buchhändler</b:Title>
    <b:Year>2008</b:Year>
    <b:City>Hamburg</b:City>
    <b:Publisher>Hochschule für angewandte Wissenschaft Hamburg, Fakultät Design/Medien/Information, Bachelorthesis, 2008</b:Publisher>
    <b:Author>
      <b:Author>
        <b:NameList>
          <b:Person>
            <b:Last>Hoenck</b:Last>
            <b:First>Jan</b:First>
          </b:Person>
        </b:NameList>
      </b:Author>
    </b:Author>
    <b:RefOrder>38</b:RefOrder>
  </b:Source>
  <b:Source>
    <b:Tag>Mos12</b:Tag>
    <b:SourceType>Misc</b:SourceType>
    <b:Guid>{EB3979CD-9947-446E-8120-24761467D3A7}</b:Guid>
    <b:Title>UserExpierience Design</b:Title>
    <b:Year>2012</b:Year>
    <b:City>Heidelberg</b:City>
    <b:Publisher>Springer-Verlag</b:Publisher>
    <b:Author>
      <b:Author>
        <b:NameList>
          <b:Person>
            <b:Last>Moser</b:Last>
            <b:First>Christian</b:First>
          </b:Person>
        </b:NameList>
      </b:Author>
    </b:Author>
    <b:RefOrder>36</b:RefOrder>
  </b:Source>
</b:Sources>
</file>

<file path=customXml/itemProps1.xml><?xml version="1.0" encoding="utf-8"?>
<ds:datastoreItem xmlns:ds="http://schemas.openxmlformats.org/officeDocument/2006/customXml" ds:itemID="{E864EA1A-BEA6-44F8-8448-7E958F026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Template_für_Abschlussarbeiten.dotx</Template>
  <TotalTime>0</TotalTime>
  <Pages>75</Pages>
  <Words>152804</Words>
  <Characters>962672</Characters>
  <Application>Microsoft Office Word</Application>
  <DocSecurity>0</DocSecurity>
  <Lines>8022</Lines>
  <Paragraphs>2226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1113250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Mandy</dc:creator>
  <cp:lastModifiedBy>Sebastian Knopf</cp:lastModifiedBy>
  <cp:revision>2634</cp:revision>
  <cp:lastPrinted>2022-12-19T08:52:00Z</cp:lastPrinted>
  <dcterms:created xsi:type="dcterms:W3CDTF">2020-11-23T13:11:00Z</dcterms:created>
  <dcterms:modified xsi:type="dcterms:W3CDTF">2022-12-19T08:52:00Z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Ausarbeitung_MA_Knopf</vt:lpwstr>
  </property>
  <property fmtid="{D5CDD505-2E9C-101B-9397-08002B2CF9AE}" pid="3" name="CitaviDocumentProperty_0">
    <vt:lpwstr>f1ed8f7d-1c65-4f06-ad48-3e96e725bea1</vt:lpwstr>
  </property>
  <property fmtid="{D5CDD505-2E9C-101B-9397-08002B2CF9AE}" pid="4" name="CitaviDocumentProperty_8">
    <vt:lpwstr>CloudProjectKey=y5n95deu4ku7ri7s16l0e5rgmo8i35fg0o0f7r8ieyaj4; ProjectName=Ausarbeitung_MA_Knopf</vt:lpwstr>
  </property>
  <property fmtid="{D5CDD505-2E9C-101B-9397-08002B2CF9AE}" pid="5" name="CitaviDocumentProperty_6">
    <vt:lpwstr>True</vt:lpwstr>
  </property>
  <property fmtid="{D5CDD505-2E9C-101B-9397-08002B2CF9AE}" pid="6" name="CitaviDocumentProperty_1">
    <vt:lpwstr>6.10.0.0</vt:lpwstr>
  </property>
</Properties>
</file>